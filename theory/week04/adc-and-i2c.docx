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9DAB" w14:textId="18A9F227" w:rsidR="40D47D0C" w:rsidRDefault="40D47D0C" w:rsidP="4F337A84">
      <w:pPr>
        <w:pStyle w:val="Heading1"/>
        <w:spacing w:after="240" w:line="259" w:lineRule="auto"/>
        <w:rPr>
          <w:lang w:val="en-US"/>
        </w:rPr>
      </w:pPr>
      <w:r w:rsidRPr="4F337A84">
        <w:rPr>
          <w:lang w:val="en-US"/>
        </w:rPr>
        <w:t>WEEK 04: Events &amp; Analog signals</w:t>
      </w:r>
    </w:p>
    <w:p w14:paraId="6BC88348" w14:textId="4186F5B3" w:rsidR="40D47D0C" w:rsidRDefault="40D47D0C" w:rsidP="4F337A84">
      <w:pPr>
        <w:pStyle w:val="ListParagraph"/>
        <w:numPr>
          <w:ilvl w:val="0"/>
          <w:numId w:val="1"/>
        </w:numPr>
        <w:rPr>
          <w:szCs w:val="20"/>
          <w:lang w:val="en-US"/>
        </w:rPr>
      </w:pPr>
      <w:r w:rsidRPr="4F337A84">
        <w:rPr>
          <w:szCs w:val="20"/>
          <w:lang w:val="en-US"/>
        </w:rPr>
        <w:t>Simulate analog sig</w:t>
      </w:r>
      <w:r w:rsidR="00291DB8">
        <w:rPr>
          <w:szCs w:val="20"/>
          <w:lang w:val="en-US"/>
        </w:rPr>
        <w:t>n</w:t>
      </w:r>
      <w:r w:rsidRPr="4F337A84">
        <w:rPr>
          <w:szCs w:val="20"/>
          <w:lang w:val="en-US"/>
        </w:rPr>
        <w:t>als (output) via PWM</w:t>
      </w:r>
    </w:p>
    <w:p w14:paraId="011A6E15" w14:textId="67DD68D4" w:rsidR="40D47D0C" w:rsidRDefault="40D47D0C" w:rsidP="4F337A84">
      <w:pPr>
        <w:pStyle w:val="ListParagraph"/>
        <w:numPr>
          <w:ilvl w:val="0"/>
          <w:numId w:val="1"/>
        </w:numPr>
        <w:rPr>
          <w:szCs w:val="20"/>
          <w:lang w:val="en-US"/>
        </w:rPr>
      </w:pPr>
      <w:r w:rsidRPr="4F337A84">
        <w:rPr>
          <w:szCs w:val="20"/>
          <w:lang w:val="en-US"/>
        </w:rPr>
        <w:t>Learn about I²C bus</w:t>
      </w:r>
    </w:p>
    <w:p w14:paraId="4C5BD09F" w14:textId="52B81CA2" w:rsidR="40D47D0C" w:rsidRDefault="40D47D0C" w:rsidP="4F337A84">
      <w:pPr>
        <w:pStyle w:val="ListParagraph"/>
        <w:numPr>
          <w:ilvl w:val="0"/>
          <w:numId w:val="1"/>
        </w:numPr>
        <w:rPr>
          <w:szCs w:val="20"/>
          <w:lang w:val="en-US"/>
        </w:rPr>
      </w:pPr>
      <w:r w:rsidRPr="4F337A84">
        <w:rPr>
          <w:szCs w:val="20"/>
          <w:lang w:val="en-US"/>
        </w:rPr>
        <w:t>Read analog values via ADC</w:t>
      </w:r>
    </w:p>
    <w:p w14:paraId="0069FB0D" w14:textId="29F301B6" w:rsidR="40D47D0C" w:rsidRDefault="40D47D0C" w:rsidP="4F337A84">
      <w:pPr>
        <w:pStyle w:val="ListParagraph"/>
        <w:numPr>
          <w:ilvl w:val="0"/>
          <w:numId w:val="1"/>
        </w:numPr>
        <w:rPr>
          <w:szCs w:val="20"/>
          <w:lang w:val="en-US"/>
        </w:rPr>
      </w:pPr>
      <w:r w:rsidRPr="4F337A84">
        <w:rPr>
          <w:szCs w:val="20"/>
          <w:lang w:val="en-US"/>
        </w:rPr>
        <w:t>Work with RGB</w:t>
      </w:r>
    </w:p>
    <w:p w14:paraId="71910C8D" w14:textId="3BB7C323" w:rsidR="2A042284" w:rsidRDefault="2A042284" w:rsidP="4F337A84">
      <w:pPr>
        <w:rPr>
          <w:lang w:val="en-US"/>
        </w:rPr>
      </w:pPr>
      <w:r w:rsidRPr="4F337A84">
        <w:rPr>
          <w:lang w:val="en-US"/>
        </w:rPr>
        <w:br w:type="page"/>
      </w:r>
    </w:p>
    <w:p w14:paraId="362765C0" w14:textId="0746A63D" w:rsidR="6CD6B2ED" w:rsidRDefault="6CD6B2ED" w:rsidP="4F337A84">
      <w:pPr>
        <w:pStyle w:val="Heading1"/>
        <w:spacing w:after="240"/>
        <w:rPr>
          <w:lang w:val="en-US"/>
        </w:rPr>
      </w:pPr>
      <w:r w:rsidRPr="4F337A84">
        <w:rPr>
          <w:lang w:val="en-US"/>
        </w:rPr>
        <w:lastRenderedPageBreak/>
        <w:t>ANALOG SIGNALS</w:t>
      </w:r>
    </w:p>
    <w:p w14:paraId="50C05EB9" w14:textId="169A9967" w:rsidR="76A0FB8E" w:rsidRDefault="76A0FB8E" w:rsidP="4F337A84">
      <w:pPr>
        <w:rPr>
          <w:lang w:val="en-US"/>
        </w:rPr>
      </w:pPr>
      <w:r w:rsidRPr="4F337A84">
        <w:rPr>
          <w:lang w:val="en-US"/>
        </w:rPr>
        <w:t>Digital signals have a distinct 0 or 1 (LOW/HIGH) value</w:t>
      </w:r>
    </w:p>
    <w:p w14:paraId="4F67CA49" w14:textId="0DEAC054" w:rsidR="76A0FB8E" w:rsidRDefault="76A0FB8E" w:rsidP="4F337A84">
      <w:pPr>
        <w:rPr>
          <w:lang w:val="en-US"/>
        </w:rPr>
      </w:pPr>
      <w:r w:rsidRPr="4F337A84">
        <w:rPr>
          <w:lang w:val="en-US"/>
        </w:rPr>
        <w:t xml:space="preserve">Analog values have no distinct on or off state, but you can have “a little bit” </w:t>
      </w:r>
      <w:r w:rsidR="7F9B1424" w:rsidRPr="4F337A84">
        <w:rPr>
          <w:lang w:val="en-US"/>
        </w:rPr>
        <w:t>of something, or a bit more (without saying ALL or NOTHING)</w:t>
      </w:r>
    </w:p>
    <w:p w14:paraId="0A8438A5" w14:textId="4760AE63" w:rsidR="7F9B1424" w:rsidRDefault="7F9B1424" w:rsidP="4F337A84">
      <w:pPr>
        <w:rPr>
          <w:lang w:val="en-US"/>
        </w:rPr>
      </w:pPr>
      <w:r w:rsidRPr="4F337A84">
        <w:rPr>
          <w:lang w:val="en-US"/>
        </w:rPr>
        <w:t>Like light, temperature, gas throttle on your car, ...</w:t>
      </w:r>
    </w:p>
    <w:p w14:paraId="5611B90B" w14:textId="40A26423" w:rsidR="2A042284" w:rsidRDefault="2A042284" w:rsidP="4F337A84">
      <w:pPr>
        <w:rPr>
          <w:lang w:val="en-US"/>
        </w:rPr>
      </w:pPr>
    </w:p>
    <w:p w14:paraId="32BEB8A3" w14:textId="6D189080" w:rsidR="7F9B1424" w:rsidRDefault="7F9B1424" w:rsidP="4F337A84">
      <w:pPr>
        <w:rPr>
          <w:lang w:val="en-US"/>
        </w:rPr>
      </w:pPr>
      <w:r w:rsidRPr="4F337A84">
        <w:rPr>
          <w:lang w:val="en-US"/>
        </w:rPr>
        <w:t xml:space="preserve">The </w:t>
      </w:r>
      <w:proofErr w:type="spellStart"/>
      <w:r w:rsidRPr="4F337A84">
        <w:rPr>
          <w:lang w:val="en-US"/>
        </w:rPr>
        <w:t>Rapsberry</w:t>
      </w:r>
      <w:proofErr w:type="spellEnd"/>
      <w:r w:rsidRPr="4F337A84">
        <w:rPr>
          <w:lang w:val="en-US"/>
        </w:rPr>
        <w:t xml:space="preserve"> Pi does not have any analog input our output capabilities by itself.</w:t>
      </w:r>
    </w:p>
    <w:p w14:paraId="797064AC" w14:textId="5104D573" w:rsidR="7F9B1424" w:rsidRDefault="7F9B1424" w:rsidP="4F337A84">
      <w:pPr>
        <w:rPr>
          <w:lang w:val="en-US"/>
        </w:rPr>
      </w:pPr>
      <w:r w:rsidRPr="4F337A84">
        <w:rPr>
          <w:lang w:val="en-US"/>
        </w:rPr>
        <w:t xml:space="preserve">It can simulate analog output signals via </w:t>
      </w:r>
      <w:r w:rsidRPr="4F337A84">
        <w:rPr>
          <w:b/>
          <w:bCs/>
          <w:lang w:val="en-US"/>
        </w:rPr>
        <w:t xml:space="preserve">PWM </w:t>
      </w:r>
      <w:r w:rsidRPr="4F337A84">
        <w:rPr>
          <w:lang w:val="en-US"/>
        </w:rPr>
        <w:t>(Pulse Width Modulation) or use an external component to output real analog values</w:t>
      </w:r>
      <w:r w:rsidR="621E87FD" w:rsidRPr="4F337A84">
        <w:rPr>
          <w:lang w:val="en-US"/>
        </w:rPr>
        <w:t xml:space="preserve"> (Digital Analog Converter, or </w:t>
      </w:r>
      <w:r w:rsidR="621E87FD" w:rsidRPr="4F337A84">
        <w:rPr>
          <w:b/>
          <w:bCs/>
          <w:lang w:val="en-US"/>
        </w:rPr>
        <w:t>DAC</w:t>
      </w:r>
      <w:r w:rsidR="621E87FD" w:rsidRPr="4F337A84">
        <w:rPr>
          <w:lang w:val="en-US"/>
        </w:rPr>
        <w:t>)</w:t>
      </w:r>
      <w:r w:rsidRPr="4F337A84">
        <w:rPr>
          <w:lang w:val="en-US"/>
        </w:rPr>
        <w:t>.</w:t>
      </w:r>
      <w:r w:rsidRPr="00A871DB">
        <w:rPr>
          <w:lang w:val="en-US"/>
        </w:rPr>
        <w:br/>
      </w:r>
      <w:r w:rsidR="4B8080FC" w:rsidRPr="4F337A84">
        <w:rPr>
          <w:lang w:val="en-US"/>
        </w:rPr>
        <w:t>It can’t read analog values without external components. Our kit has such a component included, an Analog Digital Converter (</w:t>
      </w:r>
      <w:r w:rsidR="4B8080FC" w:rsidRPr="4F337A84">
        <w:rPr>
          <w:b/>
          <w:bCs/>
          <w:lang w:val="en-US"/>
        </w:rPr>
        <w:t>ADC</w:t>
      </w:r>
      <w:r w:rsidR="4B8080FC" w:rsidRPr="4F337A84">
        <w:rPr>
          <w:lang w:val="en-US"/>
        </w:rPr>
        <w:t>)</w:t>
      </w:r>
    </w:p>
    <w:p w14:paraId="7F93D02D" w14:textId="380FCDDD" w:rsidR="2A042284" w:rsidRDefault="2A042284" w:rsidP="4F337A84">
      <w:pPr>
        <w:rPr>
          <w:lang w:val="en-US"/>
        </w:rPr>
      </w:pPr>
    </w:p>
    <w:p w14:paraId="32065673" w14:textId="19A64FC9" w:rsidR="74BDCAA5" w:rsidRDefault="74BDCAA5" w:rsidP="4F337A84">
      <w:pPr>
        <w:pStyle w:val="Heading3"/>
        <w:rPr>
          <w:rFonts w:eastAsia="Ubuntu" w:cs="Ubuntu"/>
          <w:lang w:val="en-US"/>
        </w:rPr>
      </w:pPr>
      <w:r w:rsidRPr="4F337A84">
        <w:rPr>
          <w:rFonts w:eastAsia="Ubuntu" w:cs="Ubuntu"/>
          <w:lang w:val="en-US"/>
        </w:rPr>
        <w:t>Pulse Width Modulation (PWM)</w:t>
      </w:r>
    </w:p>
    <w:p w14:paraId="42ADD6AF" w14:textId="5A3AF9F0" w:rsidR="2A042284" w:rsidRDefault="2A042284" w:rsidP="4F337A84">
      <w:pPr>
        <w:rPr>
          <w:rFonts w:eastAsia="Ubuntu" w:cs="Ubuntu"/>
          <w:color w:val="000000" w:themeColor="text1"/>
          <w:szCs w:val="20"/>
          <w:lang w:val="en-US"/>
        </w:rPr>
      </w:pPr>
    </w:p>
    <w:p w14:paraId="28B0EFB7" w14:textId="7F0A1217" w:rsidR="74BDCAA5" w:rsidRDefault="74BDCAA5" w:rsidP="4F337A84">
      <w:pPr>
        <w:rPr>
          <w:rFonts w:eastAsia="Ubuntu" w:cs="Ubuntu"/>
          <w:color w:val="000000" w:themeColor="text1"/>
          <w:szCs w:val="20"/>
          <w:lang w:val="en-US"/>
        </w:rPr>
      </w:pPr>
      <w:r>
        <w:rPr>
          <w:noProof/>
        </w:rPr>
        <w:drawing>
          <wp:inline distT="0" distB="0" distL="0" distR="0" wp14:anchorId="71922054" wp14:editId="044CF55D">
            <wp:extent cx="4476750" cy="2266950"/>
            <wp:effectExtent l="0" t="0" r="0" b="0"/>
            <wp:docPr id="377224968" name="Picture 377224968" descr="Afbeeldingsresultaat voor pwm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476750" cy="2266950"/>
                    </a:xfrm>
                    <a:prstGeom prst="rect">
                      <a:avLst/>
                    </a:prstGeom>
                  </pic:spPr>
                </pic:pic>
              </a:graphicData>
            </a:graphic>
          </wp:inline>
        </w:drawing>
      </w:r>
    </w:p>
    <w:p w14:paraId="44EBC37D" w14:textId="65AC13A1" w:rsidR="2A042284" w:rsidRDefault="2A042284" w:rsidP="4F337A84">
      <w:pPr>
        <w:spacing w:after="0"/>
        <w:rPr>
          <w:rFonts w:ascii="Segoe UI" w:eastAsia="Segoe UI" w:hAnsi="Segoe UI" w:cs="Segoe UI"/>
          <w:color w:val="24292E"/>
          <w:szCs w:val="20"/>
          <w:lang w:val="en-US"/>
        </w:rPr>
      </w:pPr>
    </w:p>
    <w:p w14:paraId="4A452217" w14:textId="1C71716E" w:rsidR="74BDCAA5" w:rsidRDefault="74BDCAA5" w:rsidP="4F337A84">
      <w:pPr>
        <w:pStyle w:val="NormalWeb"/>
        <w:spacing w:before="0" w:beforeAutospacing="0" w:after="0" w:afterAutospacing="0"/>
        <w:rPr>
          <w:rFonts w:ascii="Segoe UI" w:eastAsia="Segoe UI" w:hAnsi="Segoe UI" w:cs="Segoe UI"/>
          <w:color w:val="24292E"/>
          <w:sz w:val="20"/>
          <w:szCs w:val="20"/>
        </w:rPr>
      </w:pPr>
      <w:r w:rsidRPr="4F337A84">
        <w:rPr>
          <w:rFonts w:ascii="Segoe UI" w:eastAsia="Segoe UI" w:hAnsi="Segoe UI" w:cs="Segoe UI"/>
          <w:color w:val="24292E"/>
          <w:sz w:val="20"/>
          <w:szCs w:val="20"/>
        </w:rPr>
        <w:t xml:space="preserve">The Raspberry Pi does not have true </w:t>
      </w:r>
      <w:r w:rsidRPr="4F337A84">
        <w:rPr>
          <w:rFonts w:ascii="Segoe UI" w:eastAsia="Segoe UI" w:hAnsi="Segoe UI" w:cs="Segoe UI"/>
          <w:b/>
          <w:bCs/>
          <w:color w:val="24292E"/>
          <w:sz w:val="20"/>
          <w:szCs w:val="20"/>
        </w:rPr>
        <w:t>analog outputs</w:t>
      </w:r>
      <w:r w:rsidRPr="4F337A84">
        <w:rPr>
          <w:rFonts w:ascii="Segoe UI" w:eastAsia="Segoe UI" w:hAnsi="Segoe UI" w:cs="Segoe UI"/>
          <w:color w:val="24292E"/>
          <w:sz w:val="20"/>
          <w:szCs w:val="20"/>
        </w:rPr>
        <w:t xml:space="preserve">. However, for most purposes, we can simulate analog behavior by rapidly switching between a high and low </w:t>
      </w:r>
      <w:proofErr w:type="gramStart"/>
      <w:r w:rsidRPr="4F337A84">
        <w:rPr>
          <w:rFonts w:ascii="Segoe UI" w:eastAsia="Segoe UI" w:hAnsi="Segoe UI" w:cs="Segoe UI"/>
          <w:color w:val="24292E"/>
          <w:sz w:val="20"/>
          <w:szCs w:val="20"/>
        </w:rPr>
        <w:t>output, and</w:t>
      </w:r>
      <w:proofErr w:type="gramEnd"/>
      <w:r w:rsidRPr="4F337A84">
        <w:rPr>
          <w:rFonts w:ascii="Segoe UI" w:eastAsia="Segoe UI" w:hAnsi="Segoe UI" w:cs="Segoe UI"/>
          <w:color w:val="24292E"/>
          <w:sz w:val="20"/>
          <w:szCs w:val="20"/>
        </w:rPr>
        <w:t xml:space="preserve"> varying the time interval during which the output is high (PWM).</w:t>
      </w:r>
    </w:p>
    <w:p w14:paraId="05ED2181" w14:textId="6E4D222B" w:rsidR="74BDCAA5" w:rsidRDefault="74BDCAA5" w:rsidP="4F337A84">
      <w:pPr>
        <w:pStyle w:val="NormalWeb"/>
        <w:spacing w:before="0" w:beforeAutospacing="0" w:after="0" w:afterAutospacing="0"/>
        <w:rPr>
          <w:rFonts w:ascii="Segoe UI" w:eastAsia="Segoe UI" w:hAnsi="Segoe UI" w:cs="Segoe UI"/>
          <w:color w:val="24292E"/>
          <w:sz w:val="20"/>
          <w:szCs w:val="20"/>
        </w:rPr>
      </w:pPr>
      <w:r w:rsidRPr="4F337A84">
        <w:rPr>
          <w:rFonts w:ascii="Segoe UI" w:eastAsia="Segoe UI" w:hAnsi="Segoe UI" w:cs="Segoe UI"/>
          <w:color w:val="24292E"/>
          <w:sz w:val="20"/>
          <w:szCs w:val="20"/>
        </w:rPr>
        <w:t xml:space="preserve"> </w:t>
      </w:r>
    </w:p>
    <w:p w14:paraId="331CA9DC" w14:textId="4371F0BC" w:rsidR="74BDCAA5" w:rsidRDefault="74BDCAA5" w:rsidP="4F337A84">
      <w:pPr>
        <w:pStyle w:val="NormalWeb"/>
        <w:spacing w:before="0" w:beforeAutospacing="0" w:after="0" w:afterAutospacing="0"/>
        <w:rPr>
          <w:rFonts w:ascii="Segoe UI" w:eastAsia="Segoe UI" w:hAnsi="Segoe UI" w:cs="Segoe UI"/>
          <w:color w:val="24292E"/>
          <w:sz w:val="20"/>
          <w:szCs w:val="20"/>
        </w:rPr>
      </w:pPr>
      <w:r w:rsidRPr="4F337A84">
        <w:rPr>
          <w:rFonts w:ascii="Segoe UI" w:eastAsia="Segoe UI" w:hAnsi="Segoe UI" w:cs="Segoe UI"/>
          <w:color w:val="24292E"/>
          <w:sz w:val="20"/>
          <w:szCs w:val="20"/>
        </w:rPr>
        <w:t>The frequency of a PWM signal is the number of times per second the signal goes from low to high and back to low, expressed in Hertz [Hz]. The duty cycle is the ratio of the time the output is high to the total period of the signal, expressed as a percentage.</w:t>
      </w:r>
    </w:p>
    <w:p w14:paraId="12A1D89C" w14:textId="465801C2" w:rsidR="2A042284" w:rsidRDefault="2A042284" w:rsidP="4F337A84">
      <w:pPr>
        <w:spacing w:after="0"/>
        <w:rPr>
          <w:rFonts w:ascii="Segoe UI" w:eastAsia="Segoe UI" w:hAnsi="Segoe UI" w:cs="Segoe UI"/>
          <w:color w:val="24292E"/>
          <w:szCs w:val="20"/>
          <w:lang w:val="en-US"/>
        </w:rPr>
      </w:pPr>
    </w:p>
    <w:p w14:paraId="2741F4E7" w14:textId="470C8575" w:rsidR="2A042284" w:rsidRDefault="2A042284" w:rsidP="4F337A84">
      <w:pPr>
        <w:spacing w:after="0"/>
        <w:rPr>
          <w:lang w:val="en-US"/>
        </w:rPr>
      </w:pPr>
      <w:r>
        <w:rPr>
          <w:noProof/>
        </w:rPr>
        <w:lastRenderedPageBreak/>
        <mc:AlternateContent>
          <mc:Choice Requires="wpg">
            <w:drawing>
              <wp:inline distT="0" distB="0" distL="0" distR="0" wp14:anchorId="4320EE7D" wp14:editId="2D7A0C7F">
                <wp:extent cx="5629275" cy="3162300"/>
                <wp:effectExtent l="0" t="0" r="9525" b="0"/>
                <wp:docPr id="67909785" name="Group 5"/>
                <wp:cNvGraphicFramePr/>
                <a:graphic xmlns:a="http://schemas.openxmlformats.org/drawingml/2006/main">
                  <a:graphicData uri="http://schemas.microsoft.com/office/word/2010/wordprocessingGroup">
                    <wpg:wgp>
                      <wpg:cNvGrpSpPr/>
                      <wpg:grpSpPr>
                        <a:xfrm>
                          <a:off x="0" y="0"/>
                          <a:ext cx="5629275" cy="3162300"/>
                          <a:chOff x="0" y="0"/>
                          <a:chExt cx="5629275" cy="3162300"/>
                        </a:xfrm>
                      </wpg:grpSpPr>
                      <pic:pic xmlns:pic="http://schemas.openxmlformats.org/drawingml/2006/picture">
                        <pic:nvPicPr>
                          <pic:cNvPr id="1" name="Picture 1"/>
                          <pic:cNvPicPr>
                            <a:picLocks noChangeAspect="1"/>
                          </pic:cNvPicPr>
                        </pic:nvPicPr>
                        <pic:blipFill>
                          <a:blip r:embed="rId12"/>
                          <a:stretch>
                            <a:fillRect/>
                          </a:stretch>
                        </pic:blipFill>
                        <pic:spPr>
                          <a:xfrm>
                            <a:off x="0" y="0"/>
                            <a:ext cx="5629275" cy="3162300"/>
                          </a:xfrm>
                          <a:prstGeom prst="rect">
                            <a:avLst/>
                          </a:prstGeom>
                        </pic:spPr>
                      </pic:pic>
                      <wps:wsp>
                        <wps:cNvPr id="3" name="Rectangle 3"/>
                        <wps:cNvSpPr/>
                        <wps:spPr>
                          <a:xfrm>
                            <a:off x="0" y="1011436"/>
                            <a:ext cx="476250" cy="372341"/>
                          </a:xfrm>
                          <a:prstGeom prst="rect">
                            <a:avLst/>
                          </a:prstGeom>
                          <a:solidFill>
                            <a:schemeClr val="lt1"/>
                          </a:solidFill>
                          <a:ln>
                            <a:noFill/>
                          </a:ln>
                        </wps:spPr>
                        <wps:txbx>
                          <w:txbxContent>
                            <w:p w14:paraId="7BA8339B" w14:textId="77777777" w:rsidR="007205D0" w:rsidRDefault="00000000" w:rsidP="00515FBD">
                              <w:pPr>
                                <w:spacing w:line="256" w:lineRule="auto"/>
                                <w:jc w:val="center"/>
                                <w:rPr>
                                  <w:rFonts w:ascii="Calibri" w:hAnsi="Calibri" w:cs="Calibri"/>
                                  <w:color w:val="000000"/>
                                </w:rPr>
                              </w:pPr>
                              <w:r>
                                <w:rPr>
                                  <w:rFonts w:ascii="Calibri" w:hAnsi="Calibri" w:cs="Calibri"/>
                                  <w:color w:val="000000"/>
                                </w:rPr>
                                <w:t>3.3V</w:t>
                              </w:r>
                            </w:p>
                          </w:txbxContent>
                        </wps:txbx>
                        <wps:bodyPr anchor="ctr"/>
                      </wps:wsp>
                      <wps:wsp>
                        <wps:cNvPr id="4" name="Rectangle 4"/>
                        <wps:cNvSpPr/>
                        <wps:spPr>
                          <a:xfrm>
                            <a:off x="0" y="1383777"/>
                            <a:ext cx="476250" cy="677953"/>
                          </a:xfrm>
                          <a:prstGeom prst="rect">
                            <a:avLst/>
                          </a:prstGeom>
                          <a:solidFill>
                            <a:schemeClr val="lt1"/>
                          </a:solidFill>
                          <a:ln>
                            <a:noFill/>
                          </a:ln>
                        </wps:spPr>
                        <wps:txbx>
                          <w:txbxContent>
                            <w:p w14:paraId="2D4E9CF6" w14:textId="77777777" w:rsidR="007205D0" w:rsidRDefault="00000000" w:rsidP="00515FBD">
                              <w:pPr>
                                <w:spacing w:line="256" w:lineRule="auto"/>
                                <w:jc w:val="center"/>
                                <w:rPr>
                                  <w:rFonts w:ascii="Calibri" w:hAnsi="Calibri" w:cs="Calibri"/>
                                  <w:color w:val="000000"/>
                                </w:rPr>
                              </w:pPr>
                              <w:r>
                                <w:rPr>
                                  <w:rFonts w:ascii="Calibri" w:hAnsi="Calibri" w:cs="Calibri"/>
                                  <w:color w:val="000000"/>
                                </w:rPr>
                                <w:t>1.3V</w:t>
                              </w:r>
                            </w:p>
                          </w:txbxContent>
                        </wps:txbx>
                        <wps:bodyPr anchor="t"/>
                      </wps:wsp>
                    </wpg:wgp>
                  </a:graphicData>
                </a:graphic>
              </wp:inline>
            </w:drawing>
          </mc:Choice>
          <mc:Fallback>
            <w:pict>
              <v:group w14:anchorId="4320EE7D" id="Group 5" o:spid="_x0000_s1026" style="width:443.25pt;height:249pt;mso-position-horizontal-relative:char;mso-position-vertical-relative:line" coordsize="56292,31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6292;height:3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">
                  <v:imagedata r:id="rId13" o:title=""/>
                </v:shape>
                <v:rect id="Rectangle 3" o:spid="_x0000_s1028" style="position:absolute;top:10114;width:4762;height:3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" fillcolor="white [3201]" stroked="f">
                  <v:textbox>
                    <w:txbxContent>
                      <w:p w14:paraId="7BA8339B" w14:textId="77777777" w:rsidR="007205D0" w:rsidRDefault="00000000" w:rsidP="00515FBD">
                        <w:pPr>
                          <w:spacing w:line="256" w:lineRule="auto"/>
                          <w:jc w:val="center"/>
                          <w:rPr>
                            <w:rFonts w:ascii="Calibri" w:hAnsi="Calibri" w:cs="Calibri"/>
                            <w:color w:val="000000"/>
                          </w:rPr>
                        </w:pPr>
                        <w:r>
                          <w:rPr>
                            <w:rFonts w:ascii="Calibri" w:hAnsi="Calibri" w:cs="Calibri"/>
                            <w:color w:val="000000"/>
                          </w:rPr>
                          <w:t>3.3V</w:t>
                        </w:r>
                      </w:p>
                    </w:txbxContent>
                  </v:textbox>
                </v:rect>
                <v:rect id="Rectangle 4" o:spid="_x0000_s1029" style="position:absolute;top:13837;width:4762;height:6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" fillcolor="white [3201]" stroked="f">
                  <v:textbox>
                    <w:txbxContent>
                      <w:p w14:paraId="2D4E9CF6" w14:textId="77777777" w:rsidR="007205D0" w:rsidRDefault="00000000" w:rsidP="00515FBD">
                        <w:pPr>
                          <w:spacing w:line="256" w:lineRule="auto"/>
                          <w:jc w:val="center"/>
                          <w:rPr>
                            <w:rFonts w:ascii="Calibri" w:hAnsi="Calibri" w:cs="Calibri"/>
                            <w:color w:val="000000"/>
                          </w:rPr>
                        </w:pPr>
                        <w:r>
                          <w:rPr>
                            <w:rFonts w:ascii="Calibri" w:hAnsi="Calibri" w:cs="Calibri"/>
                            <w:color w:val="000000"/>
                          </w:rPr>
                          <w:t>1.3V</w:t>
                        </w:r>
                      </w:p>
                    </w:txbxContent>
                  </v:textbox>
                </v:rect>
                <w10:anchorlock/>
              </v:group>
            </w:pict>
          </mc:Fallback>
        </mc:AlternateContent>
      </w:r>
    </w:p>
    <w:p w14:paraId="4D20440C" w14:textId="51926F5E" w:rsidR="74BDCAA5" w:rsidRDefault="74BDCAA5" w:rsidP="4F337A84">
      <w:pPr>
        <w:pStyle w:val="NormalWeb"/>
        <w:spacing w:before="0" w:beforeAutospacing="0" w:after="0" w:afterAutospacing="0"/>
        <w:rPr>
          <w:rFonts w:ascii="Segoe UI" w:eastAsia="Segoe UI" w:hAnsi="Segoe UI" w:cs="Segoe UI"/>
          <w:color w:val="24292E"/>
          <w:sz w:val="20"/>
          <w:szCs w:val="20"/>
        </w:rPr>
      </w:pPr>
      <w:r w:rsidRPr="4F337A84">
        <w:rPr>
          <w:rFonts w:ascii="Segoe UI" w:eastAsia="Segoe UI" w:hAnsi="Segoe UI" w:cs="Segoe UI"/>
          <w:color w:val="24292E"/>
          <w:sz w:val="20"/>
          <w:szCs w:val="20"/>
        </w:rPr>
        <w:t xml:space="preserve"> </w:t>
      </w:r>
    </w:p>
    <w:p w14:paraId="6ED15CC2" w14:textId="10D6A6B4" w:rsidR="74BDCAA5" w:rsidRDefault="74BDCAA5" w:rsidP="4F337A84">
      <w:pPr>
        <w:pStyle w:val="NormalWeb"/>
        <w:spacing w:before="0" w:beforeAutospacing="0" w:after="0" w:afterAutospacing="0"/>
        <w:rPr>
          <w:rFonts w:ascii="Segoe UI" w:eastAsia="Segoe UI" w:hAnsi="Segoe UI" w:cs="Segoe UI"/>
          <w:color w:val="24292E"/>
          <w:sz w:val="20"/>
          <w:szCs w:val="20"/>
        </w:rPr>
      </w:pPr>
      <w:r w:rsidRPr="4F337A84">
        <w:rPr>
          <w:rFonts w:ascii="Segoe UI" w:eastAsia="Segoe UI" w:hAnsi="Segoe UI" w:cs="Segoe UI"/>
          <w:color w:val="24292E"/>
          <w:sz w:val="20"/>
          <w:szCs w:val="20"/>
        </w:rPr>
        <w:t xml:space="preserve">PWM can be implemented using hardware timers, which are therefore very accurate, but they are already in use to generate clock signals for the various data buses that we will see in future lessons. However, the GPIO library provides the ability to provide software PWM outputs, which should be sufficient for most purposes. For this, we use </w:t>
      </w:r>
      <w:proofErr w:type="gramStart"/>
      <w:r w:rsidRPr="4F337A84">
        <w:rPr>
          <w:rFonts w:ascii="Segoe UI" w:eastAsia="Segoe UI" w:hAnsi="Segoe UI" w:cs="Segoe UI"/>
          <w:color w:val="24292E"/>
          <w:sz w:val="20"/>
          <w:szCs w:val="20"/>
        </w:rPr>
        <w:t>the function</w:t>
      </w:r>
      <w:proofErr w:type="gramEnd"/>
      <w:r w:rsidRPr="4F337A84">
        <w:rPr>
          <w:rFonts w:ascii="Segoe UI" w:eastAsia="Segoe UI" w:hAnsi="Segoe UI" w:cs="Segoe UI"/>
          <w:color w:val="24292E"/>
          <w:sz w:val="20"/>
          <w:szCs w:val="20"/>
        </w:rPr>
        <w:t xml:space="preserve"> </w:t>
      </w:r>
      <w:proofErr w:type="gramStart"/>
      <w:r w:rsidRPr="4F337A84">
        <w:rPr>
          <w:rFonts w:ascii="Segoe UI" w:eastAsia="Segoe UI" w:hAnsi="Segoe UI" w:cs="Segoe UI"/>
          <w:b/>
          <w:bCs/>
          <w:color w:val="24292E"/>
          <w:sz w:val="20"/>
          <w:szCs w:val="20"/>
        </w:rPr>
        <w:t>GPIO.PWM(</w:t>
      </w:r>
      <w:proofErr w:type="gramEnd"/>
      <w:r w:rsidRPr="4F337A84">
        <w:rPr>
          <w:rFonts w:ascii="Segoe UI" w:eastAsia="Segoe UI" w:hAnsi="Segoe UI" w:cs="Segoe UI"/>
          <w:b/>
          <w:bCs/>
          <w:color w:val="24292E"/>
          <w:sz w:val="20"/>
          <w:szCs w:val="20"/>
        </w:rPr>
        <w:t>channel, frequency)</w:t>
      </w:r>
      <w:r w:rsidRPr="4F337A84">
        <w:rPr>
          <w:rFonts w:ascii="Segoe UI" w:eastAsia="Segoe UI" w:hAnsi="Segoe UI" w:cs="Segoe UI"/>
          <w:color w:val="24292E"/>
          <w:sz w:val="20"/>
          <w:szCs w:val="20"/>
        </w:rPr>
        <w:t>:</w:t>
      </w:r>
    </w:p>
    <w:p w14:paraId="62C43135" w14:textId="36A8BCF1" w:rsidR="2A042284" w:rsidRDefault="2A042284" w:rsidP="4F337A84">
      <w:pPr>
        <w:spacing w:after="0"/>
        <w:rPr>
          <w:rFonts w:ascii="Segoe UI" w:eastAsia="Segoe UI" w:hAnsi="Segoe UI" w:cs="Segoe UI"/>
          <w:color w:val="24292E"/>
          <w:szCs w:val="20"/>
          <w:lang w:val="en-US"/>
        </w:rPr>
      </w:pPr>
    </w:p>
    <w:p w14:paraId="2366EAAC" w14:textId="1FFAE975" w:rsidR="00AF0D76" w:rsidRDefault="00AF0D76" w:rsidP="00AF0D76">
      <w:pPr>
        <w:pStyle w:val="HTMLPreformatted"/>
        <w:shd w:val="clear" w:color="auto" w:fill="F6F8FA"/>
        <w:rPr>
          <w:rFonts w:ascii="Consolas" w:eastAsia="Consolas" w:hAnsi="Consolas" w:cs="Consolas"/>
          <w:color w:val="005CC5"/>
        </w:rPr>
      </w:pPr>
      <w:r>
        <w:rPr>
          <w:rFonts w:ascii="Consolas" w:eastAsia="Consolas" w:hAnsi="Consolas" w:cs="Consolas"/>
          <w:color w:val="24292E"/>
        </w:rPr>
        <w:t xml:space="preserve">       </w:t>
      </w:r>
    </w:p>
    <w:p w14:paraId="182DCEE8" w14:textId="11E52CF8" w:rsidR="00AF0D76" w:rsidRDefault="00AF0D76" w:rsidP="00AF0D76">
      <w:pPr>
        <w:pStyle w:val="HTMLPreformatted"/>
        <w:shd w:val="clear" w:color="auto" w:fill="F6F8FA"/>
        <w:ind w:firstLine="720"/>
        <w:rPr>
          <w:rFonts w:ascii="Consolas" w:eastAsia="Consolas" w:hAnsi="Consolas" w:cs="Consolas"/>
          <w:color w:val="005CC5"/>
        </w:rPr>
      </w:pPr>
      <w:proofErr w:type="spellStart"/>
      <w:r w:rsidRPr="4F337A84">
        <w:rPr>
          <w:rStyle w:val="pl-c1"/>
          <w:rFonts w:ascii="Consolas" w:eastAsia="Consolas" w:hAnsi="Consolas" w:cs="Consolas"/>
          <w:color w:val="005CC5"/>
        </w:rPr>
        <w:t>GPIO</w:t>
      </w:r>
      <w:r w:rsidRPr="4F337A84">
        <w:rPr>
          <w:rFonts w:ascii="Consolas" w:eastAsia="Consolas" w:hAnsi="Consolas" w:cs="Consolas"/>
          <w:color w:val="24292E"/>
        </w:rPr>
        <w:t>.</w:t>
      </w:r>
      <w:r>
        <w:rPr>
          <w:rFonts w:ascii="Consolas" w:eastAsia="Consolas" w:hAnsi="Consolas" w:cs="Consolas"/>
          <w:color w:val="24292E"/>
        </w:rPr>
        <w:t>setmode</w:t>
      </w:r>
      <w:proofErr w:type="spellEnd"/>
      <w:r w:rsidRPr="4F337A84">
        <w:rPr>
          <w:rFonts w:ascii="Consolas" w:eastAsia="Consolas" w:hAnsi="Consolas" w:cs="Consolas"/>
          <w:color w:val="24292E"/>
        </w:rPr>
        <w:t>(</w:t>
      </w:r>
      <w:r w:rsidRPr="4F337A84">
        <w:rPr>
          <w:rStyle w:val="pl-c1"/>
          <w:rFonts w:ascii="Consolas" w:eastAsia="Consolas" w:hAnsi="Consolas" w:cs="Consolas"/>
          <w:color w:val="005CC5"/>
        </w:rPr>
        <w:t>GPIO</w:t>
      </w:r>
      <w:r w:rsidRPr="4F337A84">
        <w:rPr>
          <w:rFonts w:ascii="Consolas" w:eastAsia="Consolas" w:hAnsi="Consolas" w:cs="Consolas"/>
          <w:color w:val="24292E"/>
        </w:rPr>
        <w:t>.</w:t>
      </w:r>
      <w:r>
        <w:rPr>
          <w:rStyle w:val="pl-c1"/>
          <w:rFonts w:ascii="Consolas" w:eastAsia="Consolas" w:hAnsi="Consolas" w:cs="Consolas"/>
          <w:color w:val="005CC5"/>
        </w:rPr>
        <w:t>BCM</w:t>
      </w:r>
      <w:r w:rsidRPr="4F337A84">
        <w:rPr>
          <w:rFonts w:ascii="Consolas" w:eastAsia="Consolas" w:hAnsi="Consolas" w:cs="Consolas"/>
          <w:color w:val="24292E"/>
        </w:rPr>
        <w:t>)</w:t>
      </w:r>
    </w:p>
    <w:p w14:paraId="1C7B1B6B" w14:textId="77777777" w:rsidR="00AF0D76" w:rsidRDefault="00AF0D76" w:rsidP="00AF0D7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Style w:val="pl-c1"/>
          <w:rFonts w:ascii="Consolas" w:eastAsia="Consolas" w:hAnsi="Consolas" w:cs="Consolas"/>
          <w:color w:val="005CC5"/>
          <w:szCs w:val="20"/>
          <w:lang w:val="en-US"/>
        </w:rPr>
      </w:pPr>
      <w:r w:rsidRPr="4F337A84">
        <w:rPr>
          <w:rFonts w:ascii="Consolas" w:eastAsia="Consolas" w:hAnsi="Consolas" w:cs="Consolas"/>
          <w:color w:val="24292E"/>
          <w:szCs w:val="20"/>
          <w:lang w:val="en-US"/>
        </w:rPr>
        <w:t xml:space="preserve">led </w:t>
      </w:r>
      <w:r w:rsidRPr="4F337A84">
        <w:rPr>
          <w:rStyle w:val="pl-k"/>
          <w:rFonts w:ascii="Consolas" w:eastAsia="Consolas" w:hAnsi="Consolas" w:cs="Consolas"/>
          <w:color w:val="D73A49"/>
          <w:szCs w:val="20"/>
          <w:lang w:val="en-US"/>
        </w:rPr>
        <w:t>=</w:t>
      </w:r>
      <w:r w:rsidRPr="4F337A84">
        <w:rPr>
          <w:rFonts w:ascii="Consolas" w:eastAsia="Consolas" w:hAnsi="Consolas" w:cs="Consolas"/>
          <w:color w:val="24292E"/>
          <w:szCs w:val="20"/>
          <w:lang w:val="en-US"/>
        </w:rPr>
        <w:t xml:space="preserve"> </w:t>
      </w:r>
      <w:r w:rsidRPr="4F337A84">
        <w:rPr>
          <w:rStyle w:val="pl-c1"/>
          <w:rFonts w:ascii="Consolas" w:eastAsia="Consolas" w:hAnsi="Consolas" w:cs="Consolas"/>
          <w:color w:val="005CC5"/>
          <w:szCs w:val="20"/>
          <w:lang w:val="en-US"/>
        </w:rPr>
        <w:t>17</w:t>
      </w:r>
    </w:p>
    <w:p w14:paraId="5D947B3A" w14:textId="5683E1D2" w:rsidR="00AF0D76" w:rsidRDefault="00AF0D76" w:rsidP="00AF0D7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rPr>
          <w:rFonts w:ascii="Consolas" w:eastAsia="Consolas" w:hAnsi="Consolas" w:cs="Consolas"/>
          <w:color w:val="24292E"/>
          <w:szCs w:val="20"/>
          <w:lang w:val="en-US"/>
        </w:rPr>
      </w:pPr>
      <w:proofErr w:type="spellStart"/>
      <w:r w:rsidRPr="4F337A84">
        <w:rPr>
          <w:rStyle w:val="pl-c1"/>
          <w:rFonts w:ascii="Consolas" w:eastAsia="Consolas" w:hAnsi="Consolas" w:cs="Consolas"/>
          <w:color w:val="005CC5"/>
          <w:szCs w:val="20"/>
          <w:lang w:val="en-US"/>
        </w:rPr>
        <w:t>GPIO</w:t>
      </w:r>
      <w:r w:rsidRPr="4F337A84">
        <w:rPr>
          <w:rFonts w:ascii="Consolas" w:eastAsia="Consolas" w:hAnsi="Consolas" w:cs="Consolas"/>
          <w:color w:val="24292E"/>
          <w:szCs w:val="20"/>
          <w:lang w:val="en-US"/>
        </w:rPr>
        <w:t>.setup</w:t>
      </w:r>
      <w:proofErr w:type="spellEnd"/>
      <w:r w:rsidRPr="4F337A84">
        <w:rPr>
          <w:rFonts w:ascii="Consolas" w:eastAsia="Consolas" w:hAnsi="Consolas" w:cs="Consolas"/>
          <w:color w:val="24292E"/>
          <w:szCs w:val="20"/>
          <w:lang w:val="en-US"/>
        </w:rPr>
        <w:t xml:space="preserve">(led, </w:t>
      </w:r>
      <w:r w:rsidRPr="4F337A84">
        <w:rPr>
          <w:rStyle w:val="pl-c1"/>
          <w:rFonts w:ascii="Consolas" w:eastAsia="Consolas" w:hAnsi="Consolas" w:cs="Consolas"/>
          <w:color w:val="005CC5"/>
          <w:szCs w:val="20"/>
          <w:lang w:val="en-US"/>
        </w:rPr>
        <w:t>GPIO</w:t>
      </w:r>
      <w:r w:rsidRPr="4F337A84">
        <w:rPr>
          <w:rFonts w:ascii="Consolas" w:eastAsia="Consolas" w:hAnsi="Consolas" w:cs="Consolas"/>
          <w:color w:val="24292E"/>
          <w:szCs w:val="20"/>
          <w:lang w:val="en-US"/>
        </w:rPr>
        <w:t>.</w:t>
      </w:r>
      <w:r w:rsidRPr="4F337A84">
        <w:rPr>
          <w:rStyle w:val="pl-c1"/>
          <w:rFonts w:ascii="Consolas" w:eastAsia="Consolas" w:hAnsi="Consolas" w:cs="Consolas"/>
          <w:color w:val="005CC5"/>
          <w:szCs w:val="20"/>
          <w:lang w:val="en-US"/>
        </w:rPr>
        <w:t>OUT</w:t>
      </w:r>
      <w:r w:rsidRPr="4F337A84">
        <w:rPr>
          <w:rFonts w:ascii="Consolas" w:eastAsia="Consolas" w:hAnsi="Consolas" w:cs="Consolas"/>
          <w:color w:val="24292E"/>
          <w:szCs w:val="20"/>
          <w:lang w:val="en-US"/>
        </w:rPr>
        <w:t>)</w:t>
      </w:r>
    </w:p>
    <w:p w14:paraId="42063A8E" w14:textId="0FE72209" w:rsidR="74BDCAA5" w:rsidRDefault="74BDCAA5" w:rsidP="00AF0D76">
      <w:pPr>
        <w:pStyle w:val="HTMLPreformatted"/>
        <w:shd w:val="clear" w:color="auto" w:fill="F6F8FA"/>
        <w:ind w:firstLine="720"/>
        <w:rPr>
          <w:rFonts w:ascii="Consolas" w:eastAsia="Consolas" w:hAnsi="Consolas" w:cs="Consolas"/>
          <w:color w:val="24292E"/>
        </w:rPr>
      </w:pPr>
      <w:r w:rsidRPr="4F337A84">
        <w:rPr>
          <w:rFonts w:ascii="Consolas" w:eastAsia="Consolas" w:hAnsi="Consolas" w:cs="Consolas"/>
          <w:color w:val="24292E"/>
        </w:rPr>
        <w:t xml:space="preserve">pwm_led1 </w:t>
      </w:r>
      <w:r w:rsidRPr="4F337A84">
        <w:rPr>
          <w:rStyle w:val="pl-k"/>
          <w:rFonts w:ascii="Consolas" w:eastAsia="Consolas" w:hAnsi="Consolas" w:cs="Consolas"/>
          <w:color w:val="D73A49"/>
        </w:rPr>
        <w:t>=</w:t>
      </w:r>
      <w:r w:rsidRPr="4F337A84">
        <w:rPr>
          <w:rFonts w:ascii="Consolas" w:eastAsia="Consolas" w:hAnsi="Consolas" w:cs="Consolas"/>
          <w:color w:val="24292E"/>
        </w:rPr>
        <w:t xml:space="preserve"> </w:t>
      </w:r>
      <w:proofErr w:type="gramStart"/>
      <w:r w:rsidRPr="4F337A84">
        <w:rPr>
          <w:rStyle w:val="pl-c1"/>
          <w:rFonts w:ascii="Consolas" w:eastAsia="Consolas" w:hAnsi="Consolas" w:cs="Consolas"/>
          <w:color w:val="005CC5"/>
        </w:rPr>
        <w:t>GPIO</w:t>
      </w:r>
      <w:r w:rsidRPr="4F337A84">
        <w:rPr>
          <w:rFonts w:ascii="Consolas" w:eastAsia="Consolas" w:hAnsi="Consolas" w:cs="Consolas"/>
          <w:color w:val="24292E"/>
        </w:rPr>
        <w:t>.PWM(</w:t>
      </w:r>
      <w:proofErr w:type="gramEnd"/>
      <w:r w:rsidRPr="4F337A84">
        <w:rPr>
          <w:rFonts w:ascii="Consolas" w:eastAsia="Consolas" w:hAnsi="Consolas" w:cs="Consolas"/>
          <w:color w:val="24292E"/>
        </w:rPr>
        <w:t xml:space="preserve">led, </w:t>
      </w:r>
      <w:r w:rsidRPr="4F337A84">
        <w:rPr>
          <w:rStyle w:val="pl-c1"/>
          <w:rFonts w:ascii="Consolas" w:eastAsia="Consolas" w:hAnsi="Consolas" w:cs="Consolas"/>
          <w:color w:val="005CC5"/>
        </w:rPr>
        <w:t>1000</w:t>
      </w:r>
      <w:r w:rsidRPr="4F337A84">
        <w:rPr>
          <w:rFonts w:ascii="Consolas" w:eastAsia="Consolas" w:hAnsi="Consolas" w:cs="Consolas"/>
          <w:color w:val="24292E"/>
        </w:rPr>
        <w:t>)</w:t>
      </w:r>
    </w:p>
    <w:p w14:paraId="7DB39C3D" w14:textId="1884B805" w:rsidR="2A042284" w:rsidRDefault="2A042284" w:rsidP="4F337A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52C922B9" w14:textId="30B1EFAF" w:rsidR="74BDCAA5" w:rsidRDefault="74BDCAA5" w:rsidP="4F337A84">
      <w:pPr>
        <w:pStyle w:val="NormalWeb"/>
        <w:spacing w:before="0" w:beforeAutospacing="0" w:after="0" w:afterAutospacing="0"/>
        <w:rPr>
          <w:rFonts w:ascii="Segoe UI" w:eastAsia="Segoe UI" w:hAnsi="Segoe UI" w:cs="Segoe UI"/>
          <w:color w:val="24292E"/>
          <w:sz w:val="20"/>
          <w:szCs w:val="20"/>
        </w:rPr>
      </w:pPr>
      <w:r w:rsidRPr="4F337A84">
        <w:rPr>
          <w:rFonts w:ascii="Segoe UI" w:eastAsia="Segoe UI" w:hAnsi="Segoe UI" w:cs="Segoe UI"/>
          <w:color w:val="24292E"/>
          <w:sz w:val="20"/>
          <w:szCs w:val="20"/>
        </w:rPr>
        <w:t>This creates a software PWM object with a frequency of 1kHz (1000Hz). We can then start the signal with the start(dc) method:</w:t>
      </w:r>
    </w:p>
    <w:p w14:paraId="0812AD3F" w14:textId="26E67F24" w:rsidR="2A042284" w:rsidRDefault="2A042284" w:rsidP="4F337A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3BC72A5D" w14:textId="636BE962" w:rsidR="74BDCAA5" w:rsidRDefault="74BDCAA5" w:rsidP="4F337A84">
      <w:pPr>
        <w:pStyle w:val="HTMLPreformatted"/>
        <w:shd w:val="clear" w:color="auto" w:fill="F6F8FA"/>
        <w:ind w:firstLine="720"/>
        <w:rPr>
          <w:rFonts w:ascii="Consolas" w:eastAsia="Consolas" w:hAnsi="Consolas" w:cs="Consolas"/>
          <w:color w:val="24292E"/>
        </w:rPr>
      </w:pPr>
      <w:r w:rsidRPr="4F337A84">
        <w:rPr>
          <w:rFonts w:ascii="Consolas" w:eastAsia="Consolas" w:hAnsi="Consolas" w:cs="Consolas"/>
          <w:color w:val="24292E"/>
        </w:rPr>
        <w:t>pwm_led1.start(</w:t>
      </w:r>
      <w:r w:rsidRPr="4F337A84">
        <w:rPr>
          <w:rStyle w:val="pl-c1"/>
          <w:rFonts w:ascii="Consolas" w:eastAsia="Consolas" w:hAnsi="Consolas" w:cs="Consolas"/>
          <w:color w:val="005CC5"/>
        </w:rPr>
        <w:t>50</w:t>
      </w:r>
      <w:r w:rsidRPr="4F337A84">
        <w:rPr>
          <w:rFonts w:ascii="Consolas" w:eastAsia="Consolas" w:hAnsi="Consolas" w:cs="Consolas"/>
          <w:color w:val="24292E"/>
        </w:rPr>
        <w:t>)</w:t>
      </w:r>
    </w:p>
    <w:p w14:paraId="46CD1F68" w14:textId="03DD5AF1" w:rsidR="2A042284" w:rsidRDefault="2A042284" w:rsidP="4F337A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074D2767" w14:textId="1A26C8F4" w:rsidR="74BDCAA5" w:rsidRDefault="74BDCAA5" w:rsidP="4F337A84">
      <w:pPr>
        <w:pStyle w:val="NormalWeb"/>
        <w:spacing w:before="0" w:beforeAutospacing="0" w:after="240" w:afterAutospacing="0"/>
        <w:rPr>
          <w:rFonts w:ascii="Segoe UI" w:eastAsia="Segoe UI" w:hAnsi="Segoe UI" w:cs="Segoe UI"/>
          <w:color w:val="24292E"/>
          <w:sz w:val="20"/>
          <w:szCs w:val="20"/>
        </w:rPr>
      </w:pPr>
      <w:r w:rsidRPr="4F337A84">
        <w:rPr>
          <w:rFonts w:ascii="Segoe UI" w:eastAsia="Segoe UI" w:hAnsi="Segoe UI" w:cs="Segoe UI"/>
          <w:color w:val="24292E"/>
          <w:sz w:val="20"/>
          <w:szCs w:val="20"/>
        </w:rPr>
        <w:t>This will create a square wave on the pin with a duty cycle of 50%, so a connected LED would light up at half intensity. We can of course change the duty cycle:</w:t>
      </w:r>
    </w:p>
    <w:p w14:paraId="687B8994" w14:textId="0C427599" w:rsidR="2A042284" w:rsidRDefault="2A042284" w:rsidP="4F337A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451B712F" w14:textId="47007365" w:rsidR="74BDCAA5" w:rsidRDefault="74BDCAA5" w:rsidP="4F337A84">
      <w:pPr>
        <w:pStyle w:val="HTMLPreformatted"/>
        <w:shd w:val="clear" w:color="auto" w:fill="F6F8FA"/>
        <w:ind w:firstLine="720"/>
        <w:rPr>
          <w:rFonts w:ascii="Consolas" w:eastAsia="Consolas" w:hAnsi="Consolas" w:cs="Consolas"/>
          <w:color w:val="24292E"/>
        </w:rPr>
      </w:pPr>
      <w:r w:rsidRPr="4F337A84">
        <w:rPr>
          <w:rFonts w:ascii="Consolas" w:eastAsia="Consolas" w:hAnsi="Consolas" w:cs="Consolas"/>
          <w:color w:val="24292E"/>
        </w:rPr>
        <w:t>pwm_led1.ChangeDutyCycle(</w:t>
      </w:r>
      <w:r w:rsidRPr="4F337A84">
        <w:rPr>
          <w:rStyle w:val="pl-c1"/>
          <w:rFonts w:ascii="Consolas" w:eastAsia="Consolas" w:hAnsi="Consolas" w:cs="Consolas"/>
          <w:color w:val="005CC5"/>
        </w:rPr>
        <w:t>25</w:t>
      </w:r>
      <w:r w:rsidRPr="4F337A84">
        <w:rPr>
          <w:rFonts w:ascii="Consolas" w:eastAsia="Consolas" w:hAnsi="Consolas" w:cs="Consolas"/>
          <w:color w:val="24292E"/>
        </w:rPr>
        <w:t>)</w:t>
      </w:r>
    </w:p>
    <w:p w14:paraId="4DCC1BE4" w14:textId="7338A49D" w:rsidR="2A042284" w:rsidRDefault="2A042284" w:rsidP="4F337A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74817940" w14:textId="35E0C65C" w:rsidR="74BDCAA5" w:rsidRDefault="74BDCAA5" w:rsidP="4F337A84">
      <w:pPr>
        <w:pStyle w:val="NormalWeb"/>
        <w:spacing w:before="0" w:beforeAutospacing="0" w:after="240" w:afterAutospacing="0"/>
        <w:rPr>
          <w:rFonts w:ascii="Segoe UI" w:eastAsia="Segoe UI" w:hAnsi="Segoe UI" w:cs="Segoe UI"/>
          <w:color w:val="24292E"/>
          <w:sz w:val="20"/>
          <w:szCs w:val="20"/>
        </w:rPr>
      </w:pPr>
      <w:r w:rsidRPr="4F337A84">
        <w:rPr>
          <w:rFonts w:ascii="Segoe UI" w:eastAsia="Segoe UI" w:hAnsi="Segoe UI" w:cs="Segoe UI"/>
          <w:color w:val="24292E"/>
          <w:sz w:val="20"/>
          <w:szCs w:val="20"/>
        </w:rPr>
        <w:t>... reduces the intensity to 1/4. The frequency can also be changed:</w:t>
      </w:r>
    </w:p>
    <w:p w14:paraId="63779CE6" w14:textId="1ABB3082" w:rsidR="2A042284" w:rsidRDefault="2A042284" w:rsidP="4F337A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46AA2964" w14:textId="323B9820" w:rsidR="74BDCAA5" w:rsidRDefault="74BDCAA5" w:rsidP="4F337A84">
      <w:pPr>
        <w:pStyle w:val="HTMLPreformatted"/>
        <w:shd w:val="clear" w:color="auto" w:fill="F6F8FA"/>
        <w:ind w:firstLine="720"/>
        <w:rPr>
          <w:rFonts w:ascii="Consolas" w:eastAsia="Consolas" w:hAnsi="Consolas" w:cs="Consolas"/>
          <w:color w:val="24292E"/>
        </w:rPr>
      </w:pPr>
      <w:r w:rsidRPr="4F337A84">
        <w:rPr>
          <w:rFonts w:ascii="Consolas" w:eastAsia="Consolas" w:hAnsi="Consolas" w:cs="Consolas"/>
          <w:color w:val="24292E"/>
        </w:rPr>
        <w:t>pwm_led1.ChangeFrequency(</w:t>
      </w:r>
      <w:r w:rsidRPr="4F337A84">
        <w:rPr>
          <w:rStyle w:val="pl-c1"/>
          <w:rFonts w:ascii="Consolas" w:eastAsia="Consolas" w:hAnsi="Consolas" w:cs="Consolas"/>
          <w:color w:val="005CC5"/>
        </w:rPr>
        <w:t>100</w:t>
      </w:r>
      <w:r w:rsidRPr="4F337A84">
        <w:rPr>
          <w:rFonts w:ascii="Consolas" w:eastAsia="Consolas" w:hAnsi="Consolas" w:cs="Consolas"/>
          <w:color w:val="24292E"/>
        </w:rPr>
        <w:t>)</w:t>
      </w:r>
    </w:p>
    <w:p w14:paraId="7AAD3C71" w14:textId="6E6191F1" w:rsidR="2A042284" w:rsidRDefault="2A042284" w:rsidP="4F337A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0346137C" w14:textId="0B313899" w:rsidR="74BDCAA5" w:rsidRDefault="74BDCAA5" w:rsidP="4F337A84">
      <w:pPr>
        <w:pStyle w:val="NormalWeb"/>
        <w:spacing w:before="0" w:beforeAutospacing="0" w:after="240" w:afterAutospacing="0"/>
        <w:rPr>
          <w:rFonts w:ascii="Segoe UI" w:eastAsia="Segoe UI" w:hAnsi="Segoe UI" w:cs="Segoe UI"/>
          <w:color w:val="24292E"/>
          <w:sz w:val="20"/>
          <w:szCs w:val="20"/>
        </w:rPr>
      </w:pPr>
      <w:r w:rsidRPr="4F337A84">
        <w:rPr>
          <w:rFonts w:ascii="Segoe UI" w:eastAsia="Segoe UI" w:hAnsi="Segoe UI" w:cs="Segoe UI"/>
          <w:color w:val="24292E"/>
          <w:sz w:val="20"/>
          <w:szCs w:val="20"/>
        </w:rPr>
        <w:t>This gives the PWM wave a frequency of 100Hz. After use, we can stop the wave to avoid unnecessary CPU load:</w:t>
      </w:r>
    </w:p>
    <w:p w14:paraId="0E2BB0B5" w14:textId="2E3190E6" w:rsidR="2A042284" w:rsidRDefault="2A042284" w:rsidP="4F337A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1297601A" w14:textId="77777777" w:rsidR="00A871DB" w:rsidRDefault="74BDCAA5" w:rsidP="4F337A84">
      <w:pPr>
        <w:pStyle w:val="HTMLPreformatted"/>
        <w:shd w:val="clear" w:color="auto" w:fill="F6F8FA"/>
        <w:ind w:firstLine="720"/>
        <w:rPr>
          <w:rFonts w:ascii="Consolas" w:eastAsia="Consolas" w:hAnsi="Consolas" w:cs="Consolas"/>
          <w:color w:val="24292E"/>
        </w:rPr>
      </w:pPr>
      <w:r w:rsidRPr="4F337A84">
        <w:rPr>
          <w:rFonts w:ascii="Consolas" w:eastAsia="Consolas" w:hAnsi="Consolas" w:cs="Consolas"/>
          <w:color w:val="24292E"/>
        </w:rPr>
        <w:t>pwm_led1.stop()</w:t>
      </w:r>
    </w:p>
    <w:p w14:paraId="544E7925" w14:textId="77777777" w:rsidR="00A871DB" w:rsidRDefault="00A871DB" w:rsidP="00A871DB">
      <w:pPr>
        <w:pStyle w:val="HTMLPreformatted"/>
        <w:shd w:val="clear" w:color="auto" w:fill="F6F8FA"/>
        <w:ind w:firstLine="720"/>
        <w:rPr>
          <w:rFonts w:ascii="Consolas" w:eastAsia="Consolas" w:hAnsi="Consolas" w:cs="Consolas"/>
          <w:color w:val="24292E"/>
        </w:rPr>
      </w:pPr>
      <w:r>
        <w:rPr>
          <w:rFonts w:ascii="Consolas" w:eastAsia="Consolas" w:hAnsi="Consolas" w:cs="Consolas"/>
          <w:color w:val="24292E"/>
        </w:rPr>
        <w:t>del pwm_led1</w:t>
      </w:r>
    </w:p>
    <w:p w14:paraId="4053E6E6" w14:textId="1D36F9F8" w:rsidR="74BDCAA5" w:rsidRDefault="74BDCAA5" w:rsidP="4F337A84">
      <w:pPr>
        <w:pStyle w:val="HTMLPreformatted"/>
        <w:shd w:val="clear" w:color="auto" w:fill="F6F8FA"/>
        <w:ind w:firstLine="720"/>
        <w:rPr>
          <w:rFonts w:ascii="Consolas" w:eastAsia="Consolas" w:hAnsi="Consolas" w:cs="Consolas"/>
          <w:color w:val="24292E"/>
        </w:rPr>
      </w:pPr>
    </w:p>
    <w:p w14:paraId="2F54739D" w14:textId="5EB938DE" w:rsidR="2A042284" w:rsidRDefault="2A042284" w:rsidP="4F337A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Consolas" w:hAnsi="Consolas" w:cs="Consolas"/>
          <w:color w:val="24292E"/>
          <w:szCs w:val="20"/>
          <w:lang w:val="en-US"/>
        </w:rPr>
      </w:pPr>
    </w:p>
    <w:p w14:paraId="1FE9695B" w14:textId="1D0D3A9F" w:rsidR="2A042284" w:rsidRDefault="2A042284" w:rsidP="4F337A84">
      <w:pPr>
        <w:rPr>
          <w:rFonts w:eastAsia="Ubuntu" w:cs="Ubuntu"/>
          <w:color w:val="000000" w:themeColor="text1"/>
          <w:szCs w:val="20"/>
          <w:lang w:val="en-US"/>
        </w:rPr>
      </w:pPr>
    </w:p>
    <w:p w14:paraId="22F9A770" w14:textId="77777777" w:rsidR="00073ABB" w:rsidRPr="00073ABB" w:rsidRDefault="00073ABB" w:rsidP="00073ABB">
      <w:pPr>
        <w:pStyle w:val="Heading1"/>
        <w:spacing w:after="240" w:line="259" w:lineRule="auto"/>
        <w:rPr>
          <w:sz w:val="24"/>
          <w:szCs w:val="24"/>
          <w:lang w:val="en-US"/>
        </w:rPr>
      </w:pPr>
      <w:r w:rsidRPr="00073ABB">
        <w:rPr>
          <w:sz w:val="24"/>
          <w:szCs w:val="24"/>
          <w:lang w:val="en-US"/>
        </w:rPr>
        <w:t xml:space="preserve">Before programming: </w:t>
      </w:r>
    </w:p>
    <w:p w14:paraId="3803A223" w14:textId="685F246C" w:rsidR="00F10456" w:rsidRPr="00073ABB" w:rsidRDefault="00F10456" w:rsidP="00F10456">
      <w:pPr>
        <w:pStyle w:val="Heading1"/>
        <w:numPr>
          <w:ilvl w:val="0"/>
          <w:numId w:val="18"/>
        </w:numPr>
        <w:spacing w:after="240" w:line="259" w:lineRule="auto"/>
        <w:rPr>
          <w:sz w:val="24"/>
          <w:szCs w:val="24"/>
          <w:lang w:val="en-US"/>
        </w:rPr>
      </w:pPr>
      <w:r w:rsidRPr="00073ABB">
        <w:rPr>
          <w:sz w:val="24"/>
          <w:szCs w:val="24"/>
          <w:lang w:val="en-US"/>
        </w:rPr>
        <w:t xml:space="preserve">On RPi: </w:t>
      </w:r>
      <w:r>
        <w:rPr>
          <w:sz w:val="24"/>
          <w:szCs w:val="24"/>
          <w:lang w:val="en-US"/>
        </w:rPr>
        <w:t>check git config, complete if needed</w:t>
      </w:r>
    </w:p>
    <w:p w14:paraId="14205869" w14:textId="25054217" w:rsidR="00F10456" w:rsidRPr="00F10456" w:rsidRDefault="00F10456" w:rsidP="00F10456">
      <w:pPr>
        <w:pStyle w:val="Heading1"/>
        <w:numPr>
          <w:ilvl w:val="0"/>
          <w:numId w:val="18"/>
        </w:numPr>
        <w:spacing w:after="240" w:line="259" w:lineRule="auto"/>
        <w:rPr>
          <w:sz w:val="24"/>
          <w:szCs w:val="24"/>
          <w:lang w:val="en-US"/>
        </w:rPr>
      </w:pPr>
      <w:r w:rsidRPr="00073ABB">
        <w:rPr>
          <w:sz w:val="24"/>
          <w:szCs w:val="24"/>
          <w:lang w:val="en-US"/>
        </w:rPr>
        <w:t>On RPi: commit + push any changes left in working directory</w:t>
      </w:r>
    </w:p>
    <w:p w14:paraId="13C4B355" w14:textId="2DA9DF46" w:rsidR="00073ABB" w:rsidRPr="00073ABB" w:rsidRDefault="00F10456" w:rsidP="00073ABB">
      <w:pPr>
        <w:pStyle w:val="Heading1"/>
        <w:numPr>
          <w:ilvl w:val="0"/>
          <w:numId w:val="18"/>
        </w:numPr>
        <w:spacing w:after="240" w:line="259" w:lineRule="auto"/>
        <w:rPr>
          <w:sz w:val="24"/>
          <w:szCs w:val="24"/>
          <w:lang w:val="en-US"/>
        </w:rPr>
      </w:pPr>
      <w:r w:rsidRPr="00073ABB">
        <w:rPr>
          <w:sz w:val="24"/>
          <w:szCs w:val="24"/>
          <w:lang w:val="en-US"/>
        </w:rPr>
        <w:t xml:space="preserve">On RPi: </w:t>
      </w:r>
      <w:r w:rsidR="00073ABB" w:rsidRPr="00073ABB">
        <w:rPr>
          <w:sz w:val="24"/>
          <w:szCs w:val="24"/>
          <w:lang w:val="en-US"/>
        </w:rPr>
        <w:t xml:space="preserve">create a new branch PWM </w:t>
      </w:r>
    </w:p>
    <w:p w14:paraId="116F9FE1" w14:textId="4357A0E8" w:rsidR="74BDCAA5" w:rsidRPr="00073ABB" w:rsidRDefault="74BDCAA5" w:rsidP="4F337A84">
      <w:pPr>
        <w:rPr>
          <w:rFonts w:eastAsia="Ubuntu" w:cs="Ubuntu"/>
          <w:color w:val="000000" w:themeColor="text1"/>
          <w:szCs w:val="20"/>
          <w:highlight w:val="yellow"/>
          <w:lang w:val="en-US"/>
        </w:rPr>
      </w:pPr>
      <w:r w:rsidRPr="4F337A84">
        <w:rPr>
          <w:rFonts w:eastAsia="Ubuntu" w:cs="Ubuntu"/>
          <w:b/>
          <w:bCs/>
          <w:color w:val="000000" w:themeColor="text1"/>
          <w:szCs w:val="20"/>
          <w:highlight w:val="yellow"/>
          <w:lang w:val="en-US"/>
        </w:rPr>
        <w:t xml:space="preserve">Try to make </w:t>
      </w:r>
      <w:proofErr w:type="gramStart"/>
      <w:r w:rsidRPr="4F337A84">
        <w:rPr>
          <w:rFonts w:eastAsia="Ubuntu" w:cs="Ubuntu"/>
          <w:b/>
          <w:bCs/>
          <w:color w:val="000000" w:themeColor="text1"/>
          <w:szCs w:val="20"/>
          <w:highlight w:val="yellow"/>
          <w:lang w:val="en-US"/>
        </w:rPr>
        <w:t>a LED</w:t>
      </w:r>
      <w:proofErr w:type="gramEnd"/>
      <w:r w:rsidRPr="4F337A84">
        <w:rPr>
          <w:rFonts w:eastAsia="Ubuntu" w:cs="Ubuntu"/>
          <w:b/>
          <w:bCs/>
          <w:color w:val="000000" w:themeColor="text1"/>
          <w:szCs w:val="20"/>
          <w:highlight w:val="yellow"/>
          <w:lang w:val="en-US"/>
        </w:rPr>
        <w:t xml:space="preserve"> (GPIO17) blink with the following pattern:</w:t>
      </w:r>
    </w:p>
    <w:p w14:paraId="0FBDFEB6" w14:textId="1B9F5FEE" w:rsidR="74BDCAA5" w:rsidRDefault="74BDCAA5" w:rsidP="4F337A84">
      <w:pPr>
        <w:rPr>
          <w:rFonts w:eastAsia="Ubuntu" w:cs="Ubuntu"/>
          <w:color w:val="000000" w:themeColor="text1"/>
          <w:szCs w:val="20"/>
          <w:lang w:val="en-US"/>
        </w:rPr>
      </w:pPr>
      <w:r w:rsidRPr="4F337A84">
        <w:rPr>
          <w:rFonts w:eastAsia="Ubuntu" w:cs="Ubuntu"/>
          <w:color w:val="000000" w:themeColor="text1"/>
          <w:szCs w:val="20"/>
          <w:lang w:val="en-US"/>
        </w:rPr>
        <w:t>0.5 sec 10%; 0.5 sec off; 0.5 sec 100%; 0.5 sec off</w:t>
      </w:r>
    </w:p>
    <w:p w14:paraId="0FE20F6D" w14:textId="77777777" w:rsidR="00073ABB" w:rsidRPr="00073ABB" w:rsidRDefault="00073ABB" w:rsidP="00073ABB">
      <w:pPr>
        <w:pStyle w:val="Heading1"/>
        <w:spacing w:after="240" w:line="259" w:lineRule="auto"/>
        <w:rPr>
          <w:sz w:val="24"/>
          <w:szCs w:val="24"/>
          <w:lang w:val="en-US"/>
        </w:rPr>
      </w:pPr>
      <w:r w:rsidRPr="00073ABB">
        <w:rPr>
          <w:sz w:val="24"/>
          <w:szCs w:val="24"/>
          <w:lang w:val="en-US"/>
        </w:rPr>
        <w:t>After</w:t>
      </w:r>
      <w:r w:rsidRPr="00073ABB">
        <w:rPr>
          <w:sz w:val="24"/>
          <w:szCs w:val="24"/>
          <w:lang w:val="en-US"/>
        </w:rPr>
        <w:t xml:space="preserve"> programming: </w:t>
      </w:r>
    </w:p>
    <w:p w14:paraId="7129A872" w14:textId="77777777" w:rsidR="00073ABB" w:rsidRPr="00073ABB" w:rsidRDefault="00073ABB" w:rsidP="00073ABB">
      <w:pPr>
        <w:pStyle w:val="Heading1"/>
        <w:numPr>
          <w:ilvl w:val="0"/>
          <w:numId w:val="17"/>
        </w:numPr>
        <w:spacing w:after="240" w:line="259" w:lineRule="auto"/>
        <w:rPr>
          <w:sz w:val="24"/>
          <w:szCs w:val="24"/>
          <w:lang w:val="en-US"/>
        </w:rPr>
      </w:pPr>
      <w:r w:rsidRPr="00073ABB">
        <w:rPr>
          <w:sz w:val="24"/>
          <w:szCs w:val="24"/>
          <w:lang w:val="en-US"/>
        </w:rPr>
        <w:t>On RPi: commit, push</w:t>
      </w:r>
    </w:p>
    <w:p w14:paraId="779F09BB" w14:textId="35BEC6F0" w:rsidR="00073ABB" w:rsidRPr="00073ABB" w:rsidRDefault="00073ABB" w:rsidP="00073ABB">
      <w:pPr>
        <w:pStyle w:val="Heading1"/>
        <w:numPr>
          <w:ilvl w:val="0"/>
          <w:numId w:val="17"/>
        </w:numPr>
        <w:spacing w:after="240" w:line="259" w:lineRule="auto"/>
        <w:rPr>
          <w:sz w:val="24"/>
          <w:szCs w:val="24"/>
          <w:lang w:val="en-US"/>
        </w:rPr>
      </w:pPr>
      <w:r w:rsidRPr="00073ABB">
        <w:rPr>
          <w:sz w:val="24"/>
          <w:szCs w:val="24"/>
          <w:lang w:val="en-US"/>
        </w:rPr>
        <w:t xml:space="preserve">Online/in browser: merge branch into </w:t>
      </w:r>
    </w:p>
    <w:p w14:paraId="1998FE71" w14:textId="603D2905" w:rsidR="00073ABB" w:rsidRPr="00073ABB" w:rsidRDefault="00F10456" w:rsidP="00073ABB">
      <w:pPr>
        <w:pStyle w:val="Heading1"/>
        <w:numPr>
          <w:ilvl w:val="0"/>
          <w:numId w:val="17"/>
        </w:numPr>
        <w:spacing w:after="240" w:line="259" w:lineRule="auto"/>
        <w:rPr>
          <w:sz w:val="24"/>
          <w:szCs w:val="24"/>
          <w:lang w:val="en-US"/>
        </w:rPr>
      </w:pPr>
      <w:r w:rsidRPr="00073ABB">
        <w:rPr>
          <w:sz w:val="24"/>
          <w:szCs w:val="24"/>
          <w:lang w:val="en-US"/>
        </w:rPr>
        <w:t xml:space="preserve">On RPi: </w:t>
      </w:r>
      <w:r w:rsidR="00073ABB" w:rsidRPr="00073ABB">
        <w:rPr>
          <w:sz w:val="24"/>
          <w:szCs w:val="24"/>
          <w:lang w:val="en-US"/>
        </w:rPr>
        <w:t xml:space="preserve">switch to main </w:t>
      </w:r>
      <w:r>
        <w:rPr>
          <w:sz w:val="24"/>
          <w:szCs w:val="24"/>
          <w:lang w:val="en-US"/>
        </w:rPr>
        <w:t>branch</w:t>
      </w:r>
      <w:r w:rsidR="00073ABB" w:rsidRPr="00073ABB">
        <w:rPr>
          <w:sz w:val="24"/>
          <w:szCs w:val="24"/>
          <w:lang w:val="en-US"/>
        </w:rPr>
        <w:t xml:space="preserve"> and perform sync / pull action</w:t>
      </w:r>
      <w:r>
        <w:rPr>
          <w:sz w:val="24"/>
          <w:szCs w:val="24"/>
          <w:lang w:val="en-US"/>
        </w:rPr>
        <w:br/>
        <w:t>(making sure your PWM code is accessible/visible/runnable)</w:t>
      </w:r>
    </w:p>
    <w:p w14:paraId="1EE6DC2A" w14:textId="77777777" w:rsidR="00073ABB" w:rsidRDefault="00073ABB" w:rsidP="4F337A84">
      <w:pPr>
        <w:rPr>
          <w:rFonts w:eastAsia="Ubuntu" w:cs="Ubuntu"/>
          <w:color w:val="000000" w:themeColor="text1"/>
          <w:szCs w:val="20"/>
          <w:lang w:val="en-US"/>
        </w:rPr>
      </w:pPr>
    </w:p>
    <w:p w14:paraId="13A97C3A" w14:textId="680386BF" w:rsidR="314A6C58" w:rsidRDefault="314A6C58" w:rsidP="4F337A84">
      <w:pPr>
        <w:pStyle w:val="Heading1"/>
        <w:spacing w:after="240"/>
        <w:rPr>
          <w:rFonts w:eastAsia="Ubuntu" w:cs="Ubuntu"/>
          <w:lang w:val="en-US"/>
        </w:rPr>
      </w:pPr>
      <w:r w:rsidRPr="4F337A84">
        <w:rPr>
          <w:rFonts w:eastAsia="Ubuntu" w:cs="Ubuntu"/>
          <w:lang w:val="en-US"/>
        </w:rPr>
        <w:t>Analog Inputs</w:t>
      </w:r>
    </w:p>
    <w:p w14:paraId="407C8D1C" w14:textId="47CD25A6" w:rsidR="314A6C58" w:rsidRDefault="314A6C58" w:rsidP="4F337A84">
      <w:pPr>
        <w:pStyle w:val="Heading2"/>
        <w:rPr>
          <w:rFonts w:eastAsia="Ubuntu" w:cs="Ubuntu"/>
          <w:lang w:val="en-US"/>
        </w:rPr>
      </w:pPr>
      <w:r w:rsidRPr="4F337A84">
        <w:rPr>
          <w:rFonts w:eastAsia="Ubuntu" w:cs="Ubuntu"/>
          <w:lang w:val="en-US"/>
        </w:rPr>
        <w:t>Introduction</w:t>
      </w:r>
    </w:p>
    <w:p w14:paraId="35BB9B08" w14:textId="4333DD19" w:rsidR="314A6C58" w:rsidRDefault="314A6C58" w:rsidP="4F337A84">
      <w:pPr>
        <w:rPr>
          <w:rFonts w:eastAsia="Ubuntu" w:cs="Ubuntu"/>
          <w:color w:val="000000" w:themeColor="text1"/>
          <w:szCs w:val="20"/>
          <w:lang w:val="en-US"/>
        </w:rPr>
      </w:pPr>
      <w:r w:rsidRPr="4F337A84">
        <w:rPr>
          <w:rFonts w:eastAsia="Ubuntu" w:cs="Ubuntu"/>
          <w:color w:val="000000" w:themeColor="text1"/>
          <w:szCs w:val="20"/>
          <w:lang w:val="en-US"/>
        </w:rPr>
        <w:t xml:space="preserve">A digital input (e.g. a button) has only two states: HIGH/LOW. Analog signals can take on many different values, e.g. temperature sensors, light sensors, humidity sensors, etc. The Arduino Uno has 6 analog inputs, a Raspberry Pi, on the other hand, has NO analog inputs. </w:t>
      </w:r>
      <w:r w:rsidRPr="00A871DB">
        <w:rPr>
          <w:lang w:val="en-US"/>
        </w:rPr>
        <w:br/>
      </w:r>
    </w:p>
    <w:p w14:paraId="3ACCB8BE" w14:textId="29F6D21C" w:rsidR="314A6C58" w:rsidRDefault="314A6C58" w:rsidP="4F337A84">
      <w:pPr>
        <w:rPr>
          <w:rFonts w:eastAsia="Ubuntu" w:cs="Ubuntu"/>
          <w:color w:val="000000" w:themeColor="text1"/>
          <w:szCs w:val="20"/>
          <w:lang w:val="en-US"/>
        </w:rPr>
      </w:pPr>
      <w:r w:rsidRPr="4F337A84">
        <w:rPr>
          <w:rFonts w:eastAsia="Ubuntu" w:cs="Ubuntu"/>
          <w:color w:val="000000" w:themeColor="text1"/>
          <w:szCs w:val="20"/>
          <w:lang w:val="en-US"/>
        </w:rPr>
        <w:t xml:space="preserve">However, there are several solutions to be able to read analog signals. Today we will work with an IC (integrated circuit) that can exchange the values of the analog inputs with the Raspberry Pi via a protocol. </w:t>
      </w:r>
    </w:p>
    <w:p w14:paraId="1C5427E7" w14:textId="330D73C2" w:rsidR="314A6C58" w:rsidRDefault="314A6C58" w:rsidP="4F337A84">
      <w:pPr>
        <w:pStyle w:val="Heading2"/>
        <w:rPr>
          <w:rFonts w:eastAsia="Ubuntu" w:cs="Ubuntu"/>
          <w:lang w:val="en-US"/>
        </w:rPr>
      </w:pPr>
      <w:r w:rsidRPr="4F337A84">
        <w:rPr>
          <w:rFonts w:eastAsia="Ubuntu" w:cs="Ubuntu"/>
          <w:lang w:val="en-US"/>
        </w:rPr>
        <w:t>Resolution</w:t>
      </w:r>
    </w:p>
    <w:p w14:paraId="08CD34AC" w14:textId="52DE614C" w:rsidR="314A6C58" w:rsidRDefault="314A6C58" w:rsidP="4F337A84">
      <w:pPr>
        <w:rPr>
          <w:rFonts w:eastAsia="Ubuntu" w:cs="Ubuntu"/>
          <w:color w:val="000000" w:themeColor="text1"/>
          <w:szCs w:val="20"/>
          <w:lang w:val="en-US"/>
        </w:rPr>
      </w:pPr>
      <w:r w:rsidRPr="4F337A84">
        <w:rPr>
          <w:rFonts w:eastAsia="Ubuntu" w:cs="Ubuntu"/>
          <w:color w:val="000000" w:themeColor="text1"/>
          <w:szCs w:val="20"/>
          <w:lang w:val="en-US"/>
        </w:rPr>
        <w:t xml:space="preserve">For a digital input, one bit in the computer memory is sufficient, the button is pressed or not. </w:t>
      </w:r>
    </w:p>
    <w:p w14:paraId="75FB5FAB" w14:textId="6FAF27EC" w:rsidR="314A6C58" w:rsidRDefault="314A6C58" w:rsidP="4F337A84">
      <w:pPr>
        <w:rPr>
          <w:rFonts w:eastAsia="Ubuntu" w:cs="Ubuntu"/>
          <w:color w:val="000000" w:themeColor="text1"/>
          <w:szCs w:val="20"/>
          <w:lang w:val="en-US"/>
        </w:rPr>
      </w:pPr>
      <w:r w:rsidRPr="4F337A84">
        <w:rPr>
          <w:rFonts w:eastAsia="Ubuntu" w:cs="Ubuntu"/>
          <w:color w:val="000000" w:themeColor="text1"/>
          <w:szCs w:val="20"/>
          <w:lang w:val="en-US"/>
        </w:rPr>
        <w:t xml:space="preserve">For an analog input, we need more intermediate steps. Below is an example of a </w:t>
      </w:r>
      <w:proofErr w:type="gramStart"/>
      <w:r w:rsidRPr="4F337A84">
        <w:rPr>
          <w:rFonts w:eastAsia="Ubuntu" w:cs="Ubuntu"/>
          <w:color w:val="000000" w:themeColor="text1"/>
          <w:szCs w:val="20"/>
          <w:lang w:val="en-US"/>
        </w:rPr>
        <w:t>3 bit</w:t>
      </w:r>
      <w:proofErr w:type="gramEnd"/>
      <w:r w:rsidRPr="4F337A84">
        <w:rPr>
          <w:rFonts w:eastAsia="Ubuntu" w:cs="Ubuntu"/>
          <w:color w:val="000000" w:themeColor="text1"/>
          <w:szCs w:val="20"/>
          <w:lang w:val="en-US"/>
        </w:rPr>
        <w:t xml:space="preserve"> analog input. There are 3 bits of space per input to display all possible intermediate steps. </w:t>
      </w:r>
      <w:proofErr w:type="gramStart"/>
      <w:r w:rsidRPr="4F337A84">
        <w:rPr>
          <w:rFonts w:eastAsia="Ubuntu" w:cs="Ubuntu"/>
          <w:color w:val="000000" w:themeColor="text1"/>
          <w:szCs w:val="20"/>
          <w:lang w:val="en-US"/>
        </w:rPr>
        <w:t>So</w:t>
      </w:r>
      <w:proofErr w:type="gramEnd"/>
      <w:r w:rsidRPr="4F337A84">
        <w:rPr>
          <w:rFonts w:eastAsia="Ubuntu" w:cs="Ubuntu"/>
          <w:color w:val="000000" w:themeColor="text1"/>
          <w:szCs w:val="20"/>
          <w:lang w:val="en-US"/>
        </w:rPr>
        <w:t xml:space="preserve"> we have 2^3 = 8 intermediate steps. The figure below shows that a 3-bit approach to an analog signal is not very accurate. We always have big steps to simulate or imitate the signal.</w:t>
      </w:r>
    </w:p>
    <w:p w14:paraId="1D0AF97D" w14:textId="3F2517F7" w:rsidR="2A042284" w:rsidRDefault="2A042284" w:rsidP="4F337A84">
      <w:pPr>
        <w:rPr>
          <w:rFonts w:eastAsia="Ubuntu" w:cs="Ubuntu"/>
          <w:color w:val="000000" w:themeColor="text1"/>
          <w:szCs w:val="20"/>
          <w:lang w:val="en-US"/>
        </w:rPr>
      </w:pPr>
    </w:p>
    <w:p w14:paraId="52F589E8" w14:textId="3D800847" w:rsidR="314A6C58" w:rsidRDefault="314A6C58" w:rsidP="4F337A84">
      <w:pPr>
        <w:rPr>
          <w:rFonts w:eastAsia="Ubuntu" w:cs="Ubuntu"/>
          <w:color w:val="000000" w:themeColor="text1"/>
          <w:szCs w:val="20"/>
          <w:lang w:val="en-US"/>
        </w:rPr>
      </w:pPr>
      <w:r>
        <w:rPr>
          <w:noProof/>
        </w:rPr>
        <w:lastRenderedPageBreak/>
        <w:drawing>
          <wp:inline distT="0" distB="0" distL="0" distR="0" wp14:anchorId="62C7CEC1" wp14:editId="3AD79E8F">
            <wp:extent cx="2095500" cy="1752600"/>
            <wp:effectExtent l="0" t="0" r="0" b="0"/>
            <wp:docPr id="308948121" name="Picture 308948121" descr="Image result for analog in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095500" cy="1752600"/>
                    </a:xfrm>
                    <a:prstGeom prst="rect">
                      <a:avLst/>
                    </a:prstGeom>
                  </pic:spPr>
                </pic:pic>
              </a:graphicData>
            </a:graphic>
          </wp:inline>
        </w:drawing>
      </w:r>
    </w:p>
    <w:p w14:paraId="202DE4C3" w14:textId="63445906" w:rsidR="2A042284" w:rsidRDefault="2A042284" w:rsidP="4F337A84">
      <w:pPr>
        <w:rPr>
          <w:rFonts w:eastAsia="Ubuntu" w:cs="Ubuntu"/>
          <w:color w:val="000000" w:themeColor="text1"/>
          <w:szCs w:val="20"/>
          <w:lang w:val="en-US"/>
        </w:rPr>
      </w:pPr>
    </w:p>
    <w:p w14:paraId="36E329E9" w14:textId="693C4565" w:rsidR="314A6C58" w:rsidRDefault="314A6C58" w:rsidP="4F337A84">
      <w:pPr>
        <w:rPr>
          <w:rFonts w:eastAsia="Ubuntu" w:cs="Ubuntu"/>
          <w:color w:val="000000" w:themeColor="text1"/>
          <w:szCs w:val="20"/>
          <w:lang w:val="en-US"/>
        </w:rPr>
      </w:pPr>
      <w:r w:rsidRPr="4F337A84">
        <w:rPr>
          <w:rFonts w:eastAsia="Ubuntu" w:cs="Ubuntu"/>
          <w:color w:val="000000" w:themeColor="text1"/>
          <w:szCs w:val="20"/>
          <w:lang w:val="en-US"/>
        </w:rPr>
        <w:t xml:space="preserve">In the following figure, we have simulated an analog signal with a </w:t>
      </w:r>
      <w:proofErr w:type="gramStart"/>
      <w:r w:rsidRPr="4F337A84">
        <w:rPr>
          <w:rFonts w:eastAsia="Ubuntu" w:cs="Ubuntu"/>
          <w:color w:val="000000" w:themeColor="text1"/>
          <w:szCs w:val="20"/>
          <w:lang w:val="en-US"/>
        </w:rPr>
        <w:t>3 bit</w:t>
      </w:r>
      <w:proofErr w:type="gramEnd"/>
      <w:r w:rsidRPr="4F337A84">
        <w:rPr>
          <w:rFonts w:eastAsia="Ubuntu" w:cs="Ubuntu"/>
          <w:color w:val="000000" w:themeColor="text1"/>
          <w:szCs w:val="20"/>
          <w:lang w:val="en-US"/>
        </w:rPr>
        <w:t xml:space="preserve"> analog input and a 16 bit or 2^16 = 65 536 intermediate steps.  With a 16-bit signal, the difference with the original analog signal is no longer noticeable.</w:t>
      </w:r>
    </w:p>
    <w:p w14:paraId="19164742" w14:textId="37F68C7B" w:rsidR="314A6C58" w:rsidRDefault="314A6C58" w:rsidP="4F337A84">
      <w:pPr>
        <w:rPr>
          <w:rFonts w:eastAsia="Ubuntu" w:cs="Ubuntu"/>
          <w:color w:val="000000" w:themeColor="text1"/>
          <w:szCs w:val="20"/>
          <w:lang w:val="en-US"/>
        </w:rPr>
      </w:pPr>
      <w:r>
        <w:rPr>
          <w:noProof/>
        </w:rPr>
        <w:drawing>
          <wp:inline distT="0" distB="0" distL="0" distR="0" wp14:anchorId="6006D8A4" wp14:editId="3E3C8BC3">
            <wp:extent cx="5086350" cy="2000250"/>
            <wp:effectExtent l="0" t="0" r="0" b="0"/>
            <wp:docPr id="928829044" name="Picture 92882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086350" cy="2000250"/>
                    </a:xfrm>
                    <a:prstGeom prst="rect">
                      <a:avLst/>
                    </a:prstGeom>
                  </pic:spPr>
                </pic:pic>
              </a:graphicData>
            </a:graphic>
          </wp:inline>
        </w:drawing>
      </w:r>
    </w:p>
    <w:p w14:paraId="4DA10322" w14:textId="2E27DCB7" w:rsidR="314A6C58" w:rsidRDefault="314A6C58" w:rsidP="4F337A84">
      <w:pPr>
        <w:rPr>
          <w:rFonts w:eastAsia="Ubuntu" w:cs="Ubuntu"/>
          <w:color w:val="000000" w:themeColor="text1"/>
          <w:szCs w:val="20"/>
          <w:lang w:val="en-US"/>
        </w:rPr>
      </w:pPr>
      <w:r w:rsidRPr="4F337A84">
        <w:rPr>
          <w:rFonts w:eastAsia="Ubuntu" w:cs="Ubuntu"/>
          <w:color w:val="000000" w:themeColor="text1"/>
          <w:szCs w:val="20"/>
          <w:lang w:val="en-US"/>
        </w:rPr>
        <w:t xml:space="preserve">Our </w:t>
      </w:r>
      <w:r w:rsidR="57CF9DCD" w:rsidRPr="4F337A84">
        <w:rPr>
          <w:rFonts w:eastAsia="Ubuntu" w:cs="Ubuntu"/>
          <w:b/>
          <w:bCs/>
          <w:color w:val="000000" w:themeColor="text1"/>
          <w:szCs w:val="20"/>
          <w:lang w:val="en-US"/>
        </w:rPr>
        <w:t>ADS7830</w:t>
      </w:r>
      <w:r w:rsidRPr="4F337A84">
        <w:rPr>
          <w:rFonts w:eastAsia="Ubuntu" w:cs="Ubuntu"/>
          <w:b/>
          <w:bCs/>
          <w:color w:val="000000" w:themeColor="text1"/>
          <w:szCs w:val="20"/>
          <w:lang w:val="en-US"/>
        </w:rPr>
        <w:t xml:space="preserve"> </w:t>
      </w:r>
      <w:r w:rsidRPr="4F337A84">
        <w:rPr>
          <w:rFonts w:eastAsia="Ubuntu" w:cs="Ubuntu"/>
          <w:color w:val="000000" w:themeColor="text1"/>
          <w:szCs w:val="20"/>
          <w:lang w:val="en-US"/>
        </w:rPr>
        <w:t xml:space="preserve">has </w:t>
      </w:r>
      <w:proofErr w:type="gramStart"/>
      <w:r w:rsidR="3F6FFC33" w:rsidRPr="00AF0D76">
        <w:rPr>
          <w:rFonts w:eastAsia="Ubuntu" w:cs="Ubuntu"/>
          <w:b/>
          <w:bCs/>
          <w:color w:val="000000" w:themeColor="text1"/>
          <w:szCs w:val="20"/>
          <w:lang w:val="en-US"/>
        </w:rPr>
        <w:t xml:space="preserve">8 </w:t>
      </w:r>
      <w:r w:rsidRPr="00AF0D76">
        <w:rPr>
          <w:rFonts w:eastAsia="Ubuntu" w:cs="Ubuntu"/>
          <w:b/>
          <w:bCs/>
          <w:color w:val="000000" w:themeColor="text1"/>
          <w:szCs w:val="20"/>
          <w:lang w:val="en-US"/>
        </w:rPr>
        <w:t>bit</w:t>
      </w:r>
      <w:proofErr w:type="gramEnd"/>
      <w:r w:rsidRPr="4F337A84">
        <w:rPr>
          <w:rFonts w:eastAsia="Ubuntu" w:cs="Ubuntu"/>
          <w:color w:val="000000" w:themeColor="text1"/>
          <w:szCs w:val="20"/>
          <w:lang w:val="en-US"/>
        </w:rPr>
        <w:t xml:space="preserve"> analog inputs or 2^</w:t>
      </w:r>
      <w:r w:rsidR="2A920CAA" w:rsidRPr="4F337A84">
        <w:rPr>
          <w:rFonts w:eastAsia="Ubuntu" w:cs="Ubuntu"/>
          <w:color w:val="000000" w:themeColor="text1"/>
          <w:szCs w:val="20"/>
          <w:lang w:val="en-US"/>
        </w:rPr>
        <w:t>8</w:t>
      </w:r>
      <w:r w:rsidRPr="4F337A84">
        <w:rPr>
          <w:rFonts w:eastAsia="Ubuntu" w:cs="Ubuntu"/>
          <w:color w:val="000000" w:themeColor="text1"/>
          <w:szCs w:val="20"/>
          <w:lang w:val="en-US"/>
        </w:rPr>
        <w:t xml:space="preserve"> = </w:t>
      </w:r>
      <w:r w:rsidR="46ED95DB" w:rsidRPr="4F337A84">
        <w:rPr>
          <w:rFonts w:eastAsia="Ubuntu" w:cs="Ubuntu"/>
          <w:color w:val="000000" w:themeColor="text1"/>
          <w:szCs w:val="20"/>
          <w:lang w:val="en-US"/>
        </w:rPr>
        <w:t>256</w:t>
      </w:r>
      <w:r w:rsidRPr="4F337A84">
        <w:rPr>
          <w:rFonts w:eastAsia="Ubuntu" w:cs="Ubuntu"/>
          <w:color w:val="000000" w:themeColor="text1"/>
          <w:szCs w:val="20"/>
          <w:lang w:val="en-US"/>
        </w:rPr>
        <w:t xml:space="preserve"> intermediate steps. </w:t>
      </w:r>
      <w:r w:rsidR="007773FF" w:rsidRPr="4F337A84">
        <w:rPr>
          <w:rFonts w:eastAsia="Ubuntu" w:cs="Ubuntu"/>
          <w:color w:val="000000" w:themeColor="text1"/>
          <w:szCs w:val="20"/>
          <w:lang w:val="en-US"/>
        </w:rPr>
        <w:t>So,</w:t>
      </w:r>
      <w:r w:rsidRPr="4F337A84">
        <w:rPr>
          <w:rFonts w:eastAsia="Ubuntu" w:cs="Ubuntu"/>
          <w:color w:val="000000" w:themeColor="text1"/>
          <w:szCs w:val="20"/>
          <w:lang w:val="en-US"/>
        </w:rPr>
        <w:t xml:space="preserve"> we can determine the voltage with an accuracy of 3V3/</w:t>
      </w:r>
      <w:r w:rsidR="255F1B07" w:rsidRPr="4F337A84">
        <w:rPr>
          <w:rFonts w:eastAsia="Ubuntu" w:cs="Ubuntu"/>
          <w:color w:val="000000" w:themeColor="text1"/>
          <w:szCs w:val="20"/>
          <w:lang w:val="en-US"/>
        </w:rPr>
        <w:t xml:space="preserve">256 </w:t>
      </w:r>
      <w:r w:rsidRPr="4F337A84">
        <w:rPr>
          <w:rFonts w:eastAsia="Ubuntu" w:cs="Ubuntu"/>
          <w:color w:val="000000" w:themeColor="text1"/>
          <w:szCs w:val="20"/>
          <w:lang w:val="en-US"/>
        </w:rPr>
        <w:t xml:space="preserve">steps = </w:t>
      </w:r>
      <w:r w:rsidR="56F103D9" w:rsidRPr="4F337A84">
        <w:rPr>
          <w:rFonts w:eastAsia="Ubuntu" w:cs="Ubuntu"/>
          <w:color w:val="000000" w:themeColor="text1"/>
          <w:szCs w:val="20"/>
          <w:lang w:val="en-US"/>
        </w:rPr>
        <w:t>12.9</w:t>
      </w:r>
      <w:r w:rsidRPr="4F337A84">
        <w:rPr>
          <w:rFonts w:eastAsia="Ubuntu" w:cs="Ubuntu"/>
          <w:color w:val="000000" w:themeColor="text1"/>
          <w:szCs w:val="20"/>
          <w:lang w:val="en-US"/>
        </w:rPr>
        <w:t xml:space="preserve">mV </w:t>
      </w:r>
      <w:r w:rsidR="0E2A4354" w:rsidRPr="4F337A84">
        <w:rPr>
          <w:rFonts w:eastAsia="Ubuntu" w:cs="Ubuntu"/>
          <w:color w:val="000000" w:themeColor="text1"/>
          <w:szCs w:val="20"/>
          <w:lang w:val="en-US"/>
        </w:rPr>
        <w:t xml:space="preserve">(per ‘step’) </w:t>
      </w:r>
      <w:r w:rsidRPr="4F337A84">
        <w:rPr>
          <w:rFonts w:eastAsia="Ubuntu" w:cs="Ubuntu"/>
          <w:color w:val="000000" w:themeColor="text1"/>
          <w:szCs w:val="20"/>
          <w:lang w:val="en-US"/>
        </w:rPr>
        <w:t xml:space="preserve">if we use the 3.3 volts as a voltage source and reference.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15"/>
        <w:gridCol w:w="3015"/>
        <w:gridCol w:w="3015"/>
      </w:tblGrid>
      <w:tr w:rsidR="2A042284" w14:paraId="2892026A" w14:textId="77777777" w:rsidTr="4F337A84">
        <w:trPr>
          <w:trHeight w:val="300"/>
        </w:trPr>
        <w:tc>
          <w:tcPr>
            <w:tcW w:w="3015" w:type="dxa"/>
            <w:tcMar>
              <w:left w:w="105" w:type="dxa"/>
              <w:right w:w="105" w:type="dxa"/>
            </w:tcMar>
          </w:tcPr>
          <w:p w14:paraId="0FD6387C" w14:textId="0302E5EC" w:rsidR="2A042284" w:rsidRDefault="2A042284" w:rsidP="4F337A84">
            <w:pPr>
              <w:rPr>
                <w:rFonts w:eastAsia="Ubuntu" w:cs="Ubuntu"/>
                <w:szCs w:val="20"/>
                <w:lang w:val="en-US"/>
              </w:rPr>
            </w:pPr>
            <w:r w:rsidRPr="4F337A84">
              <w:rPr>
                <w:rFonts w:eastAsia="Ubuntu" w:cs="Ubuntu"/>
                <w:szCs w:val="20"/>
                <w:lang w:val="en-US"/>
              </w:rPr>
              <w:t>Voltage (V)</w:t>
            </w:r>
          </w:p>
        </w:tc>
        <w:tc>
          <w:tcPr>
            <w:tcW w:w="3015" w:type="dxa"/>
            <w:tcMar>
              <w:left w:w="105" w:type="dxa"/>
              <w:right w:w="105" w:type="dxa"/>
            </w:tcMar>
          </w:tcPr>
          <w:p w14:paraId="77CA622A" w14:textId="01D43827" w:rsidR="2A042284" w:rsidRDefault="2A042284" w:rsidP="4F337A84">
            <w:pPr>
              <w:rPr>
                <w:rFonts w:eastAsia="Ubuntu" w:cs="Ubuntu"/>
                <w:szCs w:val="20"/>
                <w:lang w:val="en-US"/>
              </w:rPr>
            </w:pPr>
            <w:r w:rsidRPr="4F337A84">
              <w:rPr>
                <w:rFonts w:eastAsia="Ubuntu" w:cs="Ubuntu"/>
                <w:szCs w:val="20"/>
                <w:lang w:val="en-US"/>
              </w:rPr>
              <w:t>Binary number</w:t>
            </w:r>
          </w:p>
        </w:tc>
        <w:tc>
          <w:tcPr>
            <w:tcW w:w="3015" w:type="dxa"/>
            <w:tcMar>
              <w:left w:w="105" w:type="dxa"/>
              <w:right w:w="105" w:type="dxa"/>
            </w:tcMar>
          </w:tcPr>
          <w:p w14:paraId="57D81C36" w14:textId="54AFA325" w:rsidR="2A042284" w:rsidRDefault="2A042284" w:rsidP="4F337A84">
            <w:pPr>
              <w:rPr>
                <w:rFonts w:eastAsia="Ubuntu" w:cs="Ubuntu"/>
                <w:szCs w:val="20"/>
                <w:lang w:val="en-US"/>
              </w:rPr>
            </w:pPr>
            <w:r w:rsidRPr="4F337A84">
              <w:rPr>
                <w:rFonts w:eastAsia="Ubuntu" w:cs="Ubuntu"/>
                <w:szCs w:val="20"/>
                <w:lang w:val="en-US"/>
              </w:rPr>
              <w:t>Decimal value</w:t>
            </w:r>
          </w:p>
        </w:tc>
      </w:tr>
      <w:tr w:rsidR="2A042284" w14:paraId="6F43C907" w14:textId="77777777" w:rsidTr="4F337A84">
        <w:trPr>
          <w:trHeight w:val="300"/>
        </w:trPr>
        <w:tc>
          <w:tcPr>
            <w:tcW w:w="3015" w:type="dxa"/>
            <w:tcMar>
              <w:left w:w="105" w:type="dxa"/>
              <w:right w:w="105" w:type="dxa"/>
            </w:tcMar>
          </w:tcPr>
          <w:p w14:paraId="662B92F9" w14:textId="04694CAB" w:rsidR="2A042284" w:rsidRDefault="2A042284" w:rsidP="4F337A84">
            <w:pPr>
              <w:rPr>
                <w:rFonts w:eastAsia="Ubuntu" w:cs="Ubuntu"/>
                <w:szCs w:val="20"/>
                <w:lang w:val="en-US"/>
              </w:rPr>
            </w:pPr>
            <w:r w:rsidRPr="4F337A84">
              <w:rPr>
                <w:rFonts w:eastAsia="Ubuntu" w:cs="Ubuntu"/>
                <w:szCs w:val="20"/>
                <w:lang w:val="en-US"/>
              </w:rPr>
              <w:t>0</w:t>
            </w:r>
          </w:p>
        </w:tc>
        <w:tc>
          <w:tcPr>
            <w:tcW w:w="3015" w:type="dxa"/>
            <w:tcMar>
              <w:left w:w="105" w:type="dxa"/>
              <w:right w:w="105" w:type="dxa"/>
            </w:tcMar>
          </w:tcPr>
          <w:p w14:paraId="48D392B6" w14:textId="0E35BA79" w:rsidR="65D93F73" w:rsidRDefault="560812F1" w:rsidP="4F337A84">
            <w:pPr>
              <w:rPr>
                <w:rFonts w:eastAsia="Ubuntu" w:cs="Ubuntu"/>
                <w:szCs w:val="20"/>
                <w:lang w:val="en-US"/>
              </w:rPr>
            </w:pPr>
            <w:r w:rsidRPr="4F337A84">
              <w:rPr>
                <w:rFonts w:eastAsia="Ubuntu" w:cs="Ubuntu"/>
                <w:szCs w:val="20"/>
                <w:lang w:val="en-US"/>
              </w:rPr>
              <w:t>0000 0000</w:t>
            </w:r>
          </w:p>
        </w:tc>
        <w:tc>
          <w:tcPr>
            <w:tcW w:w="3015" w:type="dxa"/>
            <w:tcMar>
              <w:left w:w="105" w:type="dxa"/>
              <w:right w:w="105" w:type="dxa"/>
            </w:tcMar>
          </w:tcPr>
          <w:p w14:paraId="6FD8CB33" w14:textId="7AE3F98C" w:rsidR="2A042284" w:rsidRDefault="2A042284" w:rsidP="4F337A84">
            <w:pPr>
              <w:rPr>
                <w:rFonts w:eastAsia="Ubuntu" w:cs="Ubuntu"/>
                <w:szCs w:val="20"/>
                <w:lang w:val="en-US"/>
              </w:rPr>
            </w:pPr>
            <w:r w:rsidRPr="4F337A84">
              <w:rPr>
                <w:rFonts w:eastAsia="Ubuntu" w:cs="Ubuntu"/>
                <w:szCs w:val="20"/>
                <w:lang w:val="en-US"/>
              </w:rPr>
              <w:t>0</w:t>
            </w:r>
          </w:p>
        </w:tc>
      </w:tr>
      <w:tr w:rsidR="2A042284" w14:paraId="22437FCB" w14:textId="77777777" w:rsidTr="4F337A84">
        <w:trPr>
          <w:trHeight w:val="300"/>
        </w:trPr>
        <w:tc>
          <w:tcPr>
            <w:tcW w:w="3015" w:type="dxa"/>
            <w:tcMar>
              <w:left w:w="105" w:type="dxa"/>
              <w:right w:w="105" w:type="dxa"/>
            </w:tcMar>
          </w:tcPr>
          <w:p w14:paraId="5CF501A9" w14:textId="55885CC1" w:rsidR="2A042284" w:rsidRDefault="2A042284" w:rsidP="4F337A84">
            <w:pPr>
              <w:rPr>
                <w:rFonts w:eastAsia="Ubuntu" w:cs="Ubuntu"/>
                <w:szCs w:val="20"/>
                <w:lang w:val="en-US"/>
              </w:rPr>
            </w:pPr>
            <w:r w:rsidRPr="4F337A84">
              <w:rPr>
                <w:rFonts w:eastAsia="Ubuntu" w:cs="Ubuntu"/>
                <w:szCs w:val="20"/>
                <w:lang w:val="en-US"/>
              </w:rPr>
              <w:t>0.66</w:t>
            </w:r>
          </w:p>
        </w:tc>
        <w:tc>
          <w:tcPr>
            <w:tcW w:w="3015" w:type="dxa"/>
            <w:tcMar>
              <w:left w:w="105" w:type="dxa"/>
              <w:right w:w="105" w:type="dxa"/>
            </w:tcMar>
          </w:tcPr>
          <w:p w14:paraId="04B27D52" w14:textId="2F9EFAD4" w:rsidR="7F3793B1" w:rsidRDefault="220D4071" w:rsidP="4F337A84">
            <w:pPr>
              <w:rPr>
                <w:rFonts w:eastAsia="Ubuntu" w:cs="Ubuntu"/>
                <w:szCs w:val="20"/>
                <w:lang w:val="en-US"/>
              </w:rPr>
            </w:pPr>
            <w:r w:rsidRPr="4F337A84">
              <w:rPr>
                <w:rFonts w:eastAsia="Ubuntu" w:cs="Ubuntu"/>
                <w:szCs w:val="20"/>
                <w:lang w:val="en-US"/>
              </w:rPr>
              <w:t>0011 0011</w:t>
            </w:r>
          </w:p>
        </w:tc>
        <w:tc>
          <w:tcPr>
            <w:tcW w:w="3015" w:type="dxa"/>
            <w:tcMar>
              <w:left w:w="105" w:type="dxa"/>
              <w:right w:w="105" w:type="dxa"/>
            </w:tcMar>
          </w:tcPr>
          <w:p w14:paraId="08768B4F" w14:textId="60964F46" w:rsidR="40740F15" w:rsidRDefault="1A49E8D4" w:rsidP="4F337A84">
            <w:pPr>
              <w:rPr>
                <w:rFonts w:eastAsia="Ubuntu" w:cs="Ubuntu"/>
                <w:szCs w:val="20"/>
                <w:lang w:val="en-US"/>
              </w:rPr>
            </w:pPr>
            <w:r w:rsidRPr="4F337A84">
              <w:rPr>
                <w:rFonts w:eastAsia="Ubuntu" w:cs="Ubuntu"/>
                <w:szCs w:val="20"/>
                <w:lang w:val="en-US"/>
              </w:rPr>
              <w:t>51</w:t>
            </w:r>
          </w:p>
        </w:tc>
      </w:tr>
      <w:tr w:rsidR="2A042284" w14:paraId="73316B7C" w14:textId="77777777" w:rsidTr="4F337A84">
        <w:trPr>
          <w:trHeight w:val="300"/>
        </w:trPr>
        <w:tc>
          <w:tcPr>
            <w:tcW w:w="3015" w:type="dxa"/>
            <w:tcMar>
              <w:left w:w="105" w:type="dxa"/>
              <w:right w:w="105" w:type="dxa"/>
            </w:tcMar>
          </w:tcPr>
          <w:p w14:paraId="56D218B7" w14:textId="1BFEAAF7" w:rsidR="2A042284" w:rsidRDefault="2A042284" w:rsidP="4F337A84">
            <w:pPr>
              <w:rPr>
                <w:rFonts w:eastAsia="Ubuntu" w:cs="Ubuntu"/>
                <w:szCs w:val="20"/>
                <w:lang w:val="en-US"/>
              </w:rPr>
            </w:pPr>
            <w:r w:rsidRPr="4F337A84">
              <w:rPr>
                <w:rFonts w:eastAsia="Ubuntu" w:cs="Ubuntu"/>
                <w:szCs w:val="20"/>
                <w:lang w:val="en-US"/>
              </w:rPr>
              <w:t>1,32</w:t>
            </w:r>
          </w:p>
        </w:tc>
        <w:tc>
          <w:tcPr>
            <w:tcW w:w="3015" w:type="dxa"/>
            <w:tcMar>
              <w:left w:w="105" w:type="dxa"/>
              <w:right w:w="105" w:type="dxa"/>
            </w:tcMar>
          </w:tcPr>
          <w:p w14:paraId="1069E7EF" w14:textId="3B848B35" w:rsidR="1AF09238" w:rsidRDefault="3A2D49DD" w:rsidP="4F337A84">
            <w:pPr>
              <w:rPr>
                <w:rFonts w:eastAsia="Ubuntu" w:cs="Ubuntu"/>
                <w:szCs w:val="20"/>
                <w:lang w:val="en-US"/>
              </w:rPr>
            </w:pPr>
            <w:r w:rsidRPr="4F337A84">
              <w:rPr>
                <w:rFonts w:eastAsia="Ubuntu" w:cs="Ubuntu"/>
                <w:szCs w:val="20"/>
                <w:lang w:val="en-US"/>
              </w:rPr>
              <w:t>0110 0110</w:t>
            </w:r>
          </w:p>
        </w:tc>
        <w:tc>
          <w:tcPr>
            <w:tcW w:w="3015" w:type="dxa"/>
            <w:tcMar>
              <w:left w:w="105" w:type="dxa"/>
              <w:right w:w="105" w:type="dxa"/>
            </w:tcMar>
          </w:tcPr>
          <w:p w14:paraId="36A26097" w14:textId="292C538F" w:rsidR="58221382" w:rsidRDefault="1C69986B" w:rsidP="4F337A84">
            <w:pPr>
              <w:rPr>
                <w:rFonts w:eastAsia="Ubuntu" w:cs="Ubuntu"/>
                <w:szCs w:val="20"/>
                <w:lang w:val="en-US"/>
              </w:rPr>
            </w:pPr>
            <w:r w:rsidRPr="4F337A84">
              <w:rPr>
                <w:rFonts w:eastAsia="Ubuntu" w:cs="Ubuntu"/>
                <w:szCs w:val="20"/>
                <w:lang w:val="en-US"/>
              </w:rPr>
              <w:t>102</w:t>
            </w:r>
          </w:p>
        </w:tc>
      </w:tr>
      <w:tr w:rsidR="2A042284" w14:paraId="572FF886" w14:textId="77777777" w:rsidTr="4F337A84">
        <w:trPr>
          <w:trHeight w:val="300"/>
        </w:trPr>
        <w:tc>
          <w:tcPr>
            <w:tcW w:w="3015" w:type="dxa"/>
            <w:tcMar>
              <w:left w:w="105" w:type="dxa"/>
              <w:right w:w="105" w:type="dxa"/>
            </w:tcMar>
          </w:tcPr>
          <w:p w14:paraId="633C3297" w14:textId="331ECEE3" w:rsidR="2A042284" w:rsidRDefault="2A042284" w:rsidP="4F337A84">
            <w:pPr>
              <w:rPr>
                <w:rFonts w:eastAsia="Ubuntu" w:cs="Ubuntu"/>
                <w:szCs w:val="20"/>
                <w:lang w:val="en-US"/>
              </w:rPr>
            </w:pPr>
            <w:r w:rsidRPr="4F337A84">
              <w:rPr>
                <w:rFonts w:eastAsia="Ubuntu" w:cs="Ubuntu"/>
                <w:szCs w:val="20"/>
                <w:lang w:val="en-US"/>
              </w:rPr>
              <w:t>1.65</w:t>
            </w:r>
          </w:p>
        </w:tc>
        <w:tc>
          <w:tcPr>
            <w:tcW w:w="3015" w:type="dxa"/>
            <w:tcMar>
              <w:left w:w="105" w:type="dxa"/>
              <w:right w:w="105" w:type="dxa"/>
            </w:tcMar>
          </w:tcPr>
          <w:p w14:paraId="3D6C922A" w14:textId="45CE81EF" w:rsidR="127C0EA5" w:rsidRDefault="599FD8F1" w:rsidP="4F337A84">
            <w:pPr>
              <w:rPr>
                <w:rFonts w:eastAsia="Ubuntu" w:cs="Ubuntu"/>
                <w:szCs w:val="20"/>
                <w:lang w:val="en-US"/>
              </w:rPr>
            </w:pPr>
            <w:r w:rsidRPr="4F337A84">
              <w:rPr>
                <w:rFonts w:eastAsia="Ubuntu" w:cs="Ubuntu"/>
                <w:szCs w:val="20"/>
                <w:lang w:val="en-US"/>
              </w:rPr>
              <w:t>0</w:t>
            </w:r>
            <w:r w:rsidR="791CA0EF" w:rsidRPr="4F337A84">
              <w:rPr>
                <w:rFonts w:eastAsia="Ubuntu" w:cs="Ubuntu"/>
                <w:szCs w:val="20"/>
                <w:lang w:val="en-US"/>
              </w:rPr>
              <w:t>111 1111</w:t>
            </w:r>
          </w:p>
        </w:tc>
        <w:tc>
          <w:tcPr>
            <w:tcW w:w="3015" w:type="dxa"/>
            <w:tcMar>
              <w:left w:w="105" w:type="dxa"/>
              <w:right w:w="105" w:type="dxa"/>
            </w:tcMar>
          </w:tcPr>
          <w:p w14:paraId="5B83CD42" w14:textId="098089E5" w:rsidR="19B60B29" w:rsidRDefault="01AC23CF" w:rsidP="4F337A84">
            <w:pPr>
              <w:spacing w:line="259" w:lineRule="auto"/>
              <w:rPr>
                <w:rFonts w:eastAsia="Ubuntu" w:cs="Ubuntu"/>
                <w:szCs w:val="20"/>
                <w:lang w:val="en-US"/>
              </w:rPr>
            </w:pPr>
            <w:r w:rsidRPr="4F337A84">
              <w:rPr>
                <w:rFonts w:eastAsia="Ubuntu" w:cs="Ubuntu"/>
                <w:szCs w:val="20"/>
                <w:lang w:val="en-US"/>
              </w:rPr>
              <w:t>127</w:t>
            </w:r>
          </w:p>
        </w:tc>
      </w:tr>
      <w:tr w:rsidR="2A042284" w14:paraId="46B16A4F" w14:textId="77777777" w:rsidTr="4F337A84">
        <w:trPr>
          <w:trHeight w:val="300"/>
        </w:trPr>
        <w:tc>
          <w:tcPr>
            <w:tcW w:w="3015" w:type="dxa"/>
            <w:tcMar>
              <w:left w:w="105" w:type="dxa"/>
              <w:right w:w="105" w:type="dxa"/>
            </w:tcMar>
          </w:tcPr>
          <w:p w14:paraId="30DF53E5" w14:textId="38C5B1B0" w:rsidR="2A042284" w:rsidRDefault="2A042284" w:rsidP="4F337A84">
            <w:pPr>
              <w:rPr>
                <w:rFonts w:eastAsia="Ubuntu" w:cs="Ubuntu"/>
                <w:szCs w:val="20"/>
                <w:lang w:val="en-US"/>
              </w:rPr>
            </w:pPr>
            <w:r w:rsidRPr="4F337A84">
              <w:rPr>
                <w:rFonts w:eastAsia="Ubuntu" w:cs="Ubuntu"/>
                <w:szCs w:val="20"/>
                <w:lang w:val="en-US"/>
              </w:rPr>
              <w:t>2.1</w:t>
            </w:r>
          </w:p>
        </w:tc>
        <w:tc>
          <w:tcPr>
            <w:tcW w:w="3015" w:type="dxa"/>
            <w:tcMar>
              <w:left w:w="105" w:type="dxa"/>
              <w:right w:w="105" w:type="dxa"/>
            </w:tcMar>
          </w:tcPr>
          <w:p w14:paraId="0E257F90" w14:textId="47D720FF" w:rsidR="3CC89E51" w:rsidRDefault="45E51561" w:rsidP="4F337A84">
            <w:pPr>
              <w:rPr>
                <w:rFonts w:eastAsia="Ubuntu" w:cs="Ubuntu"/>
                <w:szCs w:val="20"/>
                <w:lang w:val="en-US"/>
              </w:rPr>
            </w:pPr>
            <w:r w:rsidRPr="4F337A84">
              <w:rPr>
                <w:rFonts w:eastAsia="Ubuntu" w:cs="Ubuntu"/>
                <w:szCs w:val="20"/>
                <w:lang w:val="en-US"/>
              </w:rPr>
              <w:t>1010 0010</w:t>
            </w:r>
          </w:p>
        </w:tc>
        <w:tc>
          <w:tcPr>
            <w:tcW w:w="3015" w:type="dxa"/>
            <w:tcMar>
              <w:left w:w="105" w:type="dxa"/>
              <w:right w:w="105" w:type="dxa"/>
            </w:tcMar>
          </w:tcPr>
          <w:p w14:paraId="20EC9984" w14:textId="0645AF53" w:rsidR="1B9D51C6" w:rsidRDefault="1FAA982B" w:rsidP="4F337A84">
            <w:pPr>
              <w:rPr>
                <w:rFonts w:eastAsia="Ubuntu" w:cs="Ubuntu"/>
                <w:szCs w:val="20"/>
                <w:lang w:val="en-US"/>
              </w:rPr>
            </w:pPr>
            <w:r w:rsidRPr="4F337A84">
              <w:rPr>
                <w:rFonts w:eastAsia="Ubuntu" w:cs="Ubuntu"/>
                <w:szCs w:val="20"/>
                <w:lang w:val="en-US"/>
              </w:rPr>
              <w:t>162</w:t>
            </w:r>
          </w:p>
        </w:tc>
      </w:tr>
      <w:tr w:rsidR="2A042284" w14:paraId="43FC8DA5" w14:textId="77777777" w:rsidTr="4F337A84">
        <w:trPr>
          <w:trHeight w:val="300"/>
        </w:trPr>
        <w:tc>
          <w:tcPr>
            <w:tcW w:w="3015" w:type="dxa"/>
            <w:tcMar>
              <w:left w:w="105" w:type="dxa"/>
              <w:right w:w="105" w:type="dxa"/>
            </w:tcMar>
          </w:tcPr>
          <w:p w14:paraId="6EA8AC4C" w14:textId="7C6A858B" w:rsidR="2A042284" w:rsidRDefault="2A042284" w:rsidP="4F337A84">
            <w:pPr>
              <w:rPr>
                <w:rFonts w:eastAsia="Ubuntu" w:cs="Ubuntu"/>
                <w:szCs w:val="20"/>
                <w:lang w:val="en-US"/>
              </w:rPr>
            </w:pPr>
            <w:r w:rsidRPr="4F337A84">
              <w:rPr>
                <w:rFonts w:eastAsia="Ubuntu" w:cs="Ubuntu"/>
                <w:szCs w:val="20"/>
                <w:lang w:val="en-US"/>
              </w:rPr>
              <w:t>2,64</w:t>
            </w:r>
          </w:p>
        </w:tc>
        <w:tc>
          <w:tcPr>
            <w:tcW w:w="3015" w:type="dxa"/>
            <w:tcMar>
              <w:left w:w="105" w:type="dxa"/>
              <w:right w:w="105" w:type="dxa"/>
            </w:tcMar>
          </w:tcPr>
          <w:p w14:paraId="3790FDDD" w14:textId="2B4821A1" w:rsidR="640C6BDF" w:rsidRDefault="3E7A56EC" w:rsidP="4F337A84">
            <w:pPr>
              <w:rPr>
                <w:rFonts w:eastAsia="Ubuntu" w:cs="Ubuntu"/>
                <w:szCs w:val="20"/>
                <w:lang w:val="en-US"/>
              </w:rPr>
            </w:pPr>
            <w:r w:rsidRPr="4F337A84">
              <w:rPr>
                <w:rFonts w:eastAsia="Ubuntu" w:cs="Ubuntu"/>
                <w:szCs w:val="20"/>
                <w:lang w:val="en-US"/>
              </w:rPr>
              <w:t>1100 1100</w:t>
            </w:r>
          </w:p>
        </w:tc>
        <w:tc>
          <w:tcPr>
            <w:tcW w:w="3015" w:type="dxa"/>
            <w:tcMar>
              <w:left w:w="105" w:type="dxa"/>
              <w:right w:w="105" w:type="dxa"/>
            </w:tcMar>
          </w:tcPr>
          <w:p w14:paraId="5837E9D2" w14:textId="2354CAB9" w:rsidR="70AA7D3C" w:rsidRDefault="3E22E2FE" w:rsidP="4F337A84">
            <w:pPr>
              <w:rPr>
                <w:rFonts w:eastAsia="Ubuntu" w:cs="Ubuntu"/>
                <w:szCs w:val="20"/>
                <w:lang w:val="en-US"/>
              </w:rPr>
            </w:pPr>
            <w:r w:rsidRPr="4F337A84">
              <w:rPr>
                <w:rFonts w:eastAsia="Ubuntu" w:cs="Ubuntu"/>
                <w:szCs w:val="20"/>
                <w:lang w:val="en-US"/>
              </w:rPr>
              <w:t>204</w:t>
            </w:r>
          </w:p>
        </w:tc>
      </w:tr>
      <w:tr w:rsidR="2A042284" w14:paraId="707D5BEA" w14:textId="77777777" w:rsidTr="4F337A84">
        <w:trPr>
          <w:trHeight w:val="300"/>
        </w:trPr>
        <w:tc>
          <w:tcPr>
            <w:tcW w:w="3015" w:type="dxa"/>
            <w:tcMar>
              <w:left w:w="105" w:type="dxa"/>
              <w:right w:w="105" w:type="dxa"/>
            </w:tcMar>
          </w:tcPr>
          <w:p w14:paraId="12B88023" w14:textId="59FA29F5" w:rsidR="2A042284" w:rsidRDefault="2A042284" w:rsidP="4F337A84">
            <w:pPr>
              <w:rPr>
                <w:rFonts w:eastAsia="Ubuntu" w:cs="Ubuntu"/>
                <w:szCs w:val="20"/>
                <w:lang w:val="en-US"/>
              </w:rPr>
            </w:pPr>
            <w:r w:rsidRPr="4F337A84">
              <w:rPr>
                <w:rFonts w:eastAsia="Ubuntu" w:cs="Ubuntu"/>
                <w:szCs w:val="20"/>
                <w:lang w:val="en-US"/>
              </w:rPr>
              <w:t>3,3</w:t>
            </w:r>
          </w:p>
        </w:tc>
        <w:tc>
          <w:tcPr>
            <w:tcW w:w="3015" w:type="dxa"/>
            <w:tcMar>
              <w:left w:w="105" w:type="dxa"/>
              <w:right w:w="105" w:type="dxa"/>
            </w:tcMar>
          </w:tcPr>
          <w:p w14:paraId="7D31E221" w14:textId="6FE4C00E" w:rsidR="2ECF8970" w:rsidRDefault="75319A74" w:rsidP="4F337A84">
            <w:pPr>
              <w:rPr>
                <w:rFonts w:eastAsia="Ubuntu" w:cs="Ubuntu"/>
                <w:szCs w:val="20"/>
                <w:lang w:val="en-US"/>
              </w:rPr>
            </w:pPr>
            <w:r w:rsidRPr="4F337A84">
              <w:rPr>
                <w:rFonts w:eastAsia="Ubuntu" w:cs="Ubuntu"/>
                <w:szCs w:val="20"/>
                <w:lang w:val="en-US"/>
              </w:rPr>
              <w:t>1111 1111</w:t>
            </w:r>
          </w:p>
        </w:tc>
        <w:tc>
          <w:tcPr>
            <w:tcW w:w="3015" w:type="dxa"/>
            <w:tcMar>
              <w:left w:w="105" w:type="dxa"/>
              <w:right w:w="105" w:type="dxa"/>
            </w:tcMar>
          </w:tcPr>
          <w:p w14:paraId="36AC1AF1" w14:textId="581FB28E" w:rsidR="092E175C" w:rsidRDefault="6A2EF9B7" w:rsidP="4F337A84">
            <w:pPr>
              <w:spacing w:line="259" w:lineRule="auto"/>
              <w:rPr>
                <w:rFonts w:eastAsia="Ubuntu" w:cs="Ubuntu"/>
                <w:szCs w:val="20"/>
                <w:lang w:val="en-US"/>
              </w:rPr>
            </w:pPr>
            <w:r w:rsidRPr="4F337A84">
              <w:rPr>
                <w:rFonts w:eastAsia="Ubuntu" w:cs="Ubuntu"/>
                <w:szCs w:val="20"/>
                <w:lang w:val="en-US"/>
              </w:rPr>
              <w:t>255</w:t>
            </w:r>
          </w:p>
        </w:tc>
      </w:tr>
    </w:tbl>
    <w:p w14:paraId="6476125B" w14:textId="0A116E97" w:rsidR="314A6C58" w:rsidRDefault="314A6C58" w:rsidP="4F337A84">
      <w:pPr>
        <w:pStyle w:val="Heading2"/>
        <w:rPr>
          <w:rFonts w:eastAsia="Ubuntu" w:cs="Ubuntu"/>
          <w:lang w:val="en-US"/>
        </w:rPr>
      </w:pPr>
      <w:r w:rsidRPr="4F337A84">
        <w:rPr>
          <w:rFonts w:eastAsia="Ubuntu" w:cs="Ubuntu"/>
          <w:lang w:val="en-US"/>
        </w:rPr>
        <w:t>Sampling</w:t>
      </w:r>
    </w:p>
    <w:p w14:paraId="5225EFB4" w14:textId="2B1A7F2A" w:rsidR="314A6C58" w:rsidRDefault="314A6C58" w:rsidP="4F337A84">
      <w:pPr>
        <w:spacing w:after="240"/>
        <w:rPr>
          <w:rFonts w:eastAsia="Ubuntu" w:cs="Ubuntu"/>
          <w:color w:val="000000" w:themeColor="text1"/>
          <w:szCs w:val="20"/>
          <w:lang w:val="en-US"/>
        </w:rPr>
      </w:pPr>
      <w:r w:rsidRPr="4F337A84">
        <w:rPr>
          <w:rFonts w:eastAsia="Ubuntu" w:cs="Ubuntu"/>
          <w:color w:val="000000" w:themeColor="text1"/>
          <w:szCs w:val="20"/>
          <w:lang w:val="en-US"/>
        </w:rPr>
        <w:t xml:space="preserve">In the real world, everything is analogue: the tension between two dots can basically take on any value, with an infinite number of digits after the decimal point. You can also measure at any </w:t>
      </w:r>
      <w:proofErr w:type="gramStart"/>
      <w:r w:rsidRPr="4F337A84">
        <w:rPr>
          <w:rFonts w:eastAsia="Ubuntu" w:cs="Ubuntu"/>
          <w:color w:val="000000" w:themeColor="text1"/>
          <w:szCs w:val="20"/>
          <w:lang w:val="en-US"/>
        </w:rPr>
        <w:t>time</w:t>
      </w:r>
      <w:proofErr w:type="gramEnd"/>
      <w:r w:rsidRPr="4F337A84">
        <w:rPr>
          <w:rFonts w:eastAsia="Ubuntu" w:cs="Ubuntu"/>
          <w:color w:val="000000" w:themeColor="text1"/>
          <w:szCs w:val="20"/>
          <w:lang w:val="en-US"/>
        </w:rPr>
        <w:t xml:space="preserve"> and you will always get a result.</w:t>
      </w:r>
    </w:p>
    <w:p w14:paraId="3EEC4939" w14:textId="60901964" w:rsidR="314A6C58" w:rsidRDefault="314A6C58" w:rsidP="4F337A84">
      <w:pPr>
        <w:spacing w:after="240"/>
        <w:rPr>
          <w:rFonts w:eastAsia="Ubuntu" w:cs="Ubuntu"/>
          <w:color w:val="000000" w:themeColor="text1"/>
          <w:szCs w:val="20"/>
          <w:lang w:val="en-US"/>
        </w:rPr>
      </w:pPr>
      <w:r w:rsidRPr="4F337A84">
        <w:rPr>
          <w:rFonts w:eastAsia="Ubuntu" w:cs="Ubuntu"/>
          <w:color w:val="000000" w:themeColor="text1"/>
          <w:szCs w:val="20"/>
          <w:lang w:val="en-US"/>
        </w:rPr>
        <w:t xml:space="preserve">It's different for computers. </w:t>
      </w:r>
      <w:r w:rsidR="00A871DB" w:rsidRPr="4F337A84">
        <w:rPr>
          <w:rFonts w:eastAsia="Ubuntu" w:cs="Ubuntu"/>
          <w:color w:val="000000" w:themeColor="text1"/>
          <w:szCs w:val="20"/>
          <w:lang w:val="en-US"/>
        </w:rPr>
        <w:t>First</w:t>
      </w:r>
      <w:r w:rsidRPr="4F337A84">
        <w:rPr>
          <w:rFonts w:eastAsia="Ubuntu" w:cs="Ubuntu"/>
          <w:color w:val="000000" w:themeColor="text1"/>
          <w:szCs w:val="20"/>
          <w:lang w:val="en-US"/>
        </w:rPr>
        <w:t xml:space="preserve">, they operate at a certain clock </w:t>
      </w:r>
      <w:r w:rsidR="00A871DB" w:rsidRPr="4F337A84">
        <w:rPr>
          <w:rFonts w:eastAsia="Ubuntu" w:cs="Ubuntu"/>
          <w:color w:val="000000" w:themeColor="text1"/>
          <w:szCs w:val="20"/>
          <w:lang w:val="en-US"/>
        </w:rPr>
        <w:t>frequency,</w:t>
      </w:r>
      <w:r w:rsidRPr="4F337A84">
        <w:rPr>
          <w:rFonts w:eastAsia="Ubuntu" w:cs="Ubuntu"/>
          <w:color w:val="000000" w:themeColor="text1"/>
          <w:szCs w:val="20"/>
          <w:lang w:val="en-US"/>
        </w:rPr>
        <w:t xml:space="preserve"> and their state can only change once per clock cycle. Second, no computer can represent an infinite number of digits after the decimal point - you would need an infinite number of bits for that. </w:t>
      </w:r>
      <w:r w:rsidR="00A871DB" w:rsidRPr="4F337A84">
        <w:rPr>
          <w:rFonts w:eastAsia="Ubuntu" w:cs="Ubuntu"/>
          <w:color w:val="000000" w:themeColor="text1"/>
          <w:szCs w:val="20"/>
          <w:lang w:val="en-US"/>
        </w:rPr>
        <w:t>So,</w:t>
      </w:r>
      <w:r w:rsidRPr="4F337A84">
        <w:rPr>
          <w:rFonts w:eastAsia="Ubuntu" w:cs="Ubuntu"/>
          <w:color w:val="000000" w:themeColor="text1"/>
          <w:szCs w:val="20"/>
          <w:lang w:val="en-US"/>
        </w:rPr>
        <w:t xml:space="preserve"> we will have to make compromises if we want to represent the analog world through our computer.</w:t>
      </w:r>
    </w:p>
    <w:p w14:paraId="0DBB5536" w14:textId="06906B3B" w:rsidR="314A6C58" w:rsidRDefault="00AF0D76" w:rsidP="4F337A84">
      <w:pPr>
        <w:spacing w:after="240"/>
        <w:rPr>
          <w:rFonts w:eastAsia="Ubuntu" w:cs="Ubuntu"/>
          <w:color w:val="000000" w:themeColor="text1"/>
          <w:szCs w:val="20"/>
          <w:lang w:val="en-US"/>
        </w:rPr>
      </w:pPr>
      <w:r>
        <w:rPr>
          <w:rFonts w:eastAsia="Ubuntu" w:cs="Ubuntu"/>
          <w:color w:val="000000" w:themeColor="text1"/>
          <w:szCs w:val="20"/>
          <w:lang w:val="en-US"/>
        </w:rPr>
        <w:lastRenderedPageBreak/>
        <w:t>Next</w:t>
      </w:r>
      <w:r w:rsidR="314A6C58" w:rsidRPr="4F337A84">
        <w:rPr>
          <w:rFonts w:eastAsia="Ubuntu" w:cs="Ubuntu"/>
          <w:color w:val="000000" w:themeColor="text1"/>
          <w:szCs w:val="20"/>
          <w:lang w:val="en-US"/>
        </w:rPr>
        <w:t xml:space="preserve">, we need to measure or sample reality at specific moments, in English sampling. If you do this often enough (Nyquist frequency, see theory) no information will be lost. There is only one wave that goes nicely through all measurement points that do not contain frequencies that are greater than double the sample rate. The ADC we use in this lab can measure </w:t>
      </w:r>
      <w:r w:rsidR="162D4049" w:rsidRPr="4F337A84">
        <w:rPr>
          <w:rFonts w:eastAsia="Ubuntu" w:cs="Ubuntu"/>
          <w:color w:val="000000" w:themeColor="text1"/>
          <w:szCs w:val="20"/>
          <w:lang w:val="en-US"/>
        </w:rPr>
        <w:t>7</w:t>
      </w:r>
      <w:r w:rsidR="314A6C58" w:rsidRPr="4F337A84">
        <w:rPr>
          <w:rFonts w:eastAsia="Ubuntu" w:cs="Ubuntu"/>
          <w:color w:val="000000" w:themeColor="text1"/>
          <w:szCs w:val="20"/>
          <w:lang w:val="en-US"/>
        </w:rPr>
        <w:t xml:space="preserve">0k samples/sec, so we can digitize signals with a bandwidth &lt; </w:t>
      </w:r>
      <w:r w:rsidR="6BD2EFC0" w:rsidRPr="4F337A84">
        <w:rPr>
          <w:rFonts w:eastAsia="Ubuntu" w:cs="Ubuntu"/>
          <w:color w:val="000000" w:themeColor="text1"/>
          <w:szCs w:val="20"/>
          <w:lang w:val="en-US"/>
        </w:rPr>
        <w:t>35</w:t>
      </w:r>
      <w:r w:rsidR="314A6C58" w:rsidRPr="4F337A84">
        <w:rPr>
          <w:rFonts w:eastAsia="Ubuntu" w:cs="Ubuntu"/>
          <w:color w:val="000000" w:themeColor="text1"/>
          <w:szCs w:val="20"/>
          <w:lang w:val="en-US"/>
        </w:rPr>
        <w:t>kHz.</w:t>
      </w:r>
    </w:p>
    <w:p w14:paraId="14FF75D1" w14:textId="08B0D18E" w:rsidR="2A042284" w:rsidRDefault="2A042284" w:rsidP="4F337A84">
      <w:pPr>
        <w:rPr>
          <w:lang w:val="en-US"/>
        </w:rPr>
      </w:pPr>
      <w:r>
        <w:rPr>
          <w:noProof/>
        </w:rPr>
        <mc:AlternateContent>
          <mc:Choice Requires="wpg">
            <w:drawing>
              <wp:inline distT="0" distB="0" distL="0" distR="0" wp14:anchorId="5E57C20E" wp14:editId="2654C665">
                <wp:extent cx="3394133" cy="3929380"/>
                <wp:effectExtent l="0" t="0" r="0" b="0"/>
                <wp:docPr id="1894853861" name="Group 3"/>
                <wp:cNvGraphicFramePr/>
                <a:graphic xmlns:a="http://schemas.openxmlformats.org/drawingml/2006/main">
                  <a:graphicData uri="http://schemas.microsoft.com/office/word/2010/wordprocessingGroup">
                    <wpg:wgp>
                      <wpg:cNvGrpSpPr/>
                      <wpg:grpSpPr>
                        <a:xfrm>
                          <a:off x="0" y="0"/>
                          <a:ext cx="3394133" cy="3929380"/>
                          <a:chOff x="0" y="0"/>
                          <a:chExt cx="3394133" cy="3929380"/>
                        </a:xfrm>
                      </wpg:grpSpPr>
                      <pic:pic xmlns:pic="http://schemas.openxmlformats.org/drawingml/2006/picture">
                        <pic:nvPicPr>
                          <pic:cNvPr id="1587201251" name="Picture 1"/>
                          <pic:cNvPicPr>
                            <a:picLocks noChangeAspect="1"/>
                          </pic:cNvPicPr>
                        </pic:nvPicPr>
                        <pic:blipFill>
                          <a:blip r:embed="rId16"/>
                          <a:stretch>
                            <a:fillRect/>
                          </a:stretch>
                        </pic:blipFill>
                        <pic:spPr>
                          <a:xfrm>
                            <a:off x="116898" y="0"/>
                            <a:ext cx="3277235" cy="3929380"/>
                          </a:xfrm>
                          <a:prstGeom prst="rect">
                            <a:avLst/>
                          </a:prstGeom>
                        </pic:spPr>
                      </pic:pic>
                      <wps:wsp>
                        <wps:cNvPr id="2" name="Rectangle 2"/>
                        <wps:cNvSpPr/>
                        <wps:spPr>
                          <a:xfrm>
                            <a:off x="0" y="1618327"/>
                            <a:ext cx="450273" cy="346363"/>
                          </a:xfrm>
                          <a:prstGeom prst="rect">
                            <a:avLst/>
                          </a:prstGeom>
                          <a:solidFill>
                            <a:schemeClr val="lt1"/>
                          </a:solidFill>
                          <a:ln>
                            <a:noFill/>
                          </a:ln>
                        </wps:spPr>
                        <wps:txbx>
                          <w:txbxContent>
                            <w:p w14:paraId="1DD813B0" w14:textId="77777777" w:rsidR="007205D0" w:rsidRDefault="00000000" w:rsidP="00D6658B">
                              <w:pPr>
                                <w:jc w:val="right"/>
                                <w:rPr>
                                  <w:rFonts w:ascii="Calibri" w:hAnsi="Calibri" w:cs="Calibri"/>
                                  <w:color w:val="000000"/>
                                </w:rPr>
                              </w:pPr>
                              <w:r>
                                <w:rPr>
                                  <w:rFonts w:ascii="Calibri" w:hAnsi="Calibri" w:cs="Calibri"/>
                                  <w:color w:val="000000"/>
                                </w:rPr>
                                <w:t>x 8</w:t>
                              </w:r>
                            </w:p>
                          </w:txbxContent>
                        </wps:txbx>
                        <wps:bodyPr anchor="t"/>
                      </wps:wsp>
                      <wps:wsp>
                        <wps:cNvPr id="19893125" name="Rectangle 4"/>
                        <wps:cNvSpPr/>
                        <wps:spPr>
                          <a:xfrm>
                            <a:off x="0" y="2596804"/>
                            <a:ext cx="450273" cy="346363"/>
                          </a:xfrm>
                          <a:prstGeom prst="rect">
                            <a:avLst/>
                          </a:prstGeom>
                          <a:solidFill>
                            <a:schemeClr val="lt1"/>
                          </a:solidFill>
                          <a:ln>
                            <a:noFill/>
                          </a:ln>
                        </wps:spPr>
                        <wps:txbx>
                          <w:txbxContent>
                            <w:p w14:paraId="0FDA6514" w14:textId="77777777" w:rsidR="007205D0" w:rsidRDefault="00000000" w:rsidP="00D6658B">
                              <w:pPr>
                                <w:jc w:val="right"/>
                                <w:rPr>
                                  <w:rFonts w:ascii="Calibri" w:hAnsi="Calibri" w:cs="Calibri"/>
                                  <w:color w:val="000000"/>
                                </w:rPr>
                              </w:pPr>
                              <w:r>
                                <w:rPr>
                                  <w:rFonts w:ascii="Calibri" w:hAnsi="Calibri" w:cs="Calibri"/>
                                  <w:color w:val="000000"/>
                                </w:rPr>
                                <w:t>x 2</w:t>
                              </w:r>
                            </w:p>
                          </w:txbxContent>
                        </wps:txbx>
                        <wps:bodyPr anchor="t"/>
                      </wps:wsp>
                      <wps:wsp>
                        <wps:cNvPr id="5" name="Rectangle 5"/>
                        <wps:cNvSpPr/>
                        <wps:spPr>
                          <a:xfrm>
                            <a:off x="0" y="3583017"/>
                            <a:ext cx="450273" cy="346363"/>
                          </a:xfrm>
                          <a:prstGeom prst="rect">
                            <a:avLst/>
                          </a:prstGeom>
                          <a:solidFill>
                            <a:schemeClr val="lt1"/>
                          </a:solidFill>
                          <a:ln>
                            <a:noFill/>
                          </a:ln>
                        </wps:spPr>
                        <wps:txbx>
                          <w:txbxContent>
                            <w:p w14:paraId="5CE21ADB" w14:textId="77777777" w:rsidR="007205D0" w:rsidRDefault="00000000" w:rsidP="00D6658B">
                              <w:pPr>
                                <w:jc w:val="right"/>
                                <w:rPr>
                                  <w:rFonts w:ascii="Calibri" w:hAnsi="Calibri" w:cs="Calibri"/>
                                  <w:color w:val="000000"/>
                                </w:rPr>
                              </w:pPr>
                              <w:r>
                                <w:rPr>
                                  <w:rFonts w:ascii="Calibri" w:hAnsi="Calibri" w:cs="Calibri"/>
                                  <w:color w:val="000000"/>
                                </w:rPr>
                                <w:t>&lt; 2</w:t>
                              </w:r>
                            </w:p>
                          </w:txbxContent>
                        </wps:txbx>
                        <wps:bodyPr anchor="t"/>
                      </wps:wsp>
                    </wpg:wgp>
                  </a:graphicData>
                </a:graphic>
              </wp:inline>
            </w:drawing>
          </mc:Choice>
          <mc:Fallback>
            <w:pict>
              <v:group w14:anchorId="5E57C20E" id="Group 3" o:spid="_x0000_s1030" style="width:267.25pt;height:309.4pt;mso-position-horizontal-relative:char;mso-position-vertical-relative:line" coordsize="33941,39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">
                <v:shape id="Picture 1" o:spid="_x0000_s1031" type="#_x0000_t75" style="position:absolute;left:1168;width:32773;height:39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">
                  <v:imagedata r:id="rId17" o:title=""/>
                </v:shape>
                <v:rect id="Rectangle 2" o:spid="_x0000_s1032" style="position:absolute;top:16183;width:4502;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" fillcolor="white [3201]" stroked="f">
                  <v:textbox>
                    <w:txbxContent>
                      <w:p w14:paraId="1DD813B0" w14:textId="77777777" w:rsidR="007205D0" w:rsidRDefault="00000000" w:rsidP="00D6658B">
                        <w:pPr>
                          <w:jc w:val="right"/>
                          <w:rPr>
                            <w:rFonts w:ascii="Calibri" w:hAnsi="Calibri" w:cs="Calibri"/>
                            <w:color w:val="000000"/>
                          </w:rPr>
                        </w:pPr>
                        <w:r>
                          <w:rPr>
                            <w:rFonts w:ascii="Calibri" w:hAnsi="Calibri" w:cs="Calibri"/>
                            <w:color w:val="000000"/>
                          </w:rPr>
                          <w:t>x 8</w:t>
                        </w:r>
                      </w:p>
                    </w:txbxContent>
                  </v:textbox>
                </v:rect>
                <v:rect id="Rectangle 4" o:spid="_x0000_s1033" style="position:absolute;top:25968;width:4502;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" fillcolor="white [3201]" stroked="f">
                  <v:textbox>
                    <w:txbxContent>
                      <w:p w14:paraId="0FDA6514" w14:textId="77777777" w:rsidR="007205D0" w:rsidRDefault="00000000" w:rsidP="00D6658B">
                        <w:pPr>
                          <w:jc w:val="right"/>
                          <w:rPr>
                            <w:rFonts w:ascii="Calibri" w:hAnsi="Calibri" w:cs="Calibri"/>
                            <w:color w:val="000000"/>
                          </w:rPr>
                        </w:pPr>
                        <w:r>
                          <w:rPr>
                            <w:rFonts w:ascii="Calibri" w:hAnsi="Calibri" w:cs="Calibri"/>
                            <w:color w:val="000000"/>
                          </w:rPr>
                          <w:t>x 2</w:t>
                        </w:r>
                      </w:p>
                    </w:txbxContent>
                  </v:textbox>
                </v:rect>
                <v:rect id="Rectangle 5" o:spid="_x0000_s1034" style="position:absolute;top:35830;width:4502;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" fillcolor="white [3201]" stroked="f">
                  <v:textbox>
                    <w:txbxContent>
                      <w:p w14:paraId="5CE21ADB" w14:textId="77777777" w:rsidR="007205D0" w:rsidRDefault="00000000" w:rsidP="00D6658B">
                        <w:pPr>
                          <w:jc w:val="right"/>
                          <w:rPr>
                            <w:rFonts w:ascii="Calibri" w:hAnsi="Calibri" w:cs="Calibri"/>
                            <w:color w:val="000000"/>
                          </w:rPr>
                        </w:pPr>
                        <w:r>
                          <w:rPr>
                            <w:rFonts w:ascii="Calibri" w:hAnsi="Calibri" w:cs="Calibri"/>
                            <w:color w:val="000000"/>
                          </w:rPr>
                          <w:t>&lt; 2</w:t>
                        </w:r>
                      </w:p>
                    </w:txbxContent>
                  </v:textbox>
                </v:rect>
                <w10:anchorlock/>
              </v:group>
            </w:pict>
          </mc:Fallback>
        </mc:AlternateContent>
      </w:r>
    </w:p>
    <w:p w14:paraId="7FE20BDF" w14:textId="5865D746" w:rsidR="2A042284" w:rsidRDefault="2A042284" w:rsidP="4F337A84">
      <w:pPr>
        <w:rPr>
          <w:lang w:val="en-US"/>
        </w:rPr>
      </w:pPr>
      <w:r w:rsidRPr="4F337A84">
        <w:rPr>
          <w:lang w:val="en-US"/>
        </w:rPr>
        <w:br w:type="page"/>
      </w:r>
    </w:p>
    <w:p w14:paraId="0F9EE7BA" w14:textId="7B4D28FC" w:rsidR="6CD6B2ED" w:rsidRDefault="6CD6B2ED" w:rsidP="4F337A84">
      <w:pPr>
        <w:pStyle w:val="Heading1"/>
        <w:spacing w:after="240"/>
        <w:rPr>
          <w:lang w:val="en-US"/>
        </w:rPr>
      </w:pPr>
      <w:r w:rsidRPr="4F337A84">
        <w:rPr>
          <w:lang w:val="en-US"/>
        </w:rPr>
        <w:lastRenderedPageBreak/>
        <w:t>I2C DEVICES</w:t>
      </w:r>
    </w:p>
    <w:p w14:paraId="50BCF5E9" w14:textId="25CE0BA3" w:rsidR="006F2149" w:rsidRDefault="006F2149" w:rsidP="4F337A84">
      <w:pPr>
        <w:pStyle w:val="Heading2"/>
        <w:rPr>
          <w:lang w:val="en-US"/>
        </w:rPr>
      </w:pPr>
      <w:r w:rsidRPr="4F337A84">
        <w:rPr>
          <w:lang w:val="en-US"/>
        </w:rPr>
        <w:t>Introduction</w:t>
      </w:r>
    </w:p>
    <w:p w14:paraId="571D046A" w14:textId="63AAA6B1" w:rsidR="001C023D" w:rsidRDefault="7FFA1DB1" w:rsidP="4F337A84">
      <w:pPr>
        <w:rPr>
          <w:lang w:val="en-US"/>
        </w:rPr>
      </w:pPr>
      <w:r w:rsidRPr="4F337A84">
        <w:rPr>
          <w:lang w:val="en-US"/>
        </w:rPr>
        <w:t xml:space="preserve">We have already been introduced to </w:t>
      </w:r>
      <w:r w:rsidR="2AA06AA3" w:rsidRPr="4F337A84">
        <w:rPr>
          <w:lang w:val="en-US"/>
        </w:rPr>
        <w:t>digital pins/signals</w:t>
      </w:r>
      <w:r w:rsidRPr="4F337A84">
        <w:rPr>
          <w:lang w:val="en-US"/>
        </w:rPr>
        <w:t xml:space="preserve">, now we are going to get acquainted with the I2C </w:t>
      </w:r>
      <w:r w:rsidRPr="4F337A84">
        <w:rPr>
          <w:b/>
          <w:bCs/>
          <w:lang w:val="en-US"/>
        </w:rPr>
        <w:t>bus</w:t>
      </w:r>
      <w:r w:rsidRPr="4F337A84">
        <w:rPr>
          <w:lang w:val="en-US"/>
        </w:rPr>
        <w:t xml:space="preserve">. We will use an I2C </w:t>
      </w:r>
      <w:r w:rsidR="6F384300" w:rsidRPr="4F337A84">
        <w:rPr>
          <w:lang w:val="en-US"/>
        </w:rPr>
        <w:t>Analog Digital Converter (ADC)</w:t>
      </w:r>
      <w:r w:rsidRPr="4F337A84">
        <w:rPr>
          <w:lang w:val="en-US"/>
        </w:rPr>
        <w:t xml:space="preserve">, namely the </w:t>
      </w:r>
      <w:r w:rsidR="5DA8503B" w:rsidRPr="4F337A84">
        <w:rPr>
          <w:lang w:val="en-US"/>
        </w:rPr>
        <w:t>ADS7830</w:t>
      </w:r>
      <w:r w:rsidRPr="4F337A84">
        <w:rPr>
          <w:lang w:val="en-US"/>
        </w:rPr>
        <w:t xml:space="preserve">. The Raspberry Pi </w:t>
      </w:r>
      <w:r w:rsidR="35EA5FAF" w:rsidRPr="4F337A84">
        <w:rPr>
          <w:lang w:val="en-US"/>
        </w:rPr>
        <w:t xml:space="preserve">has </w:t>
      </w:r>
      <w:r w:rsidR="2ECE5280" w:rsidRPr="4F337A84">
        <w:rPr>
          <w:lang w:val="en-US"/>
        </w:rPr>
        <w:t>an</w:t>
      </w:r>
      <w:r w:rsidR="35EA5FAF" w:rsidRPr="4F337A84">
        <w:rPr>
          <w:lang w:val="en-US"/>
        </w:rPr>
        <w:t xml:space="preserve"> </w:t>
      </w:r>
      <w:r w:rsidR="2ECE5280" w:rsidRPr="4F337A84">
        <w:rPr>
          <w:lang w:val="en-US"/>
        </w:rPr>
        <w:t xml:space="preserve">integrated </w:t>
      </w:r>
      <w:r w:rsidRPr="4F337A84">
        <w:rPr>
          <w:lang w:val="en-US"/>
        </w:rPr>
        <w:t>I²C bus</w:t>
      </w:r>
      <w:r w:rsidR="3014BDCC" w:rsidRPr="4F337A84">
        <w:rPr>
          <w:lang w:val="en-US"/>
        </w:rPr>
        <w:t>, so</w:t>
      </w:r>
      <w:r w:rsidRPr="4F337A84">
        <w:rPr>
          <w:lang w:val="en-US"/>
        </w:rPr>
        <w:t xml:space="preserve"> we can use</w:t>
      </w:r>
      <w:r w:rsidR="2371452F" w:rsidRPr="4F337A84">
        <w:rPr>
          <w:lang w:val="en-US"/>
        </w:rPr>
        <w:t xml:space="preserve"> </w:t>
      </w:r>
      <w:r w:rsidRPr="4F337A84">
        <w:rPr>
          <w:lang w:val="en-US"/>
        </w:rPr>
        <w:t xml:space="preserve">the predefined </w:t>
      </w:r>
      <w:r w:rsidRPr="4F337A84">
        <w:rPr>
          <w:b/>
          <w:bCs/>
          <w:lang w:val="en-US"/>
        </w:rPr>
        <w:t>SDA</w:t>
      </w:r>
      <w:r w:rsidRPr="4F337A84">
        <w:rPr>
          <w:lang w:val="en-US"/>
        </w:rPr>
        <w:t xml:space="preserve"> and </w:t>
      </w:r>
      <w:r w:rsidRPr="4F337A84">
        <w:rPr>
          <w:b/>
          <w:bCs/>
          <w:lang w:val="en-US"/>
        </w:rPr>
        <w:t xml:space="preserve">SCL </w:t>
      </w:r>
      <w:r w:rsidRPr="4F337A84">
        <w:rPr>
          <w:lang w:val="en-US"/>
        </w:rPr>
        <w:t xml:space="preserve">pins. </w:t>
      </w:r>
    </w:p>
    <w:p w14:paraId="1C134F4B" w14:textId="0A50B187" w:rsidR="0D24AD0E" w:rsidRDefault="0D24AD0E" w:rsidP="4F337A84">
      <w:pPr>
        <w:rPr>
          <w:lang w:val="en-US"/>
        </w:rPr>
      </w:pPr>
      <w:r>
        <w:rPr>
          <w:noProof/>
        </w:rPr>
        <w:drawing>
          <wp:inline distT="0" distB="0" distL="0" distR="0" wp14:anchorId="3BBDA726" wp14:editId="50A4203C">
            <wp:extent cx="5572125" cy="3238798"/>
            <wp:effectExtent l="0" t="0" r="0" b="0"/>
            <wp:docPr id="608499311" name="Picture 60849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572125" cy="3238798"/>
                    </a:xfrm>
                    <a:prstGeom prst="rect">
                      <a:avLst/>
                    </a:prstGeom>
                  </pic:spPr>
                </pic:pic>
              </a:graphicData>
            </a:graphic>
          </wp:inline>
        </w:drawing>
      </w:r>
    </w:p>
    <w:p w14:paraId="0869982B" w14:textId="1E649F6C" w:rsidR="2A042284" w:rsidRDefault="2A042284" w:rsidP="4F337A84">
      <w:pPr>
        <w:rPr>
          <w:lang w:val="en-US"/>
        </w:rPr>
      </w:pPr>
    </w:p>
    <w:p w14:paraId="345A51FD" w14:textId="028DABEC" w:rsidR="00D728C5" w:rsidRPr="00751A50" w:rsidRDefault="00793AE7" w:rsidP="00D728C5">
      <w:pPr>
        <w:pStyle w:val="Heading2"/>
        <w:rPr>
          <w:lang w:val="en-US"/>
        </w:rPr>
      </w:pPr>
      <w:r w:rsidRPr="4F337A84">
        <w:rPr>
          <w:lang w:val="en-US"/>
        </w:rPr>
        <w:t>I²C bus (inter-integrated circuit bus)</w:t>
      </w:r>
    </w:p>
    <w:p w14:paraId="10092C3E" w14:textId="684153D4" w:rsidR="00C5029A" w:rsidRDefault="00C5029A" w:rsidP="4F337A84">
      <w:pPr>
        <w:rPr>
          <w:lang w:val="en-US"/>
        </w:rPr>
      </w:pPr>
      <w:r w:rsidRPr="4F337A84">
        <w:rPr>
          <w:lang w:val="en-US"/>
        </w:rPr>
        <w:t xml:space="preserve">The </w:t>
      </w:r>
      <w:r w:rsidRPr="4F337A84">
        <w:rPr>
          <w:i/>
          <w:iCs/>
          <w:lang w:val="en-US"/>
        </w:rPr>
        <w:t>Inter-Integrated Circuit (I2C, I-squared-C)</w:t>
      </w:r>
      <w:r w:rsidRPr="4F337A84">
        <w:rPr>
          <w:lang w:val="en-US"/>
        </w:rPr>
        <w:t xml:space="preserve"> bus is a </w:t>
      </w:r>
      <w:r w:rsidRPr="4F337A84">
        <w:rPr>
          <w:b/>
          <w:bCs/>
          <w:lang w:val="en-US"/>
        </w:rPr>
        <w:t xml:space="preserve">synchronous, multi-master/multi-slave, two-wire serial bus </w:t>
      </w:r>
      <w:proofErr w:type="spellStart"/>
      <w:r w:rsidRPr="4F337A84">
        <w:rPr>
          <w:lang w:val="en-US"/>
        </w:rPr>
        <w:t>bus</w:t>
      </w:r>
      <w:proofErr w:type="spellEnd"/>
      <w:r w:rsidRPr="4F337A84">
        <w:rPr>
          <w:lang w:val="en-US"/>
        </w:rPr>
        <w:t xml:space="preserve"> developed in 1982 by Philips (now NXP). It was developed and still is used for connecting relatively slow external ICs to a microcontroller on the same PCB or over short distances.</w:t>
      </w:r>
    </w:p>
    <w:p w14:paraId="4C0B73BD" w14:textId="703C3D97" w:rsidR="00C5029A" w:rsidRPr="00C5029A" w:rsidRDefault="00C5029A" w:rsidP="4F337A84">
      <w:pPr>
        <w:rPr>
          <w:lang w:val="en-US"/>
        </w:rPr>
      </w:pPr>
      <w:r w:rsidRPr="4F337A84">
        <w:rPr>
          <w:lang w:val="en-US"/>
        </w:rPr>
        <w:t xml:space="preserve">I2C has two wires, a </w:t>
      </w:r>
      <w:r w:rsidRPr="4F337A84">
        <w:rPr>
          <w:b/>
          <w:bCs/>
          <w:lang w:val="en-US"/>
        </w:rPr>
        <w:t>clock signal (SCL)</w:t>
      </w:r>
      <w:r w:rsidRPr="4F337A84">
        <w:rPr>
          <w:lang w:val="en-US"/>
        </w:rPr>
        <w:t xml:space="preserve"> for synchronization and a </w:t>
      </w:r>
      <w:r w:rsidRPr="4F337A84">
        <w:rPr>
          <w:b/>
          <w:bCs/>
          <w:lang w:val="en-US"/>
        </w:rPr>
        <w:t>bidirectional data line (SDA).</w:t>
      </w:r>
      <w:r w:rsidRPr="4F337A84">
        <w:rPr>
          <w:lang w:val="en-US"/>
        </w:rPr>
        <w:t xml:space="preserve"> The clock signal has a standard frequency of </w:t>
      </w:r>
      <w:r w:rsidRPr="4F337A84">
        <w:rPr>
          <w:b/>
          <w:bCs/>
          <w:lang w:val="en-US"/>
        </w:rPr>
        <w:t>100kHz</w:t>
      </w:r>
      <w:r w:rsidRPr="4F337A84">
        <w:rPr>
          <w:lang w:val="en-US"/>
        </w:rPr>
        <w:t>, later versions also brought speeds of 400kHz and 1MHz.</w:t>
      </w:r>
    </w:p>
    <w:p w14:paraId="147C9C18" w14:textId="3AC04D46" w:rsidR="00580860" w:rsidRDefault="006E6716" w:rsidP="4F337A84">
      <w:pPr>
        <w:rPr>
          <w:lang w:val="en-US"/>
        </w:rPr>
      </w:pPr>
      <w:r w:rsidRPr="4F337A84">
        <w:rPr>
          <w:lang w:val="en-US"/>
        </w:rPr>
        <w:t xml:space="preserve">On an I²C bus, you can connect several participants, each with their own address. The addresses are not unique as with the </w:t>
      </w:r>
      <w:proofErr w:type="spellStart"/>
      <w:r w:rsidRPr="4F337A84">
        <w:rPr>
          <w:lang w:val="en-US"/>
        </w:rPr>
        <w:t>OneWire</w:t>
      </w:r>
      <w:proofErr w:type="spellEnd"/>
      <w:r w:rsidRPr="4F337A84">
        <w:rPr>
          <w:lang w:val="en-US"/>
        </w:rPr>
        <w:t xml:space="preserve"> bus and can be found in the datasheets of the manufacturers or in Linux. To distinguish slaves on the bus from each other</w:t>
      </w:r>
      <w:r w:rsidR="00C5029A" w:rsidRPr="4F337A84">
        <w:rPr>
          <w:b/>
          <w:bCs/>
          <w:lang w:val="en-US"/>
        </w:rPr>
        <w:t xml:space="preserve">, 7-bit </w:t>
      </w:r>
      <w:proofErr w:type="gramStart"/>
      <w:r w:rsidR="00C5029A" w:rsidRPr="4F337A84">
        <w:rPr>
          <w:b/>
          <w:bCs/>
          <w:lang w:val="en-US"/>
        </w:rPr>
        <w:t xml:space="preserve">addresses </w:t>
      </w:r>
      <w:r w:rsidR="00C5029A" w:rsidRPr="4F337A84">
        <w:rPr>
          <w:lang w:val="en-US"/>
        </w:rPr>
        <w:t xml:space="preserve"> are</w:t>
      </w:r>
      <w:proofErr w:type="gramEnd"/>
      <w:r w:rsidR="00C5029A" w:rsidRPr="4F337A84">
        <w:rPr>
          <w:lang w:val="en-US"/>
        </w:rPr>
        <w:t xml:space="preserve"> used, so far too few to provide a unique address for each chip. The address will therefore depend on the model of the IC and can be found in the datasheet. Often there are a few addresses that you can choose between by connecting one or more pins of the chip high/low, so you can still connect multiple devices of the same type.</w:t>
      </w:r>
    </w:p>
    <w:p w14:paraId="3923DCBE" w14:textId="418507E0" w:rsidR="006E6716" w:rsidRDefault="006E6716" w:rsidP="4F337A84">
      <w:pPr>
        <w:rPr>
          <w:lang w:val="en-US"/>
        </w:rPr>
      </w:pPr>
    </w:p>
    <w:p w14:paraId="78F3F378" w14:textId="5574238D" w:rsidR="006E6716" w:rsidRDefault="619410EC" w:rsidP="4F337A84">
      <w:pPr>
        <w:rPr>
          <w:lang w:val="en-US"/>
        </w:rPr>
      </w:pPr>
      <w:r>
        <w:rPr>
          <w:noProof/>
        </w:rPr>
        <w:lastRenderedPageBreak/>
        <w:drawing>
          <wp:inline distT="0" distB="0" distL="0" distR="0" wp14:anchorId="574ED2E4" wp14:editId="72E14E21">
            <wp:extent cx="4537710" cy="1561465"/>
            <wp:effectExtent l="0" t="0" r="0" b="0"/>
            <wp:docPr id="975700374" name="Picture 5" descr="Image result for i2c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4537710" cy="1561465"/>
                    </a:xfrm>
                    <a:prstGeom prst="rect">
                      <a:avLst/>
                    </a:prstGeom>
                  </pic:spPr>
                </pic:pic>
              </a:graphicData>
            </a:graphic>
          </wp:inline>
        </w:drawing>
      </w:r>
    </w:p>
    <w:p w14:paraId="43AB918D" w14:textId="36C71D36" w:rsidR="2A042284" w:rsidRDefault="2A042284" w:rsidP="4F337A84">
      <w:pPr>
        <w:rPr>
          <w:lang w:val="en-US"/>
        </w:rPr>
      </w:pPr>
    </w:p>
    <w:p w14:paraId="10A1A43E" w14:textId="135EC31D" w:rsidR="2A042284" w:rsidRDefault="2A042284" w:rsidP="4F337A84">
      <w:pPr>
        <w:rPr>
          <w:lang w:val="en-US"/>
        </w:rPr>
      </w:pPr>
    </w:p>
    <w:p w14:paraId="1497E2D6" w14:textId="3447A0CE" w:rsidR="2A042284" w:rsidRDefault="2A042284" w:rsidP="4F337A84">
      <w:pPr>
        <w:rPr>
          <w:lang w:val="en-US"/>
        </w:rPr>
      </w:pPr>
    </w:p>
    <w:p w14:paraId="248AE3C3" w14:textId="1BEEAD1F" w:rsidR="5EAE8BBE" w:rsidRDefault="5EAE8BBE" w:rsidP="4F337A84">
      <w:pPr>
        <w:rPr>
          <w:lang w:val="en-US"/>
        </w:rPr>
      </w:pPr>
      <w:r w:rsidRPr="4F337A84">
        <w:rPr>
          <w:lang w:val="en-US"/>
        </w:rPr>
        <w:t xml:space="preserve">2 devices are connected, 1 with </w:t>
      </w:r>
      <w:proofErr w:type="spellStart"/>
      <w:r w:rsidRPr="4F337A84">
        <w:rPr>
          <w:lang w:val="en-US"/>
        </w:rPr>
        <w:t>addres</w:t>
      </w:r>
      <w:proofErr w:type="spellEnd"/>
      <w:r w:rsidRPr="4F337A84">
        <w:rPr>
          <w:lang w:val="en-US"/>
        </w:rPr>
        <w:t xml:space="preserve"> 0x</w:t>
      </w:r>
      <w:r w:rsidR="1EE5CD88" w:rsidRPr="4F337A84">
        <w:rPr>
          <w:lang w:val="en-US"/>
        </w:rPr>
        <w:t>48</w:t>
      </w:r>
      <w:r w:rsidRPr="4F337A84">
        <w:rPr>
          <w:lang w:val="en-US"/>
        </w:rPr>
        <w:t xml:space="preserve"> (the ADC) </w:t>
      </w:r>
      <w:proofErr w:type="gramStart"/>
      <w:r w:rsidRPr="4F337A84">
        <w:rPr>
          <w:lang w:val="en-US"/>
        </w:rPr>
        <w:t>and also</w:t>
      </w:r>
      <w:proofErr w:type="gramEnd"/>
      <w:r w:rsidRPr="4F337A84">
        <w:rPr>
          <w:lang w:val="en-US"/>
        </w:rPr>
        <w:t xml:space="preserve"> 0x</w:t>
      </w:r>
      <w:r w:rsidR="5709F9F0" w:rsidRPr="4F337A84">
        <w:rPr>
          <w:lang w:val="en-US"/>
        </w:rPr>
        <w:t>27</w:t>
      </w:r>
      <w:r w:rsidRPr="4F337A84">
        <w:rPr>
          <w:lang w:val="en-US"/>
        </w:rPr>
        <w:t xml:space="preserve"> (the LCD display, which is externally connected)</w:t>
      </w:r>
    </w:p>
    <w:p w14:paraId="3839BD44" w14:textId="2A7735B9" w:rsidR="7D1852B2" w:rsidRDefault="7D1852B2" w:rsidP="4F337A84">
      <w:pPr>
        <w:rPr>
          <w:lang w:val="en-US"/>
        </w:rPr>
      </w:pPr>
      <w:proofErr w:type="gramStart"/>
      <w:r w:rsidRPr="4F337A84">
        <w:rPr>
          <w:lang w:val="en-US"/>
        </w:rPr>
        <w:t>So</w:t>
      </w:r>
      <w:proofErr w:type="gramEnd"/>
      <w:r w:rsidRPr="4F337A84">
        <w:rPr>
          <w:lang w:val="en-US"/>
        </w:rPr>
        <w:t xml:space="preserve"> the RPi is the master, and the ADC and LCD are 2 slaves</w:t>
      </w:r>
    </w:p>
    <w:p w14:paraId="5666E1A5" w14:textId="74BF9EA4" w:rsidR="5EAE8BBE" w:rsidRDefault="5EAE8BBE" w:rsidP="4F337A84">
      <w:pPr>
        <w:rPr>
          <w:lang w:val="en-US"/>
        </w:rPr>
      </w:pPr>
      <w:r>
        <w:rPr>
          <w:noProof/>
        </w:rPr>
        <w:drawing>
          <wp:inline distT="0" distB="0" distL="0" distR="0" wp14:anchorId="2C8EE68F" wp14:editId="70283041">
            <wp:extent cx="4572000" cy="1781175"/>
            <wp:effectExtent l="0" t="0" r="0" b="0"/>
            <wp:docPr id="23104250" name="Picture 231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72000" cy="1781175"/>
                    </a:xfrm>
                    <a:prstGeom prst="rect">
                      <a:avLst/>
                    </a:prstGeom>
                  </pic:spPr>
                </pic:pic>
              </a:graphicData>
            </a:graphic>
          </wp:inline>
        </w:drawing>
      </w:r>
    </w:p>
    <w:p w14:paraId="12E00A4D" w14:textId="252F28E4" w:rsidR="2A042284" w:rsidRDefault="2A042284" w:rsidP="4F337A84">
      <w:pPr>
        <w:spacing w:after="0"/>
        <w:rPr>
          <w:lang w:val="en-US"/>
        </w:rPr>
      </w:pPr>
    </w:p>
    <w:p w14:paraId="3DAD1C91" w14:textId="77777777" w:rsidR="00AF0D76" w:rsidRDefault="00AF0D76" w:rsidP="00AF0D76">
      <w:pPr>
        <w:rPr>
          <w:b/>
          <w:bCs/>
          <w:highlight w:val="yellow"/>
          <w:lang w:val="en-US"/>
        </w:rPr>
      </w:pPr>
      <w:r w:rsidRPr="4F337A84">
        <w:rPr>
          <w:b/>
          <w:bCs/>
          <w:highlight w:val="yellow"/>
          <w:lang w:val="en-US"/>
        </w:rPr>
        <w:t>THIS BUS IS NOT ENABLED BY DEFAULT, SEE INSTRUCTIONS BELOW</w:t>
      </w:r>
    </w:p>
    <w:p w14:paraId="18750930" w14:textId="236F7867" w:rsidR="2A042284" w:rsidRDefault="00AF0D76" w:rsidP="4F337A84">
      <w:pPr>
        <w:rPr>
          <w:lang w:val="en-US"/>
        </w:rPr>
      </w:pPr>
      <w:proofErr w:type="gramStart"/>
      <w:r>
        <w:rPr>
          <w:lang w:val="en-US"/>
        </w:rPr>
        <w:t>So</w:t>
      </w:r>
      <w:proofErr w:type="gramEnd"/>
      <w:r>
        <w:rPr>
          <w:lang w:val="en-US"/>
        </w:rPr>
        <w:t xml:space="preserve"> this command won’t work (yet) for you</w:t>
      </w:r>
      <w:r w:rsidR="2A042284" w:rsidRPr="4F337A84">
        <w:rPr>
          <w:lang w:val="en-US"/>
        </w:rPr>
        <w:br w:type="page"/>
      </w:r>
    </w:p>
    <w:p w14:paraId="124D6230" w14:textId="7F1372E1" w:rsidR="00240A0D" w:rsidRDefault="00240A0D" w:rsidP="4F337A84">
      <w:pPr>
        <w:pStyle w:val="Heading2"/>
        <w:rPr>
          <w:lang w:val="en-US"/>
        </w:rPr>
      </w:pPr>
      <w:r w:rsidRPr="4F337A84">
        <w:rPr>
          <w:lang w:val="en-US"/>
        </w:rPr>
        <w:lastRenderedPageBreak/>
        <w:t>I²C-protocol</w:t>
      </w:r>
    </w:p>
    <w:p w14:paraId="282B2850" w14:textId="2FB5F5E9" w:rsidR="00794671" w:rsidRPr="00794671" w:rsidRDefault="00794671" w:rsidP="4F337A84">
      <w:pPr>
        <w:rPr>
          <w:lang w:val="en-US"/>
        </w:rPr>
      </w:pPr>
      <w:r w:rsidRPr="4F337A84">
        <w:rPr>
          <w:lang w:val="en-US"/>
        </w:rPr>
        <w:t xml:space="preserve">The bus is high at rest, for communication </w:t>
      </w:r>
      <w:r w:rsidRPr="4F337A84">
        <w:rPr>
          <w:b/>
          <w:bCs/>
          <w:lang w:val="en-US"/>
        </w:rPr>
        <w:t>a clock signal is generated by the master on SCL</w:t>
      </w:r>
      <w:r w:rsidRPr="4F337A84">
        <w:rPr>
          <w:lang w:val="en-US"/>
        </w:rPr>
        <w:t xml:space="preserve">. A transmission then always starts with a </w:t>
      </w:r>
      <w:r w:rsidRPr="4F337A84">
        <w:rPr>
          <w:b/>
          <w:bCs/>
          <w:lang w:val="en-US"/>
        </w:rPr>
        <w:t>START</w:t>
      </w:r>
      <w:r w:rsidRPr="4F337A84">
        <w:rPr>
          <w:lang w:val="en-US"/>
        </w:rPr>
        <w:t xml:space="preserve"> condition and ends with a </w:t>
      </w:r>
      <w:r w:rsidRPr="4F337A84">
        <w:rPr>
          <w:b/>
          <w:bCs/>
          <w:lang w:val="en-US"/>
        </w:rPr>
        <w:t xml:space="preserve">STOP </w:t>
      </w:r>
      <w:r w:rsidRPr="4F337A84">
        <w:rPr>
          <w:lang w:val="en-US"/>
        </w:rPr>
        <w:t>condition.</w:t>
      </w:r>
    </w:p>
    <w:p w14:paraId="36E67617" w14:textId="1685A1CA" w:rsidR="00794671" w:rsidRDefault="00794671" w:rsidP="4F337A84">
      <w:pPr>
        <w:rPr>
          <w:lang w:val="en-US"/>
        </w:rPr>
      </w:pPr>
      <w:r w:rsidRPr="4F337A84">
        <w:rPr>
          <w:lang w:val="en-US"/>
        </w:rPr>
        <w:t xml:space="preserve">With an I²C, a byte of data is exchanged each time, we can both read and write on an I²C bus. However, we only have 1 data line, so we will have to clock the byte of information serially. </w:t>
      </w:r>
      <w:r w:rsidR="008A60A8" w:rsidRPr="4F337A84">
        <w:rPr>
          <w:lang w:val="en-US"/>
        </w:rPr>
        <w:t>So,</w:t>
      </w:r>
      <w:r w:rsidRPr="4F337A84">
        <w:rPr>
          <w:lang w:val="en-US"/>
        </w:rPr>
        <w:t xml:space="preserve"> we will have to </w:t>
      </w:r>
      <w:proofErr w:type="gramStart"/>
      <w:r w:rsidRPr="4F337A84">
        <w:rPr>
          <w:lang w:val="en-US"/>
        </w:rPr>
        <w:t>send</w:t>
      </w:r>
      <w:proofErr w:type="gramEnd"/>
      <w:r w:rsidRPr="4F337A84">
        <w:rPr>
          <w:lang w:val="en-US"/>
        </w:rPr>
        <w:t xml:space="preserve"> bit by bit. With the standard I²C protocol, the MSB (most significant bit) is always used. The big difference with the shift register is that each component has a unique address. </w:t>
      </w:r>
      <w:proofErr w:type="gramStart"/>
      <w:r w:rsidR="008A60A8">
        <w:rPr>
          <w:lang w:val="en-US"/>
        </w:rPr>
        <w:t>Next</w:t>
      </w:r>
      <w:proofErr w:type="gramEnd"/>
      <w:r w:rsidRPr="4F337A84">
        <w:rPr>
          <w:lang w:val="en-US"/>
        </w:rPr>
        <w:t xml:space="preserve"> we can send our data directly to the correct device. </w:t>
      </w:r>
    </w:p>
    <w:p w14:paraId="281E8BD0" w14:textId="77777777" w:rsidR="00794671" w:rsidRPr="00794671" w:rsidRDefault="00794671" w:rsidP="4F337A84">
      <w:pPr>
        <w:rPr>
          <w:lang w:val="en-US"/>
        </w:rPr>
      </w:pPr>
    </w:p>
    <w:p w14:paraId="41E26FE8" w14:textId="797DFE2C" w:rsidR="00C2402A" w:rsidRPr="00C2402A" w:rsidRDefault="00C2402A" w:rsidP="4F337A84">
      <w:pPr>
        <w:rPr>
          <w:lang w:val="en-US"/>
        </w:rPr>
      </w:pPr>
      <w:r>
        <w:rPr>
          <w:noProof/>
        </w:rPr>
        <w:drawing>
          <wp:inline distT="0" distB="0" distL="0" distR="0" wp14:anchorId="718CCC5A" wp14:editId="233CDFDC">
            <wp:extent cx="4762502" cy="952500"/>
            <wp:effectExtent l="0" t="0" r="0" b="0"/>
            <wp:docPr id="209594543" name="Picture 4" descr="Image result for i2c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4762502" cy="952500"/>
                    </a:xfrm>
                    <a:prstGeom prst="rect">
                      <a:avLst/>
                    </a:prstGeom>
                  </pic:spPr>
                </pic:pic>
              </a:graphicData>
            </a:graphic>
          </wp:inline>
        </w:drawing>
      </w:r>
    </w:p>
    <w:p w14:paraId="551DC531" w14:textId="615D2F49" w:rsidR="00C2402A" w:rsidRPr="00240A0D" w:rsidRDefault="00FA5761" w:rsidP="4F337A84">
      <w:pPr>
        <w:spacing w:after="0"/>
        <w:rPr>
          <w:lang w:val="en-US"/>
        </w:rPr>
      </w:pPr>
      <w:r w:rsidRPr="4F337A84">
        <w:rPr>
          <w:lang w:val="en-US"/>
        </w:rPr>
        <w:t xml:space="preserve">The slave address consists of 7 bits, supplemented by an R/W bit. We will have to shift the slave address 1 bit to the left and complete it with the read/write bit. </w:t>
      </w:r>
    </w:p>
    <w:p w14:paraId="15F76580" w14:textId="44CF9B1B" w:rsidR="00240A0D" w:rsidRPr="00240A0D" w:rsidRDefault="00240A0D" w:rsidP="4F337A84">
      <w:pPr>
        <w:rPr>
          <w:lang w:val="en-US"/>
        </w:rPr>
      </w:pPr>
      <w:r w:rsidRPr="4F337A84">
        <w:rPr>
          <w:lang w:val="en-US"/>
        </w:rPr>
        <w:t xml:space="preserve">With an I²C bus, a start condition must first be given. An address is then sent. A slave that recognizes his address will issue an acknowledge (ACK). Data can then be exchanged with that slave. The communication is concluded by the master by generating a stop condition. </w:t>
      </w:r>
    </w:p>
    <w:p w14:paraId="6C3A0FCE" w14:textId="1CE9A646" w:rsidR="00371B32" w:rsidRDefault="00371B32" w:rsidP="4F337A84">
      <w:pPr>
        <w:pStyle w:val="Heading3"/>
        <w:rPr>
          <w:lang w:val="en-US"/>
        </w:rPr>
      </w:pPr>
      <w:r w:rsidRPr="4F337A84">
        <w:rPr>
          <w:lang w:val="en-US"/>
        </w:rPr>
        <w:t xml:space="preserve">Start and stop condition </w:t>
      </w:r>
    </w:p>
    <w:p w14:paraId="23DA0EB4" w14:textId="07454A9A" w:rsidR="00371B32" w:rsidRPr="008A60A8" w:rsidRDefault="00C2402A" w:rsidP="4F337A84">
      <w:pPr>
        <w:rPr>
          <w:b/>
          <w:bCs/>
          <w:lang w:val="en-US"/>
        </w:rPr>
      </w:pPr>
      <w:r w:rsidRPr="4F337A84">
        <w:rPr>
          <w:lang w:val="en-US"/>
        </w:rPr>
        <w:t xml:space="preserve">The I²C bus is in a resting state when both lines are in a high state. </w:t>
      </w:r>
      <w:r w:rsidRPr="008A60A8">
        <w:rPr>
          <w:b/>
          <w:bCs/>
          <w:lang w:val="en-US"/>
        </w:rPr>
        <w:t xml:space="preserve">As soon as we bring the data line down while the clock line is high, we give the starting signal. The stop condition is to bring the data line to a high voltage level while the clock line is high. </w:t>
      </w:r>
    </w:p>
    <w:p w14:paraId="0832757E" w14:textId="46A92BD5" w:rsidR="00371B32" w:rsidRDefault="00371B32" w:rsidP="4F337A84">
      <w:pPr>
        <w:rPr>
          <w:lang w:val="en-US"/>
        </w:rPr>
      </w:pPr>
      <w:r>
        <w:rPr>
          <w:noProof/>
        </w:rPr>
        <w:drawing>
          <wp:inline distT="0" distB="0" distL="0" distR="0" wp14:anchorId="26ECB5BD" wp14:editId="67510FAC">
            <wp:extent cx="3077505" cy="1759789"/>
            <wp:effectExtent l="0" t="0" r="8890" b="0"/>
            <wp:docPr id="23235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3077505" cy="1759789"/>
                    </a:xfrm>
                    <a:prstGeom prst="rect">
                      <a:avLst/>
                    </a:prstGeom>
                  </pic:spPr>
                </pic:pic>
              </a:graphicData>
            </a:graphic>
          </wp:inline>
        </w:drawing>
      </w:r>
    </w:p>
    <w:p w14:paraId="043B209E" w14:textId="1EB9963F" w:rsidR="00371B32" w:rsidRDefault="00697D53" w:rsidP="4F337A84">
      <w:pPr>
        <w:pStyle w:val="Heading3"/>
        <w:rPr>
          <w:lang w:val="en-US"/>
        </w:rPr>
      </w:pPr>
      <w:r w:rsidRPr="4F337A84">
        <w:rPr>
          <w:lang w:val="en-US"/>
        </w:rPr>
        <w:t>Forwarding data or a command</w:t>
      </w:r>
    </w:p>
    <w:p w14:paraId="0D5DDB8A" w14:textId="3C0C81D5" w:rsidR="00697D53" w:rsidRDefault="00ED61AC" w:rsidP="4F337A84">
      <w:pPr>
        <w:rPr>
          <w:lang w:val="en-US"/>
        </w:rPr>
      </w:pPr>
      <w:r w:rsidRPr="4F337A84">
        <w:rPr>
          <w:lang w:val="en-US"/>
        </w:rPr>
        <w:t xml:space="preserve">Sending a command or data will have to be done in the same way. We will have to send one byte serially (one after the other). </w:t>
      </w:r>
      <w:proofErr w:type="gramStart"/>
      <w:r w:rsidRPr="4F337A84">
        <w:rPr>
          <w:lang w:val="en-US"/>
        </w:rPr>
        <w:t>So</w:t>
      </w:r>
      <w:proofErr w:type="gramEnd"/>
      <w:r w:rsidRPr="4F337A84">
        <w:rPr>
          <w:lang w:val="en-US"/>
        </w:rPr>
        <w:t xml:space="preserve"> we will have to send 8 bits in a row. At I²C, the MSB is always forwarded first. The Raspberry Pi is the master in our case, the master will have to prepare the data as well as generate the clock signal. </w:t>
      </w:r>
    </w:p>
    <w:p w14:paraId="323A85F5" w14:textId="5C59DF0A" w:rsidR="00697D53" w:rsidRDefault="00ED61AC" w:rsidP="4F337A84">
      <w:pPr>
        <w:rPr>
          <w:lang w:val="en-US"/>
        </w:rPr>
      </w:pPr>
      <w:r w:rsidRPr="4F337A84">
        <w:rPr>
          <w:lang w:val="en-US"/>
        </w:rPr>
        <w:t xml:space="preserve">A high bit means bringing the data line to a high voltage level. A low bit means a low data signal. You can clearly read the timing on the one below. It is very important that we first prepare the data, then we </w:t>
      </w:r>
      <w:r w:rsidR="001B0C8D" w:rsidRPr="4F337A84">
        <w:rPr>
          <w:lang w:val="en-US"/>
        </w:rPr>
        <w:t>must</w:t>
      </w:r>
      <w:r w:rsidRPr="4F337A84">
        <w:rPr>
          <w:lang w:val="en-US"/>
        </w:rPr>
        <w:t xml:space="preserve"> bring the clock from a low to a high voltage level. </w:t>
      </w:r>
      <w:r w:rsidR="00164C68" w:rsidRPr="4F337A84">
        <w:rPr>
          <w:lang w:val="en-US"/>
        </w:rPr>
        <w:t>If</w:t>
      </w:r>
      <w:r w:rsidRPr="4F337A84">
        <w:rPr>
          <w:lang w:val="en-US"/>
        </w:rPr>
        <w:t xml:space="preserve"> the clock is high, the dates should not change. After all, that would mean a start or stop condition.</w:t>
      </w:r>
    </w:p>
    <w:p w14:paraId="050158C3" w14:textId="1A958C78" w:rsidR="00697D53" w:rsidRDefault="00697D53" w:rsidP="4F337A84">
      <w:pPr>
        <w:rPr>
          <w:lang w:val="en-US"/>
        </w:rPr>
      </w:pPr>
      <w:r w:rsidRPr="4F337A84">
        <w:rPr>
          <w:lang w:val="en-US"/>
        </w:rPr>
        <w:t xml:space="preserve">If we program this ourselves, we don't need to provide an extra drag to process the bit, since Python is slower than the I2C bus timings.... If you </w:t>
      </w:r>
      <w:proofErr w:type="gramStart"/>
      <w:r w:rsidRPr="4F337A84">
        <w:rPr>
          <w:lang w:val="en-US"/>
        </w:rPr>
        <w:t>program</w:t>
      </w:r>
      <w:proofErr w:type="gramEnd"/>
      <w:r w:rsidRPr="4F337A84">
        <w:rPr>
          <w:lang w:val="en-US"/>
        </w:rPr>
        <w:t xml:space="preserve"> this in C, you </w:t>
      </w:r>
      <w:r w:rsidR="00B406C9" w:rsidRPr="4F337A84">
        <w:rPr>
          <w:lang w:val="en-US"/>
        </w:rPr>
        <w:t>must</w:t>
      </w:r>
      <w:r w:rsidRPr="4F337A84">
        <w:rPr>
          <w:lang w:val="en-US"/>
        </w:rPr>
        <w:t xml:space="preserve"> </w:t>
      </w:r>
      <w:proofErr w:type="gramStart"/>
      <w:r w:rsidRPr="4F337A84">
        <w:rPr>
          <w:lang w:val="en-US"/>
        </w:rPr>
        <w:t>take into account</w:t>
      </w:r>
      <w:proofErr w:type="gramEnd"/>
      <w:r w:rsidRPr="4F337A84">
        <w:rPr>
          <w:lang w:val="en-US"/>
        </w:rPr>
        <w:t xml:space="preserve"> a short delay</w:t>
      </w:r>
    </w:p>
    <w:p w14:paraId="65CFF2DE" w14:textId="3726DD14" w:rsidR="00697D53" w:rsidRDefault="00697D53" w:rsidP="4F337A84">
      <w:pPr>
        <w:rPr>
          <w:lang w:val="en-US"/>
        </w:rPr>
      </w:pPr>
    </w:p>
    <w:p w14:paraId="3952B2AC" w14:textId="304B9EB6" w:rsidR="00697D53" w:rsidRDefault="00697D53" w:rsidP="4F337A84">
      <w:pPr>
        <w:rPr>
          <w:lang w:val="en-US"/>
        </w:rPr>
      </w:pPr>
      <w:r>
        <w:rPr>
          <w:noProof/>
        </w:rPr>
        <w:drawing>
          <wp:inline distT="0" distB="0" distL="0" distR="0" wp14:anchorId="26EED7BE" wp14:editId="1FB27970">
            <wp:extent cx="5756276" cy="2332355"/>
            <wp:effectExtent l="0" t="0" r="0" b="0"/>
            <wp:docPr id="4650691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3">
                      <a:extLst>
                        <a:ext uri="{28A0092B-C50C-407E-A947-70E740481C1C}">
                          <a14:useLocalDpi xmlns:a14="http://schemas.microsoft.com/office/drawing/2010/main" val="0"/>
                        </a:ext>
                      </a:extLst>
                    </a:blip>
                    <a:stretch>
                      <a:fillRect/>
                    </a:stretch>
                  </pic:blipFill>
                  <pic:spPr>
                    <a:xfrm>
                      <a:off x="0" y="0"/>
                      <a:ext cx="5756276" cy="2332355"/>
                    </a:xfrm>
                    <a:prstGeom prst="rect">
                      <a:avLst/>
                    </a:prstGeom>
                  </pic:spPr>
                </pic:pic>
              </a:graphicData>
            </a:graphic>
          </wp:inline>
        </w:drawing>
      </w:r>
    </w:p>
    <w:p w14:paraId="60146AE8" w14:textId="758740DE" w:rsidR="00B44DDE" w:rsidRDefault="00B44DDE" w:rsidP="4F337A84">
      <w:pPr>
        <w:pStyle w:val="Heading3"/>
        <w:rPr>
          <w:lang w:val="en-US"/>
        </w:rPr>
      </w:pPr>
      <w:r w:rsidRPr="4F337A84">
        <w:rPr>
          <w:lang w:val="en-US"/>
        </w:rPr>
        <w:t>Recognize</w:t>
      </w:r>
    </w:p>
    <w:p w14:paraId="09C7FE35" w14:textId="77777777" w:rsidR="00ED61AC" w:rsidRDefault="00BF1DD2" w:rsidP="4F337A84">
      <w:pPr>
        <w:rPr>
          <w:lang w:val="en-US"/>
        </w:rPr>
      </w:pPr>
      <w:r>
        <w:rPr>
          <w:noProof/>
          <w:lang w:eastAsia="nl-BE"/>
        </w:rPr>
        <w:drawing>
          <wp:anchor distT="0" distB="0" distL="114300" distR="114300" simplePos="0" relativeHeight="251658240" behindDoc="1" locked="0" layoutInCell="1" allowOverlap="1" wp14:anchorId="395E149B" wp14:editId="6878AFA5">
            <wp:simplePos x="0" y="0"/>
            <wp:positionH relativeFrom="column">
              <wp:posOffset>3092621</wp:posOffset>
            </wp:positionH>
            <wp:positionV relativeFrom="paragraph">
              <wp:posOffset>4606</wp:posOffset>
            </wp:positionV>
            <wp:extent cx="2517775" cy="1432560"/>
            <wp:effectExtent l="0" t="0" r="0" b="0"/>
            <wp:wrapTight wrapText="bothSides">
              <wp:wrapPolygon edited="0">
                <wp:start x="0" y="0"/>
                <wp:lineTo x="0" y="21255"/>
                <wp:lineTo x="21409" y="21255"/>
                <wp:lineTo x="2140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17775" cy="1432560"/>
                    </a:xfrm>
                    <a:prstGeom prst="rect">
                      <a:avLst/>
                    </a:prstGeom>
                  </pic:spPr>
                </pic:pic>
              </a:graphicData>
            </a:graphic>
            <wp14:sizeRelH relativeFrom="margin">
              <wp14:pctWidth>0</wp14:pctWidth>
            </wp14:sizeRelH>
            <wp14:sizeRelV relativeFrom="margin">
              <wp14:pctHeight>0</wp14:pctHeight>
            </wp14:sizeRelV>
          </wp:anchor>
        </w:drawing>
      </w:r>
      <w:r w:rsidR="00B44DDE" w:rsidRPr="4F337A84">
        <w:rPr>
          <w:lang w:val="en-US"/>
        </w:rPr>
        <w:t xml:space="preserve">After every 8 bits, the slave can display </w:t>
      </w:r>
      <w:proofErr w:type="gramStart"/>
      <w:r w:rsidR="00B44DDE" w:rsidRPr="4F337A84">
        <w:rPr>
          <w:lang w:val="en-US"/>
        </w:rPr>
        <w:t>whether or not</w:t>
      </w:r>
      <w:proofErr w:type="gramEnd"/>
      <w:r w:rsidR="00B44DDE" w:rsidRPr="4F337A84">
        <w:rPr>
          <w:lang w:val="en-US"/>
        </w:rPr>
        <w:t xml:space="preserve"> he has received the data correctly. To do this, the master </w:t>
      </w:r>
      <w:proofErr w:type="gramStart"/>
      <w:r w:rsidR="00B44DDE" w:rsidRPr="4F337A84">
        <w:rPr>
          <w:lang w:val="en-US"/>
        </w:rPr>
        <w:t>has to</w:t>
      </w:r>
      <w:proofErr w:type="gramEnd"/>
      <w:r w:rsidR="00B44DDE" w:rsidRPr="4F337A84">
        <w:rPr>
          <w:lang w:val="en-US"/>
        </w:rPr>
        <w:t xml:space="preserve"> generate an extra clock pulse. </w:t>
      </w:r>
    </w:p>
    <w:p w14:paraId="562DDD22" w14:textId="0C43DBEF" w:rsidR="00D7511E" w:rsidRDefault="00BF1DD2" w:rsidP="4F337A84">
      <w:pPr>
        <w:rPr>
          <w:lang w:val="en-US"/>
        </w:rPr>
      </w:pPr>
      <w:r w:rsidRPr="4F337A84">
        <w:rPr>
          <w:lang w:val="en-US"/>
        </w:rPr>
        <w:t xml:space="preserve">All the IC can do is bring the data line to a low voltage level. To do this, we create a pull-up input of the data line for the ACK. With a pull-up, we immediately get a high voltage, which can be pulled to the ground by the IC. You can compare this to the way we read a push button. If the data line is pulled down by the chip, the chip has received the data correctly. If the data line remains high, something has gone wrong. At the end of the </w:t>
      </w:r>
      <w:proofErr w:type="gramStart"/>
      <w:r w:rsidRPr="4F337A84">
        <w:rPr>
          <w:lang w:val="en-US"/>
        </w:rPr>
        <w:t>ACK</w:t>
      </w:r>
      <w:proofErr w:type="gramEnd"/>
      <w:r w:rsidRPr="4F337A84">
        <w:rPr>
          <w:lang w:val="en-US"/>
        </w:rPr>
        <w:t xml:space="preserve"> we </w:t>
      </w:r>
      <w:proofErr w:type="gramStart"/>
      <w:r w:rsidRPr="4F337A84">
        <w:rPr>
          <w:lang w:val="en-US"/>
        </w:rPr>
        <w:t>have to</w:t>
      </w:r>
      <w:proofErr w:type="gramEnd"/>
      <w:r w:rsidRPr="4F337A84">
        <w:rPr>
          <w:lang w:val="en-US"/>
        </w:rPr>
        <w:t xml:space="preserve"> make an output of the DA pin again. </w:t>
      </w:r>
    </w:p>
    <w:p w14:paraId="130C3539" w14:textId="1B787F7D" w:rsidR="00C2402A" w:rsidRDefault="00FA5761" w:rsidP="4F337A84">
      <w:pPr>
        <w:pStyle w:val="Heading2"/>
        <w:rPr>
          <w:lang w:val="en-US"/>
        </w:rPr>
      </w:pPr>
      <w:r w:rsidRPr="4F337A84">
        <w:rPr>
          <w:lang w:val="en-US"/>
        </w:rPr>
        <w:t>Write to I²C bus</w:t>
      </w:r>
    </w:p>
    <w:p w14:paraId="78BFA25E" w14:textId="645F0B98" w:rsidR="00FA5761" w:rsidRPr="00FA5761" w:rsidRDefault="004B38C6" w:rsidP="4F337A84">
      <w:pPr>
        <w:rPr>
          <w:lang w:val="en-US"/>
        </w:rPr>
      </w:pPr>
      <w:r w:rsidRPr="4F337A84">
        <w:rPr>
          <w:lang w:val="en-US"/>
        </w:rPr>
        <w:t xml:space="preserve">To write data to the I²C device, we first need to clock the address of the device, then we send the data. Note that the slave responds with an ACK after every 8 bits, for which an additional clock cycle is provided by the master. After a stop condition, we first </w:t>
      </w:r>
      <w:r w:rsidR="00007BC9" w:rsidRPr="4F337A84">
        <w:rPr>
          <w:lang w:val="en-US"/>
        </w:rPr>
        <w:t>must</w:t>
      </w:r>
      <w:r w:rsidRPr="4F337A84">
        <w:rPr>
          <w:lang w:val="en-US"/>
        </w:rPr>
        <w:t xml:space="preserve"> generate a new start condition and send the address before we can send data again. </w:t>
      </w:r>
    </w:p>
    <w:p w14:paraId="6E86007E" w14:textId="1BF0F675" w:rsidR="00FA5761" w:rsidRDefault="00295861" w:rsidP="4F337A84">
      <w:pPr>
        <w:rPr>
          <w:lang w:val="en-US"/>
        </w:rPr>
      </w:pPr>
      <w:r>
        <w:rPr>
          <w:noProof/>
          <w:lang w:eastAsia="nl-BE"/>
        </w:rPr>
        <w:drawing>
          <wp:inline distT="0" distB="0" distL="0" distR="0" wp14:anchorId="062B9D6E" wp14:editId="52433DE8">
            <wp:extent cx="5086350" cy="1285875"/>
            <wp:effectExtent l="19050" t="0" r="0" b="0"/>
            <wp:docPr id="325"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5086350" cy="1285875"/>
                    </a:xfrm>
                    <a:prstGeom prst="rect">
                      <a:avLst/>
                    </a:prstGeom>
                    <a:noFill/>
                    <a:ln w="9525">
                      <a:noFill/>
                      <a:miter lim="800000"/>
                      <a:headEnd/>
                      <a:tailEnd/>
                    </a:ln>
                  </pic:spPr>
                </pic:pic>
              </a:graphicData>
            </a:graphic>
          </wp:inline>
        </w:drawing>
      </w:r>
    </w:p>
    <w:p w14:paraId="00A4DC34" w14:textId="1B184873" w:rsidR="00FA5761" w:rsidRPr="00EA28D4" w:rsidRDefault="00295861" w:rsidP="4F337A84">
      <w:pPr>
        <w:pStyle w:val="Heading2"/>
        <w:rPr>
          <w:lang w:val="en-US"/>
        </w:rPr>
      </w:pPr>
      <w:r w:rsidRPr="4F337A84">
        <w:rPr>
          <w:lang w:val="en-US"/>
        </w:rPr>
        <w:t>Summarized</w:t>
      </w:r>
    </w:p>
    <w:p w14:paraId="0DA02E8F" w14:textId="4EDC33AD" w:rsidR="00295861" w:rsidRPr="00295861" w:rsidRDefault="00295861" w:rsidP="4F337A84">
      <w:pPr>
        <w:rPr>
          <w:lang w:val="en-US"/>
        </w:rPr>
      </w:pPr>
      <w:r w:rsidRPr="4F337A84">
        <w:rPr>
          <w:lang w:val="en-US"/>
        </w:rPr>
        <w:t>Start Condition =&gt; Address + R/W =&gt; ACK =&gt; Data &gt; ACK =&gt; ...=&gt;ACK =&gt;Stop</w:t>
      </w:r>
    </w:p>
    <w:p w14:paraId="4010F2AC" w14:textId="1F20C753" w:rsidR="00295861" w:rsidRDefault="68892771" w:rsidP="4F337A84">
      <w:pPr>
        <w:pStyle w:val="Heading2"/>
        <w:rPr>
          <w:lang w:val="en-US"/>
        </w:rPr>
      </w:pPr>
      <w:r w:rsidRPr="4F337A84">
        <w:rPr>
          <w:lang w:val="en-US"/>
        </w:rPr>
        <w:lastRenderedPageBreak/>
        <w:t>ADS7830 8-Bit, 8-Channel Sampling A/D Converter with I2C Interface</w:t>
      </w:r>
      <w:r w:rsidR="72BEF722" w:rsidRPr="4F337A84">
        <w:rPr>
          <w:lang w:val="en-US"/>
        </w:rPr>
        <w:t xml:space="preserve"> </w:t>
      </w:r>
    </w:p>
    <w:p w14:paraId="1F25D179" w14:textId="7DA159FA" w:rsidR="24DB9066" w:rsidRDefault="24DB9066" w:rsidP="4F337A84">
      <w:pPr>
        <w:rPr>
          <w:lang w:val="en-US"/>
        </w:rPr>
      </w:pPr>
      <w:r w:rsidRPr="4F337A84">
        <w:rPr>
          <w:lang w:val="en-US"/>
        </w:rPr>
        <w:t>On the outside it looks like this:</w:t>
      </w:r>
    </w:p>
    <w:p w14:paraId="0FC0EEBC" w14:textId="64B4B7FC" w:rsidR="24DB9066" w:rsidRDefault="24DB9066" w:rsidP="4F337A84">
      <w:pPr>
        <w:rPr>
          <w:lang w:val="en-US"/>
        </w:rPr>
      </w:pPr>
      <w:r>
        <w:rPr>
          <w:noProof/>
        </w:rPr>
        <w:drawing>
          <wp:inline distT="0" distB="0" distL="0" distR="0" wp14:anchorId="3A0ADD55" wp14:editId="0383061A">
            <wp:extent cx="2076450" cy="1219914"/>
            <wp:effectExtent l="0" t="0" r="0" b="0"/>
            <wp:docPr id="100501854" name="Picture 10050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076450" cy="1219914"/>
                    </a:xfrm>
                    <a:prstGeom prst="rect">
                      <a:avLst/>
                    </a:prstGeom>
                  </pic:spPr>
                </pic:pic>
              </a:graphicData>
            </a:graphic>
          </wp:inline>
        </w:drawing>
      </w:r>
      <w:r w:rsidR="0F77C88E" w:rsidRPr="4F337A84">
        <w:rPr>
          <w:lang w:val="en-US"/>
        </w:rPr>
        <w:t xml:space="preserve">                                     </w:t>
      </w:r>
      <w:r w:rsidR="3A464854">
        <w:rPr>
          <w:noProof/>
        </w:rPr>
        <w:drawing>
          <wp:inline distT="0" distB="0" distL="0" distR="0" wp14:anchorId="6FCA7B19" wp14:editId="3B039604">
            <wp:extent cx="2381338" cy="2163048"/>
            <wp:effectExtent l="0" t="0" r="0" b="0"/>
            <wp:docPr id="1539354425" name="Picture 153935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2381338" cy="2163048"/>
                    </a:xfrm>
                    <a:prstGeom prst="rect">
                      <a:avLst/>
                    </a:prstGeom>
                  </pic:spPr>
                </pic:pic>
              </a:graphicData>
            </a:graphic>
          </wp:inline>
        </w:drawing>
      </w:r>
    </w:p>
    <w:p w14:paraId="79C9C11D" w14:textId="62B2763A" w:rsidR="2A042284" w:rsidRDefault="2A042284" w:rsidP="4F337A84">
      <w:pPr>
        <w:rPr>
          <w:lang w:val="en-US"/>
        </w:rPr>
      </w:pPr>
    </w:p>
    <w:p w14:paraId="78F73FE9" w14:textId="07AA857A" w:rsidR="0F77C88E" w:rsidRDefault="0F77C88E" w:rsidP="4F337A84">
      <w:pPr>
        <w:rPr>
          <w:lang w:val="en-US"/>
        </w:rPr>
      </w:pPr>
      <w:r w:rsidRPr="4F337A84">
        <w:rPr>
          <w:lang w:val="en-US"/>
        </w:rPr>
        <w:t>On the inside is ‘looks’ like this:</w:t>
      </w:r>
    </w:p>
    <w:p w14:paraId="6A81DAFD" w14:textId="46FC6618" w:rsidR="24DB9066" w:rsidRDefault="24DB9066" w:rsidP="4F337A84">
      <w:pPr>
        <w:rPr>
          <w:lang w:val="en-US"/>
        </w:rPr>
      </w:pPr>
      <w:r>
        <w:rPr>
          <w:noProof/>
        </w:rPr>
        <w:drawing>
          <wp:inline distT="0" distB="0" distL="0" distR="0" wp14:anchorId="7DAB75B0" wp14:editId="128844F0">
            <wp:extent cx="5498223" cy="2657475"/>
            <wp:effectExtent l="0" t="0" r="0" b="0"/>
            <wp:docPr id="953174256" name="Picture 95317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498223" cy="2657475"/>
                    </a:xfrm>
                    <a:prstGeom prst="rect">
                      <a:avLst/>
                    </a:prstGeom>
                  </pic:spPr>
                </pic:pic>
              </a:graphicData>
            </a:graphic>
          </wp:inline>
        </w:drawing>
      </w:r>
    </w:p>
    <w:p w14:paraId="460EA683" w14:textId="386CEE6E" w:rsidR="2A042284" w:rsidRDefault="2A042284" w:rsidP="4F337A84">
      <w:pPr>
        <w:rPr>
          <w:lang w:val="en-US"/>
        </w:rPr>
      </w:pPr>
    </w:p>
    <w:p w14:paraId="29A7A95F" w14:textId="3750CCF8" w:rsidR="4E11D165" w:rsidRDefault="4E11D165" w:rsidP="4F337A84">
      <w:pPr>
        <w:rPr>
          <w:lang w:val="en-US"/>
        </w:rPr>
      </w:pPr>
      <w:r w:rsidRPr="4F337A84">
        <w:rPr>
          <w:lang w:val="en-US"/>
        </w:rPr>
        <w:t xml:space="preserve">On the left we have 8 channels (0 – 7) which are our </w:t>
      </w:r>
      <w:r w:rsidR="00AF0D76" w:rsidRPr="4F337A84">
        <w:rPr>
          <w:lang w:val="en-US"/>
        </w:rPr>
        <w:t>different</w:t>
      </w:r>
      <w:r w:rsidRPr="4F337A84">
        <w:rPr>
          <w:lang w:val="en-US"/>
        </w:rPr>
        <w:t xml:space="preserve"> analog inputs</w:t>
      </w:r>
      <w:r w:rsidRPr="00A871DB">
        <w:rPr>
          <w:lang w:val="en-US"/>
        </w:rPr>
        <w:br/>
      </w:r>
      <w:r w:rsidR="27EC0E2C" w:rsidRPr="4F337A84">
        <w:rPr>
          <w:lang w:val="en-US"/>
        </w:rPr>
        <w:t>On our board only 7 of them are connected</w:t>
      </w:r>
    </w:p>
    <w:p w14:paraId="07AAB8CD" w14:textId="07F2C9C7" w:rsidR="27EC0E2C" w:rsidRDefault="27EC0E2C" w:rsidP="4F337A84">
      <w:pPr>
        <w:rPr>
          <w:lang w:val="en-US"/>
        </w:rPr>
      </w:pPr>
      <w:r w:rsidRPr="4F337A84">
        <w:rPr>
          <w:lang w:val="en-US"/>
        </w:rPr>
        <w:t>On the right side we see SDA and SCL (our data and clock pins) but also A0 and A1</w:t>
      </w:r>
      <w:r w:rsidRPr="00A871DB">
        <w:rPr>
          <w:lang w:val="en-US"/>
        </w:rPr>
        <w:br/>
      </w:r>
      <w:r w:rsidR="62CC3FD4" w:rsidRPr="4F337A84">
        <w:rPr>
          <w:lang w:val="en-US"/>
        </w:rPr>
        <w:t>These pins are used to select the lowest 2 bits of the address (in case you want to use up to 4 of these devices on the same i²c bus)</w:t>
      </w:r>
    </w:p>
    <w:p w14:paraId="3361247D" w14:textId="2EF726BC" w:rsidR="62CC3FD4" w:rsidRDefault="62CC3FD4" w:rsidP="4F337A84">
      <w:pPr>
        <w:rPr>
          <w:b/>
          <w:bCs/>
          <w:lang w:val="en-US"/>
        </w:rPr>
      </w:pPr>
      <w:r w:rsidRPr="4F337A84">
        <w:rPr>
          <w:lang w:val="en-US"/>
        </w:rPr>
        <w:t xml:space="preserve">(In the middle we have the electronics </w:t>
      </w:r>
      <w:r w:rsidR="00AF0D76">
        <w:rPr>
          <w:lang w:val="en-US"/>
        </w:rPr>
        <w:t>which</w:t>
      </w:r>
      <w:r w:rsidRPr="4F337A84">
        <w:rPr>
          <w:lang w:val="en-US"/>
        </w:rPr>
        <w:t xml:space="preserve"> </w:t>
      </w:r>
      <w:r w:rsidR="00AF0D76" w:rsidRPr="4F337A84">
        <w:rPr>
          <w:lang w:val="en-US"/>
        </w:rPr>
        <w:t>measures</w:t>
      </w:r>
      <w:r w:rsidRPr="4F337A84">
        <w:rPr>
          <w:lang w:val="en-US"/>
        </w:rPr>
        <w:t xml:space="preserve"> what we ask it to measure, voltage of a single channel </w:t>
      </w:r>
      <w:r w:rsidRPr="4F337A84">
        <w:rPr>
          <w:b/>
          <w:bCs/>
          <w:lang w:val="en-US"/>
        </w:rPr>
        <w:t>compared</w:t>
      </w:r>
      <w:r w:rsidRPr="4F337A84">
        <w:rPr>
          <w:lang w:val="en-US"/>
        </w:rPr>
        <w:t xml:space="preserve"> to ground, or comparing 2 channels)</w:t>
      </w:r>
    </w:p>
    <w:p w14:paraId="127F19B8" w14:textId="27B20434" w:rsidR="51E620B5" w:rsidRDefault="51E620B5" w:rsidP="4F337A84">
      <w:pPr>
        <w:rPr>
          <w:lang w:val="en-US"/>
        </w:rPr>
      </w:pPr>
      <w:r w:rsidRPr="4F337A84">
        <w:rPr>
          <w:lang w:val="en-US"/>
        </w:rPr>
        <w:t>On our board the pins A0 and A1</w:t>
      </w:r>
      <w:r w:rsidR="007D74FF">
        <w:rPr>
          <w:lang w:val="en-US"/>
        </w:rPr>
        <w:t xml:space="preserve"> </w:t>
      </w:r>
      <w:r w:rsidR="71545168" w:rsidRPr="4F337A84">
        <w:rPr>
          <w:lang w:val="en-US"/>
        </w:rPr>
        <w:t>are connected to ground</w:t>
      </w:r>
    </w:p>
    <w:p w14:paraId="1D0CE897" w14:textId="3FDEED3C" w:rsidR="7091AC7F" w:rsidRDefault="7091AC7F" w:rsidP="4F337A84">
      <w:pPr>
        <w:rPr>
          <w:lang w:val="en-US"/>
        </w:rPr>
      </w:pPr>
      <w:r>
        <w:rPr>
          <w:noProof/>
        </w:rPr>
        <w:lastRenderedPageBreak/>
        <w:drawing>
          <wp:inline distT="0" distB="0" distL="0" distR="0" wp14:anchorId="7EF4EA2F" wp14:editId="70C71BBB">
            <wp:extent cx="4572000" cy="1066800"/>
            <wp:effectExtent l="0" t="0" r="0" b="0"/>
            <wp:docPr id="163966224" name="Picture 16396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572000" cy="1066800"/>
                    </a:xfrm>
                    <a:prstGeom prst="rect">
                      <a:avLst/>
                    </a:prstGeom>
                  </pic:spPr>
                </pic:pic>
              </a:graphicData>
            </a:graphic>
          </wp:inline>
        </w:drawing>
      </w:r>
    </w:p>
    <w:p w14:paraId="35D63666" w14:textId="5ED26EE3" w:rsidR="024EB551" w:rsidRDefault="024EB551" w:rsidP="4F337A84">
      <w:pPr>
        <w:rPr>
          <w:b/>
          <w:bCs/>
          <w:lang w:val="en-US"/>
        </w:rPr>
      </w:pPr>
      <w:proofErr w:type="gramStart"/>
      <w:r w:rsidRPr="4F337A84">
        <w:rPr>
          <w:lang w:val="en-US"/>
        </w:rPr>
        <w:t>So</w:t>
      </w:r>
      <w:proofErr w:type="gramEnd"/>
      <w:r w:rsidRPr="4F337A84">
        <w:rPr>
          <w:lang w:val="en-US"/>
        </w:rPr>
        <w:t xml:space="preserve"> our </w:t>
      </w:r>
      <w:r w:rsidR="00AF0D76" w:rsidRPr="4F337A84">
        <w:rPr>
          <w:lang w:val="en-US"/>
        </w:rPr>
        <w:t>address</w:t>
      </w:r>
      <w:r w:rsidRPr="4F337A84">
        <w:rPr>
          <w:lang w:val="en-US"/>
        </w:rPr>
        <w:t xml:space="preserve"> is 0b 100 10[A</w:t>
      </w:r>
      <w:proofErr w:type="gramStart"/>
      <w:r w:rsidRPr="4F337A84">
        <w:rPr>
          <w:lang w:val="en-US"/>
        </w:rPr>
        <w:t>1][</w:t>
      </w:r>
      <w:proofErr w:type="gramEnd"/>
      <w:r w:rsidRPr="4F337A84">
        <w:rPr>
          <w:lang w:val="en-US"/>
        </w:rPr>
        <w:t xml:space="preserve">A0] </w:t>
      </w:r>
      <w:r w:rsidR="5CEAF065" w:rsidRPr="4F337A84">
        <w:rPr>
          <w:lang w:val="en-US"/>
        </w:rPr>
        <w:t>= 0b 0100 10</w:t>
      </w:r>
      <w:r w:rsidR="5CEAF065" w:rsidRPr="4F337A84">
        <w:rPr>
          <w:b/>
          <w:bCs/>
          <w:lang w:val="en-US"/>
        </w:rPr>
        <w:t>00</w:t>
      </w:r>
      <w:r w:rsidR="5CEAF065" w:rsidRPr="4F337A84">
        <w:rPr>
          <w:lang w:val="en-US"/>
        </w:rPr>
        <w:t xml:space="preserve"> = </w:t>
      </w:r>
      <w:r w:rsidR="5CEAF065" w:rsidRPr="4F337A84">
        <w:rPr>
          <w:b/>
          <w:bCs/>
          <w:lang w:val="en-US"/>
        </w:rPr>
        <w:t>0x48</w:t>
      </w:r>
    </w:p>
    <w:p w14:paraId="21C53997" w14:textId="64DC98EC" w:rsidR="2A042284" w:rsidRDefault="2A042284" w:rsidP="4F337A84">
      <w:pPr>
        <w:rPr>
          <w:b/>
          <w:bCs/>
          <w:lang w:val="en-US"/>
        </w:rPr>
      </w:pPr>
    </w:p>
    <w:p w14:paraId="5D5C514F" w14:textId="3EA50F28" w:rsidR="42D275D3" w:rsidRDefault="42D275D3" w:rsidP="4F337A84">
      <w:pPr>
        <w:rPr>
          <w:lang w:val="en-US"/>
        </w:rPr>
      </w:pPr>
      <w:r w:rsidRPr="4F337A84">
        <w:rPr>
          <w:lang w:val="en-US"/>
        </w:rPr>
        <w:t xml:space="preserve">Because </w:t>
      </w:r>
      <w:r w:rsidR="00AF0D76" w:rsidRPr="4F337A84">
        <w:rPr>
          <w:lang w:val="en-US"/>
        </w:rPr>
        <w:t>this chip</w:t>
      </w:r>
      <w:r w:rsidRPr="4F337A84">
        <w:rPr>
          <w:lang w:val="en-US"/>
        </w:rPr>
        <w:t xml:space="preserve"> has multiple channels to read the value from, we’ll have to “say” to the device which channel we want to read. (This is the data byte we are sending, before reading a data byte with the response)</w:t>
      </w:r>
    </w:p>
    <w:p w14:paraId="2A8C9CE2" w14:textId="4ABB9C7B" w:rsidR="46813637" w:rsidRDefault="46813637" w:rsidP="4F337A84">
      <w:pPr>
        <w:rPr>
          <w:lang w:val="en-US"/>
        </w:rPr>
      </w:pPr>
      <w:r>
        <w:rPr>
          <w:noProof/>
        </w:rPr>
        <w:drawing>
          <wp:inline distT="0" distB="0" distL="0" distR="0" wp14:anchorId="515B1692" wp14:editId="4DE9A4AB">
            <wp:extent cx="3876675" cy="4572000"/>
            <wp:effectExtent l="0" t="0" r="0" b="0"/>
            <wp:docPr id="916735486" name="Picture 91673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876675" cy="4572000"/>
                    </a:xfrm>
                    <a:prstGeom prst="rect">
                      <a:avLst/>
                    </a:prstGeom>
                  </pic:spPr>
                </pic:pic>
              </a:graphicData>
            </a:graphic>
          </wp:inline>
        </w:drawing>
      </w:r>
    </w:p>
    <w:p w14:paraId="750ACEDC" w14:textId="03EAAC0A" w:rsidR="46813637" w:rsidRDefault="46813637" w:rsidP="4F337A84">
      <w:pPr>
        <w:rPr>
          <w:lang w:val="en-US"/>
        </w:rPr>
      </w:pPr>
      <w:r>
        <w:rPr>
          <w:noProof/>
        </w:rPr>
        <w:lastRenderedPageBreak/>
        <w:drawing>
          <wp:inline distT="0" distB="0" distL="0" distR="0" wp14:anchorId="63C823FA" wp14:editId="10676C2D">
            <wp:extent cx="5403273" cy="2352675"/>
            <wp:effectExtent l="0" t="0" r="6985" b="0"/>
            <wp:docPr id="1711661872" name="Picture 171166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438889" cy="2368183"/>
                    </a:xfrm>
                    <a:prstGeom prst="rect">
                      <a:avLst/>
                    </a:prstGeom>
                  </pic:spPr>
                </pic:pic>
              </a:graphicData>
            </a:graphic>
          </wp:inline>
        </w:drawing>
      </w:r>
    </w:p>
    <w:p w14:paraId="7B280A31" w14:textId="46E3E631" w:rsidR="2A042284" w:rsidRDefault="2A042284" w:rsidP="4F337A84">
      <w:pPr>
        <w:rPr>
          <w:lang w:val="en-US"/>
        </w:rPr>
      </w:pPr>
    </w:p>
    <w:p w14:paraId="3920FA9A" w14:textId="54EDE020" w:rsidR="46813637" w:rsidRDefault="46813637" w:rsidP="4F337A84">
      <w:pPr>
        <w:rPr>
          <w:lang w:val="en-US"/>
        </w:rPr>
      </w:pPr>
      <w:proofErr w:type="gramStart"/>
      <w:r w:rsidRPr="4F337A84">
        <w:rPr>
          <w:lang w:val="en-US"/>
        </w:rPr>
        <w:t>So</w:t>
      </w:r>
      <w:proofErr w:type="gramEnd"/>
      <w:r w:rsidRPr="4F337A84">
        <w:rPr>
          <w:lang w:val="en-US"/>
        </w:rPr>
        <w:t xml:space="preserve"> if we want to read our potentiometer connected to A2 (channel 2), we </w:t>
      </w:r>
      <w:proofErr w:type="gramStart"/>
      <w:r w:rsidRPr="4F337A84">
        <w:rPr>
          <w:lang w:val="en-US"/>
        </w:rPr>
        <w:t>have to</w:t>
      </w:r>
      <w:proofErr w:type="gramEnd"/>
      <w:r w:rsidRPr="4F337A84">
        <w:rPr>
          <w:lang w:val="en-US"/>
        </w:rPr>
        <w:t xml:space="preserve"> ask for:</w:t>
      </w:r>
    </w:p>
    <w:p w14:paraId="78E8E829" w14:textId="283BEA15" w:rsidR="46813637" w:rsidRDefault="46813637" w:rsidP="4F337A84">
      <w:pPr>
        <w:rPr>
          <w:b/>
          <w:bCs/>
          <w:lang w:val="en-US"/>
        </w:rPr>
      </w:pPr>
      <w:r w:rsidRPr="4F337A84">
        <w:rPr>
          <w:b/>
          <w:bCs/>
          <w:lang w:val="en-US"/>
        </w:rPr>
        <w:t xml:space="preserve">CH2 </w:t>
      </w:r>
      <w:r w:rsidRPr="4F337A84">
        <w:rPr>
          <w:lang w:val="en-US"/>
        </w:rPr>
        <w:t xml:space="preserve">is </w:t>
      </w:r>
      <w:r w:rsidRPr="4F337A84">
        <w:rPr>
          <w:b/>
          <w:bCs/>
          <w:lang w:val="en-US"/>
        </w:rPr>
        <w:t>+IN</w:t>
      </w:r>
      <w:r w:rsidRPr="4F337A84">
        <w:rPr>
          <w:lang w:val="en-US"/>
        </w:rPr>
        <w:t xml:space="preserve">, </w:t>
      </w:r>
      <w:r w:rsidRPr="4F337A84">
        <w:rPr>
          <w:b/>
          <w:bCs/>
          <w:lang w:val="en-US"/>
        </w:rPr>
        <w:t xml:space="preserve">COM </w:t>
      </w:r>
      <w:r w:rsidRPr="4F337A84">
        <w:rPr>
          <w:lang w:val="en-US"/>
        </w:rPr>
        <w:t xml:space="preserve">(common or ground) is </w:t>
      </w:r>
      <w:r w:rsidRPr="4F337A84">
        <w:rPr>
          <w:b/>
          <w:bCs/>
          <w:lang w:val="en-US"/>
        </w:rPr>
        <w:t>–IN</w:t>
      </w:r>
    </w:p>
    <w:p w14:paraId="3F26A0AA" w14:textId="6587C35A" w:rsidR="6774151C" w:rsidRDefault="6774151C" w:rsidP="4F337A84">
      <w:pPr>
        <w:rPr>
          <w:b/>
          <w:bCs/>
          <w:lang w:val="en-US"/>
        </w:rPr>
      </w:pPr>
      <w:r w:rsidRPr="4F337A84">
        <w:rPr>
          <w:lang w:val="en-US"/>
        </w:rPr>
        <w:t>S</w:t>
      </w:r>
      <w:r w:rsidR="46813637" w:rsidRPr="4F337A84">
        <w:rPr>
          <w:lang w:val="en-US"/>
        </w:rPr>
        <w:t xml:space="preserve">o bit7 (SD) = </w:t>
      </w:r>
      <w:r w:rsidR="46813637" w:rsidRPr="4F337A84">
        <w:rPr>
          <w:b/>
          <w:bCs/>
          <w:lang w:val="en-US"/>
        </w:rPr>
        <w:t>1</w:t>
      </w:r>
      <w:r w:rsidR="46813637" w:rsidRPr="4F337A84">
        <w:rPr>
          <w:lang w:val="en-US"/>
        </w:rPr>
        <w:t>;</w:t>
      </w:r>
      <w:r w:rsidR="04134D69" w:rsidRPr="4F337A84">
        <w:rPr>
          <w:lang w:val="en-US"/>
        </w:rPr>
        <w:t xml:space="preserve"> bit6 (C2) = </w:t>
      </w:r>
      <w:r w:rsidR="04134D69" w:rsidRPr="4F337A84">
        <w:rPr>
          <w:b/>
          <w:bCs/>
          <w:lang w:val="en-US"/>
        </w:rPr>
        <w:t>0</w:t>
      </w:r>
      <w:r w:rsidR="04134D69" w:rsidRPr="4F337A84">
        <w:rPr>
          <w:lang w:val="en-US"/>
        </w:rPr>
        <w:t xml:space="preserve">; bit5 (C1) = </w:t>
      </w:r>
      <w:r w:rsidR="04134D69" w:rsidRPr="4F337A84">
        <w:rPr>
          <w:b/>
          <w:bCs/>
          <w:lang w:val="en-US"/>
        </w:rPr>
        <w:t>0</w:t>
      </w:r>
      <w:r w:rsidR="04134D69" w:rsidRPr="4F337A84">
        <w:rPr>
          <w:lang w:val="en-US"/>
        </w:rPr>
        <w:t xml:space="preserve"> and bit 4 (C0) = </w:t>
      </w:r>
      <w:r w:rsidR="04134D69" w:rsidRPr="4F337A84">
        <w:rPr>
          <w:b/>
          <w:bCs/>
          <w:lang w:val="en-US"/>
        </w:rPr>
        <w:t>1</w:t>
      </w:r>
    </w:p>
    <w:p w14:paraId="5D05654B" w14:textId="1FEDA0CE" w:rsidR="0C624064" w:rsidRDefault="0C624064" w:rsidP="4F337A84">
      <w:pPr>
        <w:rPr>
          <w:lang w:val="en-US"/>
        </w:rPr>
      </w:pPr>
      <w:r w:rsidRPr="4F337A84">
        <w:rPr>
          <w:lang w:val="en-US"/>
        </w:rPr>
        <w:t>(Bit7 will always be 1 if you want to read a single channel)</w:t>
      </w:r>
      <w:r w:rsidRPr="00A871DB">
        <w:rPr>
          <w:lang w:val="en-US"/>
        </w:rPr>
        <w:br/>
      </w:r>
      <w:r w:rsidRPr="00A871DB">
        <w:rPr>
          <w:lang w:val="en-US"/>
        </w:rPr>
        <w:br/>
      </w:r>
      <w:r w:rsidR="281C54FC" w:rsidRPr="4F337A84">
        <w:rPr>
          <w:lang w:val="en-US"/>
        </w:rPr>
        <w:t>This is the Most Significant nibble of the data byte</w:t>
      </w:r>
      <w:r w:rsidRPr="00A871DB">
        <w:rPr>
          <w:lang w:val="en-US"/>
        </w:rPr>
        <w:br/>
      </w:r>
      <w:r w:rsidR="41A25D84" w:rsidRPr="4F337A84">
        <w:rPr>
          <w:lang w:val="en-US"/>
        </w:rPr>
        <w:t xml:space="preserve">The lowest nibble is PD1 PD0 X </w:t>
      </w:r>
      <w:proofErr w:type="spellStart"/>
      <w:r w:rsidR="41A25D84" w:rsidRPr="4F337A84">
        <w:rPr>
          <w:lang w:val="en-US"/>
        </w:rPr>
        <w:t>X</w:t>
      </w:r>
      <w:proofErr w:type="spellEnd"/>
    </w:p>
    <w:p w14:paraId="4D46778E" w14:textId="6736B45E" w:rsidR="41A25D84" w:rsidRDefault="41A25D84" w:rsidP="4F337A84">
      <w:pPr>
        <w:rPr>
          <w:lang w:val="en-US"/>
        </w:rPr>
      </w:pPr>
      <w:r w:rsidRPr="4F337A84">
        <w:rPr>
          <w:lang w:val="en-US"/>
        </w:rPr>
        <w:t>The lowest 2 bits (the X’s) are ‘not used’, so it doesn’t matter which state these are (but I put them low by default)</w:t>
      </w:r>
    </w:p>
    <w:p w14:paraId="11FE73C7" w14:textId="5538CFB1" w:rsidR="539D0C72" w:rsidRDefault="539D0C72" w:rsidP="4F337A84">
      <w:pPr>
        <w:rPr>
          <w:lang w:val="en-US"/>
        </w:rPr>
      </w:pPr>
      <w:r w:rsidRPr="4F337A84">
        <w:rPr>
          <w:lang w:val="en-US"/>
        </w:rPr>
        <w:t xml:space="preserve">PD1 and PD0 define the power state. 00 is off, we want 01 </w:t>
      </w:r>
      <w:r w:rsidR="2A97EEF8" w:rsidRPr="4F337A84">
        <w:rPr>
          <w:lang w:val="en-US"/>
        </w:rPr>
        <w:t xml:space="preserve">or 11 (the external reference is the same as the internal, so </w:t>
      </w:r>
      <w:r w:rsidR="00AF0D76" w:rsidRPr="4F337A84">
        <w:rPr>
          <w:lang w:val="en-US"/>
        </w:rPr>
        <w:t>doesn’t</w:t>
      </w:r>
      <w:r w:rsidR="2A97EEF8" w:rsidRPr="4F337A84">
        <w:rPr>
          <w:lang w:val="en-US"/>
        </w:rPr>
        <w:t xml:space="preserve"> matter if enabled or not. The AD Converter </w:t>
      </w:r>
      <w:r w:rsidR="2A97EEF8" w:rsidRPr="4F337A84">
        <w:rPr>
          <w:b/>
          <w:bCs/>
          <w:lang w:val="en-US"/>
        </w:rPr>
        <w:t xml:space="preserve">needs </w:t>
      </w:r>
      <w:r w:rsidR="2A97EEF8" w:rsidRPr="4F337A84">
        <w:rPr>
          <w:lang w:val="en-US"/>
        </w:rPr>
        <w:t xml:space="preserve">to be enabled) </w:t>
      </w:r>
    </w:p>
    <w:p w14:paraId="3B704B07" w14:textId="0AC70BAD" w:rsidR="2A97EEF8" w:rsidRDefault="2A97EEF8" w:rsidP="4F337A84">
      <w:pPr>
        <w:rPr>
          <w:lang w:val="en-US"/>
        </w:rPr>
      </w:pPr>
      <w:proofErr w:type="gramStart"/>
      <w:r w:rsidRPr="4F337A84">
        <w:rPr>
          <w:lang w:val="en-US"/>
        </w:rPr>
        <w:t>So</w:t>
      </w:r>
      <w:proofErr w:type="gramEnd"/>
      <w:r w:rsidRPr="4F337A84">
        <w:rPr>
          <w:lang w:val="en-US"/>
        </w:rPr>
        <w:t xml:space="preserve"> for channel 2:</w:t>
      </w:r>
    </w:p>
    <w:p w14:paraId="367F3F84" w14:textId="5E47C887" w:rsidR="2A97EEF8" w:rsidRDefault="2A97EEF8" w:rsidP="4F337A84">
      <w:pPr>
        <w:rPr>
          <w:lang w:val="en-US"/>
        </w:rPr>
      </w:pPr>
      <w:r w:rsidRPr="4F337A84">
        <w:rPr>
          <w:lang w:val="en-US"/>
        </w:rPr>
        <w:t>0b 1001 0100 = 0x94</w:t>
      </w:r>
    </w:p>
    <w:p w14:paraId="1E5D282F" w14:textId="30611E5D" w:rsidR="2A97EEF8" w:rsidRDefault="2A97EEF8" w:rsidP="4F337A84">
      <w:pPr>
        <w:rPr>
          <w:lang w:val="en-US"/>
        </w:rPr>
      </w:pPr>
      <w:r w:rsidRPr="4F337A84">
        <w:rPr>
          <w:lang w:val="en-US"/>
        </w:rPr>
        <w:t>For channel 3:</w:t>
      </w:r>
    </w:p>
    <w:p w14:paraId="08292526" w14:textId="4CD4E737" w:rsidR="2A97EEF8" w:rsidRDefault="2A97EEF8" w:rsidP="4F337A84">
      <w:pPr>
        <w:rPr>
          <w:lang w:val="en-US"/>
        </w:rPr>
      </w:pPr>
      <w:r w:rsidRPr="4F337A84">
        <w:rPr>
          <w:lang w:val="en-US"/>
        </w:rPr>
        <w:t>0b 1101 0100 = 0x</w:t>
      </w:r>
      <w:r w:rsidR="1C4D2B38" w:rsidRPr="4F337A84">
        <w:rPr>
          <w:lang w:val="en-US"/>
        </w:rPr>
        <w:t>d4</w:t>
      </w:r>
    </w:p>
    <w:p w14:paraId="17794D8C" w14:textId="5792B303" w:rsidR="2A042284" w:rsidRDefault="2A042284" w:rsidP="4F337A84">
      <w:pPr>
        <w:rPr>
          <w:lang w:val="en-US"/>
        </w:rPr>
      </w:pPr>
    </w:p>
    <w:p w14:paraId="52CE4EE1" w14:textId="4760BF7E" w:rsidR="3626D806" w:rsidRDefault="3626D806" w:rsidP="4F337A84">
      <w:pPr>
        <w:rPr>
          <w:lang w:val="en-US"/>
        </w:rPr>
      </w:pPr>
      <w:r w:rsidRPr="4F337A84">
        <w:rPr>
          <w:lang w:val="en-US"/>
        </w:rPr>
        <w:t xml:space="preserve">The output or result will by an </w:t>
      </w:r>
      <w:proofErr w:type="gramStart"/>
      <w:r w:rsidRPr="4F337A84">
        <w:rPr>
          <w:lang w:val="en-US"/>
        </w:rPr>
        <w:t>8 bit</w:t>
      </w:r>
      <w:proofErr w:type="gramEnd"/>
      <w:r w:rsidRPr="4F337A84">
        <w:rPr>
          <w:lang w:val="en-US"/>
        </w:rPr>
        <w:t xml:space="preserve"> value (</w:t>
      </w:r>
      <w:proofErr w:type="gramStart"/>
      <w:r w:rsidRPr="4F337A84">
        <w:rPr>
          <w:lang w:val="en-US"/>
        </w:rPr>
        <w:t>exactly  1</w:t>
      </w:r>
      <w:proofErr w:type="gramEnd"/>
      <w:r w:rsidRPr="4F337A84">
        <w:rPr>
          <w:lang w:val="en-US"/>
        </w:rPr>
        <w:t xml:space="preserve"> byte!!)</w:t>
      </w:r>
      <w:r w:rsidRPr="00A871DB">
        <w:rPr>
          <w:lang w:val="en-US"/>
        </w:rPr>
        <w:br/>
      </w:r>
      <w:r w:rsidR="7948B39D" w:rsidRPr="4F337A84">
        <w:rPr>
          <w:lang w:val="en-US"/>
        </w:rPr>
        <w:t>This means it can represent decimal numbers from 0 – 255 (2⁸ = 256 values)</w:t>
      </w:r>
    </w:p>
    <w:p w14:paraId="64D57604" w14:textId="4024381A" w:rsidR="2A042284" w:rsidRDefault="2A042284" w:rsidP="4F337A84">
      <w:pPr>
        <w:rPr>
          <w:lang w:val="en-US"/>
        </w:rPr>
      </w:pPr>
    </w:p>
    <w:p w14:paraId="121C024E" w14:textId="5BC4C3F8" w:rsidR="7948B39D" w:rsidRDefault="7948B39D" w:rsidP="4F337A84">
      <w:pPr>
        <w:rPr>
          <w:lang w:val="en-US"/>
        </w:rPr>
      </w:pPr>
      <w:r w:rsidRPr="4F337A84">
        <w:rPr>
          <w:lang w:val="en-US"/>
        </w:rPr>
        <w:t>This means the input voltage gets transformed from 0V – 3.3V to 0 – 255</w:t>
      </w:r>
    </w:p>
    <w:p w14:paraId="3B17BE1C" w14:textId="52546855" w:rsidR="00D738D5" w:rsidRPr="00433AA2" w:rsidRDefault="583FE3A4" w:rsidP="00D738D5">
      <w:pPr>
        <w:pStyle w:val="Heading2"/>
        <w:rPr>
          <w:lang w:val="en-US"/>
        </w:rPr>
      </w:pPr>
      <w:r w:rsidRPr="4F337A84">
        <w:rPr>
          <w:lang w:val="en-US"/>
        </w:rPr>
        <w:t>I²C bus on the Raspberry Pi</w:t>
      </w:r>
    </w:p>
    <w:p w14:paraId="283BF568" w14:textId="3CC6DEC3" w:rsidR="370AECF3" w:rsidRDefault="370AECF3" w:rsidP="4F337A84">
      <w:pPr>
        <w:rPr>
          <w:b/>
          <w:bCs/>
          <w:highlight w:val="yellow"/>
          <w:lang w:val="en-US"/>
        </w:rPr>
      </w:pPr>
      <w:r w:rsidRPr="4F337A84">
        <w:rPr>
          <w:b/>
          <w:bCs/>
          <w:highlight w:val="yellow"/>
          <w:lang w:val="en-US"/>
        </w:rPr>
        <w:t>THIS BUS IS NOT ENABLED BY DEFAULT, SEE INSTRUCTIONS BELOW</w:t>
      </w:r>
    </w:p>
    <w:p w14:paraId="18E50919" w14:textId="77777777" w:rsidR="00D738D5" w:rsidRDefault="583FE3A4" w:rsidP="4F337A84">
      <w:pPr>
        <w:rPr>
          <w:lang w:val="en-US"/>
        </w:rPr>
      </w:pPr>
      <w:r w:rsidRPr="4F337A84">
        <w:rPr>
          <w:lang w:val="en-US"/>
        </w:rPr>
        <w:t xml:space="preserve">The address of an I²C device consists of 7 bits supplemented by the R/W bit. </w:t>
      </w:r>
      <w:proofErr w:type="gramStart"/>
      <w:r w:rsidRPr="4F337A84">
        <w:rPr>
          <w:lang w:val="en-US"/>
        </w:rPr>
        <w:t>So</w:t>
      </w:r>
      <w:proofErr w:type="gramEnd"/>
      <w:r w:rsidRPr="4F337A84">
        <w:rPr>
          <w:lang w:val="en-US"/>
        </w:rPr>
        <w:t xml:space="preserve"> we can have </w:t>
      </w:r>
      <w:r w:rsidRPr="4F337A84">
        <w:rPr>
          <w:b/>
          <w:bCs/>
          <w:lang w:val="en-US"/>
        </w:rPr>
        <w:t xml:space="preserve">128 </w:t>
      </w:r>
      <w:r w:rsidRPr="4F337A84">
        <w:rPr>
          <w:lang w:val="en-US"/>
        </w:rPr>
        <w:t xml:space="preserve">possible addresses. Because </w:t>
      </w:r>
      <w:proofErr w:type="gramStart"/>
      <w:r w:rsidRPr="4F337A84">
        <w:rPr>
          <w:lang w:val="en-US"/>
        </w:rPr>
        <w:t>a number of</w:t>
      </w:r>
      <w:proofErr w:type="gramEnd"/>
      <w:r w:rsidRPr="4F337A84">
        <w:rPr>
          <w:lang w:val="en-US"/>
        </w:rPr>
        <w:t xml:space="preserve"> them are reserved, both at the beginning and at the end, there are </w:t>
      </w:r>
      <w:r w:rsidRPr="4F337A84">
        <w:rPr>
          <w:b/>
          <w:bCs/>
          <w:lang w:val="en-US"/>
        </w:rPr>
        <w:t xml:space="preserve">112 addresses </w:t>
      </w:r>
      <w:r w:rsidRPr="4F337A84">
        <w:rPr>
          <w:lang w:val="en-US"/>
        </w:rPr>
        <w:t>left that can be used for slaves.</w:t>
      </w:r>
    </w:p>
    <w:p w14:paraId="51CAB052" w14:textId="29A77B61" w:rsidR="000F736B" w:rsidRDefault="583FE3A4" w:rsidP="4F337A84">
      <w:pPr>
        <w:rPr>
          <w:lang w:val="en-US"/>
        </w:rPr>
      </w:pPr>
      <w:r w:rsidRPr="4F337A84">
        <w:rPr>
          <w:lang w:val="en-US"/>
        </w:rPr>
        <w:t xml:space="preserve">Via the command </w:t>
      </w:r>
      <w:r w:rsidRPr="4F337A84">
        <w:rPr>
          <w:highlight w:val="yellow"/>
          <w:lang w:val="en-US"/>
        </w:rPr>
        <w:t>"i2cdetect -y 1"</w:t>
      </w:r>
      <w:r w:rsidR="4F22D5E5" w:rsidRPr="4F337A84">
        <w:rPr>
          <w:lang w:val="en-US"/>
        </w:rPr>
        <w:t xml:space="preserve"> you can find all devices on the I²C bus of your pi. In the table below you will find 8*16 = 128 memory slots. The addresses are written hexadecimal WITHOUT the R/W bit. </w:t>
      </w:r>
    </w:p>
    <w:p w14:paraId="17C79A08" w14:textId="2CD60A77" w:rsidR="00D738D5" w:rsidRDefault="1D02C9E6" w:rsidP="4F337A84">
      <w:pPr>
        <w:spacing w:line="259" w:lineRule="auto"/>
        <w:rPr>
          <w:lang w:val="en-US"/>
        </w:rPr>
      </w:pPr>
      <w:r w:rsidRPr="4F337A84">
        <w:rPr>
          <w:lang w:val="en-US"/>
        </w:rPr>
        <w:t xml:space="preserve">On our kit </w:t>
      </w:r>
      <w:r w:rsidR="0DCBE52A" w:rsidRPr="4F337A84">
        <w:rPr>
          <w:lang w:val="en-US"/>
        </w:rPr>
        <w:t>has the ADS7830 connected by default, so it should alway</w:t>
      </w:r>
      <w:r w:rsidR="004C2A3F">
        <w:rPr>
          <w:lang w:val="en-US"/>
        </w:rPr>
        <w:t>s</w:t>
      </w:r>
      <w:r w:rsidR="0DCBE52A" w:rsidRPr="4F337A84">
        <w:rPr>
          <w:lang w:val="en-US"/>
        </w:rPr>
        <w:t xml:space="preserve"> show up in a I2C scan</w:t>
      </w:r>
    </w:p>
    <w:p w14:paraId="3C7DAF3E" w14:textId="13A4942D" w:rsidR="00D738D5" w:rsidRDefault="1D02C9E6" w:rsidP="4F337A84">
      <w:pPr>
        <w:rPr>
          <w:lang w:val="en-US"/>
        </w:rPr>
      </w:pPr>
      <w:r>
        <w:rPr>
          <w:noProof/>
        </w:rPr>
        <w:lastRenderedPageBreak/>
        <w:drawing>
          <wp:inline distT="0" distB="0" distL="0" distR="0" wp14:anchorId="4845D5E7" wp14:editId="1581AFDB">
            <wp:extent cx="5514975" cy="1987689"/>
            <wp:effectExtent l="0" t="0" r="0" b="0"/>
            <wp:docPr id="1567559820" name="Picture 156755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514975" cy="1987689"/>
                    </a:xfrm>
                    <a:prstGeom prst="rect">
                      <a:avLst/>
                    </a:prstGeom>
                  </pic:spPr>
                </pic:pic>
              </a:graphicData>
            </a:graphic>
          </wp:inline>
        </w:drawing>
      </w:r>
    </w:p>
    <w:p w14:paraId="3CB8A588" w14:textId="77777777" w:rsidR="00D738D5" w:rsidRDefault="00D738D5" w:rsidP="4F337A84">
      <w:pPr>
        <w:pStyle w:val="Heading2"/>
        <w:rPr>
          <w:lang w:val="en-US"/>
        </w:rPr>
      </w:pPr>
      <w:r w:rsidRPr="4F337A84">
        <w:rPr>
          <w:lang w:val="en-US"/>
        </w:rPr>
        <w:t>SM Bus (System Management Bus)</w:t>
      </w:r>
    </w:p>
    <w:p w14:paraId="12B31B3D" w14:textId="444C6764" w:rsidR="00D738D5" w:rsidRDefault="00162D8D" w:rsidP="4F337A84">
      <w:pPr>
        <w:rPr>
          <w:lang w:val="en-US"/>
        </w:rPr>
      </w:pPr>
      <w:r w:rsidRPr="4F337A84">
        <w:rPr>
          <w:lang w:val="en-US"/>
        </w:rPr>
        <w:t xml:space="preserve">The Raspberry Pi features the SM-Bus technology, which is an interface based on I²C with, among other things, stricter parameters for timing and voltage and </w:t>
      </w:r>
      <w:proofErr w:type="gramStart"/>
      <w:r w:rsidRPr="4F337A84">
        <w:rPr>
          <w:lang w:val="en-US"/>
        </w:rPr>
        <w:t>a number of</w:t>
      </w:r>
      <w:proofErr w:type="gramEnd"/>
      <w:r w:rsidRPr="4F337A84">
        <w:rPr>
          <w:lang w:val="en-US"/>
        </w:rPr>
        <w:t xml:space="preserve"> fixed transactions. It was originally developed by Intel for use on PC motherboards and is still used there. The datasheet can be found via the link below. </w:t>
      </w:r>
    </w:p>
    <w:p w14:paraId="0A914657" w14:textId="77777777" w:rsidR="00445452" w:rsidRDefault="00445452" w:rsidP="4F337A84">
      <w:pPr>
        <w:rPr>
          <w:lang w:val="en-US"/>
        </w:rPr>
      </w:pPr>
    </w:p>
    <w:p w14:paraId="0B835E53" w14:textId="052A1052" w:rsidR="00445452" w:rsidRDefault="00445452" w:rsidP="4F337A84">
      <w:pPr>
        <w:rPr>
          <w:lang w:val="en-US"/>
        </w:rPr>
      </w:pPr>
      <w:hyperlink r:id="rId33" w:tgtFrame="_blank" w:tooltip="https://www.nxp.com/docs/en/application-note/an4471.pdf" w:history="1">
        <w:r w:rsidRPr="4F337A84">
          <w:rPr>
            <w:rStyle w:val="Hyperlink"/>
            <w:rFonts w:ascii="Segoe UI" w:hAnsi="Segoe UI" w:cs="Segoe UI"/>
            <w:color w:val="5B5FC7"/>
            <w:sz w:val="21"/>
            <w:szCs w:val="21"/>
            <w:shd w:val="clear" w:color="auto" w:fill="FFFFFF"/>
            <w:lang w:val="en-US"/>
          </w:rPr>
          <w:t>https://www.nxp.com/docs/en/application-note/AN4471.pdf</w:t>
        </w:r>
      </w:hyperlink>
    </w:p>
    <w:p w14:paraId="7C998E8A" w14:textId="77777777" w:rsidR="00445452" w:rsidRDefault="00445452" w:rsidP="4F337A84">
      <w:pPr>
        <w:rPr>
          <w:lang w:val="en-US"/>
        </w:rPr>
      </w:pPr>
    </w:p>
    <w:p w14:paraId="41BDE829" w14:textId="77777777" w:rsidR="00D738D5" w:rsidRDefault="00D738D5" w:rsidP="4F337A84">
      <w:pPr>
        <w:rPr>
          <w:lang w:val="en-US"/>
        </w:rPr>
      </w:pPr>
      <w:r w:rsidRPr="4F337A84">
        <w:rPr>
          <w:lang w:val="en-US"/>
        </w:rPr>
        <w:t xml:space="preserve">By using this bus and the accompanying Python library, a lot of work is taken off your hands. The bus will take care of the start and stop condition, acknowledges and sends the data. </w:t>
      </w:r>
    </w:p>
    <w:p w14:paraId="2D8032F4" w14:textId="77777777" w:rsidR="00D738D5" w:rsidRDefault="00D738D5" w:rsidP="4F337A84">
      <w:pPr>
        <w:rPr>
          <w:lang w:val="en-US"/>
        </w:rPr>
      </w:pPr>
      <w:r w:rsidRPr="4F337A84">
        <w:rPr>
          <w:lang w:val="en-US"/>
        </w:rPr>
        <w:t>All we have to do is call the correct instruction, provide the address, and prepare or read the data. The library has the following commands:</w:t>
      </w:r>
    </w:p>
    <w:p w14:paraId="2A2F8E1D" w14:textId="77777777" w:rsidR="00D738D5" w:rsidRPr="007A5375" w:rsidRDefault="00D738D5" w:rsidP="4F337A84">
      <w:pPr>
        <w:rPr>
          <w:lang w:val="en-US"/>
        </w:rPr>
      </w:pPr>
      <w:r>
        <w:rPr>
          <w:noProof/>
          <w:lang w:eastAsia="nl-BE"/>
        </w:rPr>
        <w:drawing>
          <wp:inline distT="0" distB="0" distL="0" distR="0" wp14:anchorId="791887D3" wp14:editId="3D1FAB21">
            <wp:extent cx="5069840" cy="27499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8521"/>
                    <a:stretch/>
                  </pic:blipFill>
                  <pic:spPr bwMode="auto">
                    <a:xfrm>
                      <a:off x="0" y="0"/>
                      <a:ext cx="5071335" cy="2750794"/>
                    </a:xfrm>
                    <a:prstGeom prst="rect">
                      <a:avLst/>
                    </a:prstGeom>
                    <a:ln>
                      <a:noFill/>
                    </a:ln>
                    <a:extLst>
                      <a:ext uri="{53640926-AAD7-44D8-BBD7-CCE9431645EC}">
                        <a14:shadowObscured xmlns:a14="http://schemas.microsoft.com/office/drawing/2010/main"/>
                      </a:ext>
                    </a:extLst>
                  </pic:spPr>
                </pic:pic>
              </a:graphicData>
            </a:graphic>
          </wp:inline>
        </w:drawing>
      </w:r>
    </w:p>
    <w:p w14:paraId="7D6BAF58" w14:textId="6E992BEA" w:rsidR="00D738D5" w:rsidRDefault="00D738D5" w:rsidP="4F337A84">
      <w:pPr>
        <w:rPr>
          <w:lang w:val="en-US"/>
        </w:rPr>
      </w:pPr>
    </w:p>
    <w:p w14:paraId="5CB814B0" w14:textId="4CDEB242" w:rsidR="00AF0D76" w:rsidRDefault="768E0295" w:rsidP="4F337A84">
      <w:pPr>
        <w:rPr>
          <w:lang w:val="en-US"/>
        </w:rPr>
      </w:pPr>
      <w:r w:rsidRPr="4F337A84">
        <w:rPr>
          <w:lang w:val="en-US"/>
        </w:rPr>
        <w:t xml:space="preserve">Of course, we also </w:t>
      </w:r>
      <w:r w:rsidR="00073ABB" w:rsidRPr="4F337A84">
        <w:rPr>
          <w:lang w:val="en-US"/>
        </w:rPr>
        <w:t>must</w:t>
      </w:r>
      <w:r w:rsidRPr="4F337A84">
        <w:rPr>
          <w:lang w:val="en-US"/>
        </w:rPr>
        <w:t xml:space="preserve"> open and close the </w:t>
      </w:r>
      <w:r w:rsidR="003F16A2">
        <w:rPr>
          <w:lang w:val="en-US"/>
        </w:rPr>
        <w:t xml:space="preserve">I²C </w:t>
      </w:r>
      <w:r w:rsidRPr="4F337A84">
        <w:rPr>
          <w:lang w:val="en-US"/>
        </w:rPr>
        <w:t>bus</w:t>
      </w:r>
    </w:p>
    <w:p w14:paraId="6F115494" w14:textId="77777777" w:rsidR="00AF0D76" w:rsidRDefault="00AF0D76" w:rsidP="4F337A84">
      <w:pPr>
        <w:rPr>
          <w:lang w:val="en-US"/>
        </w:rPr>
      </w:pPr>
    </w:p>
    <w:p w14:paraId="5666C0F8" w14:textId="77777777" w:rsidR="00AF0D76" w:rsidRDefault="00AF0D76" w:rsidP="4F337A84">
      <w:pPr>
        <w:rPr>
          <w:lang w:val="en-US"/>
        </w:rPr>
      </w:pPr>
    </w:p>
    <w:p w14:paraId="5A06E755" w14:textId="77777777" w:rsidR="00AF0D76" w:rsidRDefault="00AF0D76" w:rsidP="4F337A84">
      <w:pPr>
        <w:rPr>
          <w:lang w:val="en-US"/>
        </w:rPr>
      </w:pPr>
    </w:p>
    <w:p w14:paraId="63744192" w14:textId="77777777" w:rsidR="00AF0D76" w:rsidRDefault="00AF0D76" w:rsidP="4F337A84">
      <w:pPr>
        <w:rPr>
          <w:lang w:val="en-US"/>
        </w:rPr>
      </w:pPr>
    </w:p>
    <w:p w14:paraId="0536ABCB" w14:textId="55E59439" w:rsidR="00433AA2" w:rsidRDefault="768E0295" w:rsidP="4F337A84">
      <w:pPr>
        <w:rPr>
          <w:lang w:val="en-US"/>
        </w:rPr>
      </w:pPr>
      <w:r w:rsidRPr="4F337A84">
        <w:rPr>
          <w:lang w:val="en-US"/>
        </w:rPr>
        <w:lastRenderedPageBreak/>
        <w:t>below is an example</w:t>
      </w:r>
    </w:p>
    <w:p w14:paraId="70B85B6E" w14:textId="57FA81A7" w:rsidR="00612EC9" w:rsidRPr="00774421" w:rsidRDefault="33CD82E6" w:rsidP="4F337A84">
      <w:pPr>
        <w:rPr>
          <w:lang w:val="en-US"/>
        </w:rPr>
      </w:pPr>
      <w:r>
        <w:rPr>
          <w:noProof/>
        </w:rPr>
        <w:drawing>
          <wp:inline distT="0" distB="0" distL="0" distR="0" wp14:anchorId="6AA28C7E" wp14:editId="37E81F95">
            <wp:extent cx="5943600" cy="4457700"/>
            <wp:effectExtent l="0" t="0" r="0" b="0"/>
            <wp:docPr id="51616549" name="Picture 5161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3201232" w14:textId="335B7644" w:rsidR="3A93C8E9" w:rsidRDefault="3A93C8E9" w:rsidP="4F337A84">
      <w:pPr>
        <w:rPr>
          <w:lang w:val="en-US"/>
        </w:rPr>
      </w:pPr>
      <w:r w:rsidRPr="4F337A84">
        <w:rPr>
          <w:lang w:val="en-US"/>
        </w:rPr>
        <w:t>We can now read to values of:</w:t>
      </w:r>
    </w:p>
    <w:p w14:paraId="1309CED6" w14:textId="5A3B8D67" w:rsidR="3A93C8E9" w:rsidRDefault="3A93C8E9" w:rsidP="4F337A84">
      <w:pPr>
        <w:pStyle w:val="ListParagraph"/>
        <w:numPr>
          <w:ilvl w:val="0"/>
          <w:numId w:val="3"/>
        </w:numPr>
        <w:rPr>
          <w:szCs w:val="20"/>
          <w:lang w:val="en-US"/>
        </w:rPr>
      </w:pPr>
      <w:r w:rsidRPr="4F337A84">
        <w:rPr>
          <w:szCs w:val="20"/>
          <w:lang w:val="en-US"/>
        </w:rPr>
        <w:t>2 axes of the joysticks (channel 6 and 5)</w:t>
      </w:r>
    </w:p>
    <w:p w14:paraId="201BEA36" w14:textId="53285FAE" w:rsidR="3A93C8E9" w:rsidRDefault="3A93C8E9" w:rsidP="4F337A84">
      <w:pPr>
        <w:pStyle w:val="ListParagraph"/>
        <w:numPr>
          <w:ilvl w:val="0"/>
          <w:numId w:val="3"/>
        </w:numPr>
        <w:rPr>
          <w:szCs w:val="20"/>
          <w:lang w:val="en-US"/>
        </w:rPr>
      </w:pPr>
      <w:r w:rsidRPr="4F337A84">
        <w:rPr>
          <w:szCs w:val="20"/>
          <w:lang w:val="en-US"/>
        </w:rPr>
        <w:t>3 potentiometers (Channels 4, 3 and 2)</w:t>
      </w:r>
    </w:p>
    <w:p w14:paraId="3EAFC2EE" w14:textId="7281334F" w:rsidR="3A93C8E9" w:rsidRDefault="3A93C8E9" w:rsidP="4F337A84">
      <w:pPr>
        <w:pStyle w:val="ListParagraph"/>
        <w:numPr>
          <w:ilvl w:val="0"/>
          <w:numId w:val="3"/>
        </w:numPr>
        <w:rPr>
          <w:szCs w:val="20"/>
          <w:lang w:val="en-US"/>
        </w:rPr>
      </w:pPr>
      <w:r w:rsidRPr="4F337A84">
        <w:rPr>
          <w:szCs w:val="20"/>
          <w:lang w:val="en-US"/>
        </w:rPr>
        <w:t>Temperature sensor (Channel 0)</w:t>
      </w:r>
    </w:p>
    <w:p w14:paraId="3FD3602A" w14:textId="53A2927B" w:rsidR="3A93C8E9" w:rsidRDefault="3A93C8E9" w:rsidP="4F337A84">
      <w:pPr>
        <w:pStyle w:val="ListParagraph"/>
        <w:numPr>
          <w:ilvl w:val="0"/>
          <w:numId w:val="3"/>
        </w:numPr>
        <w:rPr>
          <w:b/>
          <w:bCs/>
          <w:szCs w:val="20"/>
          <w:highlight w:val="yellow"/>
          <w:lang w:val="en-US"/>
        </w:rPr>
      </w:pPr>
      <w:r w:rsidRPr="4F337A84">
        <w:rPr>
          <w:szCs w:val="20"/>
          <w:lang w:val="en-US"/>
        </w:rPr>
        <w:t>(External) Photoresistor (Channel 1)</w:t>
      </w:r>
      <w:r w:rsidRPr="00A871DB">
        <w:rPr>
          <w:lang w:val="en-US"/>
        </w:rPr>
        <w:br/>
      </w:r>
      <w:r w:rsidR="42AC1138" w:rsidRPr="4F337A84">
        <w:rPr>
          <w:szCs w:val="20"/>
          <w:lang w:val="en-US"/>
        </w:rPr>
        <w:t xml:space="preserve">Or any other analog sensor you connect to the pin. </w:t>
      </w:r>
    </w:p>
    <w:p w14:paraId="52D60FB6" w14:textId="68B2CF9F" w:rsidR="00152CEE" w:rsidRDefault="3FB04B9E" w:rsidP="4F337A84">
      <w:pPr>
        <w:pStyle w:val="Heading1"/>
        <w:rPr>
          <w:lang w:val="en-US"/>
        </w:rPr>
      </w:pPr>
      <w:r w:rsidRPr="4F337A84">
        <w:rPr>
          <w:lang w:val="en-US"/>
        </w:rPr>
        <w:t>Assignment I²C</w:t>
      </w:r>
    </w:p>
    <w:p w14:paraId="36214148" w14:textId="7E4F5453" w:rsidR="00073ABB" w:rsidRPr="00073ABB" w:rsidRDefault="00073ABB" w:rsidP="00073ABB">
      <w:pPr>
        <w:pStyle w:val="Heading1"/>
        <w:spacing w:after="240" w:line="259" w:lineRule="auto"/>
        <w:rPr>
          <w:sz w:val="24"/>
          <w:szCs w:val="24"/>
          <w:lang w:val="en-US"/>
        </w:rPr>
      </w:pPr>
      <w:r w:rsidRPr="00073ABB">
        <w:rPr>
          <w:sz w:val="24"/>
          <w:szCs w:val="24"/>
          <w:lang w:val="en-US"/>
        </w:rPr>
        <w:t xml:space="preserve">Before programming: </w:t>
      </w:r>
      <w:r>
        <w:rPr>
          <w:sz w:val="24"/>
          <w:szCs w:val="24"/>
          <w:lang w:val="en-US"/>
        </w:rPr>
        <w:t xml:space="preserve">create a </w:t>
      </w:r>
      <w:proofErr w:type="gramStart"/>
      <w:r>
        <w:rPr>
          <w:sz w:val="24"/>
          <w:szCs w:val="24"/>
          <w:lang w:val="en-US"/>
        </w:rPr>
        <w:t>git</w:t>
      </w:r>
      <w:proofErr w:type="gramEnd"/>
      <w:r>
        <w:rPr>
          <w:sz w:val="24"/>
          <w:szCs w:val="24"/>
          <w:lang w:val="en-US"/>
        </w:rPr>
        <w:t xml:space="preserve"> branch ADC and commit your changes in this branch (I can easily check the existence of branches via the </w:t>
      </w:r>
      <w:proofErr w:type="spellStart"/>
      <w:proofErr w:type="gramStart"/>
      <w:r>
        <w:rPr>
          <w:sz w:val="24"/>
          <w:szCs w:val="24"/>
          <w:lang w:val="en-US"/>
        </w:rPr>
        <w:t>ClassRoom</w:t>
      </w:r>
      <w:proofErr w:type="spellEnd"/>
      <w:proofErr w:type="gramEnd"/>
      <w:r>
        <w:rPr>
          <w:sz w:val="24"/>
          <w:szCs w:val="24"/>
          <w:lang w:val="en-US"/>
        </w:rPr>
        <w:t>, your git usage will influence your marks)</w:t>
      </w:r>
    </w:p>
    <w:p w14:paraId="758CD911" w14:textId="5AA22AED" w:rsidR="004764D4" w:rsidRDefault="33142A54" w:rsidP="4F337A84">
      <w:pPr>
        <w:pStyle w:val="Heading2"/>
        <w:numPr>
          <w:ilvl w:val="0"/>
          <w:numId w:val="14"/>
        </w:numPr>
        <w:rPr>
          <w:lang w:val="en-US"/>
        </w:rPr>
      </w:pPr>
      <w:r w:rsidRPr="4F337A84">
        <w:rPr>
          <w:lang w:val="en-US"/>
        </w:rPr>
        <w:t xml:space="preserve">Make sure your I2C bus is on with </w:t>
      </w:r>
      <w:proofErr w:type="spellStart"/>
      <w:proofErr w:type="gramStart"/>
      <w:r w:rsidRPr="4F337A84">
        <w:rPr>
          <w:lang w:val="en-US"/>
        </w:rPr>
        <w:t>raspi</w:t>
      </w:r>
      <w:proofErr w:type="spellEnd"/>
      <w:r w:rsidRPr="4F337A84">
        <w:rPr>
          <w:lang w:val="en-US"/>
        </w:rPr>
        <w:t>-config</w:t>
      </w:r>
      <w:proofErr w:type="gramEnd"/>
    </w:p>
    <w:p w14:paraId="70CBCE6B" w14:textId="3D77BA82" w:rsidR="00415966" w:rsidRPr="00415966" w:rsidRDefault="714D74BC" w:rsidP="4F337A84">
      <w:pPr>
        <w:rPr>
          <w:lang w:val="en-US"/>
        </w:rPr>
      </w:pPr>
      <w:proofErr w:type="spellStart"/>
      <w:r w:rsidRPr="4F337A84">
        <w:rPr>
          <w:lang w:val="en-US"/>
        </w:rPr>
        <w:t>sudo</w:t>
      </w:r>
      <w:proofErr w:type="spellEnd"/>
      <w:r w:rsidRPr="4F337A84">
        <w:rPr>
          <w:lang w:val="en-US"/>
        </w:rPr>
        <w:t xml:space="preserve"> </w:t>
      </w:r>
      <w:proofErr w:type="spellStart"/>
      <w:r w:rsidRPr="4F337A84">
        <w:rPr>
          <w:lang w:val="en-US"/>
        </w:rPr>
        <w:t>raspi</w:t>
      </w:r>
      <w:proofErr w:type="spellEnd"/>
      <w:r w:rsidRPr="4F337A84">
        <w:rPr>
          <w:lang w:val="en-US"/>
        </w:rPr>
        <w:t>-config &gt; Interface Options &gt; I2C &gt; YES</w:t>
      </w:r>
    </w:p>
    <w:p w14:paraId="1A55BB10" w14:textId="6E8E9D47" w:rsidR="00415966" w:rsidRPr="00415966" w:rsidRDefault="714D74BC" w:rsidP="4F337A84">
      <w:pPr>
        <w:rPr>
          <w:lang w:val="en-US"/>
        </w:rPr>
      </w:pPr>
      <w:r>
        <w:rPr>
          <w:noProof/>
        </w:rPr>
        <w:lastRenderedPageBreak/>
        <w:drawing>
          <wp:inline distT="0" distB="0" distL="0" distR="0" wp14:anchorId="0CE078EA" wp14:editId="057C806F">
            <wp:extent cx="5242890" cy="4019550"/>
            <wp:effectExtent l="0" t="0" r="0" b="0"/>
            <wp:docPr id="988515341" name="Picture 98851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242890" cy="4019550"/>
                    </a:xfrm>
                    <a:prstGeom prst="rect">
                      <a:avLst/>
                    </a:prstGeom>
                  </pic:spPr>
                </pic:pic>
              </a:graphicData>
            </a:graphic>
          </wp:inline>
        </w:drawing>
      </w:r>
    </w:p>
    <w:p w14:paraId="1B6D5E03" w14:textId="7715D545" w:rsidR="00D4656B" w:rsidRPr="00D4656B" w:rsidRDefault="00D4656B" w:rsidP="4F337A84">
      <w:pPr>
        <w:rPr>
          <w:lang w:val="en-US"/>
        </w:rPr>
      </w:pPr>
    </w:p>
    <w:p w14:paraId="4DFFCF42" w14:textId="6660F452" w:rsidR="00D4656B" w:rsidRDefault="4BCEECD6" w:rsidP="4F337A84">
      <w:pPr>
        <w:pStyle w:val="Heading2"/>
        <w:numPr>
          <w:ilvl w:val="0"/>
          <w:numId w:val="14"/>
        </w:numPr>
        <w:rPr>
          <w:lang w:val="en-US"/>
        </w:rPr>
      </w:pPr>
      <w:r w:rsidRPr="4F337A84">
        <w:rPr>
          <w:lang w:val="en-US"/>
        </w:rPr>
        <w:t>Check (with i2cdetect) if your component is visible. If not, adjust the speed of the bus to 100000 or lower</w:t>
      </w:r>
    </w:p>
    <w:p w14:paraId="406C3368" w14:textId="77777777" w:rsidR="00D135DD" w:rsidRDefault="00D135DD" w:rsidP="4F337A84">
      <w:pPr>
        <w:rPr>
          <w:lang w:val="en-US"/>
        </w:rPr>
      </w:pPr>
    </w:p>
    <w:p w14:paraId="309F42A9" w14:textId="481E321D" w:rsidR="00D135DD" w:rsidRDefault="0C47EDB7" w:rsidP="4F337A84">
      <w:pPr>
        <w:rPr>
          <w:lang w:val="en-US"/>
        </w:rPr>
      </w:pPr>
      <w:r>
        <w:rPr>
          <w:noProof/>
        </w:rPr>
        <w:drawing>
          <wp:inline distT="0" distB="0" distL="0" distR="0" wp14:anchorId="0B7B7D68" wp14:editId="7314664E">
            <wp:extent cx="4572000" cy="1714500"/>
            <wp:effectExtent l="0" t="0" r="0" b="0"/>
            <wp:docPr id="679914185" name="Picture 67991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572000" cy="1714500"/>
                    </a:xfrm>
                    <a:prstGeom prst="rect">
                      <a:avLst/>
                    </a:prstGeom>
                  </pic:spPr>
                </pic:pic>
              </a:graphicData>
            </a:graphic>
          </wp:inline>
        </w:drawing>
      </w:r>
    </w:p>
    <w:p w14:paraId="5FBEB775" w14:textId="75846C2F" w:rsidR="2A042284" w:rsidRDefault="2A042284" w:rsidP="4F337A84">
      <w:pPr>
        <w:rPr>
          <w:lang w:val="en-US"/>
        </w:rPr>
      </w:pPr>
    </w:p>
    <w:p w14:paraId="3EAF4914" w14:textId="37216544" w:rsidR="00D135DD" w:rsidRDefault="6C537B41" w:rsidP="4F337A84">
      <w:pPr>
        <w:rPr>
          <w:b/>
          <w:bCs/>
          <w:lang w:val="en-US"/>
        </w:rPr>
      </w:pPr>
      <w:r w:rsidRPr="4F337A84">
        <w:rPr>
          <w:b/>
          <w:bCs/>
          <w:lang w:val="en-US"/>
        </w:rPr>
        <w:t xml:space="preserve">Adjust speed if your component is connected correctly, </w:t>
      </w:r>
      <w:r w:rsidRPr="4F337A84">
        <w:rPr>
          <w:b/>
          <w:bCs/>
          <w:highlight w:val="yellow"/>
          <w:lang w:val="en-US"/>
        </w:rPr>
        <w:t>but still not visible</w:t>
      </w:r>
    </w:p>
    <w:p w14:paraId="2869C4D1" w14:textId="77777777" w:rsidR="00D135DD" w:rsidRPr="00D135DD" w:rsidRDefault="00D135DD" w:rsidP="4F337A84">
      <w:pPr>
        <w:rPr>
          <w:lang w:val="en-US"/>
        </w:rPr>
      </w:pPr>
    </w:p>
    <w:p w14:paraId="4E564712" w14:textId="11EEABDB" w:rsidR="008B224F" w:rsidRDefault="00DE12DC" w:rsidP="4F337A84">
      <w:pPr>
        <w:rPr>
          <w:lang w:val="en-US"/>
        </w:rPr>
      </w:pPr>
      <w:r>
        <w:rPr>
          <w:noProof/>
        </w:rPr>
        <w:lastRenderedPageBreak/>
        <mc:AlternateContent>
          <mc:Choice Requires="wpg">
            <w:drawing>
              <wp:inline distT="0" distB="0" distL="0" distR="0" wp14:anchorId="440EB410" wp14:editId="265991EA">
                <wp:extent cx="5756275" cy="3418205"/>
                <wp:effectExtent l="0" t="0" r="0" b="0"/>
                <wp:docPr id="312073110" name="Group 4"/>
                <wp:cNvGraphicFramePr/>
                <a:graphic xmlns:a="http://schemas.openxmlformats.org/drawingml/2006/main">
                  <a:graphicData uri="http://schemas.microsoft.com/office/word/2010/wordprocessingGroup">
                    <wpg:wgp>
                      <wpg:cNvGrpSpPr/>
                      <wpg:grpSpPr>
                        <a:xfrm>
                          <a:off x="0" y="0"/>
                          <a:ext cx="5756275" cy="3418205"/>
                          <a:chOff x="0" y="0"/>
                          <a:chExt cx="5756275" cy="3418205"/>
                        </a:xfrm>
                      </wpg:grpSpPr>
                      <pic:pic xmlns:pic="http://schemas.openxmlformats.org/drawingml/2006/picture">
                        <pic:nvPicPr>
                          <pic:cNvPr id="839936889" name="Picture 1"/>
                          <pic:cNvPicPr>
                            <a:picLocks noChangeAspect="1"/>
                          </pic:cNvPicPr>
                        </pic:nvPicPr>
                        <pic:blipFill>
                          <a:blip r:embed="rId38"/>
                          <a:stretch>
                            <a:fillRect/>
                          </a:stretch>
                        </pic:blipFill>
                        <pic:spPr>
                          <a:xfrm>
                            <a:off x="0" y="0"/>
                            <a:ext cx="5756275" cy="3418205"/>
                          </a:xfrm>
                          <a:prstGeom prst="rect">
                            <a:avLst/>
                          </a:prstGeom>
                        </pic:spPr>
                      </pic:pic>
                      <w14:contentPart bwMode="auto" r:id="rId39">
                        <w14:nvContentPartPr>
                          <w14:cNvPr id="1342610177" name="Ink 2"/>
                          <w14:cNvContentPartPr/>
                        </w14:nvContentPartPr>
                        <w14:xfrm>
                          <a:off x="3027801" y="1303912"/>
                          <a:ext cx="577701" cy="43747"/>
                        </w14:xfrm>
                      </w14:contentPart>
                    </wpg:wgp>
                  </a:graphicData>
                </a:graphic>
              </wp:inline>
            </w:drawing>
          </mc:Choice>
          <mc:Fallback xmlns:a="http://schemas.openxmlformats.org/drawingml/2006/main" xmlns:pic="http://schemas.openxmlformats.org/drawingml/2006/picture" xmlns:a14="http://schemas.microsoft.com/office/drawing/2010/main"/>
        </mc:AlternateContent>
      </w:r>
    </w:p>
    <w:p w14:paraId="269BEE0D" w14:textId="47082EA1" w:rsidR="006C1168" w:rsidRDefault="006C1168" w:rsidP="4F337A84">
      <w:pPr>
        <w:rPr>
          <w:lang w:val="en-US"/>
        </w:rPr>
      </w:pPr>
    </w:p>
    <w:p w14:paraId="1FF1C263" w14:textId="0A49E648" w:rsidR="006C1168" w:rsidRPr="008B224F" w:rsidRDefault="006C1168" w:rsidP="4F337A84">
      <w:pPr>
        <w:rPr>
          <w:lang w:val="en-US"/>
        </w:rPr>
      </w:pPr>
      <w:r w:rsidRPr="4F337A84">
        <w:rPr>
          <w:lang w:val="en-US"/>
        </w:rPr>
        <w:t xml:space="preserve">For example, if you later use an i2c o-led display, a lot of data </w:t>
      </w:r>
      <w:r w:rsidR="00AF0D76" w:rsidRPr="4F337A84">
        <w:rPr>
          <w:lang w:val="en-US"/>
        </w:rPr>
        <w:t>must</w:t>
      </w:r>
      <w:r w:rsidRPr="4F337A84">
        <w:rPr>
          <w:lang w:val="en-US"/>
        </w:rPr>
        <w:t xml:space="preserve"> be transmitted, it is useful to check if you can't place the I2C bus again (400000 = 400 kHz)</w:t>
      </w:r>
    </w:p>
    <w:p w14:paraId="33ACCDC8" w14:textId="365CB119" w:rsidR="004764D4" w:rsidRDefault="1F57C0E2" w:rsidP="4F337A84">
      <w:pPr>
        <w:pStyle w:val="Heading2"/>
        <w:numPr>
          <w:ilvl w:val="0"/>
          <w:numId w:val="14"/>
        </w:numPr>
        <w:rPr>
          <w:lang w:val="en-US"/>
        </w:rPr>
      </w:pPr>
      <w:r w:rsidRPr="4F337A84">
        <w:rPr>
          <w:lang w:val="en-US"/>
        </w:rPr>
        <w:t xml:space="preserve">Read the value of </w:t>
      </w:r>
      <w:r w:rsidR="305D4538" w:rsidRPr="4F337A84">
        <w:rPr>
          <w:lang w:val="en-US"/>
        </w:rPr>
        <w:t xml:space="preserve">1 of the </w:t>
      </w:r>
      <w:r w:rsidRPr="4F337A84">
        <w:rPr>
          <w:lang w:val="en-US"/>
        </w:rPr>
        <w:t>potentiometer</w:t>
      </w:r>
      <w:r w:rsidR="5A196586" w:rsidRPr="4F337A84">
        <w:rPr>
          <w:lang w:val="en-US"/>
        </w:rPr>
        <w:t>s</w:t>
      </w:r>
      <w:r w:rsidRPr="4F337A84">
        <w:rPr>
          <w:lang w:val="en-US"/>
        </w:rPr>
        <w:t xml:space="preserve"> (A4, A3 </w:t>
      </w:r>
      <w:r w:rsidR="4CC5CC8D" w:rsidRPr="4F337A84">
        <w:rPr>
          <w:lang w:val="en-US"/>
        </w:rPr>
        <w:t>or</w:t>
      </w:r>
      <w:r w:rsidRPr="4F337A84">
        <w:rPr>
          <w:lang w:val="en-US"/>
        </w:rPr>
        <w:t xml:space="preserve"> A2) and convert back into Volts</w:t>
      </w:r>
    </w:p>
    <w:p w14:paraId="14ACE6A8" w14:textId="7F8E0075" w:rsidR="1F57C0E2" w:rsidRDefault="1F57C0E2" w:rsidP="4F337A84">
      <w:pPr>
        <w:rPr>
          <w:b/>
          <w:bCs/>
          <w:lang w:val="en-US"/>
        </w:rPr>
      </w:pPr>
      <w:r w:rsidRPr="4F337A84">
        <w:rPr>
          <w:b/>
          <w:bCs/>
          <w:lang w:val="en-US"/>
        </w:rPr>
        <w:t xml:space="preserve">Modify the example code </w:t>
      </w:r>
    </w:p>
    <w:p w14:paraId="24901008" w14:textId="2C779821" w:rsidR="1F57C0E2" w:rsidRDefault="1F57C0E2" w:rsidP="4F337A84">
      <w:pPr>
        <w:pStyle w:val="ListParagraph"/>
        <w:numPr>
          <w:ilvl w:val="0"/>
          <w:numId w:val="2"/>
        </w:numPr>
        <w:rPr>
          <w:b/>
          <w:bCs/>
          <w:lang w:val="en-US"/>
        </w:rPr>
      </w:pPr>
      <w:r w:rsidRPr="4F337A84">
        <w:rPr>
          <w:b/>
          <w:bCs/>
          <w:lang w:val="en-US"/>
        </w:rPr>
        <w:t>Add the correct command</w:t>
      </w:r>
      <w:r w:rsidR="13F01FE7" w:rsidRPr="4F337A84">
        <w:rPr>
          <w:b/>
          <w:bCs/>
          <w:lang w:val="en-US"/>
        </w:rPr>
        <w:t xml:space="preserve"> for the channel you’ll use (or maybe for all channels already?)</w:t>
      </w:r>
    </w:p>
    <w:p w14:paraId="4FF9525D" w14:textId="23FC77DF" w:rsidR="1F57C0E2" w:rsidRDefault="1F57C0E2" w:rsidP="4F337A84">
      <w:pPr>
        <w:pStyle w:val="ListParagraph"/>
        <w:numPr>
          <w:ilvl w:val="0"/>
          <w:numId w:val="2"/>
        </w:numPr>
        <w:rPr>
          <w:b/>
          <w:bCs/>
          <w:szCs w:val="20"/>
          <w:lang w:val="en-US"/>
        </w:rPr>
      </w:pPr>
      <w:r w:rsidRPr="4F337A84">
        <w:rPr>
          <w:b/>
          <w:bCs/>
          <w:szCs w:val="20"/>
          <w:lang w:val="en-US"/>
        </w:rPr>
        <w:t xml:space="preserve">Read </w:t>
      </w:r>
      <w:r w:rsidR="4BFE793C" w:rsidRPr="4F337A84">
        <w:rPr>
          <w:b/>
          <w:bCs/>
          <w:szCs w:val="20"/>
          <w:lang w:val="en-US"/>
        </w:rPr>
        <w:t>the</w:t>
      </w:r>
      <w:r w:rsidRPr="4F337A84">
        <w:rPr>
          <w:b/>
          <w:bCs/>
          <w:szCs w:val="20"/>
          <w:lang w:val="en-US"/>
        </w:rPr>
        <w:t xml:space="preserve"> potentiometer value</w:t>
      </w:r>
      <w:r w:rsidR="38083967" w:rsidRPr="4F337A84">
        <w:rPr>
          <w:b/>
          <w:bCs/>
          <w:szCs w:val="20"/>
          <w:lang w:val="en-US"/>
        </w:rPr>
        <w:t xml:space="preserve"> (see example script above)</w:t>
      </w:r>
    </w:p>
    <w:p w14:paraId="0F07F9A5" w14:textId="491E0ABB" w:rsidR="1F57C0E2" w:rsidRDefault="1F57C0E2" w:rsidP="4F337A84">
      <w:pPr>
        <w:pStyle w:val="ListParagraph"/>
        <w:numPr>
          <w:ilvl w:val="0"/>
          <w:numId w:val="2"/>
        </w:numPr>
        <w:rPr>
          <w:b/>
          <w:bCs/>
          <w:szCs w:val="20"/>
          <w:lang w:val="en-US"/>
        </w:rPr>
      </w:pPr>
      <w:r w:rsidRPr="4F337A84">
        <w:rPr>
          <w:b/>
          <w:bCs/>
          <w:szCs w:val="20"/>
          <w:lang w:val="en-US"/>
        </w:rPr>
        <w:t xml:space="preserve">Transform into Volt (0 – </w:t>
      </w:r>
      <w:r w:rsidR="06E768F4" w:rsidRPr="4F337A84">
        <w:rPr>
          <w:b/>
          <w:bCs/>
          <w:szCs w:val="20"/>
          <w:highlight w:val="yellow"/>
          <w:lang w:val="en-US"/>
        </w:rPr>
        <w:t>5</w:t>
      </w:r>
      <w:r w:rsidRPr="4F337A84">
        <w:rPr>
          <w:b/>
          <w:bCs/>
          <w:szCs w:val="20"/>
          <w:highlight w:val="yellow"/>
          <w:lang w:val="en-US"/>
        </w:rPr>
        <w:t>V</w:t>
      </w:r>
      <w:r w:rsidRPr="4F337A84">
        <w:rPr>
          <w:b/>
          <w:bCs/>
          <w:szCs w:val="20"/>
          <w:lang w:val="en-US"/>
        </w:rPr>
        <w:t>)</w:t>
      </w:r>
    </w:p>
    <w:p w14:paraId="4CDFC60A" w14:textId="36DD7258" w:rsidR="2A042284" w:rsidRDefault="2A042284" w:rsidP="4F337A84">
      <w:pPr>
        <w:rPr>
          <w:szCs w:val="20"/>
          <w:lang w:val="en-US"/>
        </w:rPr>
      </w:pPr>
    </w:p>
    <w:p w14:paraId="156FCA83" w14:textId="73C6154C" w:rsidR="3530FCA3" w:rsidRDefault="3530FCA3" w:rsidP="4F337A84">
      <w:pPr>
        <w:rPr>
          <w:szCs w:val="20"/>
          <w:lang w:val="en-US"/>
        </w:rPr>
      </w:pPr>
      <w:r w:rsidRPr="4F337A84">
        <w:rPr>
          <w:szCs w:val="20"/>
          <w:lang w:val="en-US"/>
        </w:rPr>
        <w:t>A potentiometer is a variable resistor. The voltage will divide itself over the 2 parts created by “splitting” the resistance</w:t>
      </w:r>
      <w:r w:rsidR="797EF11D" w:rsidRPr="4F337A84">
        <w:rPr>
          <w:szCs w:val="20"/>
          <w:lang w:val="en-US"/>
        </w:rPr>
        <w:t>. We measure the voltage over 1 of these parts with our ADC.</w:t>
      </w:r>
    </w:p>
    <w:p w14:paraId="231C67D8" w14:textId="06B93FBC" w:rsidR="3530FCA3" w:rsidRDefault="3530FCA3" w:rsidP="4F337A84">
      <w:pPr>
        <w:rPr>
          <w:lang w:val="en-US"/>
        </w:rPr>
      </w:pPr>
      <w:r>
        <w:rPr>
          <w:noProof/>
        </w:rPr>
        <w:lastRenderedPageBreak/>
        <w:drawing>
          <wp:inline distT="0" distB="0" distL="0" distR="0" wp14:anchorId="49A548A6" wp14:editId="362CFD9B">
            <wp:extent cx="3293103" cy="2581275"/>
            <wp:effectExtent l="0" t="0" r="0" b="0"/>
            <wp:docPr id="1783605806" name="Picture 178360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3293103" cy="2581275"/>
                    </a:xfrm>
                    <a:prstGeom prst="rect">
                      <a:avLst/>
                    </a:prstGeom>
                  </pic:spPr>
                </pic:pic>
              </a:graphicData>
            </a:graphic>
          </wp:inline>
        </w:drawing>
      </w:r>
    </w:p>
    <w:p w14:paraId="259FFA0E" w14:textId="51DED33A" w:rsidR="2A042284" w:rsidRDefault="2A042284" w:rsidP="4F337A84">
      <w:pPr>
        <w:rPr>
          <w:lang w:val="en-US"/>
        </w:rPr>
      </w:pPr>
    </w:p>
    <w:p w14:paraId="133EE130" w14:textId="6E51AFEC" w:rsidR="004969B7" w:rsidRDefault="004969B7" w:rsidP="4F337A84">
      <w:pPr>
        <w:rPr>
          <w:lang w:val="en-US"/>
        </w:rPr>
      </w:pPr>
    </w:p>
    <w:p w14:paraId="4746968D" w14:textId="2FEEA13C" w:rsidR="7EA69680" w:rsidRDefault="7EA69680" w:rsidP="4F337A84">
      <w:pPr>
        <w:pStyle w:val="Heading2"/>
        <w:numPr>
          <w:ilvl w:val="0"/>
          <w:numId w:val="14"/>
        </w:numPr>
        <w:spacing w:line="259" w:lineRule="auto"/>
        <w:rPr>
          <w:lang w:val="en-US"/>
        </w:rPr>
      </w:pPr>
      <w:r w:rsidRPr="4F337A84">
        <w:rPr>
          <w:lang w:val="en-US"/>
        </w:rPr>
        <w:t xml:space="preserve">With the </w:t>
      </w:r>
      <w:r w:rsidR="5B599AEA" w:rsidRPr="4F337A84">
        <w:rPr>
          <w:lang w:val="en-US"/>
        </w:rPr>
        <w:t>RGB Led</w:t>
      </w:r>
    </w:p>
    <w:p w14:paraId="2E52C73B" w14:textId="4D45C3CB" w:rsidR="58FF6F49" w:rsidRDefault="58FF6F49" w:rsidP="4F337A84">
      <w:pPr>
        <w:rPr>
          <w:lang w:val="en-US"/>
        </w:rPr>
      </w:pPr>
      <w:r w:rsidRPr="4F337A84">
        <w:rPr>
          <w:lang w:val="en-US"/>
        </w:rPr>
        <w:t xml:space="preserve">We can now read the analog input values of our 3 potentiometers, and use these values </w:t>
      </w:r>
      <w:proofErr w:type="gramStart"/>
      <w:r w:rsidRPr="4F337A84">
        <w:rPr>
          <w:lang w:val="en-US"/>
        </w:rPr>
        <w:t>( 0</w:t>
      </w:r>
      <w:proofErr w:type="gramEnd"/>
      <w:r w:rsidRPr="4F337A84">
        <w:rPr>
          <w:lang w:val="en-US"/>
        </w:rPr>
        <w:t xml:space="preserve"> – </w:t>
      </w:r>
      <w:proofErr w:type="gramStart"/>
      <w:r w:rsidRPr="4F337A84">
        <w:rPr>
          <w:lang w:val="en-US"/>
        </w:rPr>
        <w:t>255 )</w:t>
      </w:r>
      <w:proofErr w:type="gramEnd"/>
      <w:r w:rsidRPr="4F337A84">
        <w:rPr>
          <w:lang w:val="en-US"/>
        </w:rPr>
        <w:t xml:space="preserve"> to control the brightness of each ‘segment’ of a RGB led with PWM (0</w:t>
      </w:r>
      <w:r w:rsidR="6BFBDCAC" w:rsidRPr="4F337A84">
        <w:rPr>
          <w:lang w:val="en-US"/>
        </w:rPr>
        <w:t xml:space="preserve"> – </w:t>
      </w:r>
      <w:r w:rsidRPr="4F337A84">
        <w:rPr>
          <w:lang w:val="en-US"/>
        </w:rPr>
        <w:t>100</w:t>
      </w:r>
      <w:r w:rsidR="6BFBDCAC" w:rsidRPr="4F337A84">
        <w:rPr>
          <w:lang w:val="en-US"/>
        </w:rPr>
        <w:t>)</w:t>
      </w:r>
      <w:r w:rsidR="3F5CF334" w:rsidRPr="4F337A84">
        <w:rPr>
          <w:lang w:val="en-US"/>
        </w:rPr>
        <w:t xml:space="preserve"> (Duty Cycle)</w:t>
      </w:r>
    </w:p>
    <w:p w14:paraId="3D16130F" w14:textId="0807A832" w:rsidR="2A042284" w:rsidRDefault="2A042284" w:rsidP="4F337A84">
      <w:pPr>
        <w:rPr>
          <w:lang w:val="en-US"/>
        </w:rPr>
      </w:pPr>
    </w:p>
    <w:p w14:paraId="3205B98F" w14:textId="707C5370" w:rsidR="69938794" w:rsidRDefault="69938794" w:rsidP="4F337A84">
      <w:pPr>
        <w:rPr>
          <w:lang w:val="en-US"/>
        </w:rPr>
      </w:pPr>
      <w:r>
        <w:rPr>
          <w:noProof/>
        </w:rPr>
        <w:drawing>
          <wp:inline distT="0" distB="0" distL="0" distR="0" wp14:anchorId="4345C30E" wp14:editId="325F94D1">
            <wp:extent cx="3676650" cy="4572000"/>
            <wp:effectExtent l="0" t="0" r="0" b="0"/>
            <wp:docPr id="912875166" name="Picture 91287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3676650" cy="4572000"/>
                    </a:xfrm>
                    <a:prstGeom prst="rect">
                      <a:avLst/>
                    </a:prstGeom>
                  </pic:spPr>
                </pic:pic>
              </a:graphicData>
            </a:graphic>
          </wp:inline>
        </w:drawing>
      </w:r>
    </w:p>
    <w:p w14:paraId="2B657A56" w14:textId="2723031D" w:rsidR="6BFBDCAC" w:rsidRDefault="6BFBDCAC" w:rsidP="4F337A84">
      <w:pPr>
        <w:rPr>
          <w:rFonts w:asciiTheme="minorHAnsi" w:eastAsiaTheme="majorEastAsia" w:hAnsiTheme="minorHAnsi" w:cstheme="majorBidi"/>
          <w:b/>
          <w:bCs/>
          <w:color w:val="E65692"/>
          <w:sz w:val="28"/>
          <w:szCs w:val="28"/>
          <w:lang w:val="en-US"/>
        </w:rPr>
      </w:pPr>
      <w:r w:rsidRPr="4F337A84">
        <w:rPr>
          <w:rFonts w:asciiTheme="minorHAnsi" w:eastAsiaTheme="majorEastAsia" w:hAnsiTheme="minorHAnsi" w:cstheme="majorBidi"/>
          <w:b/>
          <w:bCs/>
          <w:color w:val="E65692"/>
          <w:sz w:val="28"/>
          <w:szCs w:val="28"/>
          <w:lang w:val="en-US"/>
        </w:rPr>
        <w:lastRenderedPageBreak/>
        <w:t>Common Anode vs Common Cathode</w:t>
      </w:r>
    </w:p>
    <w:p w14:paraId="755EE147" w14:textId="5F1BF7F1" w:rsidR="2A042284" w:rsidRDefault="2A042284" w:rsidP="4F337A84">
      <w:pPr>
        <w:rPr>
          <w:lang w:val="en-US"/>
        </w:rPr>
      </w:pPr>
    </w:p>
    <w:p w14:paraId="7BF31038" w14:textId="0BC67A8C" w:rsidR="3BFD3012" w:rsidRDefault="3BFD3012" w:rsidP="4F337A84">
      <w:pPr>
        <w:rPr>
          <w:lang w:val="en-US"/>
        </w:rPr>
      </w:pPr>
      <w:r>
        <w:rPr>
          <w:noProof/>
        </w:rPr>
        <w:drawing>
          <wp:inline distT="0" distB="0" distL="0" distR="0" wp14:anchorId="0D7ED6A5" wp14:editId="784F0207">
            <wp:extent cx="5571069" cy="3133725"/>
            <wp:effectExtent l="0" t="0" r="0" b="0"/>
            <wp:docPr id="167475676" name="Picture 16747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571069" cy="3133725"/>
                    </a:xfrm>
                    <a:prstGeom prst="rect">
                      <a:avLst/>
                    </a:prstGeom>
                  </pic:spPr>
                </pic:pic>
              </a:graphicData>
            </a:graphic>
          </wp:inline>
        </w:drawing>
      </w:r>
    </w:p>
    <w:p w14:paraId="0B0EFB31" w14:textId="54AE1C17" w:rsidR="3BFD3012" w:rsidRDefault="3BFD3012" w:rsidP="4F337A84">
      <w:pPr>
        <w:rPr>
          <w:lang w:val="en-US"/>
        </w:rPr>
      </w:pPr>
      <w:r w:rsidRPr="4F337A84">
        <w:rPr>
          <w:lang w:val="en-US"/>
        </w:rPr>
        <w:t xml:space="preserve">When RGB </w:t>
      </w:r>
      <w:proofErr w:type="spellStart"/>
      <w:r w:rsidRPr="4F337A84">
        <w:rPr>
          <w:lang w:val="en-US"/>
        </w:rPr>
        <w:t>leds</w:t>
      </w:r>
      <w:proofErr w:type="spellEnd"/>
      <w:r w:rsidRPr="4F337A84">
        <w:rPr>
          <w:lang w:val="en-US"/>
        </w:rPr>
        <w:t xml:space="preserve"> are configured as Common Cathode, this means all 3 </w:t>
      </w:r>
      <w:proofErr w:type="spellStart"/>
      <w:r w:rsidRPr="4F337A84">
        <w:rPr>
          <w:lang w:val="en-US"/>
        </w:rPr>
        <w:t>leds</w:t>
      </w:r>
      <w:proofErr w:type="spellEnd"/>
      <w:r w:rsidRPr="4F337A84">
        <w:rPr>
          <w:lang w:val="en-US"/>
        </w:rPr>
        <w:t xml:space="preserve"> share a common connection to ground/GND. This means each pin is responsible for supplying the current the light up the corresponding led. (0V = off, 3.3V = on)</w:t>
      </w:r>
    </w:p>
    <w:p w14:paraId="089D8342" w14:textId="09850DB3" w:rsidR="3BFD3012" w:rsidRDefault="3BFD3012" w:rsidP="4F337A84">
      <w:pPr>
        <w:rPr>
          <w:lang w:val="en-US"/>
        </w:rPr>
      </w:pPr>
      <w:r w:rsidRPr="4F337A84">
        <w:rPr>
          <w:lang w:val="en-US"/>
        </w:rPr>
        <w:t xml:space="preserve">In our case, the </w:t>
      </w:r>
      <w:proofErr w:type="spellStart"/>
      <w:r w:rsidRPr="4F337A84">
        <w:rPr>
          <w:lang w:val="en-US"/>
        </w:rPr>
        <w:t>leds</w:t>
      </w:r>
      <w:proofErr w:type="spellEnd"/>
      <w:r w:rsidRPr="4F337A84">
        <w:rPr>
          <w:lang w:val="en-US"/>
        </w:rPr>
        <w:t xml:space="preserve"> are configured as </w:t>
      </w:r>
      <w:r w:rsidR="09115FA5" w:rsidRPr="4F337A84">
        <w:rPr>
          <w:lang w:val="en-US"/>
        </w:rPr>
        <w:t>C</w:t>
      </w:r>
      <w:r w:rsidRPr="4F337A84">
        <w:rPr>
          <w:lang w:val="en-US"/>
        </w:rPr>
        <w:t xml:space="preserve">ommon </w:t>
      </w:r>
      <w:r w:rsidR="5531D088" w:rsidRPr="4F337A84">
        <w:rPr>
          <w:lang w:val="en-US"/>
        </w:rPr>
        <w:t xml:space="preserve">Anode, or shared power in. This means the </w:t>
      </w:r>
      <w:proofErr w:type="spellStart"/>
      <w:r w:rsidR="5531D088" w:rsidRPr="4F337A84">
        <w:rPr>
          <w:lang w:val="en-US"/>
        </w:rPr>
        <w:t>leds</w:t>
      </w:r>
      <w:proofErr w:type="spellEnd"/>
      <w:r w:rsidR="5531D088" w:rsidRPr="4F337A84">
        <w:rPr>
          <w:lang w:val="en-US"/>
        </w:rPr>
        <w:t xml:space="preserve"> are supplied with current by default, and each pin is responsible of stopping the incoming current. </w:t>
      </w:r>
      <w:proofErr w:type="gramStart"/>
      <w:r w:rsidR="5531D088" w:rsidRPr="4F337A84">
        <w:rPr>
          <w:lang w:val="en-US"/>
        </w:rPr>
        <w:t>So</w:t>
      </w:r>
      <w:proofErr w:type="gramEnd"/>
      <w:r w:rsidR="5531D088" w:rsidRPr="4F337A84">
        <w:rPr>
          <w:lang w:val="en-US"/>
        </w:rPr>
        <w:t xml:space="preserve"> when we apply 0V to the pin, it will bloc</w:t>
      </w:r>
      <w:r w:rsidR="369236C2" w:rsidRPr="4F337A84">
        <w:rPr>
          <w:lang w:val="en-US"/>
        </w:rPr>
        <w:t xml:space="preserve">k nothing and the </w:t>
      </w:r>
      <w:proofErr w:type="gramStart"/>
      <w:r w:rsidR="369236C2" w:rsidRPr="4F337A84">
        <w:rPr>
          <w:lang w:val="en-US"/>
        </w:rPr>
        <w:t>led</w:t>
      </w:r>
      <w:proofErr w:type="gramEnd"/>
      <w:r w:rsidR="369236C2" w:rsidRPr="4F337A84">
        <w:rPr>
          <w:lang w:val="en-US"/>
        </w:rPr>
        <w:t xml:space="preserve"> will shine in full brightness. If we apply 1V we will have a smaller voltage drop, so less current, so less brightness. When we apply 3.3V (the maximum of our GPIO pins) the led </w:t>
      </w:r>
      <w:r w:rsidR="369236C2" w:rsidRPr="4F337A84">
        <w:rPr>
          <w:b/>
          <w:bCs/>
          <w:lang w:val="en-US"/>
        </w:rPr>
        <w:t>should</w:t>
      </w:r>
      <w:r w:rsidR="369236C2" w:rsidRPr="4F337A84">
        <w:rPr>
          <w:lang w:val="en-US"/>
        </w:rPr>
        <w:t xml:space="preserve"> be off.</w:t>
      </w:r>
    </w:p>
    <w:p w14:paraId="3D0B048D" w14:textId="1381745A" w:rsidR="5D437003" w:rsidRDefault="5D437003" w:rsidP="4F337A84">
      <w:pPr>
        <w:rPr>
          <w:lang w:val="en-US"/>
        </w:rPr>
      </w:pPr>
      <w:r w:rsidRPr="4F337A84">
        <w:rPr>
          <w:lang w:val="en-US"/>
        </w:rPr>
        <w:t>Our board is wired wrong and the common voltage is not 3.3V but 5V. This means, even if we supply the full 3.3V our pins can give, there will always be some voltage left, so the led segments will never truly be off.</w:t>
      </w:r>
    </w:p>
    <w:p w14:paraId="48312D28" w14:textId="4E320E83" w:rsidR="5D437003" w:rsidRDefault="5D437003" w:rsidP="4F337A84">
      <w:pPr>
        <w:rPr>
          <w:lang w:val="en-US"/>
        </w:rPr>
      </w:pPr>
      <w:proofErr w:type="gramStart"/>
      <w:r w:rsidRPr="4F337A84">
        <w:rPr>
          <w:lang w:val="en-US"/>
        </w:rPr>
        <w:t>So</w:t>
      </w:r>
      <w:proofErr w:type="gramEnd"/>
      <w:r w:rsidRPr="4F337A84">
        <w:rPr>
          <w:lang w:val="en-US"/>
        </w:rPr>
        <w:t xml:space="preserve"> when we want the RED </w:t>
      </w:r>
      <w:proofErr w:type="gramStart"/>
      <w:r w:rsidRPr="4F337A84">
        <w:rPr>
          <w:lang w:val="en-US"/>
        </w:rPr>
        <w:t>led</w:t>
      </w:r>
      <w:proofErr w:type="gramEnd"/>
      <w:r w:rsidRPr="4F337A84">
        <w:rPr>
          <w:lang w:val="en-US"/>
        </w:rPr>
        <w:t xml:space="preserve"> to light up, in common cathode we would use the RGB/PWM values 100,0,0</w:t>
      </w:r>
    </w:p>
    <w:p w14:paraId="0E27B3A9" w14:textId="697627E2" w:rsidR="5D437003" w:rsidRDefault="5D437003" w:rsidP="4F337A84">
      <w:pPr>
        <w:rPr>
          <w:lang w:val="en-US"/>
        </w:rPr>
      </w:pPr>
      <w:r w:rsidRPr="4F337A84">
        <w:rPr>
          <w:lang w:val="en-US"/>
        </w:rPr>
        <w:t>But in our case, this would block the red led, and allow green and blue to shine as bright as they can</w:t>
      </w:r>
    </w:p>
    <w:p w14:paraId="301649F1" w14:textId="4E45EAE8" w:rsidR="5D437003" w:rsidRDefault="5D437003" w:rsidP="4F337A84">
      <w:pPr>
        <w:rPr>
          <w:lang w:val="en-US"/>
        </w:rPr>
      </w:pPr>
      <w:r w:rsidRPr="4F337A84">
        <w:rPr>
          <w:lang w:val="en-US"/>
        </w:rPr>
        <w:t>We will need to invert our values, so 100, 0, 0 would become 0, 100, 100</w:t>
      </w:r>
    </w:p>
    <w:p w14:paraId="668DFA1B" w14:textId="7086D25B" w:rsidR="2A042284" w:rsidRDefault="2A042284" w:rsidP="4F337A84">
      <w:pPr>
        <w:rPr>
          <w:lang w:val="en-US"/>
        </w:rPr>
      </w:pPr>
    </w:p>
    <w:p w14:paraId="257B98E8" w14:textId="3351EEF1" w:rsidR="036CED7E" w:rsidRDefault="036CED7E" w:rsidP="4F337A84">
      <w:pPr>
        <w:rPr>
          <w:rFonts w:asciiTheme="minorHAnsi" w:eastAsiaTheme="majorEastAsia" w:hAnsiTheme="minorHAnsi" w:cstheme="majorBidi"/>
          <w:b/>
          <w:bCs/>
          <w:color w:val="E65692"/>
          <w:sz w:val="28"/>
          <w:szCs w:val="28"/>
          <w:lang w:val="en-US"/>
        </w:rPr>
      </w:pPr>
      <w:r w:rsidRPr="4F337A84">
        <w:rPr>
          <w:rFonts w:asciiTheme="minorHAnsi" w:eastAsiaTheme="majorEastAsia" w:hAnsiTheme="minorHAnsi" w:cstheme="majorBidi"/>
          <w:b/>
          <w:bCs/>
          <w:color w:val="E65692"/>
          <w:sz w:val="28"/>
          <w:szCs w:val="28"/>
          <w:lang w:val="en-US"/>
        </w:rPr>
        <w:t>Assignment:</w:t>
      </w:r>
    </w:p>
    <w:p w14:paraId="78BACCA3" w14:textId="6FA01CE3" w:rsidR="528063BA" w:rsidRDefault="528063BA" w:rsidP="4F337A84">
      <w:pPr>
        <w:rPr>
          <w:b/>
          <w:bCs/>
          <w:lang w:val="en-US"/>
        </w:rPr>
      </w:pPr>
      <w:r w:rsidRPr="4F337A84">
        <w:rPr>
          <w:b/>
          <w:bCs/>
          <w:lang w:val="en-US"/>
        </w:rPr>
        <w:t>Write a program that can read the values of the 3 potentiometers, and use them to</w:t>
      </w:r>
      <w:r w:rsidR="4C3BFC39" w:rsidRPr="4F337A84">
        <w:rPr>
          <w:b/>
          <w:bCs/>
          <w:lang w:val="en-US"/>
        </w:rPr>
        <w:t xml:space="preserve"> control the RGB led segments (PWM)</w:t>
      </w:r>
    </w:p>
    <w:p w14:paraId="08E08EAF" w14:textId="1B077A71" w:rsidR="4C3BFC39" w:rsidRDefault="4C3BFC39" w:rsidP="4F337A84">
      <w:pPr>
        <w:rPr>
          <w:b/>
          <w:bCs/>
          <w:lang w:val="en-US"/>
        </w:rPr>
      </w:pPr>
      <w:r w:rsidRPr="4F337A84">
        <w:rPr>
          <w:b/>
          <w:bCs/>
          <w:lang w:val="en-US"/>
        </w:rPr>
        <w:t>Use 1 of the 4 buttons to turn the “system” on and off (but the RGB led will never be completely off....)</w:t>
      </w:r>
      <w:r w:rsidR="3C981F1C" w:rsidRPr="4F337A84">
        <w:rPr>
          <w:b/>
          <w:bCs/>
          <w:lang w:val="en-US"/>
        </w:rPr>
        <w:t xml:space="preserve"> using events</w:t>
      </w:r>
    </w:p>
    <w:p w14:paraId="434E6CD5" w14:textId="0BD82796" w:rsidR="2A042284" w:rsidRDefault="2A042284" w:rsidP="4F337A84">
      <w:pPr>
        <w:rPr>
          <w:b/>
          <w:bCs/>
          <w:lang w:val="en-US"/>
        </w:rPr>
      </w:pPr>
    </w:p>
    <w:p w14:paraId="2140D2B2" w14:textId="77777777" w:rsidR="008C7486" w:rsidRDefault="008C7486" w:rsidP="4F337A84">
      <w:pPr>
        <w:pStyle w:val="Heading1"/>
        <w:spacing w:after="240" w:line="259" w:lineRule="auto"/>
        <w:rPr>
          <w:lang w:val="en-US"/>
        </w:rPr>
      </w:pPr>
    </w:p>
    <w:p w14:paraId="34DDD127" w14:textId="7A7FBFD8" w:rsidR="2A042284" w:rsidRDefault="00AF0D76" w:rsidP="008C7486">
      <w:pPr>
        <w:pStyle w:val="Heading1"/>
        <w:spacing w:after="240" w:line="259" w:lineRule="auto"/>
        <w:rPr>
          <w:lang w:val="en-US"/>
        </w:rPr>
      </w:pPr>
      <w:r>
        <w:rPr>
          <w:lang w:val="en-US"/>
        </w:rPr>
        <w:t>DON’T FORGET TO GIT</w:t>
      </w:r>
      <w:r w:rsidR="2BD5D0F8" w:rsidRPr="4F337A84">
        <w:rPr>
          <w:lang w:val="en-US"/>
        </w:rPr>
        <w:t xml:space="preserve"> COMMIT</w:t>
      </w:r>
      <w:r>
        <w:rPr>
          <w:lang w:val="en-US"/>
        </w:rPr>
        <w:t xml:space="preserve"> </w:t>
      </w:r>
      <w:proofErr w:type="gramStart"/>
      <w:r>
        <w:rPr>
          <w:lang w:val="en-US"/>
        </w:rPr>
        <w:t>and</w:t>
      </w:r>
      <w:proofErr w:type="gramEnd"/>
      <w:r>
        <w:rPr>
          <w:lang w:val="en-US"/>
        </w:rPr>
        <w:t xml:space="preserve"> </w:t>
      </w:r>
      <w:r w:rsidR="2BD5D0F8" w:rsidRPr="4F337A84">
        <w:rPr>
          <w:lang w:val="en-US"/>
        </w:rPr>
        <w:t xml:space="preserve">SYNC </w:t>
      </w:r>
    </w:p>
    <w:p w14:paraId="62C11354" w14:textId="77777777" w:rsidR="00C74208" w:rsidRDefault="00C74208" w:rsidP="4F337A84">
      <w:pPr>
        <w:rPr>
          <w:lang w:val="en-US"/>
        </w:rPr>
      </w:pPr>
    </w:p>
    <w:p w14:paraId="7F098806" w14:textId="5520C51E" w:rsidR="00C74208" w:rsidRDefault="00C74208" w:rsidP="4F337A84">
      <w:pPr>
        <w:rPr>
          <w:lang w:val="en-US"/>
        </w:rPr>
      </w:pPr>
      <w:r>
        <w:rPr>
          <w:lang w:val="en-US"/>
        </w:rPr>
        <w:t>Go to source control tab</w:t>
      </w:r>
    </w:p>
    <w:p w14:paraId="056A1814" w14:textId="3721FE57" w:rsidR="00C74208" w:rsidRDefault="00C74208" w:rsidP="4F337A84">
      <w:pPr>
        <w:rPr>
          <w:lang w:val="en-US"/>
        </w:rPr>
      </w:pPr>
      <w:r w:rsidRPr="00C74208">
        <w:rPr>
          <w:noProof/>
          <w:lang w:val="en-US"/>
        </w:rPr>
        <w:drawing>
          <wp:inline distT="0" distB="0" distL="0" distR="0" wp14:anchorId="2E271810" wp14:editId="54BE908B">
            <wp:extent cx="743054" cy="743054"/>
            <wp:effectExtent l="0" t="0" r="0" b="0"/>
            <wp:docPr id="6370697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69790" name="Picture 1" descr="A screen shot of a computer&#10;&#10;AI-generated content may be incorrect."/>
                    <pic:cNvPicPr/>
                  </pic:nvPicPr>
                  <pic:blipFill>
                    <a:blip r:embed="rId43"/>
                    <a:stretch>
                      <a:fillRect/>
                    </a:stretch>
                  </pic:blipFill>
                  <pic:spPr>
                    <a:xfrm>
                      <a:off x="0" y="0"/>
                      <a:ext cx="743054" cy="743054"/>
                    </a:xfrm>
                    <a:prstGeom prst="rect">
                      <a:avLst/>
                    </a:prstGeom>
                  </pic:spPr>
                </pic:pic>
              </a:graphicData>
            </a:graphic>
          </wp:inline>
        </w:drawing>
      </w:r>
    </w:p>
    <w:p w14:paraId="591F6BC9" w14:textId="77777777" w:rsidR="00C74208" w:rsidRDefault="00C74208" w:rsidP="4F337A84">
      <w:pPr>
        <w:rPr>
          <w:lang w:val="en-US"/>
        </w:rPr>
      </w:pPr>
    </w:p>
    <w:p w14:paraId="5ADC6940" w14:textId="270E2A3D" w:rsidR="00C74208" w:rsidRDefault="00C74208" w:rsidP="4F337A84">
      <w:pPr>
        <w:rPr>
          <w:lang w:val="en-US"/>
        </w:rPr>
      </w:pPr>
      <w:r>
        <w:rPr>
          <w:lang w:val="en-US"/>
        </w:rPr>
        <w:t>Press the “+” button next to the files you want to commit</w:t>
      </w:r>
    </w:p>
    <w:p w14:paraId="289A6BCC" w14:textId="77777777" w:rsidR="00C74208" w:rsidRDefault="00C74208" w:rsidP="4F337A84">
      <w:pPr>
        <w:rPr>
          <w:lang w:val="en-US"/>
        </w:rPr>
      </w:pPr>
    </w:p>
    <w:p w14:paraId="214A32A5" w14:textId="48A26956" w:rsidR="00C74208" w:rsidRDefault="00C74208" w:rsidP="4F337A84">
      <w:pPr>
        <w:rPr>
          <w:lang w:val="en-US"/>
        </w:rPr>
      </w:pPr>
      <w:r w:rsidRPr="00C74208">
        <w:rPr>
          <w:noProof/>
          <w:lang w:val="en-US"/>
        </w:rPr>
        <w:drawing>
          <wp:inline distT="0" distB="0" distL="0" distR="0" wp14:anchorId="19AFF065" wp14:editId="24543871">
            <wp:extent cx="5756275" cy="2901315"/>
            <wp:effectExtent l="0" t="0" r="0" b="0"/>
            <wp:docPr id="16842430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3066" name="Picture 1" descr="A screenshot of a computer program&#10;&#10;AI-generated content may be incorrect."/>
                    <pic:cNvPicPr/>
                  </pic:nvPicPr>
                  <pic:blipFill>
                    <a:blip r:embed="rId44"/>
                    <a:stretch>
                      <a:fillRect/>
                    </a:stretch>
                  </pic:blipFill>
                  <pic:spPr>
                    <a:xfrm>
                      <a:off x="0" y="0"/>
                      <a:ext cx="5756275" cy="2901315"/>
                    </a:xfrm>
                    <a:prstGeom prst="rect">
                      <a:avLst/>
                    </a:prstGeom>
                  </pic:spPr>
                </pic:pic>
              </a:graphicData>
            </a:graphic>
          </wp:inline>
        </w:drawing>
      </w:r>
    </w:p>
    <w:p w14:paraId="1B1589CD" w14:textId="6DCA767A" w:rsidR="00C74208" w:rsidRDefault="00C74208" w:rsidP="4F337A84">
      <w:pPr>
        <w:rPr>
          <w:lang w:val="en-US"/>
        </w:rPr>
      </w:pPr>
      <w:r>
        <w:rPr>
          <w:lang w:val="en-US"/>
        </w:rPr>
        <w:t>These files will be staged</w:t>
      </w:r>
    </w:p>
    <w:p w14:paraId="4DC79C84" w14:textId="125C4183" w:rsidR="00C74208" w:rsidRDefault="00C74208" w:rsidP="4F337A84">
      <w:pPr>
        <w:rPr>
          <w:lang w:val="en-US"/>
        </w:rPr>
      </w:pPr>
      <w:r w:rsidRPr="00C74208">
        <w:rPr>
          <w:noProof/>
          <w:lang w:val="en-US"/>
        </w:rPr>
        <w:drawing>
          <wp:inline distT="0" distB="0" distL="0" distR="0" wp14:anchorId="7849EE64" wp14:editId="2134F664">
            <wp:extent cx="5572903" cy="2267266"/>
            <wp:effectExtent l="0" t="0" r="8890" b="0"/>
            <wp:docPr id="15793576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57680" name="Picture 1" descr="A screen shot of a computer&#10;&#10;AI-generated content may be incorrect."/>
                    <pic:cNvPicPr/>
                  </pic:nvPicPr>
                  <pic:blipFill>
                    <a:blip r:embed="rId45"/>
                    <a:stretch>
                      <a:fillRect/>
                    </a:stretch>
                  </pic:blipFill>
                  <pic:spPr>
                    <a:xfrm>
                      <a:off x="0" y="0"/>
                      <a:ext cx="5572903" cy="2267266"/>
                    </a:xfrm>
                    <a:prstGeom prst="rect">
                      <a:avLst/>
                    </a:prstGeom>
                  </pic:spPr>
                </pic:pic>
              </a:graphicData>
            </a:graphic>
          </wp:inline>
        </w:drawing>
      </w:r>
    </w:p>
    <w:p w14:paraId="2326C3DF" w14:textId="77777777" w:rsidR="00C74208" w:rsidRDefault="00C74208" w:rsidP="4F337A84">
      <w:pPr>
        <w:rPr>
          <w:lang w:val="en-US"/>
        </w:rPr>
      </w:pPr>
    </w:p>
    <w:p w14:paraId="46368BB5" w14:textId="04626F97" w:rsidR="00C74208" w:rsidRDefault="00C74208" w:rsidP="4F337A84">
      <w:pPr>
        <w:rPr>
          <w:lang w:val="en-US"/>
        </w:rPr>
      </w:pPr>
      <w:r>
        <w:rPr>
          <w:lang w:val="en-US"/>
        </w:rPr>
        <w:lastRenderedPageBreak/>
        <w:t>Next, we can enter a message (</w:t>
      </w:r>
      <w:proofErr w:type="gramStart"/>
      <w:r>
        <w:rPr>
          <w:lang w:val="en-US"/>
        </w:rPr>
        <w:t>telling</w:t>
      </w:r>
      <w:proofErr w:type="gramEnd"/>
      <w:r>
        <w:rPr>
          <w:lang w:val="en-US"/>
        </w:rPr>
        <w:t xml:space="preserve"> about the changes we’ve made) and press commit</w:t>
      </w:r>
    </w:p>
    <w:p w14:paraId="508A3F94" w14:textId="4A10DFEB" w:rsidR="00C74208" w:rsidRDefault="00C74208" w:rsidP="4F337A84">
      <w:pPr>
        <w:rPr>
          <w:lang w:val="en-US"/>
        </w:rPr>
      </w:pPr>
      <w:r w:rsidRPr="00C74208">
        <w:rPr>
          <w:noProof/>
          <w:lang w:val="en-US"/>
        </w:rPr>
        <w:drawing>
          <wp:inline distT="0" distB="0" distL="0" distR="0" wp14:anchorId="046B1FE7" wp14:editId="0CA4C65A">
            <wp:extent cx="5572903" cy="2657846"/>
            <wp:effectExtent l="0" t="0" r="8890" b="9525"/>
            <wp:docPr id="18145650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65065" name="Picture 1" descr="A screen shot of a computer&#10;&#10;AI-generated content may be incorrect."/>
                    <pic:cNvPicPr/>
                  </pic:nvPicPr>
                  <pic:blipFill>
                    <a:blip r:embed="rId46"/>
                    <a:stretch>
                      <a:fillRect/>
                    </a:stretch>
                  </pic:blipFill>
                  <pic:spPr>
                    <a:xfrm>
                      <a:off x="0" y="0"/>
                      <a:ext cx="5572903" cy="2657846"/>
                    </a:xfrm>
                    <a:prstGeom prst="rect">
                      <a:avLst/>
                    </a:prstGeom>
                  </pic:spPr>
                </pic:pic>
              </a:graphicData>
            </a:graphic>
          </wp:inline>
        </w:drawing>
      </w:r>
    </w:p>
    <w:p w14:paraId="4711B049" w14:textId="77777777" w:rsidR="00C74208" w:rsidRDefault="00C74208" w:rsidP="4F337A84">
      <w:pPr>
        <w:rPr>
          <w:lang w:val="en-US"/>
        </w:rPr>
      </w:pPr>
    </w:p>
    <w:p w14:paraId="110132F9" w14:textId="77777777" w:rsidR="00C74208" w:rsidRDefault="00C74208" w:rsidP="00C74208">
      <w:pPr>
        <w:rPr>
          <w:lang w:val="en-US"/>
        </w:rPr>
      </w:pPr>
      <w:r w:rsidRPr="00C74208">
        <w:rPr>
          <w:noProof/>
          <w:lang w:val="en-US"/>
        </w:rPr>
        <w:drawing>
          <wp:inline distT="0" distB="0" distL="0" distR="0" wp14:anchorId="26DEC83B" wp14:editId="4BB43442">
            <wp:extent cx="4277322" cy="1381318"/>
            <wp:effectExtent l="0" t="0" r="0" b="9525"/>
            <wp:docPr id="900750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50737" name="Picture 1" descr="A screenshot of a computer&#10;&#10;AI-generated content may be incorrect."/>
                    <pic:cNvPicPr/>
                  </pic:nvPicPr>
                  <pic:blipFill>
                    <a:blip r:embed="rId47"/>
                    <a:stretch>
                      <a:fillRect/>
                    </a:stretch>
                  </pic:blipFill>
                  <pic:spPr>
                    <a:xfrm>
                      <a:off x="0" y="0"/>
                      <a:ext cx="4277322" cy="1381318"/>
                    </a:xfrm>
                    <a:prstGeom prst="rect">
                      <a:avLst/>
                    </a:prstGeom>
                  </pic:spPr>
                </pic:pic>
              </a:graphicData>
            </a:graphic>
          </wp:inline>
        </w:drawing>
      </w:r>
    </w:p>
    <w:p w14:paraId="760D3D11" w14:textId="77777777" w:rsidR="00C74208" w:rsidRDefault="00C74208" w:rsidP="00C74208">
      <w:pPr>
        <w:rPr>
          <w:lang w:val="en-US"/>
        </w:rPr>
      </w:pPr>
      <w:r>
        <w:rPr>
          <w:lang w:val="en-US"/>
        </w:rPr>
        <w:t xml:space="preserve">When first committing you’ll need to tell the system (Raspberry Pi) who you are, see: </w:t>
      </w:r>
      <w:hyperlink r:id="rId48" w:history="1">
        <w:r w:rsidRPr="000A701A">
          <w:rPr>
            <w:rStyle w:val="Hyperlink"/>
            <w:lang w:val="en-US"/>
          </w:rPr>
          <w:t>https://support.atlassian.com/bitbucket-cloud/docs/configure-your-dvcs-username-for-commits/</w:t>
        </w:r>
      </w:hyperlink>
    </w:p>
    <w:p w14:paraId="74ECA15F" w14:textId="77777777" w:rsidR="00C74208" w:rsidRDefault="00C74208" w:rsidP="00C74208">
      <w:pPr>
        <w:rPr>
          <w:lang w:val="en-US"/>
        </w:rPr>
      </w:pPr>
    </w:p>
    <w:p w14:paraId="34F79E71" w14:textId="77777777" w:rsidR="00C74208" w:rsidRDefault="00C74208" w:rsidP="00C74208">
      <w:pPr>
        <w:rPr>
          <w:lang w:val="en-US"/>
        </w:rPr>
      </w:pPr>
      <w:r w:rsidRPr="00C74208">
        <w:rPr>
          <w:noProof/>
          <w:lang w:val="en-US"/>
        </w:rPr>
        <w:drawing>
          <wp:inline distT="0" distB="0" distL="0" distR="0" wp14:anchorId="5B45A3FD" wp14:editId="19B0FCDA">
            <wp:extent cx="5756275" cy="2186305"/>
            <wp:effectExtent l="0" t="0" r="0" b="4445"/>
            <wp:docPr id="428479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79020" name="Picture 1" descr="A screenshot of a computer&#10;&#10;AI-generated content may be incorrect."/>
                    <pic:cNvPicPr/>
                  </pic:nvPicPr>
                  <pic:blipFill>
                    <a:blip r:embed="rId49"/>
                    <a:stretch>
                      <a:fillRect/>
                    </a:stretch>
                  </pic:blipFill>
                  <pic:spPr>
                    <a:xfrm>
                      <a:off x="0" y="0"/>
                      <a:ext cx="5756275" cy="2186305"/>
                    </a:xfrm>
                    <a:prstGeom prst="rect">
                      <a:avLst/>
                    </a:prstGeom>
                  </pic:spPr>
                </pic:pic>
              </a:graphicData>
            </a:graphic>
          </wp:inline>
        </w:drawing>
      </w:r>
    </w:p>
    <w:p w14:paraId="1A86224E" w14:textId="77777777" w:rsidR="00C74208" w:rsidRDefault="00C74208" w:rsidP="00C74208">
      <w:pPr>
        <w:rPr>
          <w:lang w:val="en-US"/>
        </w:rPr>
      </w:pPr>
    </w:p>
    <w:p w14:paraId="71958AF8" w14:textId="09C1F998" w:rsidR="00C74208" w:rsidRDefault="00C74208" w:rsidP="4F337A84">
      <w:pPr>
        <w:rPr>
          <w:lang w:val="en-US"/>
        </w:rPr>
      </w:pPr>
      <w:r>
        <w:rPr>
          <w:lang w:val="en-US"/>
        </w:rPr>
        <w:t xml:space="preserve">After </w:t>
      </w:r>
      <w:proofErr w:type="gramStart"/>
      <w:r>
        <w:rPr>
          <w:lang w:val="en-US"/>
        </w:rPr>
        <w:t>committing</w:t>
      </w:r>
      <w:proofErr w:type="gramEnd"/>
      <w:r>
        <w:rPr>
          <w:lang w:val="en-US"/>
        </w:rPr>
        <w:t xml:space="preserve"> we can </w:t>
      </w:r>
      <w:r w:rsidRPr="00C74208">
        <w:rPr>
          <w:b/>
          <w:bCs/>
          <w:lang w:val="en-US"/>
        </w:rPr>
        <w:t>sync</w:t>
      </w:r>
      <w:r w:rsidR="008C7486">
        <w:rPr>
          <w:b/>
          <w:bCs/>
          <w:lang w:val="en-US"/>
        </w:rPr>
        <w:t xml:space="preserve"> or push</w:t>
      </w:r>
      <w:r>
        <w:rPr>
          <w:lang w:val="en-US"/>
        </w:rPr>
        <w:t xml:space="preserve"> with the cloud/internet</w:t>
      </w:r>
    </w:p>
    <w:sectPr w:rsidR="00C74208" w:rsidSect="00403EE5">
      <w:headerReference w:type="even" r:id="rId50"/>
      <w:headerReference w:type="default" r:id="rId51"/>
      <w:footerReference w:type="even" r:id="rId52"/>
      <w:footerReference w:type="default" r:id="rId53"/>
      <w:pgSz w:w="11900" w:h="16840"/>
      <w:pgMar w:top="1134"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C7B3" w14:textId="77777777" w:rsidR="00774057" w:rsidRDefault="00774057" w:rsidP="002C1948">
      <w:pPr>
        <w:spacing w:after="0"/>
      </w:pPr>
      <w:r>
        <w:separator/>
      </w:r>
    </w:p>
  </w:endnote>
  <w:endnote w:type="continuationSeparator" w:id="0">
    <w:p w14:paraId="5BABF173" w14:textId="77777777" w:rsidR="00774057" w:rsidRDefault="00774057" w:rsidP="002C1948">
      <w:pPr>
        <w:spacing w:after="0"/>
      </w:pPr>
      <w:r>
        <w:continuationSeparator/>
      </w:r>
    </w:p>
  </w:endnote>
  <w:endnote w:type="continuationNotice" w:id="1">
    <w:p w14:paraId="26AA32BC" w14:textId="77777777" w:rsidR="00774057" w:rsidRDefault="0077405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w:altName w:val="Calibri"/>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DF79AF" w:rsidRPr="00A871DB" w14:paraId="2E816514" w14:textId="77777777" w:rsidTr="5323D1DB">
      <w:tc>
        <w:tcPr>
          <w:tcW w:w="1815" w:type="pct"/>
        </w:tcPr>
        <w:p w14:paraId="7C015294" w14:textId="77777777" w:rsidR="00DF79AF" w:rsidRPr="000C578D" w:rsidRDefault="00DF79AF" w:rsidP="005B11C2">
          <w:pPr>
            <w:pStyle w:val="HeaderOrFooter"/>
          </w:pPr>
          <w:r w:rsidRPr="000C578D">
            <w:rPr>
              <w:noProof/>
              <w:lang w:eastAsia="nl-BE"/>
            </w:rPr>
            <w:drawing>
              <wp:inline distT="0" distB="0" distL="0" distR="0" wp14:anchorId="26178CE7" wp14:editId="7085490A">
                <wp:extent cx="914400" cy="345702"/>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5702"/>
                        </a:xfrm>
                        <a:prstGeom prst="rect">
                          <a:avLst/>
                        </a:prstGeom>
                        <a:noFill/>
                        <a:ln>
                          <a:noFill/>
                        </a:ln>
                      </pic:spPr>
                    </pic:pic>
                  </a:graphicData>
                </a:graphic>
              </wp:inline>
            </w:drawing>
          </w:r>
        </w:p>
      </w:tc>
      <w:tc>
        <w:tcPr>
          <w:tcW w:w="3185" w:type="pct"/>
          <w:vAlign w:val="center"/>
        </w:tcPr>
        <w:p w14:paraId="59C9E2FD" w14:textId="77777777" w:rsidR="00DF79AF" w:rsidRPr="00DD724F" w:rsidRDefault="00DF79AF" w:rsidP="005B11C2">
          <w:pPr>
            <w:pStyle w:val="HeaderOrFooter"/>
            <w:ind w:left="113"/>
            <w:rPr>
              <w:lang w:val="en-US"/>
            </w:rPr>
          </w:pPr>
          <w:r w:rsidRPr="00A871DB">
            <w:rPr>
              <w:lang w:val="en-US"/>
            </w:rPr>
            <w:t>SCHOOL YEAR 2012-2013</w:t>
          </w:r>
        </w:p>
        <w:p w14:paraId="3115DB0E" w14:textId="77777777" w:rsidR="00DF79AF" w:rsidRPr="00DD724F" w:rsidRDefault="00DF79AF" w:rsidP="005B11C2">
          <w:pPr>
            <w:pStyle w:val="HeaderOrFooter"/>
            <w:ind w:left="113"/>
            <w:rPr>
              <w:lang w:val="en-US"/>
            </w:rPr>
          </w:pPr>
          <w:r w:rsidRPr="00A871DB">
            <w:rPr>
              <w:lang w:val="en-US"/>
            </w:rPr>
            <w:t>NEW MEDIA AND COMMUNICATION TECHNOLOGY</w:t>
          </w:r>
        </w:p>
      </w:tc>
    </w:tr>
  </w:tbl>
  <w:p w14:paraId="350F8490" w14:textId="77777777" w:rsidR="00DF79AF" w:rsidRPr="00DD724F" w:rsidRDefault="00DF79AF">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DF79AF" w:rsidRPr="00A63D60" w14:paraId="31F54CED" w14:textId="77777777" w:rsidTr="00EA5733">
      <w:tc>
        <w:tcPr>
          <w:tcW w:w="1815" w:type="pct"/>
        </w:tcPr>
        <w:p w14:paraId="28C84F2A" w14:textId="1F868A93" w:rsidR="00DF79AF" w:rsidRPr="000C578D" w:rsidRDefault="00DF79AF" w:rsidP="00C02078">
          <w:pPr>
            <w:pStyle w:val="HeaderOrFooter"/>
            <w:spacing w:after="120"/>
          </w:pPr>
        </w:p>
      </w:tc>
      <w:tc>
        <w:tcPr>
          <w:tcW w:w="3185" w:type="pct"/>
          <w:vAlign w:val="center"/>
        </w:tcPr>
        <w:p w14:paraId="2791D720" w14:textId="77777777" w:rsidR="00DF79AF" w:rsidRDefault="00DF79AF" w:rsidP="00DB3CA4">
          <w:pPr>
            <w:pStyle w:val="HeaderOrFooter"/>
            <w:ind w:left="113"/>
            <w:jc w:val="right"/>
            <w:rPr>
              <w:caps/>
              <w:szCs w:val="18"/>
            </w:rPr>
          </w:pPr>
        </w:p>
        <w:p w14:paraId="20F6AA70" w14:textId="1040DA71" w:rsidR="00DF79AF" w:rsidRPr="00DD724F" w:rsidRDefault="0003367E" w:rsidP="00DB3CA4">
          <w:pPr>
            <w:pStyle w:val="HeaderOrFooter"/>
            <w:ind w:left="113"/>
            <w:jc w:val="right"/>
            <w:rPr>
              <w:lang w:val="en-US"/>
            </w:rPr>
          </w:pPr>
          <w:r>
            <w:rPr>
              <w:caps/>
              <w:szCs w:val="18"/>
            </w:rPr>
            <w:t xml:space="preserve">MULTIMEDIA </w:t>
          </w:r>
          <w:r>
            <w:rPr>
              <w:caps/>
              <w:szCs w:val="18"/>
            </w:rPr>
            <w:t>&amp; CREATIVE TECHNOLOGY</w:t>
          </w:r>
        </w:p>
      </w:tc>
    </w:tr>
  </w:tbl>
  <w:p w14:paraId="2A94E974" w14:textId="4EF7898B" w:rsidR="00DF79AF" w:rsidRPr="00DB3CA4" w:rsidRDefault="00DF79AF" w:rsidP="00C02078">
    <w:pPr>
      <w:pStyle w:val="Footer"/>
      <w:spacing w:before="120"/>
      <w:jc w:val="center"/>
      <w:rPr>
        <w:b/>
        <w:sz w:val="18"/>
        <w:szCs w:val="18"/>
      </w:rPr>
    </w:pPr>
    <w:r w:rsidRPr="00DB3CA4">
      <w:rPr>
        <w:rStyle w:val="PageNumber"/>
        <w:b/>
        <w:sz w:val="18"/>
        <w:szCs w:val="18"/>
      </w:rPr>
      <w:fldChar w:fldCharType="begin"/>
    </w:r>
    <w:r w:rsidRPr="00DB3CA4">
      <w:rPr>
        <w:rStyle w:val="PageNumber"/>
        <w:b/>
        <w:sz w:val="18"/>
        <w:szCs w:val="18"/>
      </w:rPr>
      <w:instrText xml:space="preserve"> PAGE </w:instrText>
    </w:r>
    <w:r w:rsidRPr="00DB3CA4">
      <w:rPr>
        <w:rStyle w:val="PageNumber"/>
        <w:b/>
        <w:sz w:val="18"/>
        <w:szCs w:val="18"/>
      </w:rPr>
      <w:fldChar w:fldCharType="separate"/>
    </w:r>
    <w:r w:rsidR="00247EAE">
      <w:rPr>
        <w:rStyle w:val="PageNumber"/>
        <w:b/>
        <w:noProof/>
        <w:sz w:val="18"/>
        <w:szCs w:val="18"/>
      </w:rPr>
      <w:t>8</w:t>
    </w:r>
    <w:r w:rsidRPr="00DB3CA4">
      <w:rPr>
        <w:rStyle w:val="PageNumber"/>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B033" w14:textId="77777777" w:rsidR="00774057" w:rsidRDefault="00774057" w:rsidP="002C1948">
      <w:pPr>
        <w:spacing w:after="0"/>
      </w:pPr>
      <w:r>
        <w:separator/>
      </w:r>
    </w:p>
  </w:footnote>
  <w:footnote w:type="continuationSeparator" w:id="0">
    <w:p w14:paraId="7CCD32A8" w14:textId="77777777" w:rsidR="00774057" w:rsidRDefault="00774057" w:rsidP="002C1948">
      <w:pPr>
        <w:spacing w:after="0"/>
      </w:pPr>
      <w:r>
        <w:continuationSeparator/>
      </w:r>
    </w:p>
  </w:footnote>
  <w:footnote w:type="continuationNotice" w:id="1">
    <w:p w14:paraId="6BFB6ADB" w14:textId="77777777" w:rsidR="00774057" w:rsidRDefault="0077405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1"/>
      <w:gridCol w:w="5774"/>
    </w:tblGrid>
    <w:tr w:rsidR="00DF79AF" w:rsidRPr="000C578D" w14:paraId="5A599EB1" w14:textId="77777777" w:rsidTr="5323D1DB">
      <w:trPr>
        <w:trHeight w:val="193"/>
      </w:trPr>
      <w:tc>
        <w:tcPr>
          <w:tcW w:w="1815" w:type="pct"/>
          <w:vMerge w:val="restart"/>
          <w:tcBorders>
            <w:right w:val="single" w:sz="18" w:space="0" w:color="E85E00"/>
          </w:tcBorders>
        </w:tcPr>
        <w:p w14:paraId="1FC36FF4" w14:textId="77777777" w:rsidR="00DF79AF" w:rsidRPr="000C578D" w:rsidRDefault="00DF79AF" w:rsidP="005B11C2">
          <w:pPr>
            <w:pStyle w:val="HeaderOrFooter"/>
          </w:pPr>
          <w:r>
            <w:rPr>
              <w:noProof/>
              <w:lang w:eastAsia="nl-BE"/>
            </w:rPr>
            <w:drawing>
              <wp:inline distT="0" distB="0" distL="0" distR="0" wp14:anchorId="7994B0AD" wp14:editId="584AD675">
                <wp:extent cx="906946" cy="463550"/>
                <wp:effectExtent l="0" t="0" r="762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7352" cy="463758"/>
                        </a:xfrm>
                        <a:prstGeom prst="rect">
                          <a:avLst/>
                        </a:prstGeom>
                        <a:noFill/>
                        <a:ln>
                          <a:noFill/>
                        </a:ln>
                      </pic:spPr>
                    </pic:pic>
                  </a:graphicData>
                </a:graphic>
              </wp:inline>
            </w:drawing>
          </w:r>
        </w:p>
      </w:tc>
      <w:tc>
        <w:tcPr>
          <w:tcW w:w="3185" w:type="pct"/>
          <w:tcBorders>
            <w:left w:val="single" w:sz="18" w:space="0" w:color="E85E00"/>
          </w:tcBorders>
          <w:vAlign w:val="bottom"/>
        </w:tcPr>
        <w:p w14:paraId="27AAB11E" w14:textId="77777777" w:rsidR="00DF79AF" w:rsidRPr="000C578D" w:rsidRDefault="00DF79AF" w:rsidP="005B11C2">
          <w:pPr>
            <w:pStyle w:val="HeaderOrFooter"/>
            <w:ind w:left="113"/>
          </w:pPr>
        </w:p>
      </w:tc>
    </w:tr>
    <w:tr w:rsidR="00DF79AF" w:rsidRPr="000C578D" w14:paraId="642AAD3B" w14:textId="77777777" w:rsidTr="5323D1DB">
      <w:trPr>
        <w:trHeight w:val="125"/>
      </w:trPr>
      <w:tc>
        <w:tcPr>
          <w:tcW w:w="1815" w:type="pct"/>
          <w:vMerge/>
        </w:tcPr>
        <w:p w14:paraId="3B29E17D" w14:textId="77777777" w:rsidR="00DF79AF" w:rsidRDefault="00DF79AF" w:rsidP="005B11C2">
          <w:pPr>
            <w:pStyle w:val="HeaderOrFooter"/>
            <w:rPr>
              <w:noProof/>
              <w:lang w:val="en-US"/>
            </w:rPr>
          </w:pPr>
        </w:p>
      </w:tc>
      <w:tc>
        <w:tcPr>
          <w:tcW w:w="3185" w:type="pct"/>
          <w:tcBorders>
            <w:left w:val="single" w:sz="18" w:space="0" w:color="E85E00"/>
          </w:tcBorders>
          <w:vAlign w:val="bottom"/>
        </w:tcPr>
        <w:p w14:paraId="50BC558C" w14:textId="77777777" w:rsidR="00DF79AF" w:rsidRDefault="00DF79AF" w:rsidP="005B11C2">
          <w:pPr>
            <w:pStyle w:val="HeaderOrFooter"/>
            <w:ind w:left="113"/>
          </w:pPr>
          <w:r>
            <w:t>EXTRA</w:t>
          </w:r>
        </w:p>
      </w:tc>
    </w:tr>
    <w:tr w:rsidR="00DF79AF" w:rsidRPr="000C578D" w14:paraId="5AD0392F" w14:textId="77777777" w:rsidTr="5323D1DB">
      <w:trPr>
        <w:trHeight w:val="125"/>
      </w:trPr>
      <w:tc>
        <w:tcPr>
          <w:tcW w:w="1815" w:type="pct"/>
          <w:vMerge/>
        </w:tcPr>
        <w:p w14:paraId="54449450" w14:textId="77777777" w:rsidR="00DF79AF" w:rsidRDefault="00DF79AF" w:rsidP="005B11C2">
          <w:pPr>
            <w:pStyle w:val="HeaderOrFooter"/>
            <w:rPr>
              <w:noProof/>
              <w:lang w:val="en-US"/>
            </w:rPr>
          </w:pPr>
        </w:p>
      </w:tc>
      <w:tc>
        <w:tcPr>
          <w:tcW w:w="3185" w:type="pct"/>
          <w:tcBorders>
            <w:left w:val="single" w:sz="18" w:space="0" w:color="E85E00"/>
          </w:tcBorders>
        </w:tcPr>
        <w:p w14:paraId="65FA9FC5" w14:textId="77777777" w:rsidR="00DF79AF" w:rsidRDefault="00DF79AF" w:rsidP="005B11C2">
          <w:pPr>
            <w:pStyle w:val="HeaderOrFooter"/>
            <w:ind w:left="113"/>
          </w:pPr>
          <w:r w:rsidRPr="00AD0A1F">
            <w:t>SHORT WORKING DOCUMENT TITLE</w:t>
          </w:r>
        </w:p>
      </w:tc>
    </w:tr>
  </w:tbl>
  <w:p w14:paraId="012E9A24" w14:textId="77777777" w:rsidR="00DF79AF" w:rsidRDefault="00DF79AF" w:rsidP="00127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91"/>
      <w:gridCol w:w="5774"/>
    </w:tblGrid>
    <w:tr w:rsidR="00DF79AF" w:rsidRPr="000C578D" w14:paraId="0F2A4EEE" w14:textId="77777777" w:rsidTr="5323D1DB">
      <w:trPr>
        <w:trHeight w:val="193"/>
      </w:trPr>
      <w:tc>
        <w:tcPr>
          <w:tcW w:w="1815" w:type="pct"/>
          <w:vMerge w:val="restart"/>
        </w:tcPr>
        <w:p w14:paraId="5D766546" w14:textId="6CC54439" w:rsidR="00DF79AF" w:rsidRPr="000C578D" w:rsidRDefault="0003367E" w:rsidP="00897B1E">
          <w:pPr>
            <w:pStyle w:val="HeaderOrFooter"/>
          </w:pPr>
          <w:r>
            <w:rPr>
              <w:noProof/>
            </w:rPr>
            <w:drawing>
              <wp:inline distT="0" distB="0" distL="0" distR="0" wp14:anchorId="3B453982" wp14:editId="46DECF58">
                <wp:extent cx="2089785" cy="65024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9785" cy="650240"/>
                        </a:xfrm>
                        <a:prstGeom prst="rect">
                          <a:avLst/>
                        </a:prstGeom>
                        <a:noFill/>
                        <a:ln>
                          <a:noFill/>
                        </a:ln>
                      </pic:spPr>
                    </pic:pic>
                  </a:graphicData>
                </a:graphic>
              </wp:inline>
            </w:drawing>
          </w:r>
        </w:p>
      </w:tc>
      <w:tc>
        <w:tcPr>
          <w:tcW w:w="3185" w:type="pct"/>
          <w:vAlign w:val="bottom"/>
        </w:tcPr>
        <w:p w14:paraId="22180952" w14:textId="77777777" w:rsidR="00DF79AF" w:rsidRPr="00DB3CA4" w:rsidRDefault="00DF79AF" w:rsidP="00DB3CA4">
          <w:pPr>
            <w:pStyle w:val="HeaderOrFooter"/>
            <w:ind w:left="113"/>
            <w:jc w:val="right"/>
            <w:rPr>
              <w:caps/>
              <w:szCs w:val="18"/>
            </w:rPr>
          </w:pPr>
        </w:p>
      </w:tc>
    </w:tr>
    <w:tr w:rsidR="00DF79AF" w:rsidRPr="000C578D" w14:paraId="21329933" w14:textId="77777777" w:rsidTr="5323D1DB">
      <w:trPr>
        <w:trHeight w:val="125"/>
      </w:trPr>
      <w:tc>
        <w:tcPr>
          <w:tcW w:w="1815" w:type="pct"/>
          <w:vMerge/>
        </w:tcPr>
        <w:p w14:paraId="6522C684" w14:textId="77777777" w:rsidR="00DF79AF" w:rsidRDefault="00DF79AF" w:rsidP="00897B1E">
          <w:pPr>
            <w:pStyle w:val="HeaderOrFooter"/>
            <w:rPr>
              <w:noProof/>
              <w:lang w:val="en-US"/>
            </w:rPr>
          </w:pPr>
        </w:p>
      </w:tc>
      <w:tc>
        <w:tcPr>
          <w:tcW w:w="3185" w:type="pct"/>
          <w:vAlign w:val="bottom"/>
        </w:tcPr>
        <w:p w14:paraId="0226AFCA" w14:textId="77777777" w:rsidR="00DF79AF" w:rsidRPr="00DB3CA4" w:rsidRDefault="00DF79AF" w:rsidP="00DB3CA4">
          <w:pPr>
            <w:pStyle w:val="HeaderOrFooter"/>
            <w:ind w:left="113"/>
            <w:jc w:val="right"/>
            <w:rPr>
              <w:caps/>
              <w:szCs w:val="18"/>
            </w:rPr>
          </w:pPr>
        </w:p>
      </w:tc>
    </w:tr>
    <w:tr w:rsidR="00DF79AF" w:rsidRPr="000C578D" w14:paraId="5E441349" w14:textId="77777777" w:rsidTr="5323D1DB">
      <w:trPr>
        <w:trHeight w:val="125"/>
      </w:trPr>
      <w:tc>
        <w:tcPr>
          <w:tcW w:w="1815" w:type="pct"/>
          <w:vMerge/>
        </w:tcPr>
        <w:p w14:paraId="2D2BF194" w14:textId="77777777" w:rsidR="00DF79AF" w:rsidRDefault="00DF79AF" w:rsidP="00897B1E">
          <w:pPr>
            <w:pStyle w:val="HeaderOrFooter"/>
            <w:rPr>
              <w:noProof/>
              <w:lang w:val="en-US"/>
            </w:rPr>
          </w:pPr>
        </w:p>
      </w:tc>
      <w:tc>
        <w:tcPr>
          <w:tcW w:w="3185" w:type="pct"/>
        </w:tcPr>
        <w:p w14:paraId="09DF8027" w14:textId="54DA29C8" w:rsidR="00DF79AF" w:rsidRPr="00DB3CA4" w:rsidRDefault="00DF79AF" w:rsidP="00E3012A">
          <w:pPr>
            <w:pStyle w:val="HeaderOrFooter"/>
            <w:ind w:left="113"/>
            <w:jc w:val="right"/>
            <w:rPr>
              <w:caps/>
              <w:szCs w:val="18"/>
            </w:rPr>
          </w:pPr>
          <w:r>
            <w:rPr>
              <w:caps/>
              <w:szCs w:val="18"/>
            </w:rPr>
            <w:t xml:space="preserve">i2C </w:t>
          </w:r>
          <w:r>
            <w:rPr>
              <w:caps/>
              <w:szCs w:val="18"/>
            </w:rPr>
            <w:t>devices</w:t>
          </w:r>
        </w:p>
      </w:tc>
    </w:tr>
  </w:tbl>
  <w:p w14:paraId="74A4BD6B" w14:textId="4BD5C793" w:rsidR="00DF79AF" w:rsidRDefault="00DF79AF">
    <w:pPr>
      <w:pStyle w:val="HeaderO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22A"/>
    <w:multiLevelType w:val="hybridMultilevel"/>
    <w:tmpl w:val="2EC23BD6"/>
    <w:lvl w:ilvl="0" w:tplc="0409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F195833"/>
    <w:multiLevelType w:val="hybridMultilevel"/>
    <w:tmpl w:val="EE7C9104"/>
    <w:lvl w:ilvl="0" w:tplc="BC661DC4">
      <w:numFmt w:val="bullet"/>
      <w:pStyle w:val="ListParagraph"/>
      <w:lvlText w:val=""/>
      <w:lvlJc w:val="left"/>
      <w:pPr>
        <w:ind w:left="360" w:hanging="360"/>
      </w:pPr>
      <w:rPr>
        <w:rFonts w:ascii="Symbol" w:eastAsiaTheme="minorEastAsia"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87E9F"/>
    <w:multiLevelType w:val="hybridMultilevel"/>
    <w:tmpl w:val="8BC202F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4A20BD2"/>
    <w:multiLevelType w:val="hybridMultilevel"/>
    <w:tmpl w:val="0858930A"/>
    <w:lvl w:ilvl="0" w:tplc="6890BE2A">
      <w:start w:val="1"/>
      <w:numFmt w:val="bullet"/>
      <w:lvlText w:val="-"/>
      <w:lvlJc w:val="left"/>
      <w:pPr>
        <w:ind w:left="720" w:hanging="360"/>
      </w:pPr>
      <w:rPr>
        <w:rFonts w:ascii="Calibri" w:hAnsi="Calibri" w:hint="default"/>
      </w:rPr>
    </w:lvl>
    <w:lvl w:ilvl="1" w:tplc="F9E46C7C">
      <w:start w:val="1"/>
      <w:numFmt w:val="bullet"/>
      <w:lvlText w:val="o"/>
      <w:lvlJc w:val="left"/>
      <w:pPr>
        <w:ind w:left="1440" w:hanging="360"/>
      </w:pPr>
      <w:rPr>
        <w:rFonts w:ascii="Courier New" w:hAnsi="Courier New" w:hint="default"/>
      </w:rPr>
    </w:lvl>
    <w:lvl w:ilvl="2" w:tplc="67C8E90A">
      <w:start w:val="1"/>
      <w:numFmt w:val="bullet"/>
      <w:lvlText w:val=""/>
      <w:lvlJc w:val="left"/>
      <w:pPr>
        <w:ind w:left="2160" w:hanging="360"/>
      </w:pPr>
      <w:rPr>
        <w:rFonts w:ascii="Wingdings" w:hAnsi="Wingdings" w:hint="default"/>
      </w:rPr>
    </w:lvl>
    <w:lvl w:ilvl="3" w:tplc="E076BE1A">
      <w:start w:val="1"/>
      <w:numFmt w:val="bullet"/>
      <w:lvlText w:val=""/>
      <w:lvlJc w:val="left"/>
      <w:pPr>
        <w:ind w:left="2880" w:hanging="360"/>
      </w:pPr>
      <w:rPr>
        <w:rFonts w:ascii="Symbol" w:hAnsi="Symbol" w:hint="default"/>
      </w:rPr>
    </w:lvl>
    <w:lvl w:ilvl="4" w:tplc="96A26806">
      <w:start w:val="1"/>
      <w:numFmt w:val="bullet"/>
      <w:lvlText w:val="o"/>
      <w:lvlJc w:val="left"/>
      <w:pPr>
        <w:ind w:left="3600" w:hanging="360"/>
      </w:pPr>
      <w:rPr>
        <w:rFonts w:ascii="Courier New" w:hAnsi="Courier New" w:hint="default"/>
      </w:rPr>
    </w:lvl>
    <w:lvl w:ilvl="5" w:tplc="3DD6C56E">
      <w:start w:val="1"/>
      <w:numFmt w:val="bullet"/>
      <w:lvlText w:val=""/>
      <w:lvlJc w:val="left"/>
      <w:pPr>
        <w:ind w:left="4320" w:hanging="360"/>
      </w:pPr>
      <w:rPr>
        <w:rFonts w:ascii="Wingdings" w:hAnsi="Wingdings" w:hint="default"/>
      </w:rPr>
    </w:lvl>
    <w:lvl w:ilvl="6" w:tplc="863E5E98">
      <w:start w:val="1"/>
      <w:numFmt w:val="bullet"/>
      <w:lvlText w:val=""/>
      <w:lvlJc w:val="left"/>
      <w:pPr>
        <w:ind w:left="5040" w:hanging="360"/>
      </w:pPr>
      <w:rPr>
        <w:rFonts w:ascii="Symbol" w:hAnsi="Symbol" w:hint="default"/>
      </w:rPr>
    </w:lvl>
    <w:lvl w:ilvl="7" w:tplc="59069162">
      <w:start w:val="1"/>
      <w:numFmt w:val="bullet"/>
      <w:lvlText w:val="o"/>
      <w:lvlJc w:val="left"/>
      <w:pPr>
        <w:ind w:left="5760" w:hanging="360"/>
      </w:pPr>
      <w:rPr>
        <w:rFonts w:ascii="Courier New" w:hAnsi="Courier New" w:hint="default"/>
      </w:rPr>
    </w:lvl>
    <w:lvl w:ilvl="8" w:tplc="EAD48E28">
      <w:start w:val="1"/>
      <w:numFmt w:val="bullet"/>
      <w:lvlText w:val=""/>
      <w:lvlJc w:val="left"/>
      <w:pPr>
        <w:ind w:left="6480" w:hanging="360"/>
      </w:pPr>
      <w:rPr>
        <w:rFonts w:ascii="Wingdings" w:hAnsi="Wingdings" w:hint="default"/>
      </w:rPr>
    </w:lvl>
  </w:abstractNum>
  <w:abstractNum w:abstractNumId="4" w15:restartNumberingAfterBreak="0">
    <w:nsid w:val="1A42CA30"/>
    <w:multiLevelType w:val="hybridMultilevel"/>
    <w:tmpl w:val="3544DA76"/>
    <w:lvl w:ilvl="0" w:tplc="66762A48">
      <w:start w:val="1"/>
      <w:numFmt w:val="bullet"/>
      <w:lvlText w:val="-"/>
      <w:lvlJc w:val="left"/>
      <w:pPr>
        <w:ind w:left="720" w:hanging="360"/>
      </w:pPr>
      <w:rPr>
        <w:rFonts w:ascii="Calibri" w:hAnsi="Calibri" w:hint="default"/>
      </w:rPr>
    </w:lvl>
    <w:lvl w:ilvl="1" w:tplc="54C224C8">
      <w:start w:val="1"/>
      <w:numFmt w:val="bullet"/>
      <w:lvlText w:val="o"/>
      <w:lvlJc w:val="left"/>
      <w:pPr>
        <w:ind w:left="1440" w:hanging="360"/>
      </w:pPr>
      <w:rPr>
        <w:rFonts w:ascii="Courier New" w:hAnsi="Courier New" w:hint="default"/>
      </w:rPr>
    </w:lvl>
    <w:lvl w:ilvl="2" w:tplc="96E42A58">
      <w:start w:val="1"/>
      <w:numFmt w:val="bullet"/>
      <w:lvlText w:val=""/>
      <w:lvlJc w:val="left"/>
      <w:pPr>
        <w:ind w:left="2160" w:hanging="360"/>
      </w:pPr>
      <w:rPr>
        <w:rFonts w:ascii="Wingdings" w:hAnsi="Wingdings" w:hint="default"/>
      </w:rPr>
    </w:lvl>
    <w:lvl w:ilvl="3" w:tplc="F872C516">
      <w:start w:val="1"/>
      <w:numFmt w:val="bullet"/>
      <w:lvlText w:val=""/>
      <w:lvlJc w:val="left"/>
      <w:pPr>
        <w:ind w:left="2880" w:hanging="360"/>
      </w:pPr>
      <w:rPr>
        <w:rFonts w:ascii="Symbol" w:hAnsi="Symbol" w:hint="default"/>
      </w:rPr>
    </w:lvl>
    <w:lvl w:ilvl="4" w:tplc="866691F0">
      <w:start w:val="1"/>
      <w:numFmt w:val="bullet"/>
      <w:lvlText w:val="o"/>
      <w:lvlJc w:val="left"/>
      <w:pPr>
        <w:ind w:left="3600" w:hanging="360"/>
      </w:pPr>
      <w:rPr>
        <w:rFonts w:ascii="Courier New" w:hAnsi="Courier New" w:hint="default"/>
      </w:rPr>
    </w:lvl>
    <w:lvl w:ilvl="5" w:tplc="310AB82E">
      <w:start w:val="1"/>
      <w:numFmt w:val="bullet"/>
      <w:lvlText w:val=""/>
      <w:lvlJc w:val="left"/>
      <w:pPr>
        <w:ind w:left="4320" w:hanging="360"/>
      </w:pPr>
      <w:rPr>
        <w:rFonts w:ascii="Wingdings" w:hAnsi="Wingdings" w:hint="default"/>
      </w:rPr>
    </w:lvl>
    <w:lvl w:ilvl="6" w:tplc="62B4FE2C">
      <w:start w:val="1"/>
      <w:numFmt w:val="bullet"/>
      <w:lvlText w:val=""/>
      <w:lvlJc w:val="left"/>
      <w:pPr>
        <w:ind w:left="5040" w:hanging="360"/>
      </w:pPr>
      <w:rPr>
        <w:rFonts w:ascii="Symbol" w:hAnsi="Symbol" w:hint="default"/>
      </w:rPr>
    </w:lvl>
    <w:lvl w:ilvl="7" w:tplc="AB6E0686">
      <w:start w:val="1"/>
      <w:numFmt w:val="bullet"/>
      <w:lvlText w:val="o"/>
      <w:lvlJc w:val="left"/>
      <w:pPr>
        <w:ind w:left="5760" w:hanging="360"/>
      </w:pPr>
      <w:rPr>
        <w:rFonts w:ascii="Courier New" w:hAnsi="Courier New" w:hint="default"/>
      </w:rPr>
    </w:lvl>
    <w:lvl w:ilvl="8" w:tplc="99B42ED6">
      <w:start w:val="1"/>
      <w:numFmt w:val="bullet"/>
      <w:lvlText w:val=""/>
      <w:lvlJc w:val="left"/>
      <w:pPr>
        <w:ind w:left="6480" w:hanging="360"/>
      </w:pPr>
      <w:rPr>
        <w:rFonts w:ascii="Wingdings" w:hAnsi="Wingdings" w:hint="default"/>
      </w:rPr>
    </w:lvl>
  </w:abstractNum>
  <w:abstractNum w:abstractNumId="5" w15:restartNumberingAfterBreak="0">
    <w:nsid w:val="1C5937E9"/>
    <w:multiLevelType w:val="hybridMultilevel"/>
    <w:tmpl w:val="8BC202F0"/>
    <w:lvl w:ilvl="0" w:tplc="2EE8CE40">
      <w:start w:val="1"/>
      <w:numFmt w:val="lowerLetter"/>
      <w:lvlText w:val="%1."/>
      <w:lvlJc w:val="left"/>
      <w:pPr>
        <w:ind w:left="720" w:hanging="360"/>
      </w:pPr>
    </w:lvl>
    <w:lvl w:ilvl="1" w:tplc="E5DA59C6">
      <w:start w:val="1"/>
      <w:numFmt w:val="lowerLetter"/>
      <w:lvlText w:val="%2."/>
      <w:lvlJc w:val="left"/>
      <w:pPr>
        <w:ind w:left="1440" w:hanging="360"/>
      </w:pPr>
    </w:lvl>
    <w:lvl w:ilvl="2" w:tplc="5EEE635C">
      <w:start w:val="1"/>
      <w:numFmt w:val="lowerRoman"/>
      <w:lvlText w:val="%3."/>
      <w:lvlJc w:val="right"/>
      <w:pPr>
        <w:ind w:left="2160" w:hanging="180"/>
      </w:pPr>
    </w:lvl>
    <w:lvl w:ilvl="3" w:tplc="5F689C10">
      <w:start w:val="1"/>
      <w:numFmt w:val="decimal"/>
      <w:lvlText w:val="%4."/>
      <w:lvlJc w:val="left"/>
      <w:pPr>
        <w:ind w:left="2880" w:hanging="360"/>
      </w:pPr>
    </w:lvl>
    <w:lvl w:ilvl="4" w:tplc="78F85A20">
      <w:start w:val="1"/>
      <w:numFmt w:val="lowerLetter"/>
      <w:lvlText w:val="%5."/>
      <w:lvlJc w:val="left"/>
      <w:pPr>
        <w:ind w:left="3600" w:hanging="360"/>
      </w:pPr>
    </w:lvl>
    <w:lvl w:ilvl="5" w:tplc="F7A2A034">
      <w:start w:val="1"/>
      <w:numFmt w:val="lowerRoman"/>
      <w:lvlText w:val="%6."/>
      <w:lvlJc w:val="right"/>
      <w:pPr>
        <w:ind w:left="4320" w:hanging="180"/>
      </w:pPr>
    </w:lvl>
    <w:lvl w:ilvl="6" w:tplc="541C44FC">
      <w:start w:val="1"/>
      <w:numFmt w:val="decimal"/>
      <w:lvlText w:val="%7."/>
      <w:lvlJc w:val="left"/>
      <w:pPr>
        <w:ind w:left="5040" w:hanging="360"/>
      </w:pPr>
    </w:lvl>
    <w:lvl w:ilvl="7" w:tplc="F4FAC0A6">
      <w:start w:val="1"/>
      <w:numFmt w:val="lowerLetter"/>
      <w:lvlText w:val="%8."/>
      <w:lvlJc w:val="left"/>
      <w:pPr>
        <w:ind w:left="5760" w:hanging="360"/>
      </w:pPr>
    </w:lvl>
    <w:lvl w:ilvl="8" w:tplc="2410C588">
      <w:start w:val="1"/>
      <w:numFmt w:val="lowerRoman"/>
      <w:lvlText w:val="%9."/>
      <w:lvlJc w:val="right"/>
      <w:pPr>
        <w:ind w:left="6480" w:hanging="180"/>
      </w:pPr>
    </w:lvl>
  </w:abstractNum>
  <w:abstractNum w:abstractNumId="6" w15:restartNumberingAfterBreak="0">
    <w:nsid w:val="24A57C03"/>
    <w:multiLevelType w:val="hybridMultilevel"/>
    <w:tmpl w:val="8BC202F0"/>
    <w:lvl w:ilvl="0" w:tplc="2EE8CE40">
      <w:start w:val="1"/>
      <w:numFmt w:val="lowerLetter"/>
      <w:lvlText w:val="%1."/>
      <w:lvlJc w:val="left"/>
      <w:pPr>
        <w:ind w:left="720" w:hanging="360"/>
      </w:pPr>
    </w:lvl>
    <w:lvl w:ilvl="1" w:tplc="E5DA59C6">
      <w:start w:val="1"/>
      <w:numFmt w:val="lowerLetter"/>
      <w:lvlText w:val="%2."/>
      <w:lvlJc w:val="left"/>
      <w:pPr>
        <w:ind w:left="1440" w:hanging="360"/>
      </w:pPr>
    </w:lvl>
    <w:lvl w:ilvl="2" w:tplc="5EEE635C">
      <w:start w:val="1"/>
      <w:numFmt w:val="lowerRoman"/>
      <w:lvlText w:val="%3."/>
      <w:lvlJc w:val="right"/>
      <w:pPr>
        <w:ind w:left="2160" w:hanging="180"/>
      </w:pPr>
    </w:lvl>
    <w:lvl w:ilvl="3" w:tplc="5F689C10">
      <w:start w:val="1"/>
      <w:numFmt w:val="decimal"/>
      <w:lvlText w:val="%4."/>
      <w:lvlJc w:val="left"/>
      <w:pPr>
        <w:ind w:left="2880" w:hanging="360"/>
      </w:pPr>
    </w:lvl>
    <w:lvl w:ilvl="4" w:tplc="78F85A20">
      <w:start w:val="1"/>
      <w:numFmt w:val="lowerLetter"/>
      <w:lvlText w:val="%5."/>
      <w:lvlJc w:val="left"/>
      <w:pPr>
        <w:ind w:left="3600" w:hanging="360"/>
      </w:pPr>
    </w:lvl>
    <w:lvl w:ilvl="5" w:tplc="F7A2A034">
      <w:start w:val="1"/>
      <w:numFmt w:val="lowerRoman"/>
      <w:lvlText w:val="%6."/>
      <w:lvlJc w:val="right"/>
      <w:pPr>
        <w:ind w:left="4320" w:hanging="180"/>
      </w:pPr>
    </w:lvl>
    <w:lvl w:ilvl="6" w:tplc="541C44FC">
      <w:start w:val="1"/>
      <w:numFmt w:val="decimal"/>
      <w:lvlText w:val="%7."/>
      <w:lvlJc w:val="left"/>
      <w:pPr>
        <w:ind w:left="5040" w:hanging="360"/>
      </w:pPr>
    </w:lvl>
    <w:lvl w:ilvl="7" w:tplc="F4FAC0A6">
      <w:start w:val="1"/>
      <w:numFmt w:val="lowerLetter"/>
      <w:lvlText w:val="%8."/>
      <w:lvlJc w:val="left"/>
      <w:pPr>
        <w:ind w:left="5760" w:hanging="360"/>
      </w:pPr>
    </w:lvl>
    <w:lvl w:ilvl="8" w:tplc="2410C588">
      <w:start w:val="1"/>
      <w:numFmt w:val="lowerRoman"/>
      <w:lvlText w:val="%9."/>
      <w:lvlJc w:val="right"/>
      <w:pPr>
        <w:ind w:left="6480" w:hanging="180"/>
      </w:pPr>
    </w:lvl>
  </w:abstractNum>
  <w:abstractNum w:abstractNumId="7" w15:restartNumberingAfterBreak="0">
    <w:nsid w:val="26332FAD"/>
    <w:multiLevelType w:val="hybridMultilevel"/>
    <w:tmpl w:val="9B92A8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283A797B"/>
    <w:multiLevelType w:val="hybridMultilevel"/>
    <w:tmpl w:val="516E49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977BC"/>
    <w:multiLevelType w:val="hybridMultilevel"/>
    <w:tmpl w:val="8312ACD8"/>
    <w:lvl w:ilvl="0" w:tplc="8ED64A48">
      <w:start w:val="1"/>
      <w:numFmt w:val="lowerLetter"/>
      <w:lvlText w:val="%1."/>
      <w:lvlJc w:val="left"/>
      <w:pPr>
        <w:ind w:left="720" w:hanging="360"/>
      </w:pPr>
    </w:lvl>
    <w:lvl w:ilvl="1" w:tplc="098CBC12">
      <w:start w:val="1"/>
      <w:numFmt w:val="lowerLetter"/>
      <w:lvlText w:val="%2."/>
      <w:lvlJc w:val="left"/>
      <w:pPr>
        <w:ind w:left="1440" w:hanging="360"/>
      </w:pPr>
    </w:lvl>
    <w:lvl w:ilvl="2" w:tplc="B1B2A05A">
      <w:start w:val="1"/>
      <w:numFmt w:val="lowerRoman"/>
      <w:lvlText w:val="%3."/>
      <w:lvlJc w:val="right"/>
      <w:pPr>
        <w:ind w:left="2160" w:hanging="180"/>
      </w:pPr>
    </w:lvl>
    <w:lvl w:ilvl="3" w:tplc="41E41494">
      <w:start w:val="1"/>
      <w:numFmt w:val="decimal"/>
      <w:lvlText w:val="%4."/>
      <w:lvlJc w:val="left"/>
      <w:pPr>
        <w:ind w:left="2880" w:hanging="360"/>
      </w:pPr>
    </w:lvl>
    <w:lvl w:ilvl="4" w:tplc="D3F8640A">
      <w:start w:val="1"/>
      <w:numFmt w:val="lowerLetter"/>
      <w:lvlText w:val="%5."/>
      <w:lvlJc w:val="left"/>
      <w:pPr>
        <w:ind w:left="3600" w:hanging="360"/>
      </w:pPr>
    </w:lvl>
    <w:lvl w:ilvl="5" w:tplc="626410B8">
      <w:start w:val="1"/>
      <w:numFmt w:val="lowerRoman"/>
      <w:lvlText w:val="%6."/>
      <w:lvlJc w:val="right"/>
      <w:pPr>
        <w:ind w:left="4320" w:hanging="180"/>
      </w:pPr>
    </w:lvl>
    <w:lvl w:ilvl="6" w:tplc="A1222B9E">
      <w:start w:val="1"/>
      <w:numFmt w:val="decimal"/>
      <w:lvlText w:val="%7."/>
      <w:lvlJc w:val="left"/>
      <w:pPr>
        <w:ind w:left="5040" w:hanging="360"/>
      </w:pPr>
    </w:lvl>
    <w:lvl w:ilvl="7" w:tplc="CDCA4C28">
      <w:start w:val="1"/>
      <w:numFmt w:val="lowerLetter"/>
      <w:lvlText w:val="%8."/>
      <w:lvlJc w:val="left"/>
      <w:pPr>
        <w:ind w:left="5760" w:hanging="360"/>
      </w:pPr>
    </w:lvl>
    <w:lvl w:ilvl="8" w:tplc="EB629C48">
      <w:start w:val="1"/>
      <w:numFmt w:val="lowerRoman"/>
      <w:lvlText w:val="%9."/>
      <w:lvlJc w:val="right"/>
      <w:pPr>
        <w:ind w:left="6480" w:hanging="180"/>
      </w:pPr>
    </w:lvl>
  </w:abstractNum>
  <w:abstractNum w:abstractNumId="10" w15:restartNumberingAfterBreak="0">
    <w:nsid w:val="37CF4EBF"/>
    <w:multiLevelType w:val="hybridMultilevel"/>
    <w:tmpl w:val="52167622"/>
    <w:lvl w:ilvl="0" w:tplc="7F8483E6">
      <w:start w:val="1"/>
      <w:numFmt w:val="bullet"/>
      <w:lvlText w:val="-"/>
      <w:lvlJc w:val="left"/>
      <w:pPr>
        <w:ind w:left="720" w:hanging="360"/>
      </w:pPr>
      <w:rPr>
        <w:rFonts w:ascii="Calibri" w:hAnsi="Calibri" w:hint="default"/>
      </w:rPr>
    </w:lvl>
    <w:lvl w:ilvl="1" w:tplc="8668B0CE">
      <w:start w:val="1"/>
      <w:numFmt w:val="bullet"/>
      <w:lvlText w:val="o"/>
      <w:lvlJc w:val="left"/>
      <w:pPr>
        <w:ind w:left="1440" w:hanging="360"/>
      </w:pPr>
      <w:rPr>
        <w:rFonts w:ascii="Courier New" w:hAnsi="Courier New" w:hint="default"/>
      </w:rPr>
    </w:lvl>
    <w:lvl w:ilvl="2" w:tplc="706434C8">
      <w:start w:val="1"/>
      <w:numFmt w:val="bullet"/>
      <w:lvlText w:val=""/>
      <w:lvlJc w:val="left"/>
      <w:pPr>
        <w:ind w:left="2160" w:hanging="360"/>
      </w:pPr>
      <w:rPr>
        <w:rFonts w:ascii="Wingdings" w:hAnsi="Wingdings" w:hint="default"/>
      </w:rPr>
    </w:lvl>
    <w:lvl w:ilvl="3" w:tplc="6C906662">
      <w:start w:val="1"/>
      <w:numFmt w:val="bullet"/>
      <w:lvlText w:val=""/>
      <w:lvlJc w:val="left"/>
      <w:pPr>
        <w:ind w:left="2880" w:hanging="360"/>
      </w:pPr>
      <w:rPr>
        <w:rFonts w:ascii="Symbol" w:hAnsi="Symbol" w:hint="default"/>
      </w:rPr>
    </w:lvl>
    <w:lvl w:ilvl="4" w:tplc="24A2B820">
      <w:start w:val="1"/>
      <w:numFmt w:val="bullet"/>
      <w:lvlText w:val="o"/>
      <w:lvlJc w:val="left"/>
      <w:pPr>
        <w:ind w:left="3600" w:hanging="360"/>
      </w:pPr>
      <w:rPr>
        <w:rFonts w:ascii="Courier New" w:hAnsi="Courier New" w:hint="default"/>
      </w:rPr>
    </w:lvl>
    <w:lvl w:ilvl="5" w:tplc="2C0AD7C0">
      <w:start w:val="1"/>
      <w:numFmt w:val="bullet"/>
      <w:lvlText w:val=""/>
      <w:lvlJc w:val="left"/>
      <w:pPr>
        <w:ind w:left="4320" w:hanging="360"/>
      </w:pPr>
      <w:rPr>
        <w:rFonts w:ascii="Wingdings" w:hAnsi="Wingdings" w:hint="default"/>
      </w:rPr>
    </w:lvl>
    <w:lvl w:ilvl="6" w:tplc="970AC370">
      <w:start w:val="1"/>
      <w:numFmt w:val="bullet"/>
      <w:lvlText w:val=""/>
      <w:lvlJc w:val="left"/>
      <w:pPr>
        <w:ind w:left="5040" w:hanging="360"/>
      </w:pPr>
      <w:rPr>
        <w:rFonts w:ascii="Symbol" w:hAnsi="Symbol" w:hint="default"/>
      </w:rPr>
    </w:lvl>
    <w:lvl w:ilvl="7" w:tplc="2984F7BE">
      <w:start w:val="1"/>
      <w:numFmt w:val="bullet"/>
      <w:lvlText w:val="o"/>
      <w:lvlJc w:val="left"/>
      <w:pPr>
        <w:ind w:left="5760" w:hanging="360"/>
      </w:pPr>
      <w:rPr>
        <w:rFonts w:ascii="Courier New" w:hAnsi="Courier New" w:hint="default"/>
      </w:rPr>
    </w:lvl>
    <w:lvl w:ilvl="8" w:tplc="DF8A5D10">
      <w:start w:val="1"/>
      <w:numFmt w:val="bullet"/>
      <w:lvlText w:val=""/>
      <w:lvlJc w:val="left"/>
      <w:pPr>
        <w:ind w:left="6480" w:hanging="360"/>
      </w:pPr>
      <w:rPr>
        <w:rFonts w:ascii="Wingdings" w:hAnsi="Wingdings" w:hint="default"/>
      </w:rPr>
    </w:lvl>
  </w:abstractNum>
  <w:abstractNum w:abstractNumId="11" w15:restartNumberingAfterBreak="0">
    <w:nsid w:val="462D7E31"/>
    <w:multiLevelType w:val="hybridMultilevel"/>
    <w:tmpl w:val="DED4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597BB5"/>
    <w:multiLevelType w:val="hybridMultilevel"/>
    <w:tmpl w:val="BF8267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C1926A5"/>
    <w:multiLevelType w:val="hybridMultilevel"/>
    <w:tmpl w:val="3D52C00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FFB2575"/>
    <w:multiLevelType w:val="hybridMultilevel"/>
    <w:tmpl w:val="5B204B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4E48B7"/>
    <w:multiLevelType w:val="hybridMultilevel"/>
    <w:tmpl w:val="A20044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6CDC7ACC"/>
    <w:multiLevelType w:val="hybridMultilevel"/>
    <w:tmpl w:val="72A6C7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D9920CC"/>
    <w:multiLevelType w:val="hybridMultilevel"/>
    <w:tmpl w:val="1B445D40"/>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301617578">
    <w:abstractNumId w:val="3"/>
  </w:num>
  <w:num w:numId="2" w16cid:durableId="2078162730">
    <w:abstractNumId w:val="10"/>
  </w:num>
  <w:num w:numId="3" w16cid:durableId="526262129">
    <w:abstractNumId w:val="4"/>
  </w:num>
  <w:num w:numId="4" w16cid:durableId="658391069">
    <w:abstractNumId w:val="9"/>
  </w:num>
  <w:num w:numId="5" w16cid:durableId="541479742">
    <w:abstractNumId w:val="1"/>
  </w:num>
  <w:num w:numId="6" w16cid:durableId="13846640">
    <w:abstractNumId w:val="0"/>
  </w:num>
  <w:num w:numId="7" w16cid:durableId="1599101669">
    <w:abstractNumId w:val="11"/>
  </w:num>
  <w:num w:numId="8" w16cid:durableId="196087911">
    <w:abstractNumId w:val="14"/>
  </w:num>
  <w:num w:numId="9" w16cid:durableId="1095251574">
    <w:abstractNumId w:val="8"/>
  </w:num>
  <w:num w:numId="10" w16cid:durableId="376127522">
    <w:abstractNumId w:val="7"/>
  </w:num>
  <w:num w:numId="11" w16cid:durableId="1249802993">
    <w:abstractNumId w:val="17"/>
  </w:num>
  <w:num w:numId="12" w16cid:durableId="465778580">
    <w:abstractNumId w:val="16"/>
  </w:num>
  <w:num w:numId="13" w16cid:durableId="969479053">
    <w:abstractNumId w:val="15"/>
  </w:num>
  <w:num w:numId="14" w16cid:durableId="1882283411">
    <w:abstractNumId w:val="6"/>
  </w:num>
  <w:num w:numId="15" w16cid:durableId="1499080589">
    <w:abstractNumId w:val="5"/>
  </w:num>
  <w:num w:numId="16" w16cid:durableId="1808891068">
    <w:abstractNumId w:val="2"/>
  </w:num>
  <w:num w:numId="17" w16cid:durableId="1498157214">
    <w:abstractNumId w:val="13"/>
  </w:num>
  <w:num w:numId="18" w16cid:durableId="1301808770">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16"/>
    <w:rsid w:val="0000202C"/>
    <w:rsid w:val="00003B50"/>
    <w:rsid w:val="00007BC9"/>
    <w:rsid w:val="000120F8"/>
    <w:rsid w:val="0001424C"/>
    <w:rsid w:val="00015A2E"/>
    <w:rsid w:val="00016B23"/>
    <w:rsid w:val="00022CF8"/>
    <w:rsid w:val="0003367E"/>
    <w:rsid w:val="000366CD"/>
    <w:rsid w:val="0004256F"/>
    <w:rsid w:val="000444B7"/>
    <w:rsid w:val="00045FD7"/>
    <w:rsid w:val="00050235"/>
    <w:rsid w:val="00050964"/>
    <w:rsid w:val="00065088"/>
    <w:rsid w:val="00071195"/>
    <w:rsid w:val="000712B5"/>
    <w:rsid w:val="00072BC4"/>
    <w:rsid w:val="00073ABB"/>
    <w:rsid w:val="000758DA"/>
    <w:rsid w:val="0008385F"/>
    <w:rsid w:val="00086082"/>
    <w:rsid w:val="0008645E"/>
    <w:rsid w:val="00090CF8"/>
    <w:rsid w:val="00091C83"/>
    <w:rsid w:val="000930E1"/>
    <w:rsid w:val="00096422"/>
    <w:rsid w:val="000A04C9"/>
    <w:rsid w:val="000A242F"/>
    <w:rsid w:val="000A6CD8"/>
    <w:rsid w:val="000A6DEB"/>
    <w:rsid w:val="000B0F07"/>
    <w:rsid w:val="000B0F13"/>
    <w:rsid w:val="000B5009"/>
    <w:rsid w:val="000B539E"/>
    <w:rsid w:val="000B5400"/>
    <w:rsid w:val="000C1DBD"/>
    <w:rsid w:val="000C578D"/>
    <w:rsid w:val="000D7391"/>
    <w:rsid w:val="000E18C1"/>
    <w:rsid w:val="000E1FD6"/>
    <w:rsid w:val="000E3A59"/>
    <w:rsid w:val="000E48FB"/>
    <w:rsid w:val="000F4D4F"/>
    <w:rsid w:val="000F736B"/>
    <w:rsid w:val="00100C27"/>
    <w:rsid w:val="001060BC"/>
    <w:rsid w:val="001160D3"/>
    <w:rsid w:val="0012330F"/>
    <w:rsid w:val="0012587D"/>
    <w:rsid w:val="0012701E"/>
    <w:rsid w:val="0013760A"/>
    <w:rsid w:val="0014031A"/>
    <w:rsid w:val="001442B6"/>
    <w:rsid w:val="00145C2A"/>
    <w:rsid w:val="00150E17"/>
    <w:rsid w:val="00152CEE"/>
    <w:rsid w:val="00160BA8"/>
    <w:rsid w:val="00162D8D"/>
    <w:rsid w:val="00163814"/>
    <w:rsid w:val="001640F9"/>
    <w:rsid w:val="00164C68"/>
    <w:rsid w:val="00164D48"/>
    <w:rsid w:val="0016539B"/>
    <w:rsid w:val="00165AD3"/>
    <w:rsid w:val="00166B30"/>
    <w:rsid w:val="00167E6C"/>
    <w:rsid w:val="001707A0"/>
    <w:rsid w:val="0017098C"/>
    <w:rsid w:val="001720D2"/>
    <w:rsid w:val="00173BE1"/>
    <w:rsid w:val="00177A2D"/>
    <w:rsid w:val="00180912"/>
    <w:rsid w:val="001809C0"/>
    <w:rsid w:val="001865BD"/>
    <w:rsid w:val="00186836"/>
    <w:rsid w:val="00196A6F"/>
    <w:rsid w:val="001A5201"/>
    <w:rsid w:val="001A538E"/>
    <w:rsid w:val="001B0C8D"/>
    <w:rsid w:val="001B0EA5"/>
    <w:rsid w:val="001B4A03"/>
    <w:rsid w:val="001B5E3D"/>
    <w:rsid w:val="001B7A87"/>
    <w:rsid w:val="001C0100"/>
    <w:rsid w:val="001C023D"/>
    <w:rsid w:val="001C1334"/>
    <w:rsid w:val="001D2456"/>
    <w:rsid w:val="001D4DA8"/>
    <w:rsid w:val="001D54BE"/>
    <w:rsid w:val="001D77AA"/>
    <w:rsid w:val="001E1D9F"/>
    <w:rsid w:val="001E432B"/>
    <w:rsid w:val="001E56D2"/>
    <w:rsid w:val="001F13EE"/>
    <w:rsid w:val="001F24ED"/>
    <w:rsid w:val="00201004"/>
    <w:rsid w:val="00206A1E"/>
    <w:rsid w:val="002102AA"/>
    <w:rsid w:val="002122E8"/>
    <w:rsid w:val="002237C4"/>
    <w:rsid w:val="0022463B"/>
    <w:rsid w:val="00237A29"/>
    <w:rsid w:val="00237C16"/>
    <w:rsid w:val="00240A0D"/>
    <w:rsid w:val="00243A9E"/>
    <w:rsid w:val="00243C1D"/>
    <w:rsid w:val="00247EAE"/>
    <w:rsid w:val="00250855"/>
    <w:rsid w:val="0026290B"/>
    <w:rsid w:val="002657C2"/>
    <w:rsid w:val="00272305"/>
    <w:rsid w:val="00272AE8"/>
    <w:rsid w:val="00274E31"/>
    <w:rsid w:val="00276DAE"/>
    <w:rsid w:val="00280BA8"/>
    <w:rsid w:val="00283FDB"/>
    <w:rsid w:val="00284F43"/>
    <w:rsid w:val="00286A7D"/>
    <w:rsid w:val="00287052"/>
    <w:rsid w:val="00290590"/>
    <w:rsid w:val="00291DB8"/>
    <w:rsid w:val="00292600"/>
    <w:rsid w:val="00295861"/>
    <w:rsid w:val="00296E6A"/>
    <w:rsid w:val="002B253E"/>
    <w:rsid w:val="002B38DA"/>
    <w:rsid w:val="002B3AA7"/>
    <w:rsid w:val="002B3C3F"/>
    <w:rsid w:val="002C0AF1"/>
    <w:rsid w:val="002C1948"/>
    <w:rsid w:val="002C29DF"/>
    <w:rsid w:val="002C3321"/>
    <w:rsid w:val="002D6BC1"/>
    <w:rsid w:val="002D7933"/>
    <w:rsid w:val="002E0731"/>
    <w:rsid w:val="002E2258"/>
    <w:rsid w:val="002E6E1E"/>
    <w:rsid w:val="002F0B9C"/>
    <w:rsid w:val="002F111C"/>
    <w:rsid w:val="002F41D6"/>
    <w:rsid w:val="002F49AC"/>
    <w:rsid w:val="002F65E6"/>
    <w:rsid w:val="003004E2"/>
    <w:rsid w:val="0030154B"/>
    <w:rsid w:val="003106E8"/>
    <w:rsid w:val="00314E31"/>
    <w:rsid w:val="00317DD2"/>
    <w:rsid w:val="003202DF"/>
    <w:rsid w:val="003206BC"/>
    <w:rsid w:val="00320E74"/>
    <w:rsid w:val="00322EAE"/>
    <w:rsid w:val="00323A72"/>
    <w:rsid w:val="00323FEA"/>
    <w:rsid w:val="0032441A"/>
    <w:rsid w:val="00344841"/>
    <w:rsid w:val="003655AB"/>
    <w:rsid w:val="00365C6A"/>
    <w:rsid w:val="00371B32"/>
    <w:rsid w:val="00372EBA"/>
    <w:rsid w:val="00393547"/>
    <w:rsid w:val="0039575D"/>
    <w:rsid w:val="003A36B0"/>
    <w:rsid w:val="003A50C7"/>
    <w:rsid w:val="003A6187"/>
    <w:rsid w:val="003B0791"/>
    <w:rsid w:val="003B1FF4"/>
    <w:rsid w:val="003B5185"/>
    <w:rsid w:val="003B6636"/>
    <w:rsid w:val="003B6AF9"/>
    <w:rsid w:val="003C285F"/>
    <w:rsid w:val="003D1661"/>
    <w:rsid w:val="003D402E"/>
    <w:rsid w:val="003E189C"/>
    <w:rsid w:val="003E268E"/>
    <w:rsid w:val="003E45AF"/>
    <w:rsid w:val="003E4D7B"/>
    <w:rsid w:val="003F0419"/>
    <w:rsid w:val="003F16A2"/>
    <w:rsid w:val="00400A1B"/>
    <w:rsid w:val="00403EE5"/>
    <w:rsid w:val="00404CE6"/>
    <w:rsid w:val="00404D10"/>
    <w:rsid w:val="00404DEE"/>
    <w:rsid w:val="00410490"/>
    <w:rsid w:val="00415966"/>
    <w:rsid w:val="00415FC4"/>
    <w:rsid w:val="00416068"/>
    <w:rsid w:val="00421E1E"/>
    <w:rsid w:val="00425C58"/>
    <w:rsid w:val="0042619D"/>
    <w:rsid w:val="00427F48"/>
    <w:rsid w:val="00430D18"/>
    <w:rsid w:val="00432430"/>
    <w:rsid w:val="00433AA2"/>
    <w:rsid w:val="00437B55"/>
    <w:rsid w:val="004408B0"/>
    <w:rsid w:val="004409D5"/>
    <w:rsid w:val="004415AA"/>
    <w:rsid w:val="00445452"/>
    <w:rsid w:val="00457183"/>
    <w:rsid w:val="00457B99"/>
    <w:rsid w:val="00464099"/>
    <w:rsid w:val="0047086A"/>
    <w:rsid w:val="00473F23"/>
    <w:rsid w:val="00473FBC"/>
    <w:rsid w:val="004764D4"/>
    <w:rsid w:val="00480FB6"/>
    <w:rsid w:val="0048299B"/>
    <w:rsid w:val="004923A7"/>
    <w:rsid w:val="00495BBF"/>
    <w:rsid w:val="004969B7"/>
    <w:rsid w:val="00497C45"/>
    <w:rsid w:val="004A0D54"/>
    <w:rsid w:val="004A60A6"/>
    <w:rsid w:val="004B1CD6"/>
    <w:rsid w:val="004B38C6"/>
    <w:rsid w:val="004C2A3F"/>
    <w:rsid w:val="004C53A4"/>
    <w:rsid w:val="004D6ED9"/>
    <w:rsid w:val="004D7220"/>
    <w:rsid w:val="004E01D7"/>
    <w:rsid w:val="004E076A"/>
    <w:rsid w:val="004E0882"/>
    <w:rsid w:val="004E1BC8"/>
    <w:rsid w:val="004E2FEE"/>
    <w:rsid w:val="004E30BC"/>
    <w:rsid w:val="004F219C"/>
    <w:rsid w:val="004F722B"/>
    <w:rsid w:val="005032DF"/>
    <w:rsid w:val="00506FD6"/>
    <w:rsid w:val="005119C9"/>
    <w:rsid w:val="00512DEB"/>
    <w:rsid w:val="005130B3"/>
    <w:rsid w:val="005172DD"/>
    <w:rsid w:val="005207B8"/>
    <w:rsid w:val="00524ACF"/>
    <w:rsid w:val="00526457"/>
    <w:rsid w:val="005272FB"/>
    <w:rsid w:val="00533267"/>
    <w:rsid w:val="005335B3"/>
    <w:rsid w:val="00542961"/>
    <w:rsid w:val="00550F77"/>
    <w:rsid w:val="00552FF0"/>
    <w:rsid w:val="005546A4"/>
    <w:rsid w:val="005546DC"/>
    <w:rsid w:val="0055575C"/>
    <w:rsid w:val="005562BF"/>
    <w:rsid w:val="0057087D"/>
    <w:rsid w:val="005735A6"/>
    <w:rsid w:val="00576AC1"/>
    <w:rsid w:val="00580860"/>
    <w:rsid w:val="00594F8F"/>
    <w:rsid w:val="005964DE"/>
    <w:rsid w:val="00597D88"/>
    <w:rsid w:val="005A2C4F"/>
    <w:rsid w:val="005A2F26"/>
    <w:rsid w:val="005A3DDE"/>
    <w:rsid w:val="005B11C2"/>
    <w:rsid w:val="005B19D8"/>
    <w:rsid w:val="005B4D16"/>
    <w:rsid w:val="005C0ADB"/>
    <w:rsid w:val="005D1C5D"/>
    <w:rsid w:val="005D42E5"/>
    <w:rsid w:val="005D501B"/>
    <w:rsid w:val="005D5C3E"/>
    <w:rsid w:val="005D7908"/>
    <w:rsid w:val="005E25F7"/>
    <w:rsid w:val="005E2948"/>
    <w:rsid w:val="005E781A"/>
    <w:rsid w:val="005F23B1"/>
    <w:rsid w:val="005F74CA"/>
    <w:rsid w:val="00600D82"/>
    <w:rsid w:val="00602FE9"/>
    <w:rsid w:val="0060316E"/>
    <w:rsid w:val="00612EC9"/>
    <w:rsid w:val="00615E65"/>
    <w:rsid w:val="00621339"/>
    <w:rsid w:val="00621B93"/>
    <w:rsid w:val="006310EC"/>
    <w:rsid w:val="00631E79"/>
    <w:rsid w:val="00636742"/>
    <w:rsid w:val="006370BF"/>
    <w:rsid w:val="00650B6D"/>
    <w:rsid w:val="00653DA5"/>
    <w:rsid w:val="0065558E"/>
    <w:rsid w:val="006564EE"/>
    <w:rsid w:val="00656769"/>
    <w:rsid w:val="00657EE3"/>
    <w:rsid w:val="00661F76"/>
    <w:rsid w:val="006644B8"/>
    <w:rsid w:val="0067334E"/>
    <w:rsid w:val="00681C31"/>
    <w:rsid w:val="00690507"/>
    <w:rsid w:val="00690BDA"/>
    <w:rsid w:val="00697D53"/>
    <w:rsid w:val="006A3139"/>
    <w:rsid w:val="006A33A4"/>
    <w:rsid w:val="006A38E8"/>
    <w:rsid w:val="006B0D5F"/>
    <w:rsid w:val="006B12D8"/>
    <w:rsid w:val="006B5E50"/>
    <w:rsid w:val="006B7766"/>
    <w:rsid w:val="006C1168"/>
    <w:rsid w:val="006C2923"/>
    <w:rsid w:val="006C4F1C"/>
    <w:rsid w:val="006C7082"/>
    <w:rsid w:val="006D65C9"/>
    <w:rsid w:val="006D7191"/>
    <w:rsid w:val="006E3F4C"/>
    <w:rsid w:val="006E6716"/>
    <w:rsid w:val="006E7296"/>
    <w:rsid w:val="006F12A1"/>
    <w:rsid w:val="006F2149"/>
    <w:rsid w:val="006F77B8"/>
    <w:rsid w:val="007001B9"/>
    <w:rsid w:val="007006B4"/>
    <w:rsid w:val="00700D3F"/>
    <w:rsid w:val="0070234C"/>
    <w:rsid w:val="00705218"/>
    <w:rsid w:val="007060D5"/>
    <w:rsid w:val="00706E18"/>
    <w:rsid w:val="0071227B"/>
    <w:rsid w:val="00712CE0"/>
    <w:rsid w:val="007166AA"/>
    <w:rsid w:val="007205D0"/>
    <w:rsid w:val="00720C54"/>
    <w:rsid w:val="00722DE9"/>
    <w:rsid w:val="00725636"/>
    <w:rsid w:val="0072761F"/>
    <w:rsid w:val="00730904"/>
    <w:rsid w:val="00730ACD"/>
    <w:rsid w:val="00733BD8"/>
    <w:rsid w:val="00736338"/>
    <w:rsid w:val="00751A50"/>
    <w:rsid w:val="00754CD0"/>
    <w:rsid w:val="00774057"/>
    <w:rsid w:val="007743E2"/>
    <w:rsid w:val="00774421"/>
    <w:rsid w:val="007773FF"/>
    <w:rsid w:val="007803F6"/>
    <w:rsid w:val="00782963"/>
    <w:rsid w:val="00783C29"/>
    <w:rsid w:val="007934C8"/>
    <w:rsid w:val="00793AE7"/>
    <w:rsid w:val="00793C84"/>
    <w:rsid w:val="00794671"/>
    <w:rsid w:val="00797A69"/>
    <w:rsid w:val="007A31EB"/>
    <w:rsid w:val="007A5375"/>
    <w:rsid w:val="007A6D8F"/>
    <w:rsid w:val="007B0FB4"/>
    <w:rsid w:val="007B6689"/>
    <w:rsid w:val="007C06E4"/>
    <w:rsid w:val="007C4665"/>
    <w:rsid w:val="007C5BBC"/>
    <w:rsid w:val="007D0FF6"/>
    <w:rsid w:val="007D74FF"/>
    <w:rsid w:val="007E1955"/>
    <w:rsid w:val="007E58BB"/>
    <w:rsid w:val="007F5BB1"/>
    <w:rsid w:val="007F5EB2"/>
    <w:rsid w:val="0080222C"/>
    <w:rsid w:val="00810879"/>
    <w:rsid w:val="00812203"/>
    <w:rsid w:val="00813FAC"/>
    <w:rsid w:val="00817DD8"/>
    <w:rsid w:val="00820E6D"/>
    <w:rsid w:val="00827037"/>
    <w:rsid w:val="00836895"/>
    <w:rsid w:val="00836EEF"/>
    <w:rsid w:val="00837242"/>
    <w:rsid w:val="0083797A"/>
    <w:rsid w:val="008439F2"/>
    <w:rsid w:val="00847151"/>
    <w:rsid w:val="00850200"/>
    <w:rsid w:val="00857D36"/>
    <w:rsid w:val="008606E3"/>
    <w:rsid w:val="00860F6D"/>
    <w:rsid w:val="00862162"/>
    <w:rsid w:val="00862536"/>
    <w:rsid w:val="008659F1"/>
    <w:rsid w:val="008664DE"/>
    <w:rsid w:val="00867406"/>
    <w:rsid w:val="008708D5"/>
    <w:rsid w:val="00870E68"/>
    <w:rsid w:val="00873A8C"/>
    <w:rsid w:val="00876A53"/>
    <w:rsid w:val="008806AE"/>
    <w:rsid w:val="00880A8D"/>
    <w:rsid w:val="00881083"/>
    <w:rsid w:val="008855D8"/>
    <w:rsid w:val="0088681B"/>
    <w:rsid w:val="00893E3B"/>
    <w:rsid w:val="008957BA"/>
    <w:rsid w:val="0089667C"/>
    <w:rsid w:val="00896F7E"/>
    <w:rsid w:val="00897B1E"/>
    <w:rsid w:val="008A12F3"/>
    <w:rsid w:val="008A3DF9"/>
    <w:rsid w:val="008A5CDC"/>
    <w:rsid w:val="008A60A8"/>
    <w:rsid w:val="008A7596"/>
    <w:rsid w:val="008B224F"/>
    <w:rsid w:val="008C7486"/>
    <w:rsid w:val="008D208F"/>
    <w:rsid w:val="008D67DB"/>
    <w:rsid w:val="008E1CE1"/>
    <w:rsid w:val="008E22F8"/>
    <w:rsid w:val="008E45D9"/>
    <w:rsid w:val="008E5836"/>
    <w:rsid w:val="008E7C6D"/>
    <w:rsid w:val="008F3E24"/>
    <w:rsid w:val="008F72C3"/>
    <w:rsid w:val="009014E3"/>
    <w:rsid w:val="009056FD"/>
    <w:rsid w:val="0091502D"/>
    <w:rsid w:val="0091515F"/>
    <w:rsid w:val="00917761"/>
    <w:rsid w:val="00931F2B"/>
    <w:rsid w:val="00932144"/>
    <w:rsid w:val="00933377"/>
    <w:rsid w:val="009415A7"/>
    <w:rsid w:val="00946EBF"/>
    <w:rsid w:val="00950804"/>
    <w:rsid w:val="00955541"/>
    <w:rsid w:val="009602E5"/>
    <w:rsid w:val="0096072F"/>
    <w:rsid w:val="009647D7"/>
    <w:rsid w:val="00973FD9"/>
    <w:rsid w:val="00981A15"/>
    <w:rsid w:val="0098441D"/>
    <w:rsid w:val="00986783"/>
    <w:rsid w:val="00997E1F"/>
    <w:rsid w:val="009A1F95"/>
    <w:rsid w:val="009B07E6"/>
    <w:rsid w:val="009B07ED"/>
    <w:rsid w:val="009B0841"/>
    <w:rsid w:val="009B7259"/>
    <w:rsid w:val="009C3C8E"/>
    <w:rsid w:val="009C6B5A"/>
    <w:rsid w:val="009C6E0D"/>
    <w:rsid w:val="009D56A7"/>
    <w:rsid w:val="009D5A9C"/>
    <w:rsid w:val="009D77A4"/>
    <w:rsid w:val="009E0559"/>
    <w:rsid w:val="009E2930"/>
    <w:rsid w:val="009E6062"/>
    <w:rsid w:val="009E784D"/>
    <w:rsid w:val="009F06FD"/>
    <w:rsid w:val="009F38BD"/>
    <w:rsid w:val="009F4162"/>
    <w:rsid w:val="009F6787"/>
    <w:rsid w:val="009F7EF8"/>
    <w:rsid w:val="00A006FA"/>
    <w:rsid w:val="00A00793"/>
    <w:rsid w:val="00A029A7"/>
    <w:rsid w:val="00A043AC"/>
    <w:rsid w:val="00A0443E"/>
    <w:rsid w:val="00A059F8"/>
    <w:rsid w:val="00A06DF8"/>
    <w:rsid w:val="00A13E49"/>
    <w:rsid w:val="00A144CB"/>
    <w:rsid w:val="00A16AC6"/>
    <w:rsid w:val="00A21FF6"/>
    <w:rsid w:val="00A24F15"/>
    <w:rsid w:val="00A42102"/>
    <w:rsid w:val="00A43273"/>
    <w:rsid w:val="00A44B75"/>
    <w:rsid w:val="00A476F8"/>
    <w:rsid w:val="00A51B91"/>
    <w:rsid w:val="00A51F84"/>
    <w:rsid w:val="00A54D4C"/>
    <w:rsid w:val="00A5655F"/>
    <w:rsid w:val="00A63D60"/>
    <w:rsid w:val="00A662BA"/>
    <w:rsid w:val="00A70EF6"/>
    <w:rsid w:val="00A719D1"/>
    <w:rsid w:val="00A72A3F"/>
    <w:rsid w:val="00A76573"/>
    <w:rsid w:val="00A77D6A"/>
    <w:rsid w:val="00A77FB6"/>
    <w:rsid w:val="00A821CA"/>
    <w:rsid w:val="00A82848"/>
    <w:rsid w:val="00A871DB"/>
    <w:rsid w:val="00A93EDB"/>
    <w:rsid w:val="00AA08FA"/>
    <w:rsid w:val="00AA5572"/>
    <w:rsid w:val="00AA7FA8"/>
    <w:rsid w:val="00AB134A"/>
    <w:rsid w:val="00AB27F3"/>
    <w:rsid w:val="00AB7AD7"/>
    <w:rsid w:val="00AC254D"/>
    <w:rsid w:val="00AC44A2"/>
    <w:rsid w:val="00AC4AEA"/>
    <w:rsid w:val="00AC6140"/>
    <w:rsid w:val="00AC77B1"/>
    <w:rsid w:val="00AC77DE"/>
    <w:rsid w:val="00AD0546"/>
    <w:rsid w:val="00AD0A1F"/>
    <w:rsid w:val="00AD4013"/>
    <w:rsid w:val="00AD6D6B"/>
    <w:rsid w:val="00AD7ACB"/>
    <w:rsid w:val="00AE2F95"/>
    <w:rsid w:val="00AE3E51"/>
    <w:rsid w:val="00AE47AA"/>
    <w:rsid w:val="00AF013D"/>
    <w:rsid w:val="00AF0D76"/>
    <w:rsid w:val="00AF130C"/>
    <w:rsid w:val="00AF2A76"/>
    <w:rsid w:val="00AF2D94"/>
    <w:rsid w:val="00AF474D"/>
    <w:rsid w:val="00AF5326"/>
    <w:rsid w:val="00B00B5F"/>
    <w:rsid w:val="00B01D44"/>
    <w:rsid w:val="00B0393C"/>
    <w:rsid w:val="00B103B0"/>
    <w:rsid w:val="00B10E12"/>
    <w:rsid w:val="00B11132"/>
    <w:rsid w:val="00B1192F"/>
    <w:rsid w:val="00B1233B"/>
    <w:rsid w:val="00B2044D"/>
    <w:rsid w:val="00B30A6A"/>
    <w:rsid w:val="00B30EE1"/>
    <w:rsid w:val="00B360C3"/>
    <w:rsid w:val="00B406C9"/>
    <w:rsid w:val="00B44DDE"/>
    <w:rsid w:val="00B456CC"/>
    <w:rsid w:val="00B47CDA"/>
    <w:rsid w:val="00B52433"/>
    <w:rsid w:val="00B52662"/>
    <w:rsid w:val="00B56892"/>
    <w:rsid w:val="00B56CC2"/>
    <w:rsid w:val="00B61C58"/>
    <w:rsid w:val="00B659F6"/>
    <w:rsid w:val="00B65F03"/>
    <w:rsid w:val="00B678C3"/>
    <w:rsid w:val="00B67A56"/>
    <w:rsid w:val="00B71462"/>
    <w:rsid w:val="00B7390D"/>
    <w:rsid w:val="00B73BFE"/>
    <w:rsid w:val="00B74CF6"/>
    <w:rsid w:val="00B77C64"/>
    <w:rsid w:val="00B80835"/>
    <w:rsid w:val="00B8363A"/>
    <w:rsid w:val="00B86ED7"/>
    <w:rsid w:val="00B90106"/>
    <w:rsid w:val="00B92069"/>
    <w:rsid w:val="00B92F15"/>
    <w:rsid w:val="00B94D3B"/>
    <w:rsid w:val="00B96652"/>
    <w:rsid w:val="00BA280A"/>
    <w:rsid w:val="00BB57A9"/>
    <w:rsid w:val="00BB76FD"/>
    <w:rsid w:val="00BC1DE7"/>
    <w:rsid w:val="00BC2618"/>
    <w:rsid w:val="00BC47FE"/>
    <w:rsid w:val="00BD0A86"/>
    <w:rsid w:val="00BD43A9"/>
    <w:rsid w:val="00BD4BA5"/>
    <w:rsid w:val="00BD5458"/>
    <w:rsid w:val="00BE36D0"/>
    <w:rsid w:val="00BF1CC1"/>
    <w:rsid w:val="00BF1DD2"/>
    <w:rsid w:val="00BF3DEF"/>
    <w:rsid w:val="00BF408D"/>
    <w:rsid w:val="00C02078"/>
    <w:rsid w:val="00C049FB"/>
    <w:rsid w:val="00C11921"/>
    <w:rsid w:val="00C162EF"/>
    <w:rsid w:val="00C163D1"/>
    <w:rsid w:val="00C16B55"/>
    <w:rsid w:val="00C2112A"/>
    <w:rsid w:val="00C2402A"/>
    <w:rsid w:val="00C32B7F"/>
    <w:rsid w:val="00C35EF8"/>
    <w:rsid w:val="00C5029A"/>
    <w:rsid w:val="00C53107"/>
    <w:rsid w:val="00C568E9"/>
    <w:rsid w:val="00C56DEB"/>
    <w:rsid w:val="00C57251"/>
    <w:rsid w:val="00C62E9C"/>
    <w:rsid w:val="00C651CD"/>
    <w:rsid w:val="00C65A5B"/>
    <w:rsid w:val="00C67BCE"/>
    <w:rsid w:val="00C73468"/>
    <w:rsid w:val="00C74208"/>
    <w:rsid w:val="00C746F4"/>
    <w:rsid w:val="00C74AD4"/>
    <w:rsid w:val="00C7610A"/>
    <w:rsid w:val="00C76553"/>
    <w:rsid w:val="00C77996"/>
    <w:rsid w:val="00C879BF"/>
    <w:rsid w:val="00C87C8A"/>
    <w:rsid w:val="00C92794"/>
    <w:rsid w:val="00C9754F"/>
    <w:rsid w:val="00C97EDF"/>
    <w:rsid w:val="00CA4C22"/>
    <w:rsid w:val="00CA5F17"/>
    <w:rsid w:val="00CA74EC"/>
    <w:rsid w:val="00CB2985"/>
    <w:rsid w:val="00CB689D"/>
    <w:rsid w:val="00CC003A"/>
    <w:rsid w:val="00CC1A29"/>
    <w:rsid w:val="00CC5EC4"/>
    <w:rsid w:val="00CD3786"/>
    <w:rsid w:val="00CD7A70"/>
    <w:rsid w:val="00CE4A06"/>
    <w:rsid w:val="00CF2C83"/>
    <w:rsid w:val="00CF3E08"/>
    <w:rsid w:val="00CF422F"/>
    <w:rsid w:val="00CF5CC2"/>
    <w:rsid w:val="00D01E73"/>
    <w:rsid w:val="00D03DE5"/>
    <w:rsid w:val="00D0759E"/>
    <w:rsid w:val="00D07ADD"/>
    <w:rsid w:val="00D109C9"/>
    <w:rsid w:val="00D12E73"/>
    <w:rsid w:val="00D135DD"/>
    <w:rsid w:val="00D177B9"/>
    <w:rsid w:val="00D21A68"/>
    <w:rsid w:val="00D30441"/>
    <w:rsid w:val="00D312F1"/>
    <w:rsid w:val="00D44F58"/>
    <w:rsid w:val="00D4656B"/>
    <w:rsid w:val="00D46F8F"/>
    <w:rsid w:val="00D502B6"/>
    <w:rsid w:val="00D512FA"/>
    <w:rsid w:val="00D52446"/>
    <w:rsid w:val="00D528EE"/>
    <w:rsid w:val="00D62700"/>
    <w:rsid w:val="00D62EE6"/>
    <w:rsid w:val="00D63B9A"/>
    <w:rsid w:val="00D67CA0"/>
    <w:rsid w:val="00D728C5"/>
    <w:rsid w:val="00D738D5"/>
    <w:rsid w:val="00D7511E"/>
    <w:rsid w:val="00D76C85"/>
    <w:rsid w:val="00D8068B"/>
    <w:rsid w:val="00D83B51"/>
    <w:rsid w:val="00D90369"/>
    <w:rsid w:val="00D939B8"/>
    <w:rsid w:val="00D97126"/>
    <w:rsid w:val="00D9725B"/>
    <w:rsid w:val="00DA0148"/>
    <w:rsid w:val="00DA079D"/>
    <w:rsid w:val="00DA291F"/>
    <w:rsid w:val="00DA2BE4"/>
    <w:rsid w:val="00DB3CA4"/>
    <w:rsid w:val="00DB5544"/>
    <w:rsid w:val="00DD1592"/>
    <w:rsid w:val="00DD345F"/>
    <w:rsid w:val="00DD501E"/>
    <w:rsid w:val="00DD5373"/>
    <w:rsid w:val="00DD6E67"/>
    <w:rsid w:val="00DD724F"/>
    <w:rsid w:val="00DE12DC"/>
    <w:rsid w:val="00DE2F76"/>
    <w:rsid w:val="00DE4E8F"/>
    <w:rsid w:val="00DE56DC"/>
    <w:rsid w:val="00DE6A44"/>
    <w:rsid w:val="00DF2CCD"/>
    <w:rsid w:val="00DF3F15"/>
    <w:rsid w:val="00DF4F5E"/>
    <w:rsid w:val="00DF5718"/>
    <w:rsid w:val="00DF6581"/>
    <w:rsid w:val="00DF661F"/>
    <w:rsid w:val="00DF79AF"/>
    <w:rsid w:val="00DF79FF"/>
    <w:rsid w:val="00E00E9D"/>
    <w:rsid w:val="00E02DBE"/>
    <w:rsid w:val="00E02E31"/>
    <w:rsid w:val="00E115B7"/>
    <w:rsid w:val="00E11748"/>
    <w:rsid w:val="00E11D84"/>
    <w:rsid w:val="00E212BB"/>
    <w:rsid w:val="00E3012A"/>
    <w:rsid w:val="00E621C6"/>
    <w:rsid w:val="00E63C94"/>
    <w:rsid w:val="00E65ED4"/>
    <w:rsid w:val="00E70C5D"/>
    <w:rsid w:val="00E70D47"/>
    <w:rsid w:val="00E72613"/>
    <w:rsid w:val="00E90A31"/>
    <w:rsid w:val="00E92B7B"/>
    <w:rsid w:val="00EA1114"/>
    <w:rsid w:val="00EA1441"/>
    <w:rsid w:val="00EA1E69"/>
    <w:rsid w:val="00EA28D4"/>
    <w:rsid w:val="00EA4547"/>
    <w:rsid w:val="00EA5733"/>
    <w:rsid w:val="00EB05B9"/>
    <w:rsid w:val="00EB52D3"/>
    <w:rsid w:val="00EC3B7D"/>
    <w:rsid w:val="00EC400C"/>
    <w:rsid w:val="00EC4476"/>
    <w:rsid w:val="00ED60A2"/>
    <w:rsid w:val="00ED61AC"/>
    <w:rsid w:val="00ED652C"/>
    <w:rsid w:val="00ED7ECC"/>
    <w:rsid w:val="00EE004C"/>
    <w:rsid w:val="00EE38AD"/>
    <w:rsid w:val="00EE74A9"/>
    <w:rsid w:val="00EF0A65"/>
    <w:rsid w:val="00EF2E05"/>
    <w:rsid w:val="00EF5FAF"/>
    <w:rsid w:val="00EF66AF"/>
    <w:rsid w:val="00EF744D"/>
    <w:rsid w:val="00F026D4"/>
    <w:rsid w:val="00F0422B"/>
    <w:rsid w:val="00F10456"/>
    <w:rsid w:val="00F16842"/>
    <w:rsid w:val="00F21667"/>
    <w:rsid w:val="00F2311D"/>
    <w:rsid w:val="00F3153D"/>
    <w:rsid w:val="00F342A6"/>
    <w:rsid w:val="00F37C08"/>
    <w:rsid w:val="00F41D24"/>
    <w:rsid w:val="00F50EEF"/>
    <w:rsid w:val="00F52A21"/>
    <w:rsid w:val="00F562FC"/>
    <w:rsid w:val="00F61C8C"/>
    <w:rsid w:val="00F66BCC"/>
    <w:rsid w:val="00F66ECE"/>
    <w:rsid w:val="00F773E4"/>
    <w:rsid w:val="00F85170"/>
    <w:rsid w:val="00F85336"/>
    <w:rsid w:val="00F87D5B"/>
    <w:rsid w:val="00F945F3"/>
    <w:rsid w:val="00F96813"/>
    <w:rsid w:val="00F97CD9"/>
    <w:rsid w:val="00FA122B"/>
    <w:rsid w:val="00FA5761"/>
    <w:rsid w:val="00FA5D8B"/>
    <w:rsid w:val="00FB0130"/>
    <w:rsid w:val="00FB1A1D"/>
    <w:rsid w:val="00FB2E7C"/>
    <w:rsid w:val="00FB4CF9"/>
    <w:rsid w:val="00FB4FBC"/>
    <w:rsid w:val="00FC2399"/>
    <w:rsid w:val="00FC3893"/>
    <w:rsid w:val="00FC6378"/>
    <w:rsid w:val="00FD1524"/>
    <w:rsid w:val="00FD1FB7"/>
    <w:rsid w:val="00FD5D2C"/>
    <w:rsid w:val="00FE27B5"/>
    <w:rsid w:val="00FF1E96"/>
    <w:rsid w:val="00FF2229"/>
    <w:rsid w:val="00FF7196"/>
    <w:rsid w:val="01955161"/>
    <w:rsid w:val="01AC23CF"/>
    <w:rsid w:val="0207C58C"/>
    <w:rsid w:val="024EB551"/>
    <w:rsid w:val="02909EC2"/>
    <w:rsid w:val="0299307E"/>
    <w:rsid w:val="02AB2F94"/>
    <w:rsid w:val="030DBB25"/>
    <w:rsid w:val="034D4106"/>
    <w:rsid w:val="036CED7E"/>
    <w:rsid w:val="03B51CE2"/>
    <w:rsid w:val="03CB369A"/>
    <w:rsid w:val="04134D69"/>
    <w:rsid w:val="04DB18BC"/>
    <w:rsid w:val="050D41EA"/>
    <w:rsid w:val="065B160C"/>
    <w:rsid w:val="069D3AC4"/>
    <w:rsid w:val="06E768F4"/>
    <w:rsid w:val="076D35F8"/>
    <w:rsid w:val="081D30EC"/>
    <w:rsid w:val="08D5FE5F"/>
    <w:rsid w:val="08E6B7E9"/>
    <w:rsid w:val="08EAA960"/>
    <w:rsid w:val="0906AFEC"/>
    <w:rsid w:val="09115FA5"/>
    <w:rsid w:val="092E175C"/>
    <w:rsid w:val="0A90AE01"/>
    <w:rsid w:val="0B214867"/>
    <w:rsid w:val="0BF6B7FE"/>
    <w:rsid w:val="0C20A6DB"/>
    <w:rsid w:val="0C264763"/>
    <w:rsid w:val="0C47EDB7"/>
    <w:rsid w:val="0C624064"/>
    <w:rsid w:val="0CBC9DF6"/>
    <w:rsid w:val="0D24AD0E"/>
    <w:rsid w:val="0D92885F"/>
    <w:rsid w:val="0DA87363"/>
    <w:rsid w:val="0DCBE52A"/>
    <w:rsid w:val="0E2A4354"/>
    <w:rsid w:val="0F77C88E"/>
    <w:rsid w:val="0FF43EB8"/>
    <w:rsid w:val="1080BF50"/>
    <w:rsid w:val="10EDACFC"/>
    <w:rsid w:val="119BC4E2"/>
    <w:rsid w:val="11FEECB0"/>
    <w:rsid w:val="127C0EA5"/>
    <w:rsid w:val="12B8D244"/>
    <w:rsid w:val="133CE363"/>
    <w:rsid w:val="13ADFC78"/>
    <w:rsid w:val="13F01FE7"/>
    <w:rsid w:val="140963D5"/>
    <w:rsid w:val="147B5846"/>
    <w:rsid w:val="14F1C398"/>
    <w:rsid w:val="162D4049"/>
    <w:rsid w:val="168D93F9"/>
    <w:rsid w:val="199B20FE"/>
    <w:rsid w:val="19B60B29"/>
    <w:rsid w:val="1A08FCBA"/>
    <w:rsid w:val="1A49E8D4"/>
    <w:rsid w:val="1A5A9AF9"/>
    <w:rsid w:val="1AA58C56"/>
    <w:rsid w:val="1AF09238"/>
    <w:rsid w:val="1B9D51C6"/>
    <w:rsid w:val="1C4D2B38"/>
    <w:rsid w:val="1C69986B"/>
    <w:rsid w:val="1D02C9E6"/>
    <w:rsid w:val="1D278DA8"/>
    <w:rsid w:val="1DCC3004"/>
    <w:rsid w:val="1E12C323"/>
    <w:rsid w:val="1EE5CD88"/>
    <w:rsid w:val="1F57C0E2"/>
    <w:rsid w:val="1F8C68D1"/>
    <w:rsid w:val="1FAA982B"/>
    <w:rsid w:val="202B0DAB"/>
    <w:rsid w:val="20CFED70"/>
    <w:rsid w:val="2172D755"/>
    <w:rsid w:val="220D4071"/>
    <w:rsid w:val="2248BB43"/>
    <w:rsid w:val="23404EEA"/>
    <w:rsid w:val="2371452F"/>
    <w:rsid w:val="23BEA2AA"/>
    <w:rsid w:val="23D0A6CF"/>
    <w:rsid w:val="241FDB33"/>
    <w:rsid w:val="24A160B9"/>
    <w:rsid w:val="24DB9066"/>
    <w:rsid w:val="250F7121"/>
    <w:rsid w:val="250FD143"/>
    <w:rsid w:val="25134A92"/>
    <w:rsid w:val="251A28F0"/>
    <w:rsid w:val="25584C19"/>
    <w:rsid w:val="255F1B07"/>
    <w:rsid w:val="25B0D4DE"/>
    <w:rsid w:val="263D311A"/>
    <w:rsid w:val="269C6D48"/>
    <w:rsid w:val="26F41C7A"/>
    <w:rsid w:val="27DEE713"/>
    <w:rsid w:val="27EC0E2C"/>
    <w:rsid w:val="281C54FC"/>
    <w:rsid w:val="2855BB29"/>
    <w:rsid w:val="28D95593"/>
    <w:rsid w:val="2916D031"/>
    <w:rsid w:val="2981FF91"/>
    <w:rsid w:val="29C4E817"/>
    <w:rsid w:val="29DCE089"/>
    <w:rsid w:val="2A042284"/>
    <w:rsid w:val="2A920CAA"/>
    <w:rsid w:val="2A97EEF8"/>
    <w:rsid w:val="2AA06AA3"/>
    <w:rsid w:val="2AB2A092"/>
    <w:rsid w:val="2BD5D0F8"/>
    <w:rsid w:val="2D6CF44B"/>
    <w:rsid w:val="2DA94CEF"/>
    <w:rsid w:val="2E13FCFC"/>
    <w:rsid w:val="2E8F52EF"/>
    <w:rsid w:val="2ECE5280"/>
    <w:rsid w:val="2ECF8970"/>
    <w:rsid w:val="2EE60602"/>
    <w:rsid w:val="3014BDCC"/>
    <w:rsid w:val="3034299B"/>
    <w:rsid w:val="30437D47"/>
    <w:rsid w:val="3058BEC5"/>
    <w:rsid w:val="305D4538"/>
    <w:rsid w:val="30E535DE"/>
    <w:rsid w:val="30E7EDCD"/>
    <w:rsid w:val="31457F3E"/>
    <w:rsid w:val="314A6C58"/>
    <w:rsid w:val="31AB96A8"/>
    <w:rsid w:val="327E43B8"/>
    <w:rsid w:val="32AB3006"/>
    <w:rsid w:val="33142A54"/>
    <w:rsid w:val="339B5D8A"/>
    <w:rsid w:val="33CD82E6"/>
    <w:rsid w:val="33E750FE"/>
    <w:rsid w:val="34FD970D"/>
    <w:rsid w:val="350FCB2D"/>
    <w:rsid w:val="351B15D4"/>
    <w:rsid w:val="3530FCA3"/>
    <w:rsid w:val="35383A40"/>
    <w:rsid w:val="35EA5FAF"/>
    <w:rsid w:val="35F4E79D"/>
    <w:rsid w:val="3626D806"/>
    <w:rsid w:val="369236C2"/>
    <w:rsid w:val="370AECF3"/>
    <w:rsid w:val="371CD7C4"/>
    <w:rsid w:val="373706D8"/>
    <w:rsid w:val="374D6216"/>
    <w:rsid w:val="38083967"/>
    <w:rsid w:val="385F2178"/>
    <w:rsid w:val="38ED853C"/>
    <w:rsid w:val="3913CB9E"/>
    <w:rsid w:val="394C193A"/>
    <w:rsid w:val="39F9F5BA"/>
    <w:rsid w:val="39FAF1D9"/>
    <w:rsid w:val="3A2D49DD"/>
    <w:rsid w:val="3A464854"/>
    <w:rsid w:val="3A93C8E9"/>
    <w:rsid w:val="3B1C45F6"/>
    <w:rsid w:val="3B31C9D4"/>
    <w:rsid w:val="3BFD3012"/>
    <w:rsid w:val="3C4B6C60"/>
    <w:rsid w:val="3C981F1C"/>
    <w:rsid w:val="3CC89E51"/>
    <w:rsid w:val="3D31967C"/>
    <w:rsid w:val="3D3D4C45"/>
    <w:rsid w:val="3D459A55"/>
    <w:rsid w:val="3DF11077"/>
    <w:rsid w:val="3E22E2FE"/>
    <w:rsid w:val="3E7A56EC"/>
    <w:rsid w:val="3E861DA1"/>
    <w:rsid w:val="3EF77A9A"/>
    <w:rsid w:val="3F5CC6C0"/>
    <w:rsid w:val="3F5CF334"/>
    <w:rsid w:val="3F6FFC33"/>
    <w:rsid w:val="3FB04B9E"/>
    <w:rsid w:val="40500EE1"/>
    <w:rsid w:val="40740F15"/>
    <w:rsid w:val="407A229E"/>
    <w:rsid w:val="40D47D0C"/>
    <w:rsid w:val="40DBB377"/>
    <w:rsid w:val="41A25D84"/>
    <w:rsid w:val="420603BE"/>
    <w:rsid w:val="42946782"/>
    <w:rsid w:val="42AC1138"/>
    <w:rsid w:val="42B5578A"/>
    <w:rsid w:val="42C5EDF3"/>
    <w:rsid w:val="42D275D3"/>
    <w:rsid w:val="42DF3254"/>
    <w:rsid w:val="43747C8E"/>
    <w:rsid w:val="43A81E5E"/>
    <w:rsid w:val="43AE9815"/>
    <w:rsid w:val="4494475F"/>
    <w:rsid w:val="45485E2A"/>
    <w:rsid w:val="45D4882A"/>
    <w:rsid w:val="45E51561"/>
    <w:rsid w:val="46813637"/>
    <w:rsid w:val="468AEE20"/>
    <w:rsid w:val="46E152B7"/>
    <w:rsid w:val="46ED95DB"/>
    <w:rsid w:val="48DD3DC4"/>
    <w:rsid w:val="49352F77"/>
    <w:rsid w:val="497664EB"/>
    <w:rsid w:val="49790FFF"/>
    <w:rsid w:val="4A4C6ECF"/>
    <w:rsid w:val="4B8080FC"/>
    <w:rsid w:val="4B93BDA7"/>
    <w:rsid w:val="4BCEECD6"/>
    <w:rsid w:val="4BFE793C"/>
    <w:rsid w:val="4C3BFC39"/>
    <w:rsid w:val="4C735166"/>
    <w:rsid w:val="4CC5CC8D"/>
    <w:rsid w:val="4D0B7513"/>
    <w:rsid w:val="4D69726C"/>
    <w:rsid w:val="4E11D165"/>
    <w:rsid w:val="4E259235"/>
    <w:rsid w:val="4EE0096A"/>
    <w:rsid w:val="4F22D5E5"/>
    <w:rsid w:val="4F337A84"/>
    <w:rsid w:val="4F7AD810"/>
    <w:rsid w:val="5021ABF6"/>
    <w:rsid w:val="5116A871"/>
    <w:rsid w:val="5121E368"/>
    <w:rsid w:val="51E620B5"/>
    <w:rsid w:val="528063BA"/>
    <w:rsid w:val="52BDB3C9"/>
    <w:rsid w:val="5316E0B6"/>
    <w:rsid w:val="5323D1DB"/>
    <w:rsid w:val="5374BEBC"/>
    <w:rsid w:val="5394DF30"/>
    <w:rsid w:val="539D0C72"/>
    <w:rsid w:val="5531D088"/>
    <w:rsid w:val="5566C471"/>
    <w:rsid w:val="560812F1"/>
    <w:rsid w:val="56F103D9"/>
    <w:rsid w:val="5709F9F0"/>
    <w:rsid w:val="5779B442"/>
    <w:rsid w:val="57CF9DCD"/>
    <w:rsid w:val="58221382"/>
    <w:rsid w:val="583FE3A4"/>
    <w:rsid w:val="58FF6F49"/>
    <w:rsid w:val="59799671"/>
    <w:rsid w:val="599FD8F1"/>
    <w:rsid w:val="5A196586"/>
    <w:rsid w:val="5A694188"/>
    <w:rsid w:val="5B378859"/>
    <w:rsid w:val="5B599AEA"/>
    <w:rsid w:val="5BC84BC2"/>
    <w:rsid w:val="5CEAF065"/>
    <w:rsid w:val="5D337ADC"/>
    <w:rsid w:val="5D437003"/>
    <w:rsid w:val="5D71CFDB"/>
    <w:rsid w:val="5DA8503B"/>
    <w:rsid w:val="5EAE8BBE"/>
    <w:rsid w:val="5ECFC60F"/>
    <w:rsid w:val="5EF2F656"/>
    <w:rsid w:val="5F2C3B99"/>
    <w:rsid w:val="6057E889"/>
    <w:rsid w:val="61614D84"/>
    <w:rsid w:val="619410EC"/>
    <w:rsid w:val="621E87FD"/>
    <w:rsid w:val="623F2156"/>
    <w:rsid w:val="62B7F425"/>
    <w:rsid w:val="62CC3FD4"/>
    <w:rsid w:val="640C6BDF"/>
    <w:rsid w:val="6441D591"/>
    <w:rsid w:val="64A438ED"/>
    <w:rsid w:val="65D93F73"/>
    <w:rsid w:val="6661CD3C"/>
    <w:rsid w:val="675C7A20"/>
    <w:rsid w:val="6774151C"/>
    <w:rsid w:val="67900EFA"/>
    <w:rsid w:val="67CF2D47"/>
    <w:rsid w:val="68892771"/>
    <w:rsid w:val="69938794"/>
    <w:rsid w:val="6A11FDE4"/>
    <w:rsid w:val="6A2EF9B7"/>
    <w:rsid w:val="6BD2EFC0"/>
    <w:rsid w:val="6BFBDCAC"/>
    <w:rsid w:val="6C537B41"/>
    <w:rsid w:val="6CCBA4F5"/>
    <w:rsid w:val="6CD6B2ED"/>
    <w:rsid w:val="6CDF33D8"/>
    <w:rsid w:val="6D8E62C4"/>
    <w:rsid w:val="6E41321C"/>
    <w:rsid w:val="6EE5E9D9"/>
    <w:rsid w:val="6F2A3325"/>
    <w:rsid w:val="6F384300"/>
    <w:rsid w:val="6F5064CC"/>
    <w:rsid w:val="6F690E89"/>
    <w:rsid w:val="6FA302D2"/>
    <w:rsid w:val="6FEBC97A"/>
    <w:rsid w:val="7091AC7F"/>
    <w:rsid w:val="70AA7D3C"/>
    <w:rsid w:val="714D74BC"/>
    <w:rsid w:val="71545168"/>
    <w:rsid w:val="725D568B"/>
    <w:rsid w:val="72BEF722"/>
    <w:rsid w:val="72DCA548"/>
    <w:rsid w:val="73282501"/>
    <w:rsid w:val="73C67901"/>
    <w:rsid w:val="7471D5D6"/>
    <w:rsid w:val="74BDCAA5"/>
    <w:rsid w:val="75231F82"/>
    <w:rsid w:val="75319A74"/>
    <w:rsid w:val="7594F74D"/>
    <w:rsid w:val="76595EDE"/>
    <w:rsid w:val="768E0295"/>
    <w:rsid w:val="76A0FB8E"/>
    <w:rsid w:val="77C12709"/>
    <w:rsid w:val="7820C1F7"/>
    <w:rsid w:val="7875454A"/>
    <w:rsid w:val="78B91CF9"/>
    <w:rsid w:val="791CA0EF"/>
    <w:rsid w:val="794546F9"/>
    <w:rsid w:val="7948B39D"/>
    <w:rsid w:val="797EF11D"/>
    <w:rsid w:val="79808F12"/>
    <w:rsid w:val="798DAD17"/>
    <w:rsid w:val="799F213A"/>
    <w:rsid w:val="7A3BC4FD"/>
    <w:rsid w:val="7A729CB0"/>
    <w:rsid w:val="7C06FB58"/>
    <w:rsid w:val="7CA963F0"/>
    <w:rsid w:val="7D1852B2"/>
    <w:rsid w:val="7D39AD6A"/>
    <w:rsid w:val="7DFF8FBF"/>
    <w:rsid w:val="7E930C90"/>
    <w:rsid w:val="7EA69680"/>
    <w:rsid w:val="7F3793B1"/>
    <w:rsid w:val="7F8D9E5D"/>
    <w:rsid w:val="7F9B1424"/>
    <w:rsid w:val="7FC2FA52"/>
    <w:rsid w:val="7FFA1D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66F98A"/>
  <w14:defaultImageDpi w14:val="300"/>
  <w15:docId w15:val="{A42174D1-F864-4994-8AD0-254DFA756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D76"/>
    <w:pPr>
      <w:spacing w:after="120"/>
    </w:pPr>
    <w:rPr>
      <w:rFonts w:ascii="Ubuntu" w:hAnsi="Ubuntu"/>
      <w:sz w:val="20"/>
      <w:lang w:val="nl-NL"/>
    </w:rPr>
  </w:style>
  <w:style w:type="paragraph" w:styleId="Heading1">
    <w:name w:val="heading 1"/>
    <w:basedOn w:val="Normal"/>
    <w:next w:val="Normal"/>
    <w:link w:val="Heading1Char"/>
    <w:uiPriority w:val="9"/>
    <w:qFormat/>
    <w:rsid w:val="00A13E49"/>
    <w:pPr>
      <w:keepNext/>
      <w:keepLines/>
      <w:spacing w:before="360" w:after="360"/>
      <w:outlineLvl w:val="0"/>
    </w:pPr>
    <w:rPr>
      <w:rFonts w:eastAsiaTheme="majorEastAsia" w:cstheme="majorBidi"/>
      <w:b/>
      <w:bCs/>
      <w:color w:val="E65692"/>
      <w:sz w:val="32"/>
      <w:szCs w:val="32"/>
    </w:rPr>
  </w:style>
  <w:style w:type="paragraph" w:styleId="Heading2">
    <w:name w:val="heading 2"/>
    <w:basedOn w:val="Heading1"/>
    <w:next w:val="Normal"/>
    <w:link w:val="Heading2Char"/>
    <w:uiPriority w:val="9"/>
    <w:unhideWhenUsed/>
    <w:qFormat/>
    <w:rsid w:val="00EF2E05"/>
    <w:pPr>
      <w:spacing w:before="240" w:after="240"/>
      <w:outlineLvl w:val="1"/>
    </w:pPr>
    <w:rPr>
      <w:sz w:val="28"/>
      <w:szCs w:val="28"/>
    </w:rPr>
  </w:style>
  <w:style w:type="paragraph" w:styleId="Heading3">
    <w:name w:val="heading 3"/>
    <w:basedOn w:val="Heading1"/>
    <w:next w:val="Normal"/>
    <w:link w:val="Heading3Char"/>
    <w:uiPriority w:val="9"/>
    <w:unhideWhenUsed/>
    <w:qFormat/>
    <w:rsid w:val="00EF2E05"/>
    <w:pPr>
      <w:spacing w:before="240" w:after="240"/>
      <w:outlineLvl w:val="2"/>
    </w:pPr>
    <w:rPr>
      <w:sz w:val="24"/>
      <w:szCs w:val="24"/>
    </w:rPr>
  </w:style>
  <w:style w:type="paragraph" w:styleId="Heading4">
    <w:name w:val="heading 4"/>
    <w:basedOn w:val="Normal"/>
    <w:next w:val="Normal"/>
    <w:link w:val="Heading4Char"/>
    <w:uiPriority w:val="9"/>
    <w:unhideWhenUsed/>
    <w:qFormat/>
    <w:rsid w:val="00754CD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E05"/>
    <w:pPr>
      <w:tabs>
        <w:tab w:val="center" w:pos="4320"/>
        <w:tab w:val="right" w:pos="8640"/>
      </w:tabs>
      <w:spacing w:after="0"/>
    </w:pPr>
  </w:style>
  <w:style w:type="character" w:customStyle="1" w:styleId="HeaderChar">
    <w:name w:val="Header Char"/>
    <w:basedOn w:val="DefaultParagraphFont"/>
    <w:link w:val="Header"/>
    <w:uiPriority w:val="99"/>
    <w:rsid w:val="00EF2E05"/>
    <w:rPr>
      <w:rFonts w:ascii="Tahoma" w:hAnsi="Tahoma"/>
      <w:sz w:val="22"/>
      <w:lang w:val="nl-NL"/>
    </w:rPr>
  </w:style>
  <w:style w:type="paragraph" w:styleId="Footer">
    <w:name w:val="footer"/>
    <w:basedOn w:val="Normal"/>
    <w:link w:val="FooterChar"/>
    <w:uiPriority w:val="99"/>
    <w:unhideWhenUsed/>
    <w:rsid w:val="00EF2E05"/>
    <w:pPr>
      <w:tabs>
        <w:tab w:val="center" w:pos="4320"/>
        <w:tab w:val="right" w:pos="8640"/>
      </w:tabs>
      <w:spacing w:after="0"/>
    </w:pPr>
  </w:style>
  <w:style w:type="character" w:customStyle="1" w:styleId="FooterChar">
    <w:name w:val="Footer Char"/>
    <w:basedOn w:val="DefaultParagraphFont"/>
    <w:link w:val="Footer"/>
    <w:uiPriority w:val="99"/>
    <w:rsid w:val="00EF2E05"/>
    <w:rPr>
      <w:rFonts w:ascii="Tahoma" w:hAnsi="Tahoma"/>
      <w:sz w:val="22"/>
      <w:lang w:val="nl-NL"/>
    </w:rPr>
  </w:style>
  <w:style w:type="character" w:customStyle="1" w:styleId="Heading2Char">
    <w:name w:val="Heading 2 Char"/>
    <w:basedOn w:val="DefaultParagraphFont"/>
    <w:link w:val="Heading2"/>
    <w:uiPriority w:val="9"/>
    <w:rsid w:val="00EF2E05"/>
    <w:rPr>
      <w:rFonts w:ascii="Tahoma" w:eastAsiaTheme="majorEastAsia" w:hAnsi="Tahoma" w:cstheme="majorBidi"/>
      <w:b/>
      <w:bCs/>
      <w:color w:val="E85E00"/>
      <w:sz w:val="28"/>
      <w:szCs w:val="28"/>
      <w:lang w:val="nl-NL"/>
    </w:rPr>
  </w:style>
  <w:style w:type="paragraph" w:styleId="BalloonText">
    <w:name w:val="Balloon Text"/>
    <w:basedOn w:val="Normal"/>
    <w:link w:val="BalloonTextChar"/>
    <w:uiPriority w:val="99"/>
    <w:semiHidden/>
    <w:unhideWhenUsed/>
    <w:rsid w:val="002C1948"/>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1948"/>
    <w:rPr>
      <w:rFonts w:ascii="Lucida Grande" w:hAnsi="Lucida Grande" w:cs="Lucida Grande"/>
      <w:sz w:val="18"/>
      <w:szCs w:val="18"/>
      <w:lang w:val="nl-NL"/>
    </w:rPr>
  </w:style>
  <w:style w:type="table" w:styleId="TableGrid">
    <w:name w:val="Table Grid"/>
    <w:basedOn w:val="TableNormal"/>
    <w:uiPriority w:val="59"/>
    <w:rsid w:val="002C1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1592"/>
  </w:style>
  <w:style w:type="paragraph" w:customStyle="1" w:styleId="HeaderOrFooter">
    <w:name w:val="HeaderOrFooter"/>
    <w:basedOn w:val="Normal"/>
    <w:qFormat/>
    <w:rsid w:val="00880A8D"/>
    <w:pPr>
      <w:tabs>
        <w:tab w:val="center" w:pos="4320"/>
        <w:tab w:val="right" w:pos="8640"/>
      </w:tabs>
      <w:spacing w:after="0"/>
    </w:pPr>
    <w:rPr>
      <w:sz w:val="18"/>
      <w:szCs w:val="20"/>
    </w:rPr>
  </w:style>
  <w:style w:type="character" w:customStyle="1" w:styleId="Heading1Char">
    <w:name w:val="Heading 1 Char"/>
    <w:basedOn w:val="DefaultParagraphFont"/>
    <w:link w:val="Heading1"/>
    <w:uiPriority w:val="9"/>
    <w:rsid w:val="00A13E49"/>
    <w:rPr>
      <w:rFonts w:ascii="Ubuntu" w:eastAsiaTheme="majorEastAsia" w:hAnsi="Ubuntu" w:cstheme="majorBidi"/>
      <w:b/>
      <w:bCs/>
      <w:color w:val="E65692"/>
      <w:sz w:val="32"/>
      <w:szCs w:val="32"/>
      <w:lang w:val="nl-NL"/>
    </w:rPr>
  </w:style>
  <w:style w:type="character" w:customStyle="1" w:styleId="Heading3Char">
    <w:name w:val="Heading 3 Char"/>
    <w:basedOn w:val="DefaultParagraphFont"/>
    <w:link w:val="Heading3"/>
    <w:uiPriority w:val="9"/>
    <w:rsid w:val="00EF2E05"/>
    <w:rPr>
      <w:rFonts w:ascii="Tahoma" w:eastAsiaTheme="majorEastAsia" w:hAnsi="Tahoma" w:cstheme="majorBidi"/>
      <w:b/>
      <w:bCs/>
      <w:color w:val="E85E00"/>
      <w:lang w:val="nl-NL"/>
    </w:rPr>
  </w:style>
  <w:style w:type="paragraph" w:styleId="ListParagraph">
    <w:name w:val="List Paragraph"/>
    <w:basedOn w:val="Normal"/>
    <w:uiPriority w:val="34"/>
    <w:qFormat/>
    <w:rsid w:val="00167E6C"/>
    <w:pPr>
      <w:numPr>
        <w:numId w:val="5"/>
      </w:numPr>
      <w:contextualSpacing/>
    </w:pPr>
  </w:style>
  <w:style w:type="character" w:styleId="Hyperlink">
    <w:name w:val="Hyperlink"/>
    <w:basedOn w:val="DefaultParagraphFont"/>
    <w:uiPriority w:val="99"/>
    <w:unhideWhenUsed/>
    <w:rsid w:val="00DD724F"/>
    <w:rPr>
      <w:color w:val="0000FF" w:themeColor="hyperlink"/>
      <w:u w:val="single"/>
    </w:rPr>
  </w:style>
  <w:style w:type="paragraph" w:styleId="Caption">
    <w:name w:val="caption"/>
    <w:basedOn w:val="Normal"/>
    <w:next w:val="Normal"/>
    <w:uiPriority w:val="35"/>
    <w:unhideWhenUsed/>
    <w:qFormat/>
    <w:rsid w:val="00100C27"/>
    <w:pPr>
      <w:suppressAutoHyphens/>
      <w:spacing w:after="200"/>
      <w:jc w:val="both"/>
    </w:pPr>
    <w:rPr>
      <w:rFonts w:eastAsia="Times New Roman" w:cs="Times New Roman"/>
      <w:i/>
      <w:iCs/>
      <w:color w:val="1F497D" w:themeColor="text2"/>
      <w:sz w:val="18"/>
      <w:szCs w:val="18"/>
      <w:lang w:val="en-AU" w:eastAsia="nl-NL"/>
    </w:rPr>
  </w:style>
  <w:style w:type="paragraph" w:styleId="NormalWeb">
    <w:name w:val="Normal (Web)"/>
    <w:basedOn w:val="Normal"/>
    <w:uiPriority w:val="99"/>
    <w:unhideWhenUsed/>
    <w:rsid w:val="00ED60A2"/>
    <w:pPr>
      <w:spacing w:before="100" w:beforeAutospacing="1" w:after="100" w:afterAutospacing="1"/>
    </w:pPr>
    <w:rPr>
      <w:rFonts w:ascii="Times New Roman" w:eastAsia="Times New Roman" w:hAnsi="Times New Roman" w:cs="Times New Roman"/>
      <w:sz w:val="24"/>
      <w:lang w:val="en-US"/>
    </w:rPr>
  </w:style>
  <w:style w:type="character" w:customStyle="1" w:styleId="apple-converted-space">
    <w:name w:val="apple-converted-space"/>
    <w:basedOn w:val="DefaultParagraphFont"/>
    <w:rsid w:val="00ED60A2"/>
  </w:style>
  <w:style w:type="character" w:customStyle="1" w:styleId="mw-headline">
    <w:name w:val="mw-headline"/>
    <w:basedOn w:val="DefaultParagraphFont"/>
    <w:rsid w:val="00ED60A2"/>
  </w:style>
  <w:style w:type="character" w:customStyle="1" w:styleId="mw-editsection-bracket">
    <w:name w:val="mw-editsection-bracket"/>
    <w:basedOn w:val="DefaultParagraphFont"/>
    <w:rsid w:val="00ED60A2"/>
  </w:style>
  <w:style w:type="character" w:styleId="HTMLTypewriter">
    <w:name w:val="HTML Typewriter"/>
    <w:basedOn w:val="DefaultParagraphFont"/>
    <w:uiPriority w:val="99"/>
    <w:semiHidden/>
    <w:unhideWhenUsed/>
    <w:rsid w:val="00ED60A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D6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rsid w:val="00ED60A2"/>
    <w:rPr>
      <w:rFonts w:ascii="Courier New" w:eastAsia="Times New Roman" w:hAnsi="Courier New" w:cs="Courier New"/>
      <w:sz w:val="20"/>
      <w:szCs w:val="20"/>
    </w:rPr>
  </w:style>
  <w:style w:type="character" w:customStyle="1" w:styleId="nv">
    <w:name w:val="nv"/>
    <w:basedOn w:val="DefaultParagraphFont"/>
    <w:rsid w:val="00ED60A2"/>
  </w:style>
  <w:style w:type="character" w:customStyle="1" w:styleId="m">
    <w:name w:val="m"/>
    <w:basedOn w:val="DefaultParagraphFont"/>
    <w:rsid w:val="00ED60A2"/>
  </w:style>
  <w:style w:type="character" w:customStyle="1" w:styleId="o">
    <w:name w:val="o"/>
    <w:basedOn w:val="DefaultParagraphFont"/>
    <w:rsid w:val="00ED60A2"/>
  </w:style>
  <w:style w:type="character" w:customStyle="1" w:styleId="p">
    <w:name w:val="p"/>
    <w:basedOn w:val="DefaultParagraphFont"/>
    <w:rsid w:val="00ED60A2"/>
  </w:style>
  <w:style w:type="character" w:customStyle="1" w:styleId="se">
    <w:name w:val="se"/>
    <w:basedOn w:val="DefaultParagraphFont"/>
    <w:rsid w:val="00ED60A2"/>
  </w:style>
  <w:style w:type="character" w:customStyle="1" w:styleId="s2">
    <w:name w:val="s2"/>
    <w:basedOn w:val="DefaultParagraphFont"/>
    <w:rsid w:val="00ED60A2"/>
  </w:style>
  <w:style w:type="paragraph" w:customStyle="1" w:styleId="Kop3">
    <w:name w:val="Kop3"/>
    <w:basedOn w:val="Normal"/>
    <w:qFormat/>
    <w:rsid w:val="00917761"/>
    <w:pPr>
      <w:keepNext/>
      <w:keepLines/>
      <w:suppressAutoHyphens/>
      <w:spacing w:before="120" w:after="200"/>
      <w:jc w:val="both"/>
      <w:outlineLvl w:val="2"/>
    </w:pPr>
    <w:rPr>
      <w:rFonts w:asciiTheme="majorHAnsi" w:eastAsiaTheme="majorEastAsia" w:hAnsiTheme="majorHAnsi" w:cstheme="majorBidi"/>
      <w:b/>
      <w:bCs/>
      <w:color w:val="000000" w:themeColor="text1"/>
      <w:sz w:val="28"/>
      <w:szCs w:val="20"/>
      <w:lang w:val="nl-BE" w:eastAsia="nl-BE"/>
    </w:rPr>
  </w:style>
  <w:style w:type="character" w:styleId="FollowedHyperlink">
    <w:name w:val="FollowedHyperlink"/>
    <w:basedOn w:val="DefaultParagraphFont"/>
    <w:uiPriority w:val="99"/>
    <w:semiHidden/>
    <w:unhideWhenUsed/>
    <w:rsid w:val="00A76573"/>
    <w:rPr>
      <w:color w:val="800080" w:themeColor="followedHyperlink"/>
      <w:u w:val="single"/>
    </w:rPr>
  </w:style>
  <w:style w:type="character" w:styleId="CommentReference">
    <w:name w:val="annotation reference"/>
    <w:basedOn w:val="DefaultParagraphFont"/>
    <w:uiPriority w:val="99"/>
    <w:semiHidden/>
    <w:unhideWhenUsed/>
    <w:rsid w:val="00A06DF8"/>
    <w:rPr>
      <w:sz w:val="16"/>
      <w:szCs w:val="16"/>
    </w:rPr>
  </w:style>
  <w:style w:type="paragraph" w:styleId="CommentText">
    <w:name w:val="annotation text"/>
    <w:basedOn w:val="Normal"/>
    <w:link w:val="CommentTextChar"/>
    <w:uiPriority w:val="99"/>
    <w:unhideWhenUsed/>
    <w:rsid w:val="00A06DF8"/>
    <w:rPr>
      <w:szCs w:val="20"/>
    </w:rPr>
  </w:style>
  <w:style w:type="character" w:customStyle="1" w:styleId="CommentTextChar">
    <w:name w:val="Comment Text Char"/>
    <w:basedOn w:val="DefaultParagraphFont"/>
    <w:link w:val="CommentText"/>
    <w:uiPriority w:val="99"/>
    <w:rsid w:val="00A06DF8"/>
    <w:rPr>
      <w:rFonts w:ascii="Ubuntu" w:hAnsi="Ubuntu"/>
      <w:sz w:val="20"/>
      <w:szCs w:val="20"/>
      <w:lang w:val="nl-NL"/>
    </w:rPr>
  </w:style>
  <w:style w:type="paragraph" w:styleId="CommentSubject">
    <w:name w:val="annotation subject"/>
    <w:basedOn w:val="CommentText"/>
    <w:next w:val="CommentText"/>
    <w:link w:val="CommentSubjectChar"/>
    <w:uiPriority w:val="99"/>
    <w:semiHidden/>
    <w:unhideWhenUsed/>
    <w:rsid w:val="00A06DF8"/>
    <w:rPr>
      <w:b/>
      <w:bCs/>
    </w:rPr>
  </w:style>
  <w:style w:type="character" w:customStyle="1" w:styleId="CommentSubjectChar">
    <w:name w:val="Comment Subject Char"/>
    <w:basedOn w:val="CommentTextChar"/>
    <w:link w:val="CommentSubject"/>
    <w:uiPriority w:val="99"/>
    <w:semiHidden/>
    <w:rsid w:val="00A06DF8"/>
    <w:rPr>
      <w:rFonts w:ascii="Ubuntu" w:hAnsi="Ubuntu"/>
      <w:b/>
      <w:bCs/>
      <w:sz w:val="20"/>
      <w:szCs w:val="20"/>
      <w:lang w:val="nl-NL"/>
    </w:rPr>
  </w:style>
  <w:style w:type="character" w:customStyle="1" w:styleId="Heading4Char">
    <w:name w:val="Heading 4 Char"/>
    <w:basedOn w:val="DefaultParagraphFont"/>
    <w:link w:val="Heading4"/>
    <w:uiPriority w:val="9"/>
    <w:rsid w:val="00754CD0"/>
    <w:rPr>
      <w:rFonts w:asciiTheme="majorHAnsi" w:eastAsiaTheme="majorEastAsia" w:hAnsiTheme="majorHAnsi" w:cstheme="majorBidi"/>
      <w:i/>
      <w:iCs/>
      <w:color w:val="365F91" w:themeColor="accent1" w:themeShade="BF"/>
      <w:sz w:val="20"/>
      <w:lang w:val="nl-NL"/>
    </w:rPr>
  </w:style>
  <w:style w:type="table" w:styleId="TableWeb1">
    <w:name w:val="Table Web 1"/>
    <w:basedOn w:val="TableNormal"/>
    <w:rsid w:val="00793C84"/>
    <w:rPr>
      <w:rFonts w:ascii="Times New Roman" w:eastAsia="Times New Roman" w:hAnsi="Times New Roman" w:cs="Times New Roman"/>
      <w:sz w:val="20"/>
      <w:szCs w:val="20"/>
      <w:lang w:val="nl-BE" w:eastAsia="nl-B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Spacing">
    <w:name w:val="No Spacing"/>
    <w:uiPriority w:val="1"/>
    <w:qFormat/>
    <w:rsid w:val="002F41D6"/>
    <w:rPr>
      <w:rFonts w:ascii="Ubuntu" w:hAnsi="Ubuntu"/>
      <w:sz w:val="20"/>
      <w:lang w:val="nl-NL"/>
    </w:rPr>
  </w:style>
  <w:style w:type="character" w:customStyle="1" w:styleId="Mention1">
    <w:name w:val="Mention1"/>
    <w:basedOn w:val="DefaultParagraphFont"/>
    <w:uiPriority w:val="99"/>
    <w:semiHidden/>
    <w:unhideWhenUsed/>
    <w:rsid w:val="00E212BB"/>
    <w:rPr>
      <w:color w:val="2B579A"/>
      <w:shd w:val="clear" w:color="auto" w:fill="E6E6E6"/>
    </w:rPr>
  </w:style>
  <w:style w:type="character" w:customStyle="1" w:styleId="Mention2">
    <w:name w:val="Mention2"/>
    <w:basedOn w:val="DefaultParagraphFont"/>
    <w:uiPriority w:val="99"/>
    <w:semiHidden/>
    <w:unhideWhenUsed/>
    <w:rsid w:val="00B10E12"/>
    <w:rPr>
      <w:color w:val="2B579A"/>
      <w:shd w:val="clear" w:color="auto" w:fill="E6E6E6"/>
    </w:rPr>
  </w:style>
  <w:style w:type="paragraph" w:styleId="Revision">
    <w:name w:val="Revision"/>
    <w:hidden/>
    <w:uiPriority w:val="99"/>
    <w:semiHidden/>
    <w:rsid w:val="00CB2985"/>
    <w:rPr>
      <w:rFonts w:ascii="Ubuntu" w:hAnsi="Ubuntu"/>
      <w:sz w:val="20"/>
      <w:lang w:val="nl-NL"/>
    </w:rPr>
  </w:style>
  <w:style w:type="character" w:styleId="Emphasis">
    <w:name w:val="Emphasis"/>
    <w:basedOn w:val="DefaultParagraphFont"/>
    <w:uiPriority w:val="20"/>
    <w:qFormat/>
    <w:rsid w:val="00C5029A"/>
    <w:rPr>
      <w:i/>
      <w:iCs/>
    </w:rPr>
  </w:style>
  <w:style w:type="character" w:styleId="Strong">
    <w:name w:val="Strong"/>
    <w:basedOn w:val="DefaultParagraphFont"/>
    <w:uiPriority w:val="22"/>
    <w:qFormat/>
    <w:rsid w:val="00C5029A"/>
    <w:rPr>
      <w:b/>
      <w:bCs/>
    </w:rPr>
  </w:style>
  <w:style w:type="character" w:customStyle="1" w:styleId="pl-k">
    <w:name w:val="pl-k"/>
    <w:basedOn w:val="DefaultParagraphFont"/>
    <w:uiPriority w:val="1"/>
    <w:rsid w:val="2A042284"/>
  </w:style>
  <w:style w:type="character" w:customStyle="1" w:styleId="pl-c1">
    <w:name w:val="pl-c1"/>
    <w:basedOn w:val="DefaultParagraphFont"/>
    <w:uiPriority w:val="1"/>
    <w:rsid w:val="2A042284"/>
  </w:style>
  <w:style w:type="character" w:styleId="UnresolvedMention">
    <w:name w:val="Unresolved Mention"/>
    <w:basedOn w:val="DefaultParagraphFont"/>
    <w:uiPriority w:val="99"/>
    <w:semiHidden/>
    <w:unhideWhenUsed/>
    <w:rsid w:val="00C74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2944">
      <w:bodyDiv w:val="1"/>
      <w:marLeft w:val="0"/>
      <w:marRight w:val="0"/>
      <w:marTop w:val="0"/>
      <w:marBottom w:val="0"/>
      <w:divBdr>
        <w:top w:val="none" w:sz="0" w:space="0" w:color="auto"/>
        <w:left w:val="none" w:sz="0" w:space="0" w:color="auto"/>
        <w:bottom w:val="none" w:sz="0" w:space="0" w:color="auto"/>
        <w:right w:val="none" w:sz="0" w:space="0" w:color="auto"/>
      </w:divBdr>
    </w:div>
    <w:div w:id="562838128">
      <w:bodyDiv w:val="1"/>
      <w:marLeft w:val="0"/>
      <w:marRight w:val="0"/>
      <w:marTop w:val="0"/>
      <w:marBottom w:val="0"/>
      <w:divBdr>
        <w:top w:val="none" w:sz="0" w:space="0" w:color="auto"/>
        <w:left w:val="none" w:sz="0" w:space="0" w:color="auto"/>
        <w:bottom w:val="none" w:sz="0" w:space="0" w:color="auto"/>
        <w:right w:val="none" w:sz="0" w:space="0" w:color="auto"/>
      </w:divBdr>
    </w:div>
    <w:div w:id="5688798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customXml" Target="ink/ink1.xm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gi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yperlink" Target="https://support.atlassian.com/bitbucket-cloud/docs/configure-your-dvcs-username-for-commits/" TargetMode="External"/><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nxp.com/docs/en/application-note/AN4471.pdf" TargetMode="External"/><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6.png"/></Relationships>
</file>

<file path=word/_rels/footer1.xml.rels><?xml version="1.0" encoding="UTF-8" standalone="yes"?>
<Relationships xmlns="http://schemas.openxmlformats.org/package/2006/relationships"><Relationship Id="rId1" Type="http://schemas.openxmlformats.org/officeDocument/2006/relationships/image" Target="media/image39.emf"/></Relationships>
</file>

<file path=word/_rels/header1.xml.rels><?xml version="1.0" encoding="UTF-8" standalone="yes"?>
<Relationships xmlns="http://schemas.openxmlformats.org/package/2006/relationships"><Relationship Id="rId1" Type="http://schemas.openxmlformats.org/officeDocument/2006/relationships/image" Target="media/image37.emf"/></Relationships>
</file>

<file path=word/_rels/header2.xml.rels><?xml version="1.0" encoding="UTF-8" standalone="yes"?>
<Relationships xmlns="http://schemas.openxmlformats.org/package/2006/relationships"><Relationship Id="rId1" Type="http://schemas.openxmlformats.org/officeDocument/2006/relationships/image" Target="media/image3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kb\Downloads\nmct_connections_cursus.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3-07T21:33:30.211"/>
    </inkml:context>
    <inkml:brush xml:id="br0">
      <inkml:brushProperty name="width" value="0.1" units="cm"/>
      <inkml:brushProperty name="height" value="0.1" units="cm"/>
      <inkml:brushProperty name="color" value="#E71224"/>
    </inkml:brush>
  </inkml:definitions>
  <inkml:trace contextRef="#ctx0" brushRef="#br0">1605 0 16383 0 0,'-4'0'0'0'0,"-6"0"0"0"0,-5 0 0 0 0,-4 0 0 0 0,-2 0 0 0 0,-3 0 0 0 0,-1 0 0 0 0,0 0 0 0 0,0 0 0 0 0,0 0 0 0 0,0 0 0 0 0,1 0 0 0 0,0 4 0 0 0,-1 2 0 0 0,1-1 0 0 0,0-1 0 0 0,0-1 0 0 0,0-1 0 0 0,0-1 0 0 0,0-1 0 0 0,0 4 0 0 0,0 1 0 0 0,0 0 0 0 0,0-1 0 0 0,0-1 0 0 0,0-1 0 0 0,0-1 0 0 0,0-1 0 0 0,0 0 0 0 0,0 0 0 0 0,0 0 0 0 0,0-1 0 0 0,0 1 0 0 0,4 4 0 0 0,1 2 0 0 0,0-1 0 0 0,-1-1 0 0 0,-1-1 0 0 0,-1-1 0 0 0,-1-1 0 0 0,-1-1 0 0 0,0 0 0 0 0,0 4 0 0 0,0 1 0 0 0,-1 0 0 0 0,1-1 0 0 0,0-1 0 0 0,4 3 0 0 0,1 0 0 0 0,0 0 0 0 0,0-2 0 0 0,-2-1 0 0 0,-2-1 0 0 0,0-2 0 0 0,0 1 0 0 0,-1-2 0 0 0,3-3 0 0 0,3-2 0 0 0,-1 1 0 0 0,-2 1 0 0 0,0 0 0 0 0,-1 3 0 0 0,-1 0 0 0 0,-1 0 0 0 0,0 1 0 0 0,0 0 0 0 0,0 1 0 0 0,-1-1 0 0 0,5-4 0 0 0,-3-1 0 0 0,-1-1 0 0 0,3 2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3F48566F82E041BED911C0693359E9" ma:contentTypeVersion="47" ma:contentTypeDescription="Een nieuw document maken." ma:contentTypeScope="" ma:versionID="47b3e88e59846bedc01524519d9becb4">
  <xsd:schema xmlns:xsd="http://www.w3.org/2001/XMLSchema" xmlns:xs="http://www.w3.org/2001/XMLSchema" xmlns:p="http://schemas.microsoft.com/office/2006/metadata/properties" xmlns:ns2="e43d81d0-7a9c-4012-90dc-ae63c601f626" xmlns:ns3="e1337eef-b66e-4fde-b081-a3272a7c00ca" targetNamespace="http://schemas.microsoft.com/office/2006/metadata/properties" ma:root="true" ma:fieldsID="b6b21c78707ac0266063b2b8e31c87cf" ns2:_="" ns3:_="">
    <xsd:import namespace="e43d81d0-7a9c-4012-90dc-ae63c601f626"/>
    <xsd:import namespace="e1337eef-b66e-4fde-b081-a3272a7c00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ServiceLocation" minOccurs="0"/>
                <xsd:element ref="ns2:MediaServiceAutoKeyPoints" minOccurs="0"/>
                <xsd:element ref="ns2:MediaServiceKeyPoints" minOccurs="0"/>
                <xsd:element ref="ns2:Aanpassing"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d81d0-7a9c-4012-90dc-ae63c601f6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element name="MediaServiceLocation" ma:index="43" nillable="true" ma:displayName="Location" ma:internalName="MediaServiceLocation"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internalName="MediaServiceKeyPoints" ma:readOnly="true">
      <xsd:simpleType>
        <xsd:restriction base="dms:Note">
          <xsd:maxLength value="255"/>
        </xsd:restriction>
      </xsd:simpleType>
    </xsd:element>
    <xsd:element name="Aanpassing" ma:index="46" nillable="true" ma:displayName="Aanpassing" ma:format="Dropdown" ma:internalName="Aanpassing">
      <xsd:simpleType>
        <xsd:restriction base="dms:Text">
          <xsd:maxLength value="255"/>
        </xsd:restrictio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50" nillable="true" ma:taxonomy="true" ma:internalName="lcf76f155ced4ddcb4097134ff3c332f" ma:taxonomyFieldName="MediaServiceImageTags" ma:displayName="Afbeeldingtags" ma:readOnly="false" ma:fieldId="{5cf76f15-5ced-4ddc-b409-7134ff3c332f}" ma:taxonomyMulti="true" ma:sspId="9d9af33d-1c7e-4655-8224-df3a670842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337eef-b66e-4fde-b081-a3272a7c00ca"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48" nillable="true" ma:displayName="Taxonomy Catch All Column" ma:hidden="true" ma:list="{49766e82-d1c7-4121-a8f6-16660578aa9e}" ma:internalName="TaxCatchAll" ma:showField="CatchAllData" ma:web="e1337eef-b66e-4fde-b081-a3272a7c00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msChannelId xmlns="e43d81d0-7a9c-4012-90dc-ae63c601f626" xsi:nil="true"/>
    <Invited_Teachers xmlns="e43d81d0-7a9c-4012-90dc-ae63c601f626" xsi:nil="true"/>
    <Invited_Leaders xmlns="e43d81d0-7a9c-4012-90dc-ae63c601f626" xsi:nil="true"/>
    <Teachers xmlns="e43d81d0-7a9c-4012-90dc-ae63c601f626">
      <UserInfo>
        <DisplayName/>
        <AccountId xsi:nil="true"/>
        <AccountType/>
      </UserInfo>
    </Teachers>
    <Leaders xmlns="e43d81d0-7a9c-4012-90dc-ae63c601f626">
      <UserInfo>
        <DisplayName/>
        <AccountId xsi:nil="true"/>
        <AccountType/>
      </UserInfo>
    </Leaders>
    <Has_Teacher_Only_SectionGroup xmlns="e43d81d0-7a9c-4012-90dc-ae63c601f626" xsi:nil="true"/>
    <Members xmlns="e43d81d0-7a9c-4012-90dc-ae63c601f626">
      <UserInfo>
        <DisplayName/>
        <AccountId xsi:nil="true"/>
        <AccountType/>
      </UserInfo>
    </Members>
    <Member_Groups xmlns="e43d81d0-7a9c-4012-90dc-ae63c601f626">
      <UserInfo>
        <DisplayName/>
        <AccountId xsi:nil="true"/>
        <AccountType/>
      </UserInfo>
    </Member_Groups>
    <Is_Collaboration_Space_Locked xmlns="e43d81d0-7a9c-4012-90dc-ae63c601f626" xsi:nil="true"/>
    <CultureName xmlns="e43d81d0-7a9c-4012-90dc-ae63c601f626" xsi:nil="true"/>
    <Distribution_Groups xmlns="e43d81d0-7a9c-4012-90dc-ae63c601f626" xsi:nil="true"/>
    <Has_Leaders_Only_SectionGroup xmlns="e43d81d0-7a9c-4012-90dc-ae63c601f626" xsi:nil="true"/>
    <DefaultSectionNames xmlns="e43d81d0-7a9c-4012-90dc-ae63c601f626" xsi:nil="true"/>
    <Owner xmlns="e43d81d0-7a9c-4012-90dc-ae63c601f626">
      <UserInfo>
        <DisplayName/>
        <AccountId xsi:nil="true"/>
        <AccountType/>
      </UserInfo>
    </Owner>
    <AppVersion xmlns="e43d81d0-7a9c-4012-90dc-ae63c601f626" xsi:nil="true"/>
    <NotebookType xmlns="e43d81d0-7a9c-4012-90dc-ae63c601f626" xsi:nil="true"/>
    <FolderType xmlns="e43d81d0-7a9c-4012-90dc-ae63c601f626" xsi:nil="true"/>
    <Students xmlns="e43d81d0-7a9c-4012-90dc-ae63c601f626">
      <UserInfo>
        <DisplayName/>
        <AccountId xsi:nil="true"/>
        <AccountType/>
      </UserInfo>
    </Students>
    <Student_Groups xmlns="e43d81d0-7a9c-4012-90dc-ae63c601f626">
      <UserInfo>
        <DisplayName/>
        <AccountId xsi:nil="true"/>
        <AccountType/>
      </UserInfo>
    </Student_Groups>
    <Templates xmlns="e43d81d0-7a9c-4012-90dc-ae63c601f626" xsi:nil="true"/>
    <Invited_Members xmlns="e43d81d0-7a9c-4012-90dc-ae63c601f626" xsi:nil="true"/>
    <LMS_Mappings xmlns="e43d81d0-7a9c-4012-90dc-ae63c601f626" xsi:nil="true"/>
    <Invited_Students xmlns="e43d81d0-7a9c-4012-90dc-ae63c601f626" xsi:nil="true"/>
    <IsNotebookLocked xmlns="e43d81d0-7a9c-4012-90dc-ae63c601f626" xsi:nil="true"/>
    <Math_Settings xmlns="e43d81d0-7a9c-4012-90dc-ae63c601f626" xsi:nil="true"/>
    <Self_Registration_Enabled xmlns="e43d81d0-7a9c-4012-90dc-ae63c601f626" xsi:nil="true"/>
    <Aanpassing xmlns="e43d81d0-7a9c-4012-90dc-ae63c601f626" xsi:nil="true"/>
    <TaxCatchAll xmlns="e1337eef-b66e-4fde-b081-a3272a7c00ca" xsi:nil="true"/>
    <lcf76f155ced4ddcb4097134ff3c332f xmlns="e43d81d0-7a9c-4012-90dc-ae63c601f62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1F753D-2452-44A0-82FE-06D7DF3DAAAF}">
  <ds:schemaRefs>
    <ds:schemaRef ds:uri="http://schemas.microsoft.com/sharepoint/v3/contenttype/forms"/>
  </ds:schemaRefs>
</ds:datastoreItem>
</file>

<file path=customXml/itemProps2.xml><?xml version="1.0" encoding="utf-8"?>
<ds:datastoreItem xmlns:ds="http://schemas.openxmlformats.org/officeDocument/2006/customXml" ds:itemID="{1E319670-BA31-4324-80F0-622E6A211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d81d0-7a9c-4012-90dc-ae63c601f626"/>
    <ds:schemaRef ds:uri="e1337eef-b66e-4fde-b081-a3272a7c0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4235FD-EC17-4D63-81A9-7109BC6C7473}">
  <ds:schemaRefs>
    <ds:schemaRef ds:uri="http://schemas.microsoft.com/office/2006/metadata/properties"/>
    <ds:schemaRef ds:uri="http://schemas.microsoft.com/office/infopath/2007/PartnerControls"/>
    <ds:schemaRef ds:uri="e43d81d0-7a9c-4012-90dc-ae63c601f626"/>
    <ds:schemaRef ds:uri="e1337eef-b66e-4fde-b081-a3272a7c00ca"/>
  </ds:schemaRefs>
</ds:datastoreItem>
</file>

<file path=customXml/itemProps4.xml><?xml version="1.0" encoding="utf-8"?>
<ds:datastoreItem xmlns:ds="http://schemas.openxmlformats.org/officeDocument/2006/customXml" ds:itemID="{14893174-982A-4C52-A756-0E4C35F39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nmct_connections_cursus.dotx</Template>
  <TotalTime>1002</TotalTime>
  <Pages>21</Pages>
  <Words>2669</Words>
  <Characters>15219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bostyn</dc:creator>
  <cp:keywords/>
  <dc:description/>
  <cp:lastModifiedBy>Pieter-Jan BEECKMAN</cp:lastModifiedBy>
  <cp:revision>10</cp:revision>
  <cp:lastPrinted>2020-03-23T08:33:00Z</cp:lastPrinted>
  <dcterms:created xsi:type="dcterms:W3CDTF">2026-03-04T20:06:00Z</dcterms:created>
  <dcterms:modified xsi:type="dcterms:W3CDTF">2026-03-05T12:48:00Z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0x010100193F48566F82E041BED911C0693359E9</vt:lpwstr>
  </property>
  <property fmtid="{D5CDD505-2E9C-101B-9397-08002B2CF9AE}" pid="3" name="MediaServiceImageTags">
    <vt:lpwstr/>
  </property>
</Properties>
</file>