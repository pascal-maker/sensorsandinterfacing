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C633" w14:textId="67E8FFFB" w:rsidR="00BB76FD" w:rsidRDefault="4E52EB15" w:rsidP="4C17FA99">
      <w:pPr>
        <w:pStyle w:val="Heading1"/>
        <w:spacing w:after="240"/>
      </w:pPr>
      <w:r w:rsidRPr="4C17FA99">
        <w:t>Bitwise operations &amp; events</w:t>
      </w:r>
    </w:p>
    <w:p w14:paraId="14576C68" w14:textId="29FB0B83" w:rsidR="00BB76FD" w:rsidRDefault="4E52EB15" w:rsidP="4C17FA99">
      <w:pPr>
        <w:pStyle w:val="Heading1"/>
        <w:spacing w:after="240"/>
      </w:pPr>
      <w:r w:rsidRPr="4C17FA99">
        <w:t>Objectives</w:t>
      </w:r>
    </w:p>
    <w:p w14:paraId="64117091" w14:textId="42564C59" w:rsidR="4E52EB15" w:rsidRDefault="4E52EB15" w:rsidP="4C17FA99">
      <w:pPr>
        <w:pStyle w:val="ListParagraph"/>
        <w:numPr>
          <w:ilvl w:val="0"/>
          <w:numId w:val="22"/>
        </w:numPr>
      </w:pPr>
      <w:r w:rsidRPr="4C17FA99">
        <w:t>Logical operators</w:t>
      </w:r>
    </w:p>
    <w:p w14:paraId="447911EE" w14:textId="3C12764F" w:rsidR="4E52EB15" w:rsidRDefault="4E52EB15" w:rsidP="4C17FA99">
      <w:pPr>
        <w:pStyle w:val="ListParagraph"/>
        <w:numPr>
          <w:ilvl w:val="0"/>
          <w:numId w:val="22"/>
        </w:numPr>
        <w:ind w:right="-20"/>
      </w:pPr>
      <w:r w:rsidRPr="4C17FA99">
        <w:t>Learning to work with bits and bytes</w:t>
      </w:r>
    </w:p>
    <w:p w14:paraId="7B51358F" w14:textId="13D66FED" w:rsidR="4E52EB15" w:rsidRDefault="4E52EB15" w:rsidP="4C17FA99">
      <w:pPr>
        <w:pStyle w:val="ListParagraph"/>
        <w:numPr>
          <w:ilvl w:val="0"/>
          <w:numId w:val="22"/>
        </w:numPr>
      </w:pPr>
      <w:r w:rsidRPr="4C17FA99">
        <w:t>Interrupts &amp; Event</w:t>
      </w:r>
    </w:p>
    <w:p w14:paraId="7EEE7ED1" w14:textId="552BB051" w:rsidR="4C17FA99" w:rsidRDefault="4C17FA99" w:rsidP="4C17FA99">
      <w:pPr>
        <w:pStyle w:val="Heading2"/>
      </w:pPr>
    </w:p>
    <w:p w14:paraId="0B2B2A33" w14:textId="21A987B9" w:rsidR="00B6494A" w:rsidRPr="00B6494A" w:rsidRDefault="635539EB" w:rsidP="4C17FA99">
      <w:pPr>
        <w:pStyle w:val="Heading2"/>
      </w:pPr>
      <w:r w:rsidRPr="4C17FA99">
        <w:t>Bits &amp; bytes</w:t>
      </w:r>
    </w:p>
    <w:p w14:paraId="6C46AEFD" w14:textId="7E527695" w:rsidR="00B6494A" w:rsidRDefault="4C17FA99"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You probably already know that a byte consists of 8 bits. Bit operations apply to numbers of arbitrary length, but for convenience, we will refer to them as bytes here. The bits in a byte have values (from right to left) as consecutive powers of 2:</w:t>
      </w:r>
    </w:p>
    <w:p w14:paraId="4BD96E9F" w14:textId="77777777" w:rsidR="00B6494A" w:rsidRDefault="1FE4F543" w:rsidP="4C17FA99">
      <w:pPr>
        <w:pStyle w:val="NormalWeb"/>
        <w:spacing w:beforeAutospacing="0" w:after="240" w:afterAutospacing="0"/>
        <w:rPr>
          <w:rFonts w:ascii="Ubuntu" w:eastAsiaTheme="minorEastAsia" w:hAnsi="Ubuntu" w:cstheme="minorBidi"/>
          <w:sz w:val="20"/>
          <w:szCs w:val="20"/>
        </w:rPr>
      </w:pPr>
      <w:r>
        <w:rPr>
          <w:noProof/>
        </w:rPr>
        <w:drawing>
          <wp:inline distT="0" distB="0" distL="0" distR="0" wp14:anchorId="3A7B81CD" wp14:editId="6C1A0511">
            <wp:extent cx="3992137" cy="2154829"/>
            <wp:effectExtent l="0" t="0" r="8890" b="0"/>
            <wp:docPr id="18028594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1">
                      <a:extLst>
                        <a:ext uri="{28A0092B-C50C-407E-A947-70E740481C1C}">
                          <a14:useLocalDpi xmlns:a14="http://schemas.microsoft.com/office/drawing/2010/main" val="0"/>
                        </a:ext>
                      </a:extLst>
                    </a:blip>
                    <a:stretch>
                      <a:fillRect/>
                    </a:stretch>
                  </pic:blipFill>
                  <pic:spPr>
                    <a:xfrm>
                      <a:off x="0" y="0"/>
                      <a:ext cx="3992137" cy="2154829"/>
                    </a:xfrm>
                    <a:prstGeom prst="rect">
                      <a:avLst/>
                    </a:prstGeom>
                  </pic:spPr>
                </pic:pic>
              </a:graphicData>
            </a:graphic>
          </wp:inline>
        </w:drawing>
      </w:r>
      <w:r w:rsidR="635539EB" w:rsidRPr="4C17FA99">
        <w:rPr>
          <w:rFonts w:ascii="Ubuntu" w:eastAsiaTheme="minorEastAsia" w:hAnsi="Ubuntu" w:cstheme="minorBidi"/>
          <w:sz w:val="20"/>
          <w:szCs w:val="20"/>
        </w:rPr>
        <w:t xml:space="preserve"> </w:t>
      </w:r>
    </w:p>
    <w:p w14:paraId="5C462499" w14:textId="156ED157" w:rsidR="4C17FA99" w:rsidRDefault="4C17FA99"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Bits are always numbered starting from 0 and from right to left, which corresponds to the numbering of powers of 2. </w:t>
      </w:r>
      <w:proofErr w:type="spellStart"/>
      <w:r w:rsidRPr="4C17FA99">
        <w:rPr>
          <w:rFonts w:ascii="Ubuntu" w:eastAsiaTheme="minorEastAsia" w:hAnsi="Ubuntu" w:cstheme="minorBidi"/>
          <w:sz w:val="20"/>
          <w:szCs w:val="20"/>
        </w:rPr>
        <w:t>Bit</w:t>
      </w:r>
      <w:proofErr w:type="spellEnd"/>
      <w:r w:rsidRPr="4C17FA99">
        <w:rPr>
          <w:rFonts w:ascii="Ubuntu" w:eastAsiaTheme="minorEastAsia" w:hAnsi="Ubuntu" w:cstheme="minorBidi"/>
          <w:sz w:val="20"/>
          <w:szCs w:val="20"/>
        </w:rPr>
        <w:t xml:space="preserve"> 0 is the </w:t>
      </w:r>
      <w:r w:rsidRPr="4C17FA99">
        <w:rPr>
          <w:rFonts w:ascii="Ubuntu" w:eastAsiaTheme="minorEastAsia" w:hAnsi="Ubuntu" w:cstheme="minorBidi"/>
          <w:b/>
          <w:bCs/>
          <w:sz w:val="20"/>
          <w:szCs w:val="20"/>
        </w:rPr>
        <w:t xml:space="preserve">least significant bit (LSB) </w:t>
      </w:r>
      <w:r w:rsidRPr="4C17FA99">
        <w:rPr>
          <w:rFonts w:ascii="Ubuntu" w:eastAsiaTheme="minorEastAsia" w:hAnsi="Ubuntu" w:cstheme="minorBidi"/>
          <w:sz w:val="20"/>
          <w:szCs w:val="20"/>
        </w:rPr>
        <w:t xml:space="preserve">and is located all the way to the right, while the leftmost bit is the </w:t>
      </w:r>
      <w:r w:rsidRPr="4C17FA99">
        <w:rPr>
          <w:rFonts w:ascii="Ubuntu" w:eastAsiaTheme="minorEastAsia" w:hAnsi="Ubuntu" w:cstheme="minorBidi"/>
          <w:b/>
          <w:bCs/>
          <w:sz w:val="20"/>
          <w:szCs w:val="20"/>
        </w:rPr>
        <w:t xml:space="preserve">most significant bit (MSB) </w:t>
      </w:r>
      <w:r w:rsidRPr="4C17FA99">
        <w:rPr>
          <w:rFonts w:ascii="Ubuntu" w:eastAsiaTheme="minorEastAsia" w:hAnsi="Ubuntu" w:cstheme="minorBidi"/>
          <w:sz w:val="20"/>
          <w:szCs w:val="20"/>
        </w:rPr>
        <w:t>and has the highest value. This is no different from decimal numbers.</w:t>
      </w:r>
    </w:p>
    <w:p w14:paraId="777537C4" w14:textId="701A41B5" w:rsidR="4C17FA99" w:rsidRDefault="4C17FA99"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Just like with decimal numbers, you can omit leading zeros (zeros on the left-hand side). For clarity, I will include them here to have complete bytes, but Python does not bother with them, and most code snippets are direct output from the Python REPL (recognizable by the &gt;&gt;&gt;).</w:t>
      </w:r>
    </w:p>
    <w:p w14:paraId="7C142EF8" w14:textId="3E945883" w:rsidR="4C17FA99" w:rsidRDefault="4C17FA99"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When working with bits and bytes, decimal notation is usually not very intuitive, but binary notation is quite cumbersome. A nice compromise is hexadecimal notation, as a byte neatly consists of exactly 2 digits (</w:t>
      </w:r>
      <w:r w:rsidRPr="4C17FA99">
        <w:rPr>
          <w:rFonts w:ascii="Ubuntu" w:eastAsiaTheme="minorEastAsia" w:hAnsi="Ubuntu" w:cstheme="minorBidi"/>
          <w:b/>
          <w:bCs/>
          <w:sz w:val="20"/>
          <w:szCs w:val="20"/>
        </w:rPr>
        <w:t>each 4 bits, also called a nibble</w:t>
      </w:r>
      <w:r w:rsidRPr="4C17FA99">
        <w:rPr>
          <w:rFonts w:ascii="Ubuntu" w:eastAsiaTheme="minorEastAsia" w:hAnsi="Ubuntu" w:cstheme="minorBidi"/>
          <w:sz w:val="20"/>
          <w:szCs w:val="20"/>
        </w:rPr>
        <w:t>).</w:t>
      </w:r>
    </w:p>
    <w:p w14:paraId="18373BEF" w14:textId="303BAF34" w:rsidR="00B6494A" w:rsidRDefault="00B6494A" w:rsidP="4C17FA99">
      <w:pPr>
        <w:pStyle w:val="NormalWeb"/>
        <w:spacing w:beforeAutospacing="0" w:after="240" w:afterAutospacing="0"/>
      </w:pPr>
      <w:r>
        <w:rPr>
          <w:noProof/>
        </w:rPr>
        <w:lastRenderedPageBreak/>
        <mc:AlternateContent>
          <mc:Choice Requires="wpg">
            <w:drawing>
              <wp:inline distT="0" distB="0" distL="0" distR="0" wp14:anchorId="6AD4E757" wp14:editId="65E34E21">
                <wp:extent cx="5307965" cy="2804160"/>
                <wp:effectExtent l="0" t="0" r="6985" b="0"/>
                <wp:docPr id="778708828" name="Group 4"/>
                <wp:cNvGraphicFramePr/>
                <a:graphic xmlns:a="http://schemas.openxmlformats.org/drawingml/2006/main">
                  <a:graphicData uri="http://schemas.microsoft.com/office/word/2010/wordprocessingGroup">
                    <wpg:wgp>
                      <wpg:cNvGrpSpPr/>
                      <wpg:grpSpPr>
                        <a:xfrm>
                          <a:off x="0" y="0"/>
                          <a:ext cx="5307965" cy="2804160"/>
                          <a:chOff x="0" y="0"/>
                          <a:chExt cx="5307965" cy="2804160"/>
                        </a:xfrm>
                      </wpg:grpSpPr>
                      <pic:pic xmlns:pic="http://schemas.openxmlformats.org/drawingml/2006/picture">
                        <pic:nvPicPr>
                          <pic:cNvPr id="1" name="Picture 1"/>
                          <pic:cNvPicPr>
                            <a:picLocks noChangeAspect="1"/>
                          </pic:cNvPicPr>
                        </pic:nvPicPr>
                        <pic:blipFill>
                          <a:blip r:embed="rId12"/>
                          <a:stretch>
                            <a:fillRect/>
                          </a:stretch>
                        </pic:blipFill>
                        <pic:spPr>
                          <a:xfrm>
                            <a:off x="0" y="0"/>
                            <a:ext cx="5307965" cy="2804160"/>
                          </a:xfrm>
                          <a:prstGeom prst="rect">
                            <a:avLst/>
                          </a:prstGeom>
                        </pic:spPr>
                      </pic:pic>
                      <wps:wsp>
                        <wps:cNvPr id="2" name="Rectangle 2"/>
                        <wps:cNvSpPr/>
                        <wps:spPr>
                          <a:xfrm>
                            <a:off x="172039" y="2259330"/>
                            <a:ext cx="4958443" cy="402772"/>
                          </a:xfrm>
                          <a:prstGeom prst="rect">
                            <a:avLst/>
                          </a:prstGeom>
                          <a:solidFill>
                            <a:schemeClr val="lt1"/>
                          </a:solidFill>
                          <a:ln>
                            <a:noFill/>
                          </a:ln>
                        </wps:spPr>
                        <wps:txbx>
                          <w:txbxContent>
                            <w:p w14:paraId="259DA06B" w14:textId="77777777" w:rsidR="00000000" w:rsidRDefault="00000000" w:rsidP="00264EAB">
                              <w:pPr>
                                <w:jc w:val="center"/>
                                <w:rPr>
                                  <w:rFonts w:ascii="Calibri" w:hAnsi="Calibri" w:cs="Calibri"/>
                                  <w:color w:val="000000"/>
                                </w:rPr>
                              </w:pPr>
                              <w:r>
                                <w:rPr>
                                  <w:rFonts w:ascii="Calibri" w:hAnsi="Calibri" w:cs="Calibri"/>
                                  <w:color w:val="000000"/>
                                </w:rPr>
                                <w:t>You can easily go from Hex &lt;&gt; bin</w:t>
                              </w:r>
                            </w:p>
                          </w:txbxContent>
                        </wps:txbx>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5D997A06" w14:textId="242E9D41" w:rsidR="28008D5E" w:rsidRDefault="28008D5E"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Note: In the byte 0xff, all bits are 1; in 0x80, only the MSB is set; in 0x88, the MSB of each nibble is set. In 0xfe, only the LSB is 0, and in 0x7f, only the MSB is set, and so on.</w:t>
      </w:r>
    </w:p>
    <w:p w14:paraId="2A725FA4" w14:textId="77777777" w:rsidR="00B6494A" w:rsidRPr="00B6494A" w:rsidRDefault="635539EB" w:rsidP="4C17FA99">
      <w:pPr>
        <w:pStyle w:val="Heading2"/>
      </w:pPr>
      <w:r w:rsidRPr="4C17FA99">
        <w:t>Python</w:t>
      </w:r>
    </w:p>
    <w:p w14:paraId="2FA41D39" w14:textId="0F429A51" w:rsidR="00B8133F" w:rsidRPr="00B6494A" w:rsidRDefault="48AE1AC5"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You can use `</w:t>
      </w:r>
      <w:proofErr w:type="gramStart"/>
      <w:r w:rsidRPr="4C17FA99">
        <w:rPr>
          <w:rFonts w:ascii="Ubuntu" w:eastAsiaTheme="minorEastAsia" w:hAnsi="Ubuntu" w:cstheme="minorBidi"/>
          <w:sz w:val="20"/>
          <w:szCs w:val="20"/>
        </w:rPr>
        <w:t>bin(</w:t>
      </w:r>
      <w:proofErr w:type="gramEnd"/>
      <w:r w:rsidRPr="4C17FA99">
        <w:rPr>
          <w:rFonts w:ascii="Ubuntu" w:eastAsiaTheme="minorEastAsia" w:hAnsi="Ubuntu" w:cstheme="minorBidi"/>
          <w:sz w:val="20"/>
          <w:szCs w:val="20"/>
        </w:rPr>
        <w:t>)` and `</w:t>
      </w:r>
      <w:proofErr w:type="gramStart"/>
      <w:r w:rsidRPr="4C17FA99">
        <w:rPr>
          <w:rFonts w:ascii="Ubuntu" w:eastAsiaTheme="minorEastAsia" w:hAnsi="Ubuntu" w:cstheme="minorBidi"/>
          <w:sz w:val="20"/>
          <w:szCs w:val="20"/>
        </w:rPr>
        <w:t>hex(</w:t>
      </w:r>
      <w:proofErr w:type="gramEnd"/>
      <w:r w:rsidRPr="4C17FA99">
        <w:rPr>
          <w:rFonts w:ascii="Ubuntu" w:eastAsiaTheme="minorEastAsia" w:hAnsi="Ubuntu" w:cstheme="minorBidi"/>
          <w:sz w:val="20"/>
          <w:szCs w:val="20"/>
        </w:rPr>
        <w:t>)` to convert a number to a binary/hex string, and `</w:t>
      </w:r>
      <w:proofErr w:type="gramStart"/>
      <w:r w:rsidRPr="4C17FA99">
        <w:rPr>
          <w:rFonts w:ascii="Ubuntu" w:eastAsiaTheme="minorEastAsia" w:hAnsi="Ubuntu" w:cstheme="minorBidi"/>
          <w:sz w:val="20"/>
          <w:szCs w:val="20"/>
        </w:rPr>
        <w:t>int(</w:t>
      </w:r>
      <w:proofErr w:type="gramEnd"/>
      <w:r w:rsidRPr="4C17FA99">
        <w:rPr>
          <w:rFonts w:ascii="Ubuntu" w:eastAsiaTheme="minorEastAsia" w:hAnsi="Ubuntu" w:cstheme="minorBidi"/>
          <w:sz w:val="20"/>
          <w:szCs w:val="20"/>
        </w:rPr>
        <w:t xml:space="preserve">)` to read such a string: </w:t>
      </w:r>
    </w:p>
    <w:p w14:paraId="6EC2DB7F" w14:textId="22F503F4" w:rsidR="00B8133F" w:rsidRPr="00B6494A" w:rsidRDefault="48AE1AC5"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(start Python by typing `python` in the terminal)</w:t>
      </w:r>
    </w:p>
    <w:p w14:paraId="5823D441" w14:textId="77777777" w:rsidR="00B6494A" w:rsidRDefault="00B6494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28B6A2DC" w14:textId="1C2F2825"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bin</w:t>
      </w:r>
      <w:r w:rsidRPr="4C17FA99">
        <w:rPr>
          <w:rFonts w:ascii="Consolas" w:eastAsia="Times New Roman" w:hAnsi="Consolas" w:cs="Courier New"/>
          <w:color w:val="24292E"/>
        </w:rPr>
        <w:t>(</w:t>
      </w:r>
      <w:r w:rsidRPr="4C17FA99">
        <w:rPr>
          <w:rFonts w:ascii="Consolas" w:eastAsia="Times New Roman" w:hAnsi="Consolas" w:cs="Courier New"/>
          <w:color w:val="D73A49"/>
        </w:rPr>
        <w:t>0x</w:t>
      </w:r>
      <w:r w:rsidRPr="4C17FA99">
        <w:rPr>
          <w:rFonts w:ascii="Consolas" w:eastAsia="Times New Roman" w:hAnsi="Consolas" w:cs="Courier New"/>
          <w:color w:val="005CC5"/>
        </w:rPr>
        <w:t>cafe</w:t>
      </w:r>
      <w:r w:rsidRPr="4C17FA99">
        <w:rPr>
          <w:rFonts w:ascii="Consolas" w:eastAsia="Times New Roman" w:hAnsi="Consolas" w:cs="Courier New"/>
          <w:color w:val="24292E"/>
        </w:rPr>
        <w:t>)</w:t>
      </w:r>
    </w:p>
    <w:p w14:paraId="01928C72"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'0b1100101011111110'</w:t>
      </w:r>
    </w:p>
    <w:p w14:paraId="6E22AB12"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gramStart"/>
      <w:r w:rsidRPr="4C17FA99">
        <w:rPr>
          <w:rFonts w:ascii="Consolas" w:eastAsia="Times New Roman" w:hAnsi="Consolas" w:cs="Courier New"/>
          <w:color w:val="005CC5"/>
        </w:rPr>
        <w:t>hex</w:t>
      </w:r>
      <w:r w:rsidRPr="4C17FA99">
        <w:rPr>
          <w:rFonts w:ascii="Consolas" w:eastAsia="Times New Roman" w:hAnsi="Consolas" w:cs="Courier New"/>
          <w:color w:val="24292E"/>
        </w:rPr>
        <w:t>(</w:t>
      </w:r>
      <w:proofErr w:type="gramEnd"/>
      <w:r w:rsidRPr="4C17FA99">
        <w:rPr>
          <w:rFonts w:ascii="Consolas" w:eastAsia="Times New Roman" w:hAnsi="Consolas" w:cs="Courier New"/>
          <w:color w:val="005CC5"/>
        </w:rPr>
        <w:t>48879</w:t>
      </w:r>
      <w:r w:rsidRPr="4C17FA99">
        <w:rPr>
          <w:rFonts w:ascii="Consolas" w:eastAsia="Times New Roman" w:hAnsi="Consolas" w:cs="Courier New"/>
          <w:color w:val="24292E"/>
        </w:rPr>
        <w:t>)</w:t>
      </w:r>
    </w:p>
    <w:p w14:paraId="4309B5D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'0xbeef'</w:t>
      </w:r>
    </w:p>
    <w:p w14:paraId="6691835E" w14:textId="42841CFF"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int</w:t>
      </w:r>
      <w:r w:rsidRPr="4C17FA99">
        <w:rPr>
          <w:rFonts w:ascii="Consolas" w:eastAsia="Times New Roman" w:hAnsi="Consolas" w:cs="Courier New"/>
          <w:color w:val="24292E"/>
        </w:rPr>
        <w:t>(</w:t>
      </w:r>
      <w:r w:rsidRPr="4C17FA99">
        <w:rPr>
          <w:rFonts w:ascii="Consolas" w:eastAsia="Times New Roman" w:hAnsi="Consolas" w:cs="Courier New"/>
          <w:color w:val="032F62"/>
        </w:rPr>
        <w:t>0xbabe</w:t>
      </w:r>
      <w:r w:rsidRPr="4C17FA99">
        <w:rPr>
          <w:rFonts w:ascii="Consolas" w:eastAsia="Times New Roman" w:hAnsi="Consolas" w:cs="Courier New"/>
          <w:color w:val="24292E"/>
        </w:rPr>
        <w:t>)</w:t>
      </w:r>
    </w:p>
    <w:p w14:paraId="7769A8ED" w14:textId="7192A005"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47806</w:t>
      </w:r>
    </w:p>
    <w:p w14:paraId="2111DAED" w14:textId="4EE062AB" w:rsidR="00B6494A" w:rsidRPr="00B6494A" w:rsidRDefault="20A8A950"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11360760" wp14:editId="078192D8">
            <wp:extent cx="3185436" cy="85351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3185436" cy="853514"/>
                    </a:xfrm>
                    <a:prstGeom prst="rect">
                      <a:avLst/>
                    </a:prstGeom>
                  </pic:spPr>
                </pic:pic>
              </a:graphicData>
            </a:graphic>
          </wp:inline>
        </w:drawing>
      </w:r>
    </w:p>
    <w:p w14:paraId="2B828F00" w14:textId="01E53783" w:rsidR="00B6494A" w:rsidRDefault="4C17FA99" w:rsidP="4C17FA99">
      <w:pPr>
        <w:spacing w:after="0"/>
      </w:pPr>
      <w:r w:rsidRPr="4C17FA99">
        <w:t>When using `</w:t>
      </w:r>
      <w:proofErr w:type="gramStart"/>
      <w:r w:rsidRPr="4C17FA99">
        <w:t>format(</w:t>
      </w:r>
      <w:proofErr w:type="gramEnd"/>
      <w:r w:rsidRPr="4C17FA99">
        <w:t>)` to replace variables in a string, you can specify the desired format after a colon (</w:t>
      </w:r>
      <w:proofErr w:type="gramStart"/>
      <w:r w:rsidRPr="4C17FA99">
        <w:t>`:`</w:t>
      </w:r>
      <w:proofErr w:type="gramEnd"/>
      <w:r w:rsidRPr="4C17FA99">
        <w:t>):</w:t>
      </w:r>
    </w:p>
    <w:p w14:paraId="714AE11A" w14:textId="77777777" w:rsidR="00B6494A" w:rsidRPr="00B6494A" w:rsidRDefault="00B6494A" w:rsidP="4C17FA99">
      <w:pPr>
        <w:spacing w:after="0"/>
      </w:pPr>
    </w:p>
    <w:p w14:paraId="0CC150F8" w14:textId="77777777" w:rsidR="00B6494A" w:rsidRDefault="00B6494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4AB4B310" w14:textId="60AA9FCC"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gramStart"/>
      <w:r w:rsidRPr="4C17FA99">
        <w:rPr>
          <w:rFonts w:ascii="Consolas" w:eastAsia="Times New Roman" w:hAnsi="Consolas" w:cs="Courier New"/>
          <w:color w:val="005CC5"/>
        </w:rPr>
        <w:t>print</w:t>
      </w:r>
      <w:r w:rsidRPr="4C17FA99">
        <w:rPr>
          <w:rFonts w:ascii="Consolas" w:eastAsia="Times New Roman" w:hAnsi="Consolas" w:cs="Courier New"/>
          <w:color w:val="24292E"/>
        </w:rPr>
        <w:t>(</w:t>
      </w:r>
      <w:proofErr w:type="gramEnd"/>
      <w:r w:rsidRPr="4C17FA99">
        <w:rPr>
          <w:rFonts w:ascii="Consolas" w:eastAsia="Times New Roman" w:hAnsi="Consolas" w:cs="Courier New"/>
          <w:color w:val="032F62"/>
        </w:rPr>
        <w:t>"</w:t>
      </w:r>
      <w:proofErr w:type="spellStart"/>
      <w:r w:rsidRPr="4C17FA99">
        <w:rPr>
          <w:rFonts w:ascii="Consolas" w:eastAsia="Times New Roman" w:hAnsi="Consolas" w:cs="Courier New"/>
          <w:color w:val="032F62"/>
        </w:rPr>
        <w:t>Decimaal</w:t>
      </w:r>
      <w:proofErr w:type="spellEnd"/>
      <w:r w:rsidRPr="4C17FA99">
        <w:rPr>
          <w:rFonts w:ascii="Consolas" w:eastAsia="Times New Roman" w:hAnsi="Consolas" w:cs="Courier New"/>
          <w:color w:val="032F62"/>
        </w:rPr>
        <w:t xml:space="preserve"> = </w:t>
      </w:r>
      <w:r w:rsidRPr="4C17FA99">
        <w:rPr>
          <w:rFonts w:ascii="Consolas" w:eastAsia="Times New Roman" w:hAnsi="Consolas" w:cs="Courier New"/>
          <w:color w:val="005CC5"/>
        </w:rPr>
        <w:t>{</w:t>
      </w:r>
      <w:proofErr w:type="spellStart"/>
      <w:proofErr w:type="gramStart"/>
      <w:r w:rsidRPr="4C17FA99">
        <w:rPr>
          <w:rFonts w:ascii="Consolas" w:eastAsia="Times New Roman" w:hAnsi="Consolas" w:cs="Courier New"/>
          <w:color w:val="005CC5"/>
        </w:rPr>
        <w:t>i</w:t>
      </w:r>
      <w:r w:rsidRPr="4C17FA99">
        <w:rPr>
          <w:rFonts w:ascii="Consolas" w:eastAsia="Times New Roman" w:hAnsi="Consolas" w:cs="Courier New"/>
          <w:color w:val="D73A49"/>
        </w:rPr>
        <w:t>:d</w:t>
      </w:r>
      <w:proofErr w:type="spellEnd"/>
      <w:proofErr w:type="gramEnd"/>
      <w:r w:rsidRPr="4C17FA99">
        <w:rPr>
          <w:rFonts w:ascii="Consolas" w:eastAsia="Times New Roman" w:hAnsi="Consolas" w:cs="Courier New"/>
          <w:color w:val="005CC5"/>
        </w:rPr>
        <w:t>}</w:t>
      </w:r>
      <w:r w:rsidRPr="4C17FA99">
        <w:rPr>
          <w:rFonts w:ascii="Consolas" w:eastAsia="Times New Roman" w:hAnsi="Consolas" w:cs="Courier New"/>
          <w:color w:val="032F62"/>
        </w:rPr>
        <w:t xml:space="preserve">, </w:t>
      </w:r>
      <w:proofErr w:type="spellStart"/>
      <w:r w:rsidRPr="4C17FA99">
        <w:rPr>
          <w:rFonts w:ascii="Consolas" w:eastAsia="Times New Roman" w:hAnsi="Consolas" w:cs="Courier New"/>
          <w:color w:val="032F62"/>
        </w:rPr>
        <w:t>hexadecimaal</w:t>
      </w:r>
      <w:proofErr w:type="spellEnd"/>
      <w:r w:rsidRPr="4C17FA99">
        <w:rPr>
          <w:rFonts w:ascii="Consolas" w:eastAsia="Times New Roman" w:hAnsi="Consolas" w:cs="Courier New"/>
          <w:color w:val="032F62"/>
        </w:rPr>
        <w:t xml:space="preserve"> = </w:t>
      </w:r>
      <w:r w:rsidRPr="4C17FA99">
        <w:rPr>
          <w:rFonts w:ascii="Consolas" w:eastAsia="Times New Roman" w:hAnsi="Consolas" w:cs="Courier New"/>
          <w:color w:val="005CC5"/>
        </w:rPr>
        <w:t>{</w:t>
      </w:r>
      <w:proofErr w:type="spellStart"/>
      <w:r w:rsidRPr="4C17FA99">
        <w:rPr>
          <w:rFonts w:ascii="Consolas" w:eastAsia="Times New Roman" w:hAnsi="Consolas" w:cs="Courier New"/>
          <w:color w:val="005CC5"/>
        </w:rPr>
        <w:t>i</w:t>
      </w:r>
      <w:r w:rsidRPr="4C17FA99">
        <w:rPr>
          <w:rFonts w:ascii="Consolas" w:eastAsia="Times New Roman" w:hAnsi="Consolas" w:cs="Courier New"/>
          <w:color w:val="D73A49"/>
        </w:rPr>
        <w:t>:x</w:t>
      </w:r>
      <w:proofErr w:type="spellEnd"/>
      <w:r w:rsidRPr="4C17FA99">
        <w:rPr>
          <w:rFonts w:ascii="Consolas" w:eastAsia="Times New Roman" w:hAnsi="Consolas" w:cs="Courier New"/>
          <w:color w:val="005CC5"/>
        </w:rPr>
        <w:t>}</w:t>
      </w:r>
      <w:r w:rsidRPr="4C17FA99">
        <w:rPr>
          <w:rFonts w:ascii="Consolas" w:eastAsia="Times New Roman" w:hAnsi="Consolas" w:cs="Courier New"/>
          <w:color w:val="032F62"/>
        </w:rPr>
        <w:t xml:space="preserve"> </w:t>
      </w:r>
      <w:proofErr w:type="spellStart"/>
      <w:r w:rsidRPr="4C17FA99">
        <w:rPr>
          <w:rFonts w:ascii="Consolas" w:eastAsia="Times New Roman" w:hAnsi="Consolas" w:cs="Courier New"/>
          <w:color w:val="032F62"/>
        </w:rPr>
        <w:t>en</w:t>
      </w:r>
      <w:proofErr w:type="spellEnd"/>
      <w:r w:rsidRPr="4C17FA99">
        <w:rPr>
          <w:rFonts w:ascii="Consolas" w:eastAsia="Times New Roman" w:hAnsi="Consolas" w:cs="Courier New"/>
          <w:color w:val="032F62"/>
        </w:rPr>
        <w:t xml:space="preserve"> </w:t>
      </w:r>
      <w:proofErr w:type="spellStart"/>
      <w:r w:rsidRPr="4C17FA99">
        <w:rPr>
          <w:rFonts w:ascii="Consolas" w:eastAsia="Times New Roman" w:hAnsi="Consolas" w:cs="Courier New"/>
          <w:color w:val="032F62"/>
        </w:rPr>
        <w:t>binair</w:t>
      </w:r>
      <w:proofErr w:type="spellEnd"/>
      <w:r w:rsidRPr="4C17FA99">
        <w:rPr>
          <w:rFonts w:ascii="Consolas" w:eastAsia="Times New Roman" w:hAnsi="Consolas" w:cs="Courier New"/>
          <w:color w:val="032F62"/>
        </w:rPr>
        <w:t xml:space="preserve"> = </w:t>
      </w:r>
      <w:r w:rsidRPr="4C17FA99">
        <w:rPr>
          <w:rFonts w:ascii="Consolas" w:eastAsia="Times New Roman" w:hAnsi="Consolas" w:cs="Courier New"/>
          <w:color w:val="005CC5"/>
        </w:rPr>
        <w:t>{</w:t>
      </w:r>
      <w:proofErr w:type="spellStart"/>
      <w:proofErr w:type="gramStart"/>
      <w:r w:rsidRPr="4C17FA99">
        <w:rPr>
          <w:rFonts w:ascii="Consolas" w:eastAsia="Times New Roman" w:hAnsi="Consolas" w:cs="Courier New"/>
          <w:color w:val="005CC5"/>
        </w:rPr>
        <w:t>i</w:t>
      </w:r>
      <w:r w:rsidRPr="4C17FA99">
        <w:rPr>
          <w:rFonts w:ascii="Consolas" w:eastAsia="Times New Roman" w:hAnsi="Consolas" w:cs="Courier New"/>
          <w:color w:val="D73A49"/>
        </w:rPr>
        <w:t>:b</w:t>
      </w:r>
      <w:proofErr w:type="spellEnd"/>
      <w:proofErr w:type="gramEnd"/>
      <w:r w:rsidRPr="4C17FA99">
        <w:rPr>
          <w:rFonts w:ascii="Consolas" w:eastAsia="Times New Roman" w:hAnsi="Consolas" w:cs="Courier New"/>
          <w:color w:val="005CC5"/>
        </w:rPr>
        <w:t>}</w:t>
      </w:r>
      <w:proofErr w:type="gramStart"/>
      <w:r w:rsidRPr="4C17FA99">
        <w:rPr>
          <w:rFonts w:ascii="Consolas" w:eastAsia="Times New Roman" w:hAnsi="Consolas" w:cs="Courier New"/>
          <w:color w:val="032F62"/>
        </w:rPr>
        <w:t>"</w:t>
      </w:r>
      <w:r w:rsidRPr="4C17FA99">
        <w:rPr>
          <w:rFonts w:ascii="Consolas" w:eastAsia="Times New Roman" w:hAnsi="Consolas" w:cs="Courier New"/>
          <w:color w:val="24292E"/>
        </w:rPr>
        <w:t>.format</w:t>
      </w:r>
      <w:proofErr w:type="gramEnd"/>
      <w:r w:rsidRPr="4C17FA99">
        <w:rPr>
          <w:rFonts w:ascii="Consolas" w:eastAsia="Times New Roman" w:hAnsi="Consolas" w:cs="Courier New"/>
          <w:color w:val="24292E"/>
        </w:rPr>
        <w:t>(</w:t>
      </w:r>
      <w:proofErr w:type="spellStart"/>
      <w:r w:rsidRPr="4C17FA99">
        <w:rPr>
          <w:rFonts w:ascii="Consolas" w:eastAsia="Times New Roman" w:hAnsi="Consolas" w:cs="Courier New"/>
          <w:color w:val="E36209"/>
        </w:rPr>
        <w:t>i</w:t>
      </w:r>
      <w:proofErr w:type="spellEnd"/>
      <w:r w:rsidRPr="4C17FA99">
        <w:rPr>
          <w:rFonts w:ascii="Consolas" w:eastAsia="Times New Roman" w:hAnsi="Consolas" w:cs="Courier New"/>
          <w:color w:val="D73A49"/>
        </w:rPr>
        <w:t>=</w:t>
      </w:r>
      <w:r w:rsidRPr="4C17FA99">
        <w:rPr>
          <w:rFonts w:ascii="Consolas" w:eastAsia="Times New Roman" w:hAnsi="Consolas" w:cs="Courier New"/>
          <w:color w:val="005CC5"/>
        </w:rPr>
        <w:t>199</w:t>
      </w:r>
      <w:r w:rsidRPr="4C17FA99">
        <w:rPr>
          <w:rFonts w:ascii="Consolas" w:eastAsia="Times New Roman" w:hAnsi="Consolas" w:cs="Courier New"/>
          <w:color w:val="24292E"/>
        </w:rPr>
        <w:t>))</w:t>
      </w:r>
    </w:p>
    <w:p w14:paraId="11465245" w14:textId="6F4BF73C" w:rsidR="00B6494A" w:rsidRPr="00F2768C"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lang w:val="nl-BE"/>
        </w:rPr>
      </w:pPr>
      <w:r w:rsidRPr="00F2768C">
        <w:rPr>
          <w:rFonts w:ascii="Consolas" w:eastAsia="Times New Roman" w:hAnsi="Consolas" w:cs="Courier New"/>
          <w:color w:val="24292E"/>
          <w:lang w:val="nl-BE"/>
        </w:rPr>
        <w:t>Decimaal = 199, hexadecimaal = c7 en binair = 11000111</w:t>
      </w:r>
    </w:p>
    <w:p w14:paraId="50589B07" w14:textId="77777777" w:rsidR="00B6494A" w:rsidRPr="00F2768C" w:rsidRDefault="00B6494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lang w:val="nl-BE"/>
        </w:rPr>
      </w:pPr>
    </w:p>
    <w:p w14:paraId="51CED24B" w14:textId="77777777" w:rsidR="00B6494A" w:rsidRPr="00B6494A" w:rsidRDefault="635539EB" w:rsidP="4C17FA99">
      <w:pPr>
        <w:pStyle w:val="Heading1"/>
      </w:pPr>
      <w:r w:rsidRPr="4C17FA99">
        <w:lastRenderedPageBreak/>
        <w:t>Bitwise operators</w:t>
      </w:r>
    </w:p>
    <w:p w14:paraId="06666E0D" w14:textId="77777777" w:rsidR="00B6494A" w:rsidRPr="00B6494A" w:rsidRDefault="635539EB" w:rsidP="4C17FA99">
      <w:pPr>
        <w:pStyle w:val="Heading2"/>
      </w:pPr>
      <w:r w:rsidRPr="4C17FA99">
        <w:t>Boolean vs. bitwise operators</w:t>
      </w:r>
    </w:p>
    <w:p w14:paraId="1A6BE159" w14:textId="706F3813" w:rsidR="01ED9D79" w:rsidRDefault="01ED9D79" w:rsidP="4C17FA99">
      <w:pPr>
        <w:spacing w:after="0"/>
      </w:pPr>
      <w:r w:rsidRPr="4C17FA99">
        <w:t xml:space="preserve">You should already be familiar with the logical or </w:t>
      </w:r>
      <w:proofErr w:type="spellStart"/>
      <w:r w:rsidRPr="4C17FA99">
        <w:t>boolean</w:t>
      </w:r>
      <w:proofErr w:type="spellEnd"/>
      <w:r w:rsidRPr="4C17FA99">
        <w:t xml:space="preserve"> operators </w:t>
      </w:r>
      <w:r w:rsidRPr="4C17FA99">
        <w:rPr>
          <w:b/>
          <w:bCs/>
        </w:rPr>
        <w:t>AND</w:t>
      </w:r>
      <w:r w:rsidRPr="4C17FA99">
        <w:t xml:space="preserve">, </w:t>
      </w:r>
      <w:r w:rsidRPr="4C17FA99">
        <w:rPr>
          <w:b/>
          <w:bCs/>
        </w:rPr>
        <w:t>OR</w:t>
      </w:r>
      <w:r w:rsidRPr="4C17FA99">
        <w:t xml:space="preserve">, </w:t>
      </w:r>
      <w:r w:rsidRPr="4C17FA99">
        <w:rPr>
          <w:b/>
          <w:bCs/>
        </w:rPr>
        <w:t>NOT</w:t>
      </w:r>
      <w:r w:rsidRPr="4C17FA99">
        <w:t xml:space="preserve">, and </w:t>
      </w:r>
      <w:r w:rsidRPr="4C17FA99">
        <w:rPr>
          <w:b/>
          <w:bCs/>
        </w:rPr>
        <w:t>XOR</w:t>
      </w:r>
      <w:r w:rsidRPr="4C17FA99">
        <w:t>. For the sake of completeness, let's repeat the truth table for all of them:</w:t>
      </w:r>
    </w:p>
    <w:p w14:paraId="2510397B" w14:textId="77777777" w:rsidR="00B6494A" w:rsidRPr="00B6494A" w:rsidRDefault="00B6494A" w:rsidP="4C17FA99">
      <w:pPr>
        <w:spacing w:after="0"/>
      </w:pPr>
    </w:p>
    <w:tbl>
      <w:tblPr>
        <w:tblW w:w="7789" w:type="dxa"/>
        <w:tblCellMar>
          <w:top w:w="15" w:type="dxa"/>
          <w:left w:w="15" w:type="dxa"/>
          <w:bottom w:w="15" w:type="dxa"/>
          <w:right w:w="15" w:type="dxa"/>
        </w:tblCellMar>
        <w:tblLook w:val="04A0" w:firstRow="1" w:lastRow="0" w:firstColumn="1" w:lastColumn="0" w:noHBand="0" w:noVBand="1"/>
      </w:tblPr>
      <w:tblGrid>
        <w:gridCol w:w="984"/>
        <w:gridCol w:w="709"/>
        <w:gridCol w:w="1276"/>
        <w:gridCol w:w="1134"/>
        <w:gridCol w:w="1276"/>
        <w:gridCol w:w="992"/>
        <w:gridCol w:w="1418"/>
      </w:tblGrid>
      <w:tr w:rsidR="00B6494A" w:rsidRPr="00B6494A" w14:paraId="1248CE73" w14:textId="77777777" w:rsidTr="4C17FA99">
        <w:trPr>
          <w:tblHeader/>
        </w:trPr>
        <w:tc>
          <w:tcPr>
            <w:tcW w:w="98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4E3943B"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X</w:t>
            </w:r>
          </w:p>
        </w:tc>
        <w:tc>
          <w:tcPr>
            <w:tcW w:w="709"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BA841C"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Y</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36AF67F"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X and Y</w:t>
            </w:r>
          </w:p>
        </w:tc>
        <w:tc>
          <w:tcPr>
            <w:tcW w:w="113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7F352F"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X or Y</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0283E1E"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not X</w:t>
            </w:r>
          </w:p>
        </w:tc>
        <w:tc>
          <w:tcPr>
            <w:tcW w:w="992"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2E3CA0F"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not Y</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7CB6E07" w14:textId="77777777" w:rsidR="00B6494A" w:rsidRPr="00B6494A" w:rsidRDefault="635539EB" w:rsidP="4C17FA99">
            <w:pPr>
              <w:spacing w:after="240"/>
              <w:jc w:val="center"/>
              <w:rPr>
                <w:rFonts w:ascii="Segoe UI" w:eastAsia="Times New Roman" w:hAnsi="Segoe UI" w:cs="Segoe UI"/>
                <w:b/>
                <w:bCs/>
                <w:color w:val="24292E"/>
              </w:rPr>
            </w:pPr>
            <w:r w:rsidRPr="4C17FA99">
              <w:rPr>
                <w:rFonts w:ascii="Segoe UI" w:eastAsia="Times New Roman" w:hAnsi="Segoe UI" w:cs="Segoe UI"/>
                <w:b/>
                <w:bCs/>
                <w:color w:val="24292E"/>
              </w:rPr>
              <w:t xml:space="preserve">X </w:t>
            </w:r>
            <w:proofErr w:type="spellStart"/>
            <w:r w:rsidRPr="4C17FA99">
              <w:rPr>
                <w:rFonts w:ascii="Segoe UI" w:eastAsia="Times New Roman" w:hAnsi="Segoe UI" w:cs="Segoe UI"/>
                <w:b/>
                <w:bCs/>
                <w:color w:val="24292E"/>
              </w:rPr>
              <w:t>xor</w:t>
            </w:r>
            <w:proofErr w:type="spellEnd"/>
            <w:r w:rsidRPr="4C17FA99">
              <w:rPr>
                <w:rFonts w:ascii="Segoe UI" w:eastAsia="Times New Roman" w:hAnsi="Segoe UI" w:cs="Segoe UI"/>
                <w:b/>
                <w:bCs/>
                <w:color w:val="24292E"/>
              </w:rPr>
              <w:t xml:space="preserve"> Y</w:t>
            </w:r>
          </w:p>
        </w:tc>
      </w:tr>
      <w:tr w:rsidR="00B6494A" w:rsidRPr="00B6494A" w14:paraId="21F5D1C2" w14:textId="77777777" w:rsidTr="4C17FA99">
        <w:tc>
          <w:tcPr>
            <w:tcW w:w="98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E24C555"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709"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3B30028"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519D3CC"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13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ADF2E12"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EF75735"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992"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1D97108"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DD22583"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r>
      <w:tr w:rsidR="00B6494A" w:rsidRPr="00B6494A" w14:paraId="34A5F87C" w14:textId="77777777" w:rsidTr="4C17FA99">
        <w:tc>
          <w:tcPr>
            <w:tcW w:w="98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7CB7AC"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7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9F242A"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2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3B41A4"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13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51F703"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2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7DFE0A"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99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879835"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4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E6E32D"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r>
      <w:tr w:rsidR="00B6494A" w:rsidRPr="00B6494A" w14:paraId="15113B55" w14:textId="77777777" w:rsidTr="4C17FA99">
        <w:tc>
          <w:tcPr>
            <w:tcW w:w="98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E3A7D4B"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709"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4E5A032"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83F5635"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13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0DB2A5D"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2F4F60B"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992"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A8FF00A"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EF8ACFD"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r>
      <w:tr w:rsidR="00B6494A" w:rsidRPr="00B6494A" w14:paraId="1B3DBDBC" w14:textId="77777777" w:rsidTr="4C17FA99">
        <w:tc>
          <w:tcPr>
            <w:tcW w:w="98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1DE20D"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7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75F314"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2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FAFE64"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13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FDF7AF"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1</w:t>
            </w:r>
          </w:p>
        </w:tc>
        <w:tc>
          <w:tcPr>
            <w:tcW w:w="12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13A545"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99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B84332"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c>
          <w:tcPr>
            <w:tcW w:w="14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F691A1" w14:textId="77777777" w:rsidR="00B6494A" w:rsidRPr="00B6494A" w:rsidRDefault="635539EB" w:rsidP="4C17FA99">
            <w:pPr>
              <w:spacing w:after="240"/>
              <w:jc w:val="center"/>
              <w:rPr>
                <w:rFonts w:ascii="Segoe UI" w:eastAsia="Times New Roman" w:hAnsi="Segoe UI" w:cs="Segoe UI"/>
                <w:color w:val="24292E"/>
              </w:rPr>
            </w:pPr>
            <w:r w:rsidRPr="4C17FA99">
              <w:rPr>
                <w:rFonts w:ascii="Segoe UI" w:eastAsia="Times New Roman" w:hAnsi="Segoe UI" w:cs="Segoe UI"/>
                <w:color w:val="24292E"/>
              </w:rPr>
              <w:t>0</w:t>
            </w:r>
          </w:p>
        </w:tc>
      </w:tr>
    </w:tbl>
    <w:p w14:paraId="3333E40B" w14:textId="77777777" w:rsidR="00B6494A" w:rsidRDefault="00B6494A" w:rsidP="4C17FA99">
      <w:pPr>
        <w:spacing w:after="0"/>
      </w:pPr>
    </w:p>
    <w:p w14:paraId="25DAB6F7" w14:textId="568D6730" w:rsidR="00B6494A" w:rsidRPr="00B6494A" w:rsidRDefault="4C17FA99" w:rsidP="4C17FA99">
      <w:pPr>
        <w:pStyle w:val="NoSpacing"/>
        <w:spacing w:after="240"/>
        <w:rPr>
          <w:lang w:val="en-US"/>
        </w:rPr>
      </w:pPr>
      <w:r w:rsidRPr="4C17FA99">
        <w:rPr>
          <w:lang w:val="en-US"/>
        </w:rPr>
        <w:t>In Python, these operators are written in words (and, or, not), in C and derivatives as &amp;</w:t>
      </w:r>
      <w:proofErr w:type="gramStart"/>
      <w:r w:rsidRPr="4C17FA99">
        <w:rPr>
          <w:lang w:val="en-US"/>
        </w:rPr>
        <w:t>&amp;, ||</w:t>
      </w:r>
      <w:proofErr w:type="gramEnd"/>
      <w:r w:rsidRPr="4C17FA99">
        <w:rPr>
          <w:lang w:val="en-US"/>
        </w:rPr>
        <w:t xml:space="preserve">, </w:t>
      </w:r>
      <w:proofErr w:type="gramStart"/>
      <w:r w:rsidRPr="4C17FA99">
        <w:rPr>
          <w:lang w:val="en-US"/>
        </w:rPr>
        <w:t>and !</w:t>
      </w:r>
      <w:proofErr w:type="gramEnd"/>
      <w:r w:rsidRPr="4C17FA99">
        <w:rPr>
          <w:lang w:val="en-US"/>
        </w:rPr>
        <w:t xml:space="preserve"> (XOR is a bit different here, as XOR on </w:t>
      </w:r>
      <w:proofErr w:type="spellStart"/>
      <w:r w:rsidRPr="4C17FA99">
        <w:rPr>
          <w:lang w:val="en-US"/>
        </w:rPr>
        <w:t>booleans</w:t>
      </w:r>
      <w:proofErr w:type="spellEnd"/>
      <w:r w:rsidRPr="4C17FA99">
        <w:rPr>
          <w:lang w:val="en-US"/>
        </w:rPr>
        <w:t xml:space="preserve"> is essentially a check if both values are different). You can use them on two </w:t>
      </w:r>
      <w:proofErr w:type="spellStart"/>
      <w:r w:rsidRPr="4C17FA99">
        <w:rPr>
          <w:lang w:val="en-US"/>
        </w:rPr>
        <w:t>booleans</w:t>
      </w:r>
      <w:proofErr w:type="spellEnd"/>
      <w:r w:rsidRPr="4C17FA99">
        <w:rPr>
          <w:lang w:val="en-US"/>
        </w:rPr>
        <w:t xml:space="preserve">, for example, in an if...else statement, and they will produce a </w:t>
      </w:r>
      <w:proofErr w:type="spellStart"/>
      <w:r w:rsidRPr="4C17FA99">
        <w:rPr>
          <w:lang w:val="en-US"/>
        </w:rPr>
        <w:t>boolean</w:t>
      </w:r>
      <w:proofErr w:type="spellEnd"/>
      <w:r w:rsidRPr="4C17FA99">
        <w:rPr>
          <w:lang w:val="en-US"/>
        </w:rPr>
        <w:t xml:space="preserve"> as the result.</w:t>
      </w:r>
    </w:p>
    <w:p w14:paraId="69F2066A" w14:textId="09BC8DE2" w:rsidR="00B6494A" w:rsidRPr="00B6494A" w:rsidRDefault="00783355" w:rsidP="4C17FA99">
      <w:pPr>
        <w:pStyle w:val="NoSpacing"/>
        <w:spacing w:after="240"/>
        <w:rPr>
          <w:lang w:val="en-US"/>
        </w:rPr>
      </w:pPr>
      <w:r>
        <w:rPr>
          <w:noProof/>
          <w:lang w:val="nl-BE" w:eastAsia="nl-BE"/>
        </w:rPr>
        <w:drawing>
          <wp:anchor distT="0" distB="0" distL="114300" distR="114300" simplePos="0" relativeHeight="251658241" behindDoc="1" locked="0" layoutInCell="1" allowOverlap="1" wp14:anchorId="316A4E78" wp14:editId="48CACC22">
            <wp:simplePos x="0" y="0"/>
            <wp:positionH relativeFrom="column">
              <wp:posOffset>4520565</wp:posOffset>
            </wp:positionH>
            <wp:positionV relativeFrom="paragraph">
              <wp:posOffset>67310</wp:posOffset>
            </wp:positionV>
            <wp:extent cx="1790700" cy="1555115"/>
            <wp:effectExtent l="0" t="0" r="0" b="6985"/>
            <wp:wrapTight wrapText="bothSides">
              <wp:wrapPolygon edited="0">
                <wp:start x="0" y="0"/>
                <wp:lineTo x="0" y="21432"/>
                <wp:lineTo x="21370" y="21432"/>
                <wp:lineTo x="2137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1790700" cy="1555115"/>
                    </a:xfrm>
                    <a:prstGeom prst="rect">
                      <a:avLst/>
                    </a:prstGeom>
                  </pic:spPr>
                </pic:pic>
              </a:graphicData>
            </a:graphic>
            <wp14:sizeRelH relativeFrom="page">
              <wp14:pctWidth>0</wp14:pctWidth>
            </wp14:sizeRelH>
            <wp14:sizeRelV relativeFrom="page">
              <wp14:pctHeight>0</wp14:pctHeight>
            </wp14:sizeRelV>
          </wp:anchor>
        </w:drawing>
      </w:r>
    </w:p>
    <w:p w14:paraId="2383C29D" w14:textId="68A2F4FF" w:rsidR="00B6494A" w:rsidRPr="00B6494A" w:rsidRDefault="4C17FA99" w:rsidP="4C17FA99">
      <w:pPr>
        <w:pStyle w:val="NoSpacing"/>
        <w:spacing w:after="240"/>
        <w:rPr>
          <w:lang w:val="en-US"/>
        </w:rPr>
      </w:pPr>
      <w:r w:rsidRPr="4C17FA99">
        <w:rPr>
          <w:lang w:val="en-US"/>
        </w:rPr>
        <w:t xml:space="preserve">However, all these operators also have a variant that operates not on </w:t>
      </w:r>
      <w:proofErr w:type="spellStart"/>
      <w:r w:rsidRPr="4C17FA99">
        <w:rPr>
          <w:lang w:val="en-US"/>
        </w:rPr>
        <w:t>booleans</w:t>
      </w:r>
      <w:proofErr w:type="spellEnd"/>
      <w:r w:rsidRPr="4C17FA99">
        <w:rPr>
          <w:lang w:val="en-US"/>
        </w:rPr>
        <w:t xml:space="preserve">, but on the bits within whole bytes (or </w:t>
      </w:r>
      <w:proofErr w:type="spellStart"/>
      <w:r w:rsidRPr="4C17FA99">
        <w:rPr>
          <w:lang w:val="en-US"/>
        </w:rPr>
        <w:t>ints</w:t>
      </w:r>
      <w:proofErr w:type="spellEnd"/>
      <w:r w:rsidRPr="4C17FA99">
        <w:rPr>
          <w:lang w:val="en-US"/>
        </w:rPr>
        <w:t>, or whatever). These operators are called bitwise operators or bit operations because they perform their operation bit by bit on two arbitrarily long binary numbers, ultimately resulting in a (usually equally long) number as the output.</w:t>
      </w:r>
    </w:p>
    <w:p w14:paraId="5628C00F" w14:textId="642B67E3" w:rsidR="00B6494A" w:rsidRPr="00B6494A" w:rsidRDefault="635539EB" w:rsidP="4C17FA99">
      <w:pPr>
        <w:numPr>
          <w:ilvl w:val="0"/>
          <w:numId w:val="37"/>
        </w:numPr>
        <w:spacing w:beforeAutospacing="1" w:after="240" w:afterAutospacing="1"/>
        <w:rPr>
          <w:b/>
          <w:bCs/>
          <w:sz w:val="24"/>
          <w:szCs w:val="24"/>
        </w:rPr>
      </w:pPr>
      <w:r w:rsidRPr="4C17FA99">
        <w:rPr>
          <w:b/>
          <w:bCs/>
          <w:sz w:val="24"/>
          <w:szCs w:val="24"/>
        </w:rPr>
        <w:t>and</w:t>
      </w:r>
      <w:proofErr w:type="gramStart"/>
      <w:r w:rsidRPr="4C17FA99">
        <w:rPr>
          <w:b/>
          <w:bCs/>
          <w:sz w:val="24"/>
          <w:szCs w:val="24"/>
        </w:rPr>
        <w:t>: </w:t>
      </w:r>
      <w:r w:rsidR="00B6494A">
        <w:tab/>
      </w:r>
      <w:r w:rsidRPr="4C17FA99">
        <w:rPr>
          <w:b/>
          <w:bCs/>
          <w:sz w:val="24"/>
          <w:szCs w:val="24"/>
        </w:rPr>
        <w:t>&amp;</w:t>
      </w:r>
      <w:proofErr w:type="gramEnd"/>
    </w:p>
    <w:p w14:paraId="745CD072" w14:textId="7FF73A3B" w:rsidR="00B6494A" w:rsidRPr="00A01CC2" w:rsidRDefault="635539EB" w:rsidP="4C17FA99">
      <w:pPr>
        <w:numPr>
          <w:ilvl w:val="0"/>
          <w:numId w:val="37"/>
        </w:numPr>
        <w:spacing w:after="0" w:afterAutospacing="1"/>
        <w:rPr>
          <w:b/>
          <w:bCs/>
          <w:sz w:val="24"/>
          <w:szCs w:val="24"/>
        </w:rPr>
      </w:pPr>
      <w:r w:rsidRPr="4C17FA99">
        <w:rPr>
          <w:b/>
          <w:bCs/>
          <w:sz w:val="24"/>
          <w:szCs w:val="24"/>
        </w:rPr>
        <w:t>or:</w:t>
      </w:r>
      <w:r w:rsidR="00B6494A">
        <w:tab/>
      </w:r>
      <w:r w:rsidRPr="4C17FA99">
        <w:rPr>
          <w:b/>
          <w:bCs/>
          <w:sz w:val="24"/>
          <w:szCs w:val="24"/>
        </w:rPr>
        <w:t> |</w:t>
      </w:r>
    </w:p>
    <w:p w14:paraId="27B58CD1" w14:textId="634FE930" w:rsidR="00B6494A" w:rsidRPr="00A01CC2" w:rsidRDefault="635539EB" w:rsidP="4C17FA99">
      <w:pPr>
        <w:numPr>
          <w:ilvl w:val="0"/>
          <w:numId w:val="37"/>
        </w:numPr>
        <w:spacing w:after="0" w:afterAutospacing="1"/>
        <w:rPr>
          <w:b/>
          <w:bCs/>
          <w:sz w:val="24"/>
          <w:szCs w:val="24"/>
        </w:rPr>
      </w:pPr>
      <w:r w:rsidRPr="4C17FA99">
        <w:rPr>
          <w:b/>
          <w:bCs/>
          <w:sz w:val="24"/>
          <w:szCs w:val="24"/>
        </w:rPr>
        <w:t>not</w:t>
      </w:r>
      <w:proofErr w:type="gramStart"/>
      <w:r w:rsidRPr="4C17FA99">
        <w:rPr>
          <w:b/>
          <w:bCs/>
          <w:sz w:val="24"/>
          <w:szCs w:val="24"/>
        </w:rPr>
        <w:t>:</w:t>
      </w:r>
      <w:r w:rsidR="00B6494A">
        <w:tab/>
      </w:r>
      <w:r w:rsidRPr="4C17FA99">
        <w:rPr>
          <w:b/>
          <w:bCs/>
          <w:sz w:val="24"/>
          <w:szCs w:val="24"/>
        </w:rPr>
        <w:t> ~</w:t>
      </w:r>
      <w:proofErr w:type="gramEnd"/>
    </w:p>
    <w:p w14:paraId="7AE7FAE0" w14:textId="0BB1B2E7" w:rsidR="00B6494A" w:rsidRPr="00A01CC2" w:rsidRDefault="635539EB" w:rsidP="4C17FA99">
      <w:pPr>
        <w:numPr>
          <w:ilvl w:val="0"/>
          <w:numId w:val="37"/>
        </w:numPr>
        <w:spacing w:after="0" w:afterAutospacing="1"/>
        <w:rPr>
          <w:b/>
          <w:bCs/>
          <w:sz w:val="24"/>
          <w:szCs w:val="24"/>
        </w:rPr>
      </w:pPr>
      <w:proofErr w:type="spellStart"/>
      <w:r w:rsidRPr="4C17FA99">
        <w:rPr>
          <w:b/>
          <w:bCs/>
          <w:sz w:val="24"/>
          <w:szCs w:val="24"/>
        </w:rPr>
        <w:t>xor</w:t>
      </w:r>
      <w:proofErr w:type="spellEnd"/>
      <w:proofErr w:type="gramStart"/>
      <w:r w:rsidRPr="4C17FA99">
        <w:rPr>
          <w:b/>
          <w:bCs/>
          <w:sz w:val="24"/>
          <w:szCs w:val="24"/>
        </w:rPr>
        <w:t>:</w:t>
      </w:r>
      <w:r w:rsidR="00B6494A">
        <w:tab/>
      </w:r>
      <w:r w:rsidRPr="4C17FA99">
        <w:rPr>
          <w:b/>
          <w:bCs/>
          <w:sz w:val="24"/>
          <w:szCs w:val="24"/>
        </w:rPr>
        <w:t> ^</w:t>
      </w:r>
      <w:proofErr w:type="gramEnd"/>
    </w:p>
    <w:p w14:paraId="74B9BB69" w14:textId="1E36EAC3" w:rsidR="4C17FA99" w:rsidRDefault="4C17FA99" w:rsidP="4C17FA99">
      <w:pPr>
        <w:spacing w:after="0"/>
      </w:pPr>
    </w:p>
    <w:p w14:paraId="7D44B6F8" w14:textId="26CDAF0C" w:rsidR="00FD4399" w:rsidRDefault="4C17FA99" w:rsidP="4C17FA99">
      <w:pPr>
        <w:spacing w:after="0"/>
      </w:pPr>
      <w:r w:rsidRPr="4C17FA99">
        <w:t xml:space="preserve">Bit operations are important because they allow you to manipulate individual bits in a number. For example, an IC (Integrated Circuit) may have a configuration register where you need to set a specific bit to 1 </w:t>
      </w:r>
      <w:proofErr w:type="gramStart"/>
      <w:r w:rsidRPr="4C17FA99">
        <w:t>in order to</w:t>
      </w:r>
      <w:proofErr w:type="gramEnd"/>
      <w:r w:rsidRPr="4C17FA99">
        <w:t xml:space="preserve"> configure something. Conversely, one or several bit(s) in a status register may represent a certain state that needs to be read. Take the serial port as another example: it all sounds great, "sending bits one by one" - but how do you even accomplish that? Well, with bitwise operations.</w:t>
      </w:r>
    </w:p>
    <w:p w14:paraId="4076BB0B" w14:textId="49840CC6" w:rsidR="4C17FA99" w:rsidRDefault="4C17FA99" w:rsidP="4C17FA99">
      <w:pPr>
        <w:spacing w:after="0"/>
      </w:pPr>
    </w:p>
    <w:p w14:paraId="47D38696" w14:textId="4BB40705" w:rsidR="4C17FA99" w:rsidRDefault="4C17FA99" w:rsidP="4C17FA99">
      <w:pPr>
        <w:spacing w:after="0"/>
      </w:pPr>
      <w:r w:rsidRPr="4C17FA99">
        <w:t>So, we can use the following operations:</w:t>
      </w:r>
    </w:p>
    <w:p w14:paraId="78B60A85" w14:textId="77777777" w:rsidR="00FD4399" w:rsidRDefault="00FD4399" w:rsidP="4C17FA99">
      <w:pPr>
        <w:spacing w:after="0"/>
      </w:pPr>
    </w:p>
    <w:p w14:paraId="073228CE" w14:textId="72120306" w:rsidR="00FD4399" w:rsidRDefault="62690599" w:rsidP="4C17FA99">
      <w:pPr>
        <w:spacing w:after="0"/>
      </w:pPr>
      <w:r>
        <w:rPr>
          <w:noProof/>
        </w:rPr>
        <w:lastRenderedPageBreak/>
        <w:drawing>
          <wp:inline distT="0" distB="0" distL="0" distR="0" wp14:anchorId="380AEE3F" wp14:editId="6430E0F8">
            <wp:extent cx="5756276" cy="22390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5">
                      <a:extLst>
                        <a:ext uri="{28A0092B-C50C-407E-A947-70E740481C1C}">
                          <a14:useLocalDpi xmlns:a14="http://schemas.microsoft.com/office/drawing/2010/main" val="0"/>
                        </a:ext>
                      </a:extLst>
                    </a:blip>
                    <a:stretch>
                      <a:fillRect/>
                    </a:stretch>
                  </pic:blipFill>
                  <pic:spPr>
                    <a:xfrm>
                      <a:off x="0" y="0"/>
                      <a:ext cx="5756276" cy="2239010"/>
                    </a:xfrm>
                    <a:prstGeom prst="rect">
                      <a:avLst/>
                    </a:prstGeom>
                  </pic:spPr>
                </pic:pic>
              </a:graphicData>
            </a:graphic>
          </wp:inline>
        </w:drawing>
      </w:r>
    </w:p>
    <w:p w14:paraId="38CCEBBD" w14:textId="775789E3" w:rsidR="00051A78" w:rsidRPr="00B6494A" w:rsidRDefault="7B39381B" w:rsidP="4C17FA99">
      <w:pPr>
        <w:spacing w:after="0"/>
      </w:pPr>
      <w:r>
        <w:rPr>
          <w:noProof/>
        </w:rPr>
        <w:drawing>
          <wp:inline distT="0" distB="0" distL="0" distR="0" wp14:anchorId="7451CF0F" wp14:editId="5F2488C1">
            <wp:extent cx="5756276" cy="27965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6">
                      <a:extLst>
                        <a:ext uri="{28A0092B-C50C-407E-A947-70E740481C1C}">
                          <a14:useLocalDpi xmlns:a14="http://schemas.microsoft.com/office/drawing/2010/main" val="0"/>
                        </a:ext>
                      </a:extLst>
                    </a:blip>
                    <a:stretch>
                      <a:fillRect/>
                    </a:stretch>
                  </pic:blipFill>
                  <pic:spPr>
                    <a:xfrm>
                      <a:off x="0" y="0"/>
                      <a:ext cx="5756276" cy="2796540"/>
                    </a:xfrm>
                    <a:prstGeom prst="rect">
                      <a:avLst/>
                    </a:prstGeom>
                  </pic:spPr>
                </pic:pic>
              </a:graphicData>
            </a:graphic>
          </wp:inline>
        </w:drawing>
      </w:r>
    </w:p>
    <w:p w14:paraId="2BAB34B9" w14:textId="77777777" w:rsidR="00B6494A" w:rsidRPr="00B6494A" w:rsidRDefault="635539EB" w:rsidP="4C17FA99">
      <w:pPr>
        <w:pStyle w:val="Heading2"/>
      </w:pPr>
      <w:r w:rsidRPr="4C17FA99">
        <w:rPr>
          <w:highlight w:val="yellow"/>
        </w:rPr>
        <w:t>Bitwise OR</w:t>
      </w:r>
    </w:p>
    <w:p w14:paraId="62125F4B" w14:textId="0491F7E4" w:rsidR="00B6494A" w:rsidRDefault="4C17FA99" w:rsidP="4C17FA99">
      <w:pPr>
        <w:spacing w:after="0"/>
      </w:pPr>
      <w:r w:rsidRPr="4C17FA99">
        <w:t>The first operator is the | or bitwise OR. If a bit is 1 in either of the inputs, it will always result in 1 in the output when using |. In the example below, we have created two numbers, "in1" and "in2". We apply the bitwise | OR operator to these two numbers and compare the result with the number "out".</w:t>
      </w:r>
    </w:p>
    <w:p w14:paraId="5BAD5F1D" w14:textId="2526BCB8" w:rsidR="00C7396D" w:rsidRDefault="00C7396D" w:rsidP="4C17FA99">
      <w:pPr>
        <w:spacing w:after="0"/>
      </w:pPr>
    </w:p>
    <w:p w14:paraId="2431A4C7" w14:textId="77777777" w:rsidR="0057678E" w:rsidRPr="00B6494A" w:rsidRDefault="0057678E" w:rsidP="4C17FA99">
      <w:pPr>
        <w:spacing w:after="0"/>
      </w:pPr>
    </w:p>
    <w:p w14:paraId="3B3C74A1" w14:textId="77777777" w:rsidR="0057678E" w:rsidRPr="0057678E" w:rsidRDefault="0057678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75DEA206" w14:textId="1F8B39FD" w:rsidR="00B6494A" w:rsidRPr="00F70F19"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p>
    <w:p w14:paraId="78FAC1F4"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00111100</w:t>
      </w:r>
    </w:p>
    <w:p w14:paraId="46EF9E8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6A737D"/>
        </w:rPr>
        <w:t>#   | -----------</w:t>
      </w:r>
    </w:p>
    <w:p w14:paraId="71A2A39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out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11111110</w:t>
      </w:r>
    </w:p>
    <w:p w14:paraId="076B01A6"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2F2AE17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out</w:t>
      </w:r>
    </w:p>
    <w:p w14:paraId="1B1994B7" w14:textId="1953168A"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21870940" w14:textId="34169CF6" w:rsidR="00C7396D" w:rsidRPr="00B6494A" w:rsidRDefault="20ADDD71"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412F25F8" wp14:editId="56EFFABE">
            <wp:extent cx="2225233" cy="77730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7">
                      <a:extLst>
                        <a:ext uri="{28A0092B-C50C-407E-A947-70E740481C1C}">
                          <a14:useLocalDpi xmlns:a14="http://schemas.microsoft.com/office/drawing/2010/main" val="0"/>
                        </a:ext>
                      </a:extLst>
                    </a:blip>
                    <a:stretch>
                      <a:fillRect/>
                    </a:stretch>
                  </pic:blipFill>
                  <pic:spPr>
                    <a:xfrm>
                      <a:off x="0" y="0"/>
                      <a:ext cx="2225233" cy="777307"/>
                    </a:xfrm>
                    <a:prstGeom prst="rect">
                      <a:avLst/>
                    </a:prstGeom>
                  </pic:spPr>
                </pic:pic>
              </a:graphicData>
            </a:graphic>
          </wp:inline>
        </w:drawing>
      </w:r>
    </w:p>
    <w:p w14:paraId="5AA9AB86" w14:textId="37785F57" w:rsidR="4C17FA99" w:rsidRDefault="4C17FA99" w:rsidP="4C17FA99">
      <w:pPr>
        <w:pStyle w:val="Heading2"/>
      </w:pPr>
    </w:p>
    <w:p w14:paraId="3F6AE036" w14:textId="77777777" w:rsidR="00B6494A" w:rsidRPr="00056DA5" w:rsidRDefault="635539EB" w:rsidP="4C17FA99">
      <w:pPr>
        <w:pStyle w:val="Heading2"/>
      </w:pPr>
      <w:r w:rsidRPr="4C17FA99">
        <w:t>Set bits</w:t>
      </w:r>
    </w:p>
    <w:p w14:paraId="02284625" w14:textId="23482B58" w:rsidR="00B6494A" w:rsidRDefault="4C17FA99" w:rsidP="4C17FA99">
      <w:pPr>
        <w:spacing w:after="0"/>
      </w:pPr>
      <w:r w:rsidRPr="4C17FA99">
        <w:t xml:space="preserve">You can use the OR operator to set one or more bits to "on" (set), regardless of their current value. Suppose you need to set the third bit (b2) in a register to 1 </w:t>
      </w:r>
      <w:proofErr w:type="gramStart"/>
      <w:r w:rsidRPr="4C17FA99">
        <w:t>in order to</w:t>
      </w:r>
      <w:proofErr w:type="gramEnd"/>
      <w:r w:rsidRPr="4C17FA99">
        <w:t xml:space="preserve"> configure a component:</w:t>
      </w:r>
    </w:p>
    <w:p w14:paraId="1BB4601D" w14:textId="77777777" w:rsidR="0057678E" w:rsidRPr="00B6494A" w:rsidRDefault="0057678E" w:rsidP="4C17FA99">
      <w:pPr>
        <w:spacing w:after="0"/>
      </w:pPr>
    </w:p>
    <w:p w14:paraId="347E5698" w14:textId="77777777" w:rsidR="0057678E" w:rsidRDefault="0057678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5E17BAB4" w14:textId="23529118" w:rsidR="00B6494A" w:rsidRDefault="45B56D4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have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0b</w:t>
      </w:r>
      <w:r w:rsidRPr="38239B73">
        <w:rPr>
          <w:rFonts w:ascii="Consolas" w:eastAsia="Times New Roman" w:hAnsi="Consolas" w:cs="Courier New"/>
          <w:color w:val="005CC5"/>
        </w:rPr>
        <w:t>11001010</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0C0B859A" w:rsidRPr="38239B73">
        <w:rPr>
          <w:rFonts w:ascii="Consolas" w:eastAsia="Times New Roman" w:hAnsi="Consolas" w:cs="Courier New"/>
          <w:color w:val="6A737D"/>
        </w:rPr>
        <w:t>current value of register</w:t>
      </w:r>
    </w:p>
    <w:p w14:paraId="178905A4" w14:textId="56D74116" w:rsidR="00305EF7" w:rsidRDefault="0692D306"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mask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0b</w:t>
      </w:r>
      <w:r w:rsidRPr="38239B73">
        <w:rPr>
          <w:rFonts w:ascii="Consolas" w:eastAsia="Times New Roman" w:hAnsi="Consolas" w:cs="Courier New"/>
          <w:color w:val="005CC5"/>
        </w:rPr>
        <w:t>00000100</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7E699543" w:rsidRPr="38239B73">
        <w:rPr>
          <w:rFonts w:ascii="Consolas" w:eastAsia="Times New Roman" w:hAnsi="Consolas" w:cs="Courier New"/>
          <w:color w:val="6A737D"/>
        </w:rPr>
        <w:t>make a number where ONLY</w:t>
      </w:r>
      <w:r w:rsidRPr="38239B73">
        <w:rPr>
          <w:rFonts w:ascii="Consolas" w:eastAsia="Times New Roman" w:hAnsi="Consolas" w:cs="Courier New"/>
          <w:color w:val="6A737D"/>
        </w:rPr>
        <w:t xml:space="preserve"> bit 2 </w:t>
      </w:r>
      <w:r w:rsidR="20DB9718" w:rsidRPr="38239B73">
        <w:rPr>
          <w:rFonts w:ascii="Consolas" w:eastAsia="Times New Roman" w:hAnsi="Consolas" w:cs="Courier New"/>
          <w:color w:val="6A737D"/>
        </w:rPr>
        <w:t>is “on”</w:t>
      </w:r>
    </w:p>
    <w:p w14:paraId="1C1E719C" w14:textId="77777777" w:rsidR="00305EF7" w:rsidRPr="00B6494A" w:rsidRDefault="00305EF7"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4F626D40" w14:textId="526A0D4C" w:rsidR="00B6494A" w:rsidRPr="00B6494A" w:rsidRDefault="0692D306"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38239B73">
        <w:rPr>
          <w:rFonts w:ascii="Consolas" w:eastAsia="Times New Roman" w:hAnsi="Consolas" w:cs="Courier New"/>
          <w:color w:val="24292E"/>
        </w:rPr>
        <w:t xml:space="preserve">&gt;&gt;&gt; </w:t>
      </w:r>
      <w:proofErr w:type="spellStart"/>
      <w:r w:rsidRPr="38239B73">
        <w:rPr>
          <w:rFonts w:ascii="Consolas" w:eastAsia="Times New Roman" w:hAnsi="Consolas" w:cs="Courier New"/>
          <w:color w:val="24292E"/>
        </w:rPr>
        <w:t>xxxx</w:t>
      </w:r>
      <w:proofErr w:type="spellEnd"/>
      <w:r w:rsidR="45B56D49" w:rsidRPr="38239B73">
        <w:rPr>
          <w:rFonts w:ascii="Consolas" w:eastAsia="Times New Roman" w:hAnsi="Consolas" w:cs="Courier New"/>
          <w:color w:val="24292E"/>
        </w:rPr>
        <w:t xml:space="preserve"> </w:t>
      </w:r>
      <w:r w:rsidR="45B56D49" w:rsidRPr="38239B73">
        <w:rPr>
          <w:rFonts w:ascii="Consolas" w:eastAsia="Times New Roman" w:hAnsi="Consolas" w:cs="Courier New"/>
          <w:color w:val="D73A49"/>
        </w:rPr>
        <w:t>=</w:t>
      </w:r>
      <w:r w:rsidR="45B56D49" w:rsidRPr="38239B73">
        <w:rPr>
          <w:rFonts w:ascii="Consolas" w:eastAsia="Times New Roman" w:hAnsi="Consolas" w:cs="Courier New"/>
          <w:color w:val="24292E"/>
        </w:rPr>
        <w:t xml:space="preserve"> </w:t>
      </w:r>
      <w:r w:rsidR="45B56D49" w:rsidRPr="38239B73">
        <w:rPr>
          <w:rFonts w:ascii="Consolas" w:eastAsia="Times New Roman" w:hAnsi="Consolas" w:cs="Courier New"/>
          <w:color w:val="D73A49"/>
        </w:rPr>
        <w:t>0b</w:t>
      </w:r>
      <w:r w:rsidR="45B56D49" w:rsidRPr="38239B73">
        <w:rPr>
          <w:rFonts w:ascii="Consolas" w:eastAsia="Times New Roman" w:hAnsi="Consolas" w:cs="Courier New"/>
          <w:color w:val="005CC5"/>
        </w:rPr>
        <w:t>11001110</w:t>
      </w:r>
      <w:r w:rsidR="45B56D49" w:rsidRPr="38239B73">
        <w:rPr>
          <w:rFonts w:ascii="Consolas" w:eastAsia="Times New Roman" w:hAnsi="Consolas" w:cs="Courier New"/>
          <w:color w:val="24292E"/>
        </w:rPr>
        <w:t xml:space="preserve">          </w:t>
      </w:r>
      <w:r w:rsidR="45B56D49" w:rsidRPr="38239B73">
        <w:rPr>
          <w:rFonts w:ascii="Consolas" w:eastAsia="Times New Roman" w:hAnsi="Consolas" w:cs="Courier New"/>
          <w:color w:val="6A737D"/>
        </w:rPr>
        <w:t xml:space="preserve"># </w:t>
      </w:r>
      <w:r w:rsidR="6071C851" w:rsidRPr="38239B73">
        <w:rPr>
          <w:rFonts w:ascii="Consolas" w:eastAsia="Times New Roman" w:hAnsi="Consolas" w:cs="Courier New"/>
          <w:color w:val="6A737D"/>
          <w:sz w:val="18"/>
          <w:szCs w:val="18"/>
        </w:rPr>
        <w:t>the result which I want</w:t>
      </w:r>
      <w:r w:rsidR="45B56D49" w:rsidRPr="38239B73">
        <w:rPr>
          <w:rFonts w:ascii="Consolas" w:eastAsia="Times New Roman" w:hAnsi="Consolas" w:cs="Courier New"/>
          <w:color w:val="6A737D"/>
          <w:sz w:val="18"/>
          <w:szCs w:val="18"/>
        </w:rPr>
        <w:t xml:space="preserve"> </w:t>
      </w:r>
    </w:p>
    <w:p w14:paraId="0E060346"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17B851CC" w14:textId="2D3053F0" w:rsidR="00B6494A" w:rsidRPr="00B6494A" w:rsidRDefault="00B6494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0D01E39A" w14:textId="6331F6DE" w:rsidR="00B6494A" w:rsidRDefault="0692D306" w:rsidP="38239B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&gt;&gt;&gt; result</w:t>
      </w:r>
      <w:r w:rsidR="45B56D49"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45B56D49" w:rsidRPr="38239B73">
        <w:rPr>
          <w:rFonts w:ascii="Consolas" w:eastAsia="Times New Roman" w:hAnsi="Consolas" w:cs="Courier New"/>
          <w:color w:val="24292E"/>
        </w:rPr>
        <w:t xml:space="preserve"> have </w:t>
      </w:r>
      <w:r w:rsidR="45B56D49" w:rsidRPr="38239B73">
        <w:rPr>
          <w:rFonts w:ascii="Consolas" w:eastAsia="Times New Roman" w:hAnsi="Consolas" w:cs="Courier New"/>
          <w:color w:val="D73A49"/>
        </w:rPr>
        <w:t>|</w:t>
      </w:r>
      <w:r w:rsidRPr="38239B73">
        <w:rPr>
          <w:rFonts w:ascii="Consolas" w:eastAsia="Times New Roman" w:hAnsi="Consolas" w:cs="Courier New"/>
          <w:color w:val="24292E"/>
        </w:rPr>
        <w:t xml:space="preserve"> mask</w:t>
      </w:r>
      <w:r w:rsidR="45B56D49" w:rsidRPr="38239B73">
        <w:rPr>
          <w:rFonts w:ascii="Consolas" w:eastAsia="Times New Roman" w:hAnsi="Consolas" w:cs="Courier New"/>
          <w:color w:val="24292E"/>
        </w:rPr>
        <w:t xml:space="preserve">       </w:t>
      </w:r>
      <w:r w:rsidR="45B56D49" w:rsidRPr="38239B73">
        <w:rPr>
          <w:rFonts w:ascii="Consolas" w:eastAsia="Times New Roman" w:hAnsi="Consolas" w:cs="Courier New"/>
          <w:color w:val="6A737D"/>
        </w:rPr>
        <w:t xml:space="preserve"># </w:t>
      </w:r>
      <w:r w:rsidR="1169560F" w:rsidRPr="38239B73">
        <w:rPr>
          <w:rFonts w:ascii="Consolas" w:eastAsia="Times New Roman" w:hAnsi="Consolas" w:cs="Courier New"/>
          <w:color w:val="6A737D"/>
        </w:rPr>
        <w:t>use the bit OR operation to change the have into result with our mask</w:t>
      </w:r>
    </w:p>
    <w:p w14:paraId="7169356B" w14:textId="5DF1513A" w:rsidR="00305EF7" w:rsidRPr="00B6494A" w:rsidRDefault="1917FC01"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spellStart"/>
      <w:r w:rsidRPr="4C17FA99">
        <w:rPr>
          <w:rFonts w:ascii="Consolas" w:eastAsia="Times New Roman" w:hAnsi="Consolas" w:cs="Courier New"/>
          <w:color w:val="24292E"/>
        </w:rPr>
        <w:t>xxxx</w:t>
      </w:r>
      <w:proofErr w:type="spellEnd"/>
      <w:r w:rsidRPr="4C17FA99">
        <w:rPr>
          <w:rFonts w:ascii="Consolas" w:eastAsia="Times New Roman" w:hAnsi="Consolas" w:cs="Courier New"/>
          <w:color w:val="24292E"/>
        </w:rPr>
        <w:t xml:space="preserve"> == result</w:t>
      </w:r>
    </w:p>
    <w:p w14:paraId="7B8BC847" w14:textId="7FC362A9" w:rsidR="00892DB4"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r w:rsidR="00892DB4">
        <w:br/>
      </w:r>
    </w:p>
    <w:p w14:paraId="735FFA70" w14:textId="40CB2C85" w:rsidR="4C17FA99" w:rsidRDefault="4C17FA99" w:rsidP="4C17FA9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p>
    <w:p w14:paraId="6B90D83A" w14:textId="77A049ED" w:rsidR="09FC1141" w:rsidRDefault="09FC1141"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6085ECCE" wp14:editId="774E7522">
            <wp:extent cx="2255715" cy="7315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8">
                      <a:extLst>
                        <a:ext uri="{28A0092B-C50C-407E-A947-70E740481C1C}">
                          <a14:useLocalDpi xmlns:a14="http://schemas.microsoft.com/office/drawing/2010/main" val="0"/>
                        </a:ext>
                      </a:extLst>
                    </a:blip>
                    <a:stretch>
                      <a:fillRect/>
                    </a:stretch>
                  </pic:blipFill>
                  <pic:spPr>
                    <a:xfrm>
                      <a:off x="0" y="0"/>
                      <a:ext cx="2255715" cy="731583"/>
                    </a:xfrm>
                    <a:prstGeom prst="rect">
                      <a:avLst/>
                    </a:prstGeom>
                  </pic:spPr>
                </pic:pic>
              </a:graphicData>
            </a:graphic>
          </wp:inline>
        </w:drawing>
      </w:r>
    </w:p>
    <w:p w14:paraId="4F8129DA" w14:textId="2C5BECD5" w:rsidR="4C17FA99" w:rsidRDefault="4C17FA99" w:rsidP="4C17FA99">
      <w:pPr>
        <w:spacing w:after="0"/>
      </w:pPr>
    </w:p>
    <w:p w14:paraId="1647FC9A" w14:textId="50D1BB67" w:rsidR="73B10B02" w:rsidRDefault="73B10B02" w:rsidP="4C17FA99">
      <w:pPr>
        <w:spacing w:after="0"/>
      </w:pPr>
      <w:r w:rsidRPr="4C17FA99">
        <w:t>The value of the mask is thus used to select only those bits that you need and to leave the rest untouched; it serves as a sort of mask that you lay over the number. Therefore, this is called a bitmask, or simply a mask.</w:t>
      </w:r>
    </w:p>
    <w:p w14:paraId="59EB4E0A" w14:textId="22EC567E" w:rsidR="73B10B02" w:rsidRDefault="73B10B02" w:rsidP="4C17FA99">
      <w:pPr>
        <w:spacing w:after="0"/>
      </w:pPr>
      <w:r w:rsidRPr="4C17FA99">
        <w:t xml:space="preserve"> </w:t>
      </w:r>
    </w:p>
    <w:p w14:paraId="411D8630" w14:textId="046C5DDB" w:rsidR="73B10B02" w:rsidRDefault="73B10B02" w:rsidP="4C17FA99">
      <w:pPr>
        <w:spacing w:after="0"/>
      </w:pPr>
      <w:r w:rsidRPr="4C17FA99">
        <w:t>Note that the result remains the same if the bit was already "on":</w:t>
      </w:r>
    </w:p>
    <w:p w14:paraId="33234777" w14:textId="04B51376" w:rsidR="4C17FA99" w:rsidRDefault="4C17FA99" w:rsidP="4C17FA99">
      <w:pPr>
        <w:spacing w:after="0"/>
      </w:pPr>
    </w:p>
    <w:p w14:paraId="3FA82D82" w14:textId="712385CF" w:rsidR="00960C4C" w:rsidRDefault="738E076A" w:rsidP="4C17FA99">
      <w:pPr>
        <w:spacing w:after="0"/>
      </w:pPr>
      <w:r>
        <w:rPr>
          <w:noProof/>
        </w:rPr>
        <w:drawing>
          <wp:inline distT="0" distB="0" distL="0" distR="0" wp14:anchorId="7AD149BC" wp14:editId="1C3CB42C">
            <wp:extent cx="2255715" cy="7849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9">
                      <a:extLst>
                        <a:ext uri="{28A0092B-C50C-407E-A947-70E740481C1C}">
                          <a14:useLocalDpi xmlns:a14="http://schemas.microsoft.com/office/drawing/2010/main" val="0"/>
                        </a:ext>
                      </a:extLst>
                    </a:blip>
                    <a:stretch>
                      <a:fillRect/>
                    </a:stretch>
                  </pic:blipFill>
                  <pic:spPr>
                    <a:xfrm>
                      <a:off x="0" y="0"/>
                      <a:ext cx="2255715" cy="784928"/>
                    </a:xfrm>
                    <a:prstGeom prst="rect">
                      <a:avLst/>
                    </a:prstGeom>
                  </pic:spPr>
                </pic:pic>
              </a:graphicData>
            </a:graphic>
          </wp:inline>
        </w:drawing>
      </w:r>
    </w:p>
    <w:p w14:paraId="453021AA" w14:textId="43E7531C" w:rsidR="00B6494A" w:rsidRPr="00B6494A" w:rsidRDefault="784D3637" w:rsidP="4C17FA99">
      <w:pPr>
        <w:pStyle w:val="Heading2"/>
      </w:pPr>
      <w:r w:rsidRPr="4C17FA99">
        <w:t>Combining Bits</w:t>
      </w:r>
    </w:p>
    <w:p w14:paraId="62883E03" w14:textId="4186A568" w:rsidR="00B6494A" w:rsidRDefault="4C17FA99" w:rsidP="4C17FA99">
      <w:pPr>
        <w:spacing w:after="0"/>
      </w:pPr>
      <w:r w:rsidRPr="4C17FA99">
        <w:t>Another application is the combining or "sticking" of bits into another number when you are certain that those bits are currently 0.</w:t>
      </w:r>
    </w:p>
    <w:p w14:paraId="6FF807B9" w14:textId="73C3D267" w:rsidR="00052C8C" w:rsidRDefault="78B1B80C" w:rsidP="4C17FA99">
      <w:pPr>
        <w:spacing w:after="0"/>
      </w:pPr>
      <w:r>
        <w:rPr>
          <w:noProof/>
        </w:rPr>
        <w:drawing>
          <wp:inline distT="0" distB="0" distL="0" distR="0" wp14:anchorId="3A6BB6D9" wp14:editId="0BB7A223">
            <wp:extent cx="1996613" cy="1051651"/>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20">
                      <a:extLst>
                        <a:ext uri="{28A0092B-C50C-407E-A947-70E740481C1C}">
                          <a14:useLocalDpi xmlns:a14="http://schemas.microsoft.com/office/drawing/2010/main" val="0"/>
                        </a:ext>
                      </a:extLst>
                    </a:blip>
                    <a:stretch>
                      <a:fillRect/>
                    </a:stretch>
                  </pic:blipFill>
                  <pic:spPr>
                    <a:xfrm>
                      <a:off x="0" y="0"/>
                      <a:ext cx="1996613" cy="1051651"/>
                    </a:xfrm>
                    <a:prstGeom prst="rect">
                      <a:avLst/>
                    </a:prstGeom>
                  </pic:spPr>
                </pic:pic>
              </a:graphicData>
            </a:graphic>
          </wp:inline>
        </w:drawing>
      </w:r>
    </w:p>
    <w:p w14:paraId="21C83820" w14:textId="77777777" w:rsidR="0057678E" w:rsidRPr="00B6494A" w:rsidRDefault="0057678E" w:rsidP="4C17FA99">
      <w:pPr>
        <w:spacing w:after="0"/>
      </w:pPr>
    </w:p>
    <w:p w14:paraId="29FBA44E" w14:textId="61953EE4" w:rsidR="00B6494A" w:rsidRPr="00B6494A" w:rsidRDefault="4C17FA99" w:rsidP="4C17FA99">
      <w:pPr>
        <w:spacing w:after="0"/>
      </w:pPr>
      <w:r w:rsidRPr="4C17FA99">
        <w:t>This example may be a bit contrived, but later we will see how you can use "|" to concatenate multiple bytes together, for example, to reconstruct a 32-bit value that you received in separate bytes (but then we also need to perform shifting, which we will see shortly).</w:t>
      </w:r>
    </w:p>
    <w:p w14:paraId="35DB0719" w14:textId="77777777" w:rsidR="00B6494A" w:rsidRPr="00B6494A" w:rsidRDefault="635539EB" w:rsidP="4C17FA99">
      <w:pPr>
        <w:pStyle w:val="Heading2"/>
      </w:pPr>
      <w:r w:rsidRPr="4C17FA99">
        <w:rPr>
          <w:highlight w:val="yellow"/>
        </w:rPr>
        <w:lastRenderedPageBreak/>
        <w:t>Bitwise AND</w:t>
      </w:r>
    </w:p>
    <w:p w14:paraId="3AB9006C" w14:textId="57F7D764" w:rsidR="15F9271F" w:rsidRDefault="15F9271F" w:rsidP="4C17FA99">
      <w:pPr>
        <w:spacing w:after="0"/>
      </w:pPr>
      <w:r w:rsidRPr="4C17FA99">
        <w:t xml:space="preserve">The &amp; operator performs </w:t>
      </w:r>
      <w:proofErr w:type="gramStart"/>
      <w:r w:rsidRPr="4C17FA99">
        <w:t>a bitwise</w:t>
      </w:r>
      <w:proofErr w:type="gramEnd"/>
      <w:r w:rsidRPr="4C17FA99">
        <w:t xml:space="preserve"> AND operation. This means that for each bit in the two operands, the result will be 1 if both bits are 1, and 0 otherwise.</w:t>
      </w:r>
    </w:p>
    <w:p w14:paraId="5DFCB8CA" w14:textId="77777777" w:rsidR="0057678E" w:rsidRPr="00B6494A" w:rsidRDefault="0057678E" w:rsidP="4C17FA99">
      <w:pPr>
        <w:spacing w:after="0"/>
      </w:pPr>
    </w:p>
    <w:p w14:paraId="0B3BADBD" w14:textId="77777777" w:rsidR="0057678E" w:rsidRPr="00F70F19" w:rsidRDefault="0057678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1C0210E2" w14:textId="434A0F59"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p>
    <w:p w14:paraId="164E7C0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00111100</w:t>
      </w:r>
    </w:p>
    <w:p w14:paraId="5BF8EEC9"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w:t>
      </w:r>
      <w:proofErr w:type="gramStart"/>
      <w:r w:rsidRPr="4C17FA99">
        <w:rPr>
          <w:rFonts w:ascii="Consolas" w:eastAsia="Times New Roman" w:hAnsi="Consolas" w:cs="Courier New"/>
          <w:color w:val="24292E"/>
        </w:rPr>
        <w:t xml:space="preserve">&gt; </w:t>
      </w:r>
      <w:r w:rsidRPr="4C17FA99">
        <w:rPr>
          <w:rFonts w:ascii="Consolas" w:eastAsia="Times New Roman" w:hAnsi="Consolas" w:cs="Courier New"/>
          <w:color w:val="6A737D"/>
        </w:rPr>
        <w:t>#   &amp;</w:t>
      </w:r>
      <w:proofErr w:type="gramEnd"/>
      <w:r w:rsidRPr="4C17FA99">
        <w:rPr>
          <w:rFonts w:ascii="Consolas" w:eastAsia="Times New Roman" w:hAnsi="Consolas" w:cs="Courier New"/>
          <w:color w:val="6A737D"/>
        </w:rPr>
        <w:t xml:space="preserve"> -----------</w:t>
      </w:r>
    </w:p>
    <w:p w14:paraId="77ED717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out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00001000</w:t>
      </w:r>
    </w:p>
    <w:p w14:paraId="6B275B11"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5FDD7DDB"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out</w:t>
      </w:r>
    </w:p>
    <w:p w14:paraId="4F321CF0" w14:textId="0B84EE6D"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05BB7902" w14:textId="6449D845" w:rsidR="0057678E" w:rsidRPr="00B6494A" w:rsidRDefault="304F890F"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7FFAB796" wp14:editId="404D7816">
            <wp:extent cx="1950889" cy="7849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21">
                      <a:extLst>
                        <a:ext uri="{28A0092B-C50C-407E-A947-70E740481C1C}">
                          <a14:useLocalDpi xmlns:a14="http://schemas.microsoft.com/office/drawing/2010/main" val="0"/>
                        </a:ext>
                      </a:extLst>
                    </a:blip>
                    <a:stretch>
                      <a:fillRect/>
                    </a:stretch>
                  </pic:blipFill>
                  <pic:spPr>
                    <a:xfrm>
                      <a:off x="0" y="0"/>
                      <a:ext cx="1950889" cy="784928"/>
                    </a:xfrm>
                    <a:prstGeom prst="rect">
                      <a:avLst/>
                    </a:prstGeom>
                  </pic:spPr>
                </pic:pic>
              </a:graphicData>
            </a:graphic>
          </wp:inline>
        </w:drawing>
      </w:r>
    </w:p>
    <w:p w14:paraId="508D0FFC" w14:textId="77777777" w:rsidR="00B6494A" w:rsidRPr="00056DA5" w:rsidRDefault="635539EB" w:rsidP="4C17FA99">
      <w:pPr>
        <w:pStyle w:val="Heading2"/>
      </w:pPr>
      <w:r w:rsidRPr="4C17FA99">
        <w:t>Clear bits</w:t>
      </w:r>
    </w:p>
    <w:p w14:paraId="7250E8F7" w14:textId="5F1873BD" w:rsidR="4505813E" w:rsidRDefault="4505813E" w:rsidP="4C17FA99">
      <w:pPr>
        <w:spacing w:after="0"/>
      </w:pPr>
      <w:r w:rsidRPr="4C17FA99">
        <w:t>By making a bit in the mask 0, you know that it will also become 0 in the result with &amp;. Consequently, you can use this operator to turn bits "off" (clear), regardless of their current state:</w:t>
      </w:r>
    </w:p>
    <w:p w14:paraId="4E1A2A8A" w14:textId="77777777" w:rsidR="001873FB" w:rsidRPr="00B6494A" w:rsidRDefault="001873FB" w:rsidP="4C17FA99">
      <w:pPr>
        <w:spacing w:after="0"/>
      </w:pPr>
    </w:p>
    <w:p w14:paraId="122508B6" w14:textId="35A74ABC"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have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11001110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7512CE78" w:rsidRPr="4C17FA99">
        <w:rPr>
          <w:rFonts w:ascii="Consolas" w:eastAsia="Times New Roman" w:hAnsi="Consolas" w:cs="Courier New"/>
          <w:color w:val="6A737D"/>
        </w:rPr>
        <w:t>the register now</w:t>
      </w:r>
    </w:p>
    <w:p w14:paraId="31CBE80A" w14:textId="602EC6A9" w:rsidR="00B6494A" w:rsidRPr="001873F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sz w:val="18"/>
          <w:szCs w:val="18"/>
        </w:rPr>
      </w:pPr>
      <w:r w:rsidRPr="4C17FA99">
        <w:rPr>
          <w:rFonts w:ascii="Consolas" w:eastAsia="Times New Roman" w:hAnsi="Consolas" w:cs="Courier New"/>
          <w:color w:val="24292E"/>
        </w:rPr>
        <w:t xml:space="preserve">&gt;&gt;&gt; want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10001110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sz w:val="18"/>
          <w:szCs w:val="18"/>
        </w:rPr>
        <w:t xml:space="preserve"># </w:t>
      </w:r>
      <w:r w:rsidR="54DDC9A1" w:rsidRPr="4C17FA99">
        <w:rPr>
          <w:rFonts w:ascii="Consolas" w:eastAsia="Times New Roman" w:hAnsi="Consolas" w:cs="Courier New"/>
          <w:color w:val="6A737D"/>
          <w:sz w:val="18"/>
          <w:szCs w:val="18"/>
        </w:rPr>
        <w:t>what I want: bit 6 is now "off", the rest remains unchanged</w:t>
      </w:r>
    </w:p>
    <w:p w14:paraId="76918AC4"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488577D0" w14:textId="052E219E"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mask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10111111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2423B2BB" w:rsidRPr="4C17FA99">
        <w:rPr>
          <w:rFonts w:ascii="Consolas" w:eastAsia="Times New Roman" w:hAnsi="Consolas" w:cs="Courier New"/>
          <w:color w:val="6A737D"/>
        </w:rPr>
        <w:t>so I make a mask with ONLY bit 6 "off"</w:t>
      </w:r>
    </w:p>
    <w:p w14:paraId="4352551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4896DD65" w14:textId="53525B48"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want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have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mask   </w:t>
      </w:r>
      <w:r w:rsidRPr="4C17FA99">
        <w:rPr>
          <w:rFonts w:ascii="Consolas" w:eastAsia="Times New Roman" w:hAnsi="Consolas" w:cs="Courier New"/>
          <w:color w:val="6A737D"/>
        </w:rPr>
        <w:t xml:space="preserve"># </w:t>
      </w:r>
      <w:r w:rsidR="5C9642A4" w:rsidRPr="4C17FA99">
        <w:rPr>
          <w:rFonts w:ascii="Consolas" w:eastAsia="Times New Roman" w:hAnsi="Consolas" w:cs="Courier New"/>
          <w:color w:val="6A737D"/>
        </w:rPr>
        <w:t>and use the &amp; operator to "clear" the bit</w:t>
      </w:r>
    </w:p>
    <w:p w14:paraId="5EB85291"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True</w:t>
      </w:r>
    </w:p>
    <w:p w14:paraId="60446D93" w14:textId="49BD5F94" w:rsidR="00B6494A" w:rsidRPr="001873F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sz w:val="18"/>
          <w:szCs w:val="18"/>
        </w:rPr>
      </w:pPr>
      <w:r w:rsidRPr="4C17FA99">
        <w:rPr>
          <w:rFonts w:ascii="Consolas" w:eastAsia="Times New Roman" w:hAnsi="Consolas" w:cs="Courier New"/>
          <w:color w:val="24292E"/>
        </w:rPr>
        <w:t xml:space="preserve">&gt;&gt;&gt; want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want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mask   </w:t>
      </w:r>
      <w:r w:rsidRPr="4C17FA99">
        <w:rPr>
          <w:rFonts w:ascii="Consolas" w:eastAsia="Times New Roman" w:hAnsi="Consolas" w:cs="Courier New"/>
          <w:color w:val="6A737D"/>
          <w:sz w:val="18"/>
          <w:szCs w:val="18"/>
        </w:rPr>
        <w:t xml:space="preserve"># </w:t>
      </w:r>
      <w:r w:rsidR="5D89D500" w:rsidRPr="4C17FA99">
        <w:rPr>
          <w:rFonts w:ascii="Consolas" w:eastAsia="Times New Roman" w:hAnsi="Consolas" w:cs="Courier New"/>
          <w:color w:val="6A737D"/>
          <w:sz w:val="18"/>
          <w:szCs w:val="18"/>
        </w:rPr>
        <w:t xml:space="preserve">here too, the initial state doesn't matter, if the bit was </w:t>
      </w:r>
      <w:r w:rsidR="00B6494A">
        <w:tab/>
      </w:r>
      <w:r w:rsidR="00B6494A">
        <w:tab/>
      </w:r>
      <w:r w:rsidR="00B6494A">
        <w:tab/>
      </w:r>
      <w:r w:rsidR="5D89D500" w:rsidRPr="4C17FA99">
        <w:rPr>
          <w:rFonts w:ascii="Consolas" w:eastAsia="Times New Roman" w:hAnsi="Consolas" w:cs="Courier New"/>
          <w:color w:val="6A737D"/>
          <w:sz w:val="18"/>
          <w:szCs w:val="18"/>
        </w:rPr>
        <w:t xml:space="preserve">        # already 0 it stays that way</w:t>
      </w:r>
    </w:p>
    <w:p w14:paraId="3C2C85A2" w14:textId="146BBBE6"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041415EA" w14:textId="11995DB2" w:rsidR="0032341A" w:rsidRDefault="0032341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43AC252B" w14:textId="5382DC6F" w:rsidR="0032341A" w:rsidRPr="00B6494A" w:rsidRDefault="5A749882"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5E4F70C7" wp14:editId="2D2700D7">
            <wp:extent cx="2331922" cy="76968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22">
                      <a:extLst>
                        <a:ext uri="{28A0092B-C50C-407E-A947-70E740481C1C}">
                          <a14:useLocalDpi xmlns:a14="http://schemas.microsoft.com/office/drawing/2010/main" val="0"/>
                        </a:ext>
                      </a:extLst>
                    </a:blip>
                    <a:stretch>
                      <a:fillRect/>
                    </a:stretch>
                  </pic:blipFill>
                  <pic:spPr>
                    <a:xfrm>
                      <a:off x="0" y="0"/>
                      <a:ext cx="2331922" cy="769687"/>
                    </a:xfrm>
                    <a:prstGeom prst="rect">
                      <a:avLst/>
                    </a:prstGeom>
                  </pic:spPr>
                </pic:pic>
              </a:graphicData>
            </a:graphic>
          </wp:inline>
        </w:drawing>
      </w:r>
    </w:p>
    <w:p w14:paraId="5F4F7743" w14:textId="56C6062E" w:rsidR="4C17FA99" w:rsidRDefault="4C17FA99" w:rsidP="4C17FA99">
      <w:pPr>
        <w:spacing w:after="0"/>
      </w:pPr>
    </w:p>
    <w:p w14:paraId="646FD97E" w14:textId="1A112B53" w:rsidR="4C17FA99" w:rsidRDefault="4C17FA99" w:rsidP="4C17FA99">
      <w:pPr>
        <w:spacing w:after="0"/>
      </w:pPr>
    </w:p>
    <w:p w14:paraId="7C46E253" w14:textId="1E09D11C" w:rsidR="4C17FA99" w:rsidRDefault="4C17FA99" w:rsidP="4C17FA99">
      <w:pPr>
        <w:spacing w:after="0"/>
      </w:pPr>
    </w:p>
    <w:p w14:paraId="7419D67D" w14:textId="5CE84087" w:rsidR="4EFB1C53" w:rsidRDefault="4EFB1C53" w:rsidP="4C17FA99">
      <w:pPr>
        <w:spacing w:after="0"/>
      </w:pPr>
      <w:r w:rsidRPr="4C17FA99">
        <w:t>The same obviously works for multiple bits at once:</w:t>
      </w:r>
    </w:p>
    <w:p w14:paraId="171E2128" w14:textId="46EA7D11" w:rsidR="4C17FA99" w:rsidRDefault="4C17FA99" w:rsidP="4C17FA99">
      <w:pPr>
        <w:spacing w:after="0"/>
      </w:pPr>
    </w:p>
    <w:p w14:paraId="3EBE4F30" w14:textId="4887FA34" w:rsidR="4C17FA99" w:rsidRDefault="4C17FA99" w:rsidP="4C17FA99">
      <w:pPr>
        <w:spacing w:after="0"/>
      </w:pPr>
    </w:p>
    <w:p w14:paraId="7BBB0EA4" w14:textId="77777777" w:rsidR="001873FB" w:rsidRPr="00B6494A" w:rsidRDefault="001873FB" w:rsidP="4C17FA99">
      <w:pPr>
        <w:spacing w:after="0"/>
      </w:pPr>
    </w:p>
    <w:p w14:paraId="556B3960" w14:textId="3AEB0208" w:rsidR="001873FB" w:rsidRDefault="001873F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4F112CEF" w14:textId="6ECDED46" w:rsidR="00B6494A" w:rsidRPr="00B6494A" w:rsidRDefault="45B56D49" w:rsidP="38239B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w:t>
      </w:r>
      <w:r w:rsidRPr="38239B73">
        <w:rPr>
          <w:rFonts w:ascii="Consolas" w:eastAsia="Times New Roman" w:hAnsi="Consolas" w:cs="Courier New"/>
          <w:color w:val="D73A49"/>
        </w:rPr>
        <w:t>0x</w:t>
      </w:r>
      <w:r w:rsidRPr="38239B73">
        <w:rPr>
          <w:rFonts w:ascii="Consolas" w:eastAsia="Times New Roman" w:hAnsi="Consolas" w:cs="Courier New"/>
          <w:color w:val="005CC5"/>
        </w:rPr>
        <w:t>babe</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&amp;</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0x</w:t>
      </w:r>
      <w:r w:rsidRPr="38239B73">
        <w:rPr>
          <w:rFonts w:ascii="Consolas" w:eastAsia="Times New Roman" w:hAnsi="Consolas" w:cs="Courier New"/>
          <w:color w:val="005CC5"/>
        </w:rPr>
        <w:t>f0f0</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0x</w:t>
      </w:r>
      <w:r w:rsidRPr="38239B73">
        <w:rPr>
          <w:rFonts w:ascii="Consolas" w:eastAsia="Times New Roman" w:hAnsi="Consolas" w:cs="Courier New"/>
          <w:color w:val="005CC5"/>
        </w:rPr>
        <w:t>b0b0</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5AE7C61A" w:rsidRPr="38239B73">
        <w:rPr>
          <w:rFonts w:ascii="Consolas" w:eastAsia="Times New Roman" w:hAnsi="Consolas" w:cs="Courier New"/>
          <w:color w:val="6A737D"/>
        </w:rPr>
        <w:t xml:space="preserve">everywhere my mask is 0, the result becomes 0, the rest stays </w:t>
      </w:r>
    </w:p>
    <w:p w14:paraId="60F5ADA1" w14:textId="34AEDFA0"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33C5D265" w14:textId="3261A83D" w:rsidR="00333F93" w:rsidRDefault="04944CE0"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lastRenderedPageBreak/>
        <w:drawing>
          <wp:inline distT="0" distB="0" distL="0" distR="0" wp14:anchorId="677FFB78" wp14:editId="3DA4AE81">
            <wp:extent cx="1684166" cy="76206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23">
                      <a:extLst>
                        <a:ext uri="{28A0092B-C50C-407E-A947-70E740481C1C}">
                          <a14:useLocalDpi xmlns:a14="http://schemas.microsoft.com/office/drawing/2010/main" val="0"/>
                        </a:ext>
                      </a:extLst>
                    </a:blip>
                    <a:stretch>
                      <a:fillRect/>
                    </a:stretch>
                  </pic:blipFill>
                  <pic:spPr>
                    <a:xfrm>
                      <a:off x="0" y="0"/>
                      <a:ext cx="1684166" cy="762066"/>
                    </a:xfrm>
                    <a:prstGeom prst="rect">
                      <a:avLst/>
                    </a:prstGeom>
                  </pic:spPr>
                </pic:pic>
              </a:graphicData>
            </a:graphic>
          </wp:inline>
        </w:drawing>
      </w:r>
    </w:p>
    <w:p w14:paraId="7A607479" w14:textId="77777777" w:rsidR="00333F93" w:rsidRDefault="00333F93"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40620958" w14:textId="77777777" w:rsidR="001873FB" w:rsidRPr="00B6494A" w:rsidRDefault="001873F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4C12ED67" w14:textId="77777777" w:rsidR="00B6494A" w:rsidRPr="00B6494A" w:rsidRDefault="635539EB" w:rsidP="4C17FA99">
      <w:pPr>
        <w:pStyle w:val="Heading2"/>
      </w:pPr>
      <w:r w:rsidRPr="4C17FA99">
        <w:t>Filter bits</w:t>
      </w:r>
    </w:p>
    <w:p w14:paraId="6DFDE55B" w14:textId="62FF3E45" w:rsidR="1CB2A81E" w:rsidRDefault="1CB2A81E" w:rsidP="4C17FA99">
      <w:pPr>
        <w:spacing w:after="0"/>
      </w:pPr>
      <w:r w:rsidRPr="4C17FA99">
        <w:t>Another handy application of &amp; is filtering one (or more) bits by setting all the rest to 0. Suppose bit 2 in the UART status register indicates whether data can be sent:</w:t>
      </w:r>
    </w:p>
    <w:p w14:paraId="3011593C" w14:textId="77777777" w:rsidR="004939EB" w:rsidRPr="00B6494A" w:rsidRDefault="004939EB" w:rsidP="4C17FA99">
      <w:pPr>
        <w:spacing w:after="0"/>
      </w:pPr>
    </w:p>
    <w:p w14:paraId="2E056FC7" w14:textId="3B20848F" w:rsidR="00B6494A" w:rsidRPr="00B6494A" w:rsidRDefault="45B56D4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38239B73">
        <w:rPr>
          <w:rFonts w:ascii="Consolas" w:eastAsia="Times New Roman" w:hAnsi="Consolas" w:cs="Courier New"/>
          <w:color w:val="24292E"/>
        </w:rPr>
        <w:t xml:space="preserve">&gt;&gt;&gt; </w:t>
      </w:r>
      <w:proofErr w:type="spellStart"/>
      <w:r w:rsidRPr="38239B73">
        <w:rPr>
          <w:rFonts w:ascii="Consolas" w:eastAsia="Times New Roman" w:hAnsi="Consolas" w:cs="Courier New"/>
          <w:color w:val="24292E"/>
        </w:rPr>
        <w:t>uart_reg</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0b</w:t>
      </w:r>
      <w:r w:rsidRPr="38239B73">
        <w:rPr>
          <w:rFonts w:ascii="Consolas" w:eastAsia="Times New Roman" w:hAnsi="Consolas" w:cs="Courier New"/>
          <w:color w:val="005CC5"/>
        </w:rPr>
        <w:t>11001110</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29AA103F" w:rsidRPr="38239B73">
        <w:rPr>
          <w:rFonts w:ascii="Consolas" w:eastAsia="Times New Roman" w:hAnsi="Consolas" w:cs="Courier New"/>
          <w:color w:val="6A737D"/>
        </w:rPr>
        <w:t>contents of the register</w:t>
      </w:r>
    </w:p>
    <w:p w14:paraId="219E02CE" w14:textId="65677EE5" w:rsidR="00B6494A" w:rsidRPr="00B6494A" w:rsidRDefault="45B56D49" w:rsidP="38239B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w:t>
      </w:r>
      <w:proofErr w:type="spellStart"/>
      <w:r w:rsidRPr="38239B73">
        <w:rPr>
          <w:rFonts w:ascii="Consolas" w:eastAsia="Times New Roman" w:hAnsi="Consolas" w:cs="Courier New"/>
          <w:color w:val="24292E"/>
        </w:rPr>
        <w:t>tx_ready</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0b</w:t>
      </w:r>
      <w:r w:rsidRPr="38239B73">
        <w:rPr>
          <w:rFonts w:ascii="Consolas" w:eastAsia="Times New Roman" w:hAnsi="Consolas" w:cs="Courier New"/>
          <w:color w:val="005CC5"/>
        </w:rPr>
        <w:t>00000100</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74408855" w:rsidRPr="38239B73">
        <w:rPr>
          <w:rFonts w:ascii="Consolas" w:eastAsia="Times New Roman" w:hAnsi="Consolas" w:cs="Courier New"/>
          <w:color w:val="6A737D"/>
        </w:rPr>
        <w:t>I'm only interested in b2</w:t>
      </w:r>
    </w:p>
    <w:p w14:paraId="45DE66B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00163D37" w14:textId="44BE52B6" w:rsidR="00B6494A" w:rsidRPr="00B6494A" w:rsidRDefault="45B56D4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38239B73">
        <w:rPr>
          <w:rFonts w:ascii="Consolas" w:eastAsia="Times New Roman" w:hAnsi="Consolas" w:cs="Courier New"/>
          <w:color w:val="24292E"/>
        </w:rPr>
        <w:t xml:space="preserve">&gt;&gt;&gt; </w:t>
      </w:r>
      <w:r w:rsidRPr="38239B73">
        <w:rPr>
          <w:rFonts w:ascii="Consolas" w:eastAsia="Times New Roman" w:hAnsi="Consolas" w:cs="Courier New"/>
          <w:color w:val="D73A49"/>
        </w:rPr>
        <w:t>if</w:t>
      </w:r>
      <w:r w:rsidRPr="38239B73">
        <w:rPr>
          <w:rFonts w:ascii="Consolas" w:eastAsia="Times New Roman" w:hAnsi="Consolas" w:cs="Courier New"/>
          <w:color w:val="24292E"/>
        </w:rPr>
        <w:t xml:space="preserve"> </w:t>
      </w:r>
      <w:proofErr w:type="spellStart"/>
      <w:r w:rsidRPr="38239B73">
        <w:rPr>
          <w:rFonts w:ascii="Consolas" w:eastAsia="Times New Roman" w:hAnsi="Consolas" w:cs="Courier New"/>
          <w:color w:val="24292E"/>
        </w:rPr>
        <w:t>uart_reg</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&amp;</w:t>
      </w:r>
      <w:r w:rsidRPr="38239B73">
        <w:rPr>
          <w:rFonts w:ascii="Consolas" w:eastAsia="Times New Roman" w:hAnsi="Consolas" w:cs="Courier New"/>
          <w:color w:val="24292E"/>
        </w:rPr>
        <w:t xml:space="preserve"> </w:t>
      </w:r>
      <w:proofErr w:type="spellStart"/>
      <w:r w:rsidRPr="38239B73">
        <w:rPr>
          <w:rFonts w:ascii="Consolas" w:eastAsia="Times New Roman" w:hAnsi="Consolas" w:cs="Courier New"/>
          <w:color w:val="24292E"/>
        </w:rPr>
        <w:t>tx_</w:t>
      </w:r>
      <w:proofErr w:type="gramStart"/>
      <w:r w:rsidRPr="38239B73">
        <w:rPr>
          <w:rFonts w:ascii="Consolas" w:eastAsia="Times New Roman" w:hAnsi="Consolas" w:cs="Courier New"/>
          <w:color w:val="24292E"/>
        </w:rPr>
        <w:t>ready</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w:t>
      </w:r>
      <w:proofErr w:type="gramEnd"/>
      <w:r w:rsidRPr="38239B73">
        <w:rPr>
          <w:rFonts w:ascii="Consolas" w:eastAsia="Times New Roman" w:hAnsi="Consolas" w:cs="Courier New"/>
          <w:color w:val="6A737D"/>
        </w:rPr>
        <w:t xml:space="preserve"> </w:t>
      </w:r>
      <w:r w:rsidR="107A93B4" w:rsidRPr="38239B73">
        <w:rPr>
          <w:rFonts w:ascii="Consolas" w:eastAsia="Times New Roman" w:hAnsi="Consolas" w:cs="Courier New"/>
          <w:color w:val="6A737D"/>
        </w:rPr>
        <w:t>I filter the bit from the register,</w:t>
      </w:r>
    </w:p>
    <w:p w14:paraId="70372132" w14:textId="6DAD1C8E" w:rsidR="00B6494A" w:rsidRPr="00B6494A" w:rsidRDefault="45B56D4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38239B73">
        <w:rPr>
          <w:rFonts w:ascii="Consolas" w:eastAsia="Times New Roman" w:hAnsi="Consolas" w:cs="Courier New"/>
          <w:color w:val="24292E"/>
        </w:rPr>
        <w:t>...     transmit(</w:t>
      </w:r>
      <w:proofErr w:type="gramStart"/>
      <w:r w:rsidRPr="38239B73">
        <w:rPr>
          <w:rFonts w:ascii="Consolas" w:eastAsia="Times New Roman" w:hAnsi="Consolas" w:cs="Courier New"/>
          <w:color w:val="24292E"/>
        </w:rPr>
        <w:t xml:space="preserve">data)   </w:t>
      </w:r>
      <w:proofErr w:type="gramEnd"/>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328D60F3" w:rsidRPr="38239B73">
        <w:rPr>
          <w:rFonts w:ascii="Consolas" w:eastAsia="Times New Roman" w:hAnsi="Consolas" w:cs="Courier New"/>
          <w:color w:val="6A737D"/>
        </w:rPr>
        <w:t>and only if it's 1 do I send data</w:t>
      </w:r>
    </w:p>
    <w:p w14:paraId="263D2141" w14:textId="56E7DDD1" w:rsidR="4C17FA99" w:rsidRDefault="4C17FA99" w:rsidP="4C17FA99">
      <w:pPr>
        <w:spacing w:after="0"/>
      </w:pPr>
    </w:p>
    <w:p w14:paraId="4B3F3767" w14:textId="36C11824" w:rsidR="7C55DD90" w:rsidRDefault="7C55DD90" w:rsidP="4C17FA99">
      <w:pPr>
        <w:spacing w:after="0"/>
      </w:pPr>
      <w:r w:rsidRPr="4C17FA99">
        <w:t>Note that the bit retains its original value, in this case, 4. Since any number except 0 evaluates as True, that's good enough for an if, but if you need a 0 or 1, you'll need to read on.</w:t>
      </w:r>
    </w:p>
    <w:p w14:paraId="6AACFBAE" w14:textId="77777777" w:rsidR="00B6494A" w:rsidRPr="00B6494A" w:rsidRDefault="635539EB" w:rsidP="4C17FA99">
      <w:pPr>
        <w:pStyle w:val="Heading2"/>
      </w:pPr>
      <w:r w:rsidRPr="4C17FA99">
        <w:rPr>
          <w:highlight w:val="yellow"/>
        </w:rPr>
        <w:t>Bitwise XOR</w:t>
      </w:r>
    </w:p>
    <w:p w14:paraId="474FA832" w14:textId="6A902A0D" w:rsidR="277F0A25" w:rsidRDefault="277F0A25" w:rsidP="4C17FA99">
      <w:pPr>
        <w:spacing w:after="0"/>
      </w:pPr>
      <w:r w:rsidRPr="4C17FA99">
        <w:t xml:space="preserve">The ^ or bitwise XOR results in </w:t>
      </w:r>
      <w:proofErr w:type="gramStart"/>
      <w:r w:rsidRPr="4C17FA99">
        <w:t>a 1</w:t>
      </w:r>
      <w:proofErr w:type="gramEnd"/>
      <w:r w:rsidRPr="4C17FA99">
        <w:t xml:space="preserve"> for bits that are different in the two inputs and a 0 for bits that are the same.</w:t>
      </w:r>
    </w:p>
    <w:p w14:paraId="70531A75" w14:textId="77777777" w:rsidR="00572504" w:rsidRPr="00B6494A" w:rsidRDefault="00572504" w:rsidP="4C17FA99">
      <w:pPr>
        <w:spacing w:after="0"/>
      </w:pPr>
    </w:p>
    <w:p w14:paraId="651F1F57" w14:textId="77777777" w:rsidR="00572504" w:rsidRPr="0062107B"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013DCE50" w14:textId="4CE76BCB"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p>
    <w:p w14:paraId="3B208A36"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00001100</w:t>
      </w:r>
    </w:p>
    <w:p w14:paraId="6A630777"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6A737D"/>
        </w:rPr>
        <w:t>#   ^ -----------</w:t>
      </w:r>
    </w:p>
    <w:p w14:paraId="74226154"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out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11000110</w:t>
      </w:r>
    </w:p>
    <w:p w14:paraId="65FCD271"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2F222DDE"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in1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in2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out</w:t>
      </w:r>
    </w:p>
    <w:p w14:paraId="4BF4104D" w14:textId="4696B895" w:rsidR="00572504"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1F34096B" w14:textId="2A5A06D1" w:rsidR="009D599E" w:rsidRDefault="009D599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5AC45B90" w14:textId="5EAE6D3E" w:rsidR="009D599E" w:rsidRPr="00B6494A" w:rsidRDefault="68250E2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64A1CEAB" wp14:editId="2D31D006">
            <wp:extent cx="1920406" cy="74682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24">
                      <a:extLst>
                        <a:ext uri="{28A0092B-C50C-407E-A947-70E740481C1C}">
                          <a14:useLocalDpi xmlns:a14="http://schemas.microsoft.com/office/drawing/2010/main" val="0"/>
                        </a:ext>
                      </a:extLst>
                    </a:blip>
                    <a:stretch>
                      <a:fillRect/>
                    </a:stretch>
                  </pic:blipFill>
                  <pic:spPr>
                    <a:xfrm>
                      <a:off x="0" y="0"/>
                      <a:ext cx="1920406" cy="746825"/>
                    </a:xfrm>
                    <a:prstGeom prst="rect">
                      <a:avLst/>
                    </a:prstGeom>
                  </pic:spPr>
                </pic:pic>
              </a:graphicData>
            </a:graphic>
          </wp:inline>
        </w:drawing>
      </w:r>
    </w:p>
    <w:p w14:paraId="1EA89E88" w14:textId="77777777" w:rsidR="00B6494A" w:rsidRPr="00056DA5" w:rsidRDefault="635539EB" w:rsidP="4C17FA99">
      <w:pPr>
        <w:pStyle w:val="Heading2"/>
      </w:pPr>
      <w:r w:rsidRPr="4C17FA99">
        <w:t>Toggle bits</w:t>
      </w:r>
    </w:p>
    <w:p w14:paraId="21C260A2" w14:textId="029C299C" w:rsidR="27FFCC9B" w:rsidRDefault="27FFCC9B" w:rsidP="4C17FA99">
      <w:pPr>
        <w:spacing w:after="0"/>
      </w:pPr>
      <w:r w:rsidRPr="4C17FA99">
        <w:t xml:space="preserve">For both set and clear, it doesn't matter what the current value is, the result is </w:t>
      </w:r>
      <w:proofErr w:type="gramStart"/>
      <w:r w:rsidRPr="4C17FA99">
        <w:t>definitely 1</w:t>
      </w:r>
      <w:proofErr w:type="gramEnd"/>
      <w:r w:rsidRPr="4C17FA99">
        <w:t xml:space="preserve"> or 0, respectively. Sometimes, however, you want to "flip" a bit, in other words, change its current value from 1 to 0 or vice versa. For this, you can use XOR, bits that are 1 in the mask are </w:t>
      </w:r>
      <w:proofErr w:type="gramStart"/>
      <w:r w:rsidRPr="4C17FA99">
        <w:t>definitely changed</w:t>
      </w:r>
      <w:proofErr w:type="gramEnd"/>
      <w:r w:rsidRPr="4C17FA99">
        <w:t xml:space="preserve"> (toggle) in the result.</w:t>
      </w:r>
    </w:p>
    <w:p w14:paraId="6FACDA64" w14:textId="77777777" w:rsidR="00572504" w:rsidRPr="00B6494A" w:rsidRDefault="00572504" w:rsidP="4C17FA99">
      <w:pPr>
        <w:spacing w:after="0"/>
      </w:pPr>
    </w:p>
    <w:p w14:paraId="0BC79B77" w14:textId="77777777" w:rsidR="00572504"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516E53AD" w14:textId="4DDE15B5"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0x</w:t>
      </w:r>
      <w:r w:rsidRPr="4C17FA99">
        <w:rPr>
          <w:rFonts w:ascii="Consolas" w:eastAsia="Times New Roman" w:hAnsi="Consolas" w:cs="Courier New"/>
          <w:color w:val="005CC5"/>
        </w:rPr>
        <w:t>11110000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10000001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01110001</w:t>
      </w:r>
      <w:r w:rsidRPr="4C17FA99">
        <w:rPr>
          <w:rFonts w:ascii="Consolas" w:eastAsia="Times New Roman" w:hAnsi="Consolas" w:cs="Courier New"/>
          <w:color w:val="24292E"/>
        </w:rPr>
        <w:t xml:space="preserve">   </w:t>
      </w:r>
      <w:r w:rsidR="219CA5E3" w:rsidRPr="4C17FA99">
        <w:rPr>
          <w:rFonts w:ascii="Consolas" w:eastAsia="Times New Roman" w:hAnsi="Consolas" w:cs="Courier New"/>
          <w:color w:val="6A737D"/>
        </w:rPr>
        <w:t># MSB and LSB are toggled, the rest stays the same</w:t>
      </w:r>
    </w:p>
    <w:p w14:paraId="108CF868" w14:textId="03A3EAD1"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42740B73" w14:textId="77777777" w:rsidR="00572504" w:rsidRPr="00B6494A"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0B22581F" w14:textId="77777777" w:rsidR="00B6494A" w:rsidRPr="00B6494A" w:rsidRDefault="635539EB" w:rsidP="4C17FA99">
      <w:pPr>
        <w:pStyle w:val="Heading2"/>
      </w:pPr>
      <w:r w:rsidRPr="4C17FA99">
        <w:rPr>
          <w:highlight w:val="yellow"/>
        </w:rPr>
        <w:lastRenderedPageBreak/>
        <w:t>Bitwise NOT</w:t>
      </w:r>
    </w:p>
    <w:p w14:paraId="26DD6902" w14:textId="110F6675" w:rsidR="7D6611E0" w:rsidRDefault="7D6611E0" w:rsidP="4C17FA99">
      <w:pPr>
        <w:spacing w:after="0"/>
      </w:pPr>
      <w:r w:rsidRPr="4C17FA99">
        <w:t xml:space="preserve">Just like the </w:t>
      </w:r>
      <w:proofErr w:type="spellStart"/>
      <w:r w:rsidRPr="4C17FA99">
        <w:t>boolean</w:t>
      </w:r>
      <w:proofErr w:type="spellEnd"/>
      <w:r w:rsidRPr="4C17FA99">
        <w:t xml:space="preserve"> not </w:t>
      </w:r>
      <w:proofErr w:type="gramStart"/>
      <w:r w:rsidRPr="4C17FA99">
        <w:t>or !</w:t>
      </w:r>
      <w:proofErr w:type="gramEnd"/>
      <w:r w:rsidRPr="4C17FA99">
        <w:t xml:space="preserve">, a bitwise NOT ~ works on 1 operand, of which all bits are inverted (complement) in the result. Not </w:t>
      </w:r>
      <w:proofErr w:type="gramStart"/>
      <w:r w:rsidRPr="4C17FA99">
        <w:t>difficult in itself, were</w:t>
      </w:r>
      <w:proofErr w:type="gramEnd"/>
      <w:r w:rsidRPr="4C17FA99">
        <w:t xml:space="preserve"> it not that in Python a number is "infinitely" long and preceded by infinitely many zeros. If you then invert that, you get... infinitely many ones, but of course, you can't just omit those anymore. Moreover, that makes the number negative (see 2's complement).</w:t>
      </w:r>
    </w:p>
    <w:p w14:paraId="3E5918A9" w14:textId="77777777" w:rsidR="00572504"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42502D09" w14:textId="03B9CAC6"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00110101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proofErr w:type="spellStart"/>
      <w:r w:rsidRPr="4C17FA99">
        <w:rPr>
          <w:rFonts w:ascii="Consolas" w:eastAsia="Times New Roman" w:hAnsi="Consolas" w:cs="Courier New"/>
          <w:color w:val="6A737D"/>
        </w:rPr>
        <w:t>hmmmmm</w:t>
      </w:r>
      <w:proofErr w:type="spellEnd"/>
      <w:r w:rsidRPr="4C17FA99">
        <w:rPr>
          <w:rFonts w:ascii="Consolas" w:eastAsia="Times New Roman" w:hAnsi="Consolas" w:cs="Courier New"/>
          <w:color w:val="6A737D"/>
        </w:rPr>
        <w:t>...</w:t>
      </w:r>
    </w:p>
    <w:p w14:paraId="18DC792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False</w:t>
      </w:r>
    </w:p>
    <w:p w14:paraId="5D20A090" w14:textId="44FD719F"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bin</w:t>
      </w:r>
      <w:r w:rsidRPr="4C17FA99">
        <w:rPr>
          <w:rFonts w:ascii="Consolas" w:eastAsia="Times New Roman" w:hAnsi="Consolas" w:cs="Courier New"/>
          <w:color w:val="24292E"/>
        </w:rPr>
        <w:t>(</w:t>
      </w:r>
      <w:r w:rsidRPr="4C17FA99">
        <w:rPr>
          <w:rFonts w:ascii="Consolas" w:eastAsia="Times New Roman" w:hAnsi="Consolas" w:cs="Courier New"/>
          <w:color w:val="D73A49"/>
        </w:rPr>
        <w:t>~</w:t>
      </w:r>
      <w:proofErr w:type="gramStart"/>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w:t>
      </w:r>
      <w:proofErr w:type="gramEnd"/>
      <w:r w:rsidRPr="4C17FA99">
        <w:rPr>
          <w:rFonts w:ascii="Consolas" w:eastAsia="Times New Roman" w:hAnsi="Consolas" w:cs="Courier New"/>
          <w:color w:val="6A737D"/>
        </w:rPr>
        <w:t xml:space="preserve"> </w:t>
      </w:r>
      <w:r w:rsidR="4D91FA0A" w:rsidRPr="4C17FA99">
        <w:rPr>
          <w:rFonts w:ascii="Consolas" w:eastAsia="Times New Roman" w:hAnsi="Consolas" w:cs="Courier New"/>
          <w:color w:val="6A737D"/>
        </w:rPr>
        <w:t xml:space="preserve">since when is `-` a binary digit?!? </w:t>
      </w:r>
    </w:p>
    <w:p w14:paraId="47BC9485" w14:textId="77777777" w:rsidR="00B6494A" w:rsidRPr="00B527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'-0b11001011'</w:t>
      </w:r>
    </w:p>
    <w:p w14:paraId="289A94D9" w14:textId="387A5B22" w:rsidR="00B6494A" w:rsidRPr="00B527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gramStart"/>
      <w:r w:rsidRPr="4C17FA99">
        <w:rPr>
          <w:rFonts w:ascii="Consolas" w:eastAsia="Times New Roman" w:hAnsi="Consolas" w:cs="Courier New"/>
          <w:color w:val="005CC5"/>
        </w:rPr>
        <w:t>bin</w:t>
      </w:r>
      <w:r w:rsidRPr="4C17FA99">
        <w:rPr>
          <w:rFonts w:ascii="Consolas" w:eastAsia="Times New Roman" w:hAnsi="Consolas" w:cs="Courier New"/>
          <w:color w:val="24292E"/>
        </w:rPr>
        <w:t>(</w:t>
      </w:r>
      <w:proofErr w:type="gramEnd"/>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w:t>
      </w:r>
      <w:proofErr w:type="gramStart"/>
      <w:r w:rsidRPr="4C17FA99">
        <w:rPr>
          <w:rFonts w:ascii="Consolas" w:eastAsia="Times New Roman" w:hAnsi="Consolas" w:cs="Courier New"/>
          <w:color w:val="D73A49"/>
        </w:rPr>
        <w:t>x</w:t>
      </w:r>
      <w:r w:rsidRPr="4C17FA99">
        <w:rPr>
          <w:rFonts w:ascii="Consolas" w:eastAsia="Times New Roman" w:hAnsi="Consolas" w:cs="Courier New"/>
          <w:color w:val="005CC5"/>
        </w:rPr>
        <w:t>ff</w:t>
      </w:r>
      <w:r w:rsidRPr="4C17FA99">
        <w:rPr>
          <w:rFonts w:ascii="Consolas" w:eastAsia="Times New Roman" w:hAnsi="Consolas" w:cs="Courier New"/>
          <w:color w:val="24292E"/>
        </w:rPr>
        <w:t xml:space="preserve">)   </w:t>
      </w:r>
      <w:proofErr w:type="gramEnd"/>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aha!</w:t>
      </w:r>
    </w:p>
    <w:p w14:paraId="4D4D1D33" w14:textId="77777777" w:rsidR="00B6494A" w:rsidRPr="00B527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'0b110101'</w:t>
      </w:r>
    </w:p>
    <w:p w14:paraId="22661B99" w14:textId="0F880D8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ff</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00110101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01DA5F1D" w:rsidRPr="4C17FA99">
        <w:rPr>
          <w:rFonts w:ascii="Consolas" w:eastAsia="Times New Roman" w:hAnsi="Consolas" w:cs="Courier New"/>
          <w:color w:val="6A737D"/>
        </w:rPr>
        <w:t>thanks for nothing, Python</w:t>
      </w:r>
      <w:r w:rsidRPr="4C17FA99">
        <w:rPr>
          <w:rFonts w:ascii="Consolas" w:eastAsia="Times New Roman" w:hAnsi="Consolas" w:cs="Courier New"/>
          <w:color w:val="6A737D"/>
        </w:rPr>
        <w:t>...</w:t>
      </w:r>
    </w:p>
    <w:p w14:paraId="1DB3C76F" w14:textId="26BE2B76" w:rsidR="00572504"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68961CB1" w14:textId="320DCEA0" w:rsidR="00572504" w:rsidRDefault="66B7C1B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Pr>
          <w:noProof/>
        </w:rPr>
        <w:drawing>
          <wp:inline distT="0" distB="0" distL="0" distR="0" wp14:anchorId="56BC8F37" wp14:editId="032EDDB0">
            <wp:extent cx="2674852" cy="122692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5">
                      <a:extLst>
                        <a:ext uri="{28A0092B-C50C-407E-A947-70E740481C1C}">
                          <a14:useLocalDpi xmlns:a14="http://schemas.microsoft.com/office/drawing/2010/main" val="0"/>
                        </a:ext>
                      </a:extLst>
                    </a:blip>
                    <a:stretch>
                      <a:fillRect/>
                    </a:stretch>
                  </pic:blipFill>
                  <pic:spPr>
                    <a:xfrm>
                      <a:off x="0" y="0"/>
                      <a:ext cx="2674852" cy="1226926"/>
                    </a:xfrm>
                    <a:prstGeom prst="rect">
                      <a:avLst/>
                    </a:prstGeom>
                  </pic:spPr>
                </pic:pic>
              </a:graphicData>
            </a:graphic>
          </wp:inline>
        </w:drawing>
      </w:r>
    </w:p>
    <w:p w14:paraId="56733FC2" w14:textId="77777777" w:rsidR="00E46C7B" w:rsidRPr="00B6494A" w:rsidRDefault="00E46C7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239902C0" w14:textId="6719E667" w:rsidR="03494460" w:rsidRDefault="03494460" w:rsidP="4C17FA99">
      <w:pPr>
        <w:spacing w:after="0"/>
      </w:pPr>
      <w:r w:rsidRPr="4C17FA99">
        <w:t>By masking the result with an AND to a sensible length, you get the result you expect and which you would immediately get in almost any other programming language.</w:t>
      </w:r>
    </w:p>
    <w:p w14:paraId="4D42D540" w14:textId="77777777" w:rsidR="00572504" w:rsidRDefault="00572504" w:rsidP="4C17FA99">
      <w:pPr>
        <w:spacing w:after="0"/>
      </w:pPr>
    </w:p>
    <w:p w14:paraId="5DEAC829" w14:textId="68F2BED4" w:rsidR="03494460" w:rsidRDefault="03494460" w:rsidP="4C17FA99">
      <w:pPr>
        <w:spacing w:after="0"/>
      </w:pPr>
      <w:r w:rsidRPr="4C17FA99">
        <w:t>A bitwise NOT is the same as an XOR with a 1 everywhere in the mask:</w:t>
      </w:r>
    </w:p>
    <w:p w14:paraId="51ECBDAB" w14:textId="77777777" w:rsidR="00572504" w:rsidRPr="00B6494A" w:rsidRDefault="00572504" w:rsidP="4C17FA99">
      <w:pPr>
        <w:spacing w:after="0"/>
      </w:pPr>
    </w:p>
    <w:p w14:paraId="35E5206F" w14:textId="77777777" w:rsidR="00572504"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2AFA4A12" w14:textId="24F004B7" w:rsidR="00B6494A" w:rsidRPr="00B6494A" w:rsidRDefault="45B56D49" w:rsidP="38239B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w:t>
      </w:r>
      <w:r w:rsidRPr="38239B73">
        <w:rPr>
          <w:rFonts w:ascii="Consolas" w:eastAsia="Times New Roman" w:hAnsi="Consolas" w:cs="Courier New"/>
          <w:color w:val="D73A49"/>
        </w:rPr>
        <w:t>0x</w:t>
      </w:r>
      <w:r w:rsidRPr="38239B73">
        <w:rPr>
          <w:rFonts w:ascii="Consolas" w:eastAsia="Times New Roman" w:hAnsi="Consolas" w:cs="Courier New"/>
          <w:color w:val="005CC5"/>
        </w:rPr>
        <w:t>babeface</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0x</w:t>
      </w:r>
      <w:r w:rsidRPr="38239B73">
        <w:rPr>
          <w:rFonts w:ascii="Consolas" w:eastAsia="Times New Roman" w:hAnsi="Consolas" w:cs="Courier New"/>
          <w:color w:val="005CC5"/>
        </w:rPr>
        <w:t>ffffffff</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~0</w:t>
      </w:r>
      <w:proofErr w:type="gramStart"/>
      <w:r w:rsidRPr="38239B73">
        <w:rPr>
          <w:rFonts w:ascii="Consolas" w:eastAsia="Times New Roman" w:hAnsi="Consolas" w:cs="Courier New"/>
          <w:color w:val="D73A49"/>
        </w:rPr>
        <w:t>x</w:t>
      </w:r>
      <w:r w:rsidRPr="38239B73">
        <w:rPr>
          <w:rFonts w:ascii="Consolas" w:eastAsia="Times New Roman" w:hAnsi="Consolas" w:cs="Courier New"/>
          <w:color w:val="005CC5"/>
        </w:rPr>
        <w:t>babeface</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w:t>
      </w:r>
      <w:proofErr w:type="gramEnd"/>
      <w:r w:rsidRPr="38239B73">
        <w:rPr>
          <w:rFonts w:ascii="Consolas" w:eastAsia="Times New Roman" w:hAnsi="Consolas" w:cs="Courier New"/>
          <w:color w:val="6A737D"/>
        </w:rPr>
        <w:t xml:space="preserve"> </w:t>
      </w:r>
      <w:r w:rsidR="5A8BF94D" w:rsidRPr="38239B73">
        <w:rPr>
          <w:rFonts w:ascii="Consolas" w:eastAsia="Times New Roman" w:hAnsi="Consolas" w:cs="Courier New"/>
          <w:color w:val="6A737D"/>
        </w:rPr>
        <w:t xml:space="preserve">Ah yes... sigh </w:t>
      </w:r>
    </w:p>
    <w:p w14:paraId="5EF85FC4"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False</w:t>
      </w:r>
    </w:p>
    <w:p w14:paraId="797ECA2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0x</w:t>
      </w:r>
      <w:r w:rsidRPr="4C17FA99">
        <w:rPr>
          <w:rFonts w:ascii="Consolas" w:eastAsia="Times New Roman" w:hAnsi="Consolas" w:cs="Courier New"/>
          <w:color w:val="005CC5"/>
        </w:rPr>
        <w:t>babeface</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ffffffff</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babeface</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ffffffff</w:t>
      </w:r>
    </w:p>
    <w:p w14:paraId="101D2B5C" w14:textId="321A034A"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2AFCF3DE" w14:textId="77777777" w:rsidR="00572504" w:rsidRPr="00B6494A" w:rsidRDefault="0057250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4A15141B" w14:textId="7A44C786" w:rsidR="00B6494A" w:rsidRDefault="635539EB" w:rsidP="4C17FA99">
      <w:pPr>
        <w:pStyle w:val="Heading2"/>
      </w:pPr>
      <w:r w:rsidRPr="4C17FA99">
        <w:t>Shift left/right:</w:t>
      </w:r>
    </w:p>
    <w:p w14:paraId="02D5A9DC" w14:textId="6A9D09B8" w:rsidR="392D6749" w:rsidRDefault="392D6749" w:rsidP="4C17FA99">
      <w:r w:rsidRPr="4C17FA99">
        <w:t xml:space="preserve">The last operator in our assortment makes no sense for the type </w:t>
      </w:r>
      <w:proofErr w:type="spellStart"/>
      <w:r w:rsidRPr="4C17FA99">
        <w:t>boolean</w:t>
      </w:r>
      <w:proofErr w:type="spellEnd"/>
      <w:r w:rsidRPr="4C17FA99">
        <w:t xml:space="preserve"> and consequently only exists bitwise: a shift or </w:t>
      </w:r>
      <w:proofErr w:type="spellStart"/>
      <w:r w:rsidRPr="4C17FA99">
        <w:t>bitshift</w:t>
      </w:r>
      <w:proofErr w:type="spellEnd"/>
      <w:r w:rsidRPr="4C17FA99">
        <w:t xml:space="preserve"> shifts all bits in a number </w:t>
      </w:r>
      <w:proofErr w:type="gramStart"/>
      <w:r w:rsidRPr="4C17FA99">
        <w:t>a number of</w:t>
      </w:r>
      <w:proofErr w:type="gramEnd"/>
      <w:r w:rsidRPr="4C17FA99">
        <w:t xml:space="preserve"> places to the left (&lt;&lt;) or right (&gt;&gt;). The "empty" places that arise on the other side are simply filled with </w:t>
      </w:r>
      <w:proofErr w:type="gramStart"/>
      <w:r w:rsidRPr="4C17FA99">
        <w:t>zeros</w:t>
      </w:r>
      <w:proofErr w:type="gramEnd"/>
      <w:r w:rsidRPr="4C17FA99">
        <w:t>.</w:t>
      </w:r>
    </w:p>
    <w:p w14:paraId="476DCD8C" w14:textId="77777777" w:rsidR="00EC2EFA" w:rsidRPr="00F70F19" w:rsidRDefault="00EC2EF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17FF3DD5" w14:textId="00817410"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w:t>
      </w:r>
      <w:proofErr w:type="gramStart"/>
      <w:r w:rsidR="29472589" w:rsidRPr="4C17FA99">
        <w:rPr>
          <w:rFonts w:ascii="Consolas" w:eastAsia="Times New Roman" w:hAnsi="Consolas" w:cs="Courier New"/>
          <w:color w:val="24292E"/>
        </w:rPr>
        <w:t>print(bin(</w:t>
      </w:r>
      <w:proofErr w:type="gramEnd"/>
      <w:r w:rsidRPr="4C17FA99">
        <w:rPr>
          <w:rFonts w:ascii="Consolas" w:eastAsia="Times New Roman" w:hAnsi="Consolas" w:cs="Courier New"/>
          <w:color w:val="D73A49"/>
        </w:rPr>
        <w:t>0b</w:t>
      </w:r>
      <w:r w:rsidRPr="4C17FA99">
        <w:rPr>
          <w:rFonts w:ascii="Consolas" w:eastAsia="Times New Roman" w:hAnsi="Consolas" w:cs="Courier New"/>
          <w:color w:val="005CC5"/>
        </w:rPr>
        <w:t>00010100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3</w:t>
      </w:r>
      <w:proofErr w:type="gramStart"/>
      <w:r w:rsidR="29472589" w:rsidRPr="4C17FA99">
        <w:rPr>
          <w:rFonts w:ascii="Consolas" w:eastAsia="Times New Roman" w:hAnsi="Consolas" w:cs="Courier New"/>
          <w:color w:val="005CC5"/>
        </w:rPr>
        <w:t>))</w:t>
      </w:r>
      <w:r w:rsidRPr="4C17FA99">
        <w:rPr>
          <w:rFonts w:ascii="Consolas" w:eastAsia="Times New Roman" w:hAnsi="Consolas" w:cs="Courier New"/>
          <w:color w:val="24292E"/>
        </w:rPr>
        <w:t xml:space="preserve">   </w:t>
      </w:r>
      <w:r w:rsidR="00B6494A">
        <w:tab/>
      </w:r>
      <w:r w:rsidR="29472589" w:rsidRPr="4C17FA99">
        <w:rPr>
          <w:rFonts w:ascii="Consolas" w:eastAsia="Times New Roman" w:hAnsi="Consolas" w:cs="Courier New"/>
          <w:color w:val="24292E"/>
        </w:rPr>
        <w:t xml:space="preserve">  </w:t>
      </w:r>
      <w:r w:rsidRPr="4C17FA99">
        <w:rPr>
          <w:rFonts w:ascii="Consolas" w:eastAsia="Times New Roman" w:hAnsi="Consolas" w:cs="Courier New"/>
          <w:color w:val="6A737D"/>
        </w:rPr>
        <w:t>#</w:t>
      </w:r>
      <w:proofErr w:type="gramEnd"/>
      <w:r w:rsidR="19F2D7CB" w:rsidRPr="4C17FA99">
        <w:rPr>
          <w:rFonts w:ascii="Consolas" w:eastAsia="Times New Roman" w:hAnsi="Consolas" w:cs="Courier New"/>
          <w:color w:val="6A737D"/>
        </w:rPr>
        <w:t xml:space="preserve"> shift 3 bits to the left</w:t>
      </w:r>
    </w:p>
    <w:p w14:paraId="35F3E201" w14:textId="2193C1C3" w:rsidR="00B6494A" w:rsidRPr="00B6494A" w:rsidRDefault="2947258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D73A49"/>
        </w:rPr>
        <w:t>0b</w:t>
      </w:r>
      <w:r w:rsidRPr="4C17FA99">
        <w:rPr>
          <w:rFonts w:ascii="Consolas" w:eastAsia="Times New Roman" w:hAnsi="Consolas" w:cs="Courier New"/>
          <w:color w:val="005CC5"/>
        </w:rPr>
        <w:t>10100000</w:t>
      </w:r>
    </w:p>
    <w:p w14:paraId="68322118" w14:textId="78EA5295"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00010100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00000101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25379D32" w:rsidRPr="4C17FA99">
        <w:rPr>
          <w:rFonts w:ascii="Consolas" w:eastAsia="Times New Roman" w:hAnsi="Consolas" w:cs="Courier New"/>
          <w:color w:val="6A737D"/>
        </w:rPr>
        <w:t xml:space="preserve">shift 2 bits to the right </w:t>
      </w:r>
    </w:p>
    <w:p w14:paraId="662C82A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7A026542" w14:textId="3B0E653B" w:rsidR="4C17FA99" w:rsidRDefault="4C17FA99" w:rsidP="4C17FA99">
      <w:pPr>
        <w:pStyle w:val="HeaderOrFooter"/>
        <w:rPr>
          <w:sz w:val="20"/>
          <w:szCs w:val="20"/>
        </w:rPr>
      </w:pPr>
    </w:p>
    <w:p w14:paraId="0D7623A8" w14:textId="7DB593AB" w:rsidR="7E9637EE" w:rsidRDefault="7E9637EE" w:rsidP="4C17FA99">
      <w:pPr>
        <w:pStyle w:val="HeaderOrFooter"/>
        <w:rPr>
          <w:rFonts w:ascii="Nirmala UI" w:hAnsi="Nirmala UI" w:cs="Nirmala UI"/>
          <w:sz w:val="20"/>
          <w:szCs w:val="20"/>
        </w:rPr>
      </w:pPr>
      <w:r w:rsidRPr="4C17FA99">
        <w:rPr>
          <w:sz w:val="20"/>
          <w:szCs w:val="20"/>
        </w:rPr>
        <w:t>Bits that shift out on the right are gone for good, the same normally applies to the left, except in Python where a number is "infinitely" long.</w:t>
      </w:r>
    </w:p>
    <w:p w14:paraId="1D0611E0" w14:textId="77777777" w:rsidR="00EC2EFA" w:rsidRPr="00EC2EFA" w:rsidRDefault="00EC2EFA" w:rsidP="4C17FA99">
      <w:pPr>
        <w:pStyle w:val="HeaderOrFooter"/>
        <w:rPr>
          <w:rFonts w:ascii="Nirmala UI" w:hAnsi="Nirmala UI" w:cs="Nirmala UI"/>
          <w:sz w:val="20"/>
          <w:szCs w:val="20"/>
        </w:rPr>
      </w:pPr>
    </w:p>
    <w:p w14:paraId="38CB1408" w14:textId="77777777" w:rsidR="00EC2EFA" w:rsidRPr="00F70F19" w:rsidRDefault="00EC2EF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3BE9314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00010100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00000001</w:t>
      </w:r>
    </w:p>
    <w:p w14:paraId="7C14051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True</w:t>
      </w:r>
    </w:p>
    <w:p w14:paraId="2714728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110010100000</w:t>
      </w:r>
    </w:p>
    <w:p w14:paraId="567AE5A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lastRenderedPageBreak/>
        <w:t>True</w:t>
      </w:r>
    </w:p>
    <w:p w14:paraId="43CA4457" w14:textId="586659FA"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0b</w:t>
      </w:r>
      <w:r w:rsidRPr="4C17FA99">
        <w:rPr>
          <w:rFonts w:ascii="Consolas" w:eastAsia="Times New Roman" w:hAnsi="Consolas" w:cs="Courier New"/>
          <w:color w:val="005CC5"/>
        </w:rPr>
        <w:t>11001010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8</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1100101000000000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13D0B8C4" w:rsidRPr="4C17FA99">
        <w:rPr>
          <w:rFonts w:ascii="Consolas" w:eastAsia="Times New Roman" w:hAnsi="Consolas" w:cs="Courier New"/>
          <w:color w:val="6A737D"/>
        </w:rPr>
        <w:t>in C or Java a `byte` would now be empty</w:t>
      </w:r>
    </w:p>
    <w:p w14:paraId="41AC884F" w14:textId="77777777" w:rsidR="00B6494A" w:rsidRPr="006210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True</w:t>
      </w:r>
    </w:p>
    <w:p w14:paraId="3AF451FF" w14:textId="77777777" w:rsidR="00EC2EFA" w:rsidRDefault="00EC2EF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02370D91" w14:textId="77777777" w:rsidR="00DD21C8" w:rsidRDefault="00DD21C8" w:rsidP="4C17FA99">
      <w:pPr>
        <w:pStyle w:val="NoSpacing"/>
        <w:rPr>
          <w:lang w:val="en-US"/>
        </w:rPr>
      </w:pPr>
    </w:p>
    <w:p w14:paraId="6D7E5D80" w14:textId="6FE21109" w:rsidR="65A6ED92" w:rsidRDefault="65A6ED92" w:rsidP="4C17FA99">
      <w:pPr>
        <w:pStyle w:val="NoSpacing"/>
        <w:rPr>
          <w:lang w:val="en-US"/>
        </w:rPr>
      </w:pPr>
      <w:r w:rsidRPr="4C17FA99">
        <w:rPr>
          <w:lang w:val="en-US"/>
        </w:rPr>
        <w:t xml:space="preserve">Note that a shift 1 place to the left corresponds to multiplying by 2, a shift to the right by dividing by 2 - </w:t>
      </w:r>
      <w:proofErr w:type="gramStart"/>
      <w:r w:rsidRPr="4C17FA99">
        <w:rPr>
          <w:lang w:val="en-US"/>
        </w:rPr>
        <w:t>as long as</w:t>
      </w:r>
      <w:proofErr w:type="gramEnd"/>
      <w:r w:rsidRPr="4C17FA99">
        <w:rPr>
          <w:lang w:val="en-US"/>
        </w:rPr>
        <w:t xml:space="preserve"> no bits "fall off" of course. Consequently, a shift of N places is the same as dividing/multiplying by 2^N.</w:t>
      </w:r>
    </w:p>
    <w:p w14:paraId="080C22AB" w14:textId="77777777" w:rsidR="0062107B" w:rsidRDefault="0062107B" w:rsidP="4C17FA99">
      <w:pPr>
        <w:spacing w:after="0"/>
      </w:pPr>
      <w:r w:rsidRPr="4C17FA99">
        <w:br w:type="page"/>
      </w:r>
    </w:p>
    <w:p w14:paraId="67469F4E" w14:textId="77777777" w:rsidR="00B6494A" w:rsidRPr="00F351FA" w:rsidRDefault="635539EB" w:rsidP="4C17FA99">
      <w:pPr>
        <w:pStyle w:val="Heading2"/>
      </w:pPr>
      <w:r w:rsidRPr="4C17FA99">
        <w:lastRenderedPageBreak/>
        <w:t>In-place operators</w:t>
      </w:r>
    </w:p>
    <w:p w14:paraId="0517659E" w14:textId="15B994B2" w:rsidR="1EC94749" w:rsidRDefault="1EC94749" w:rsidP="4C17FA99">
      <w:pPr>
        <w:pStyle w:val="NoSpacing"/>
        <w:rPr>
          <w:lang w:val="en-US"/>
        </w:rPr>
      </w:pPr>
      <w:r w:rsidRPr="4C17FA99">
        <w:rPr>
          <w:lang w:val="en-US"/>
        </w:rPr>
        <w:t>Just like for + and -, there also exists an in-place variant for bit operations that adjusts and stores the value of a variable in one motion.</w:t>
      </w:r>
    </w:p>
    <w:p w14:paraId="6661FAF1" w14:textId="77777777" w:rsidR="00A11D54" w:rsidRPr="00F70F19" w:rsidRDefault="00A11D54" w:rsidP="4C17FA99">
      <w:pPr>
        <w:pStyle w:val="NoSpacing"/>
        <w:rPr>
          <w:lang w:val="en-US"/>
        </w:rPr>
      </w:pPr>
    </w:p>
    <w:p w14:paraId="0275CBD1" w14:textId="77777777" w:rsidR="00A11D54" w:rsidRDefault="00A11D54"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346F08F3" w14:textId="26FF3831" w:rsidR="00987BAF"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 = x + 2</w:t>
      </w:r>
      <w:r w:rsidR="46F8C93F" w:rsidRPr="4C17FA99">
        <w:rPr>
          <w:rFonts w:ascii="Consolas" w:eastAsia="Times New Roman" w:hAnsi="Consolas" w:cs="Courier New"/>
          <w:color w:val="6A737D"/>
        </w:rPr>
        <w:t xml:space="preserve"> </w:t>
      </w:r>
    </w:p>
    <w:p w14:paraId="6836509A" w14:textId="7F4AB21A"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x = x </w:t>
      </w:r>
      <w:r w:rsidR="46F8C93F" w:rsidRPr="4C17FA99">
        <w:rPr>
          <w:rFonts w:ascii="Consolas" w:eastAsia="Times New Roman" w:hAnsi="Consolas" w:cs="Courier New"/>
          <w:color w:val="6A737D"/>
        </w:rPr>
        <w:t>–</w:t>
      </w:r>
      <w:r w:rsidRPr="4C17FA99">
        <w:rPr>
          <w:rFonts w:ascii="Consolas" w:eastAsia="Times New Roman" w:hAnsi="Consolas" w:cs="Courier New"/>
          <w:color w:val="6A737D"/>
        </w:rPr>
        <w:t xml:space="preserve"> 2</w:t>
      </w:r>
    </w:p>
    <w:p w14:paraId="06BF19D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6C4DE952" w14:textId="53A0B4DB"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 = x | 0x04 --&gt; bit 2 is n</w:t>
      </w:r>
      <w:r w:rsidR="6E6E923F" w:rsidRPr="4C17FA99">
        <w:rPr>
          <w:rFonts w:ascii="Consolas" w:eastAsia="Times New Roman" w:hAnsi="Consolas" w:cs="Courier New"/>
          <w:color w:val="6A737D"/>
        </w:rPr>
        <w:t xml:space="preserve">ow </w:t>
      </w:r>
      <w:r w:rsidRPr="4C17FA99">
        <w:rPr>
          <w:rFonts w:ascii="Consolas" w:eastAsia="Times New Roman" w:hAnsi="Consolas" w:cs="Courier New"/>
          <w:color w:val="6A737D"/>
        </w:rPr>
        <w:t>1</w:t>
      </w:r>
    </w:p>
    <w:p w14:paraId="03FCE7CD" w14:textId="279EC320"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253</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x = x &amp; 0xfd --&gt; bit 1 is </w:t>
      </w:r>
      <w:r w:rsidR="798A0373" w:rsidRPr="4C17FA99">
        <w:rPr>
          <w:rFonts w:ascii="Consolas" w:eastAsia="Times New Roman" w:hAnsi="Consolas" w:cs="Courier New"/>
          <w:color w:val="6A737D"/>
        </w:rPr>
        <w:t xml:space="preserve">now </w:t>
      </w:r>
      <w:r w:rsidRPr="4C17FA99">
        <w:rPr>
          <w:rFonts w:ascii="Consolas" w:eastAsia="Times New Roman" w:hAnsi="Consolas" w:cs="Courier New"/>
          <w:color w:val="6A737D"/>
        </w:rPr>
        <w:t>0</w:t>
      </w:r>
    </w:p>
    <w:p w14:paraId="18556470" w14:textId="79E6C84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x = x ^ 0xf0 --&gt; </w:t>
      </w:r>
      <w:r w:rsidR="367731AC" w:rsidRPr="4C17FA99">
        <w:rPr>
          <w:rFonts w:ascii="Consolas" w:eastAsia="Times New Roman" w:hAnsi="Consolas" w:cs="Courier New"/>
          <w:color w:val="6A737D"/>
        </w:rPr>
        <w:t>4 MSB are toggled</w:t>
      </w:r>
    </w:p>
    <w:p w14:paraId="1EFAE2AC"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19D6ACFD" w14:textId="4C32A7C4"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x = x &lt;&lt; </w:t>
      </w:r>
      <w:r w:rsidR="23FE5BA9" w:rsidRPr="4C17FA99">
        <w:rPr>
          <w:rFonts w:ascii="Consolas" w:eastAsia="Times New Roman" w:hAnsi="Consolas" w:cs="Courier New"/>
          <w:color w:val="6A737D"/>
        </w:rPr>
        <w:t>2 --&gt; all bits moved 2 places to the left (or: x multiplied by 4)</w:t>
      </w:r>
    </w:p>
    <w:p w14:paraId="5FBA37FE" w14:textId="7168DA15" w:rsidR="00A11D54"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A737D"/>
        </w:rPr>
      </w:pPr>
      <w:r w:rsidRPr="4C17FA99">
        <w:rPr>
          <w:rFonts w:ascii="Consolas" w:eastAsia="Times New Roman" w:hAnsi="Consolas" w:cs="Courier New"/>
          <w:color w:val="24292E"/>
        </w:rPr>
        <w:t xml:space="preserve">&gt;&gt;&gt; x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3</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x = x &gt;&gt; </w:t>
      </w:r>
      <w:r w:rsidR="1D403034" w:rsidRPr="4C17FA99">
        <w:rPr>
          <w:rFonts w:ascii="Consolas" w:eastAsia="Times New Roman" w:hAnsi="Consolas" w:cs="Courier New"/>
          <w:color w:val="6A737D"/>
        </w:rPr>
        <w:t>3 --&gt; all bits moved 3 places to the right (or: x divided by 8)</w:t>
      </w:r>
      <w:r w:rsidR="00A11D54">
        <w:br/>
      </w:r>
    </w:p>
    <w:p w14:paraId="1CF37E82" w14:textId="05CC88E0" w:rsidR="00B6494A" w:rsidRPr="00B6494A" w:rsidRDefault="22129EEB" w:rsidP="4C17FA99">
      <w:pPr>
        <w:pStyle w:val="Heading2"/>
      </w:pPr>
      <w:r w:rsidRPr="4C17FA99">
        <w:t>Order of Operations</w:t>
      </w:r>
    </w:p>
    <w:p w14:paraId="6BA7E409" w14:textId="08BF7759" w:rsidR="22129EEB" w:rsidRDefault="22129EEB" w:rsidP="4C17FA99">
      <w:pPr>
        <w:pStyle w:val="NoSpacing"/>
        <w:rPr>
          <w:lang w:val="en-US"/>
        </w:rPr>
      </w:pPr>
      <w:r w:rsidRPr="4C17FA99">
        <w:rPr>
          <w:lang w:val="en-US"/>
        </w:rPr>
        <w:t>Bit operations, like mathematical operations, have a fixed order in which they are performed:</w:t>
      </w:r>
    </w:p>
    <w:p w14:paraId="5EE0B9DE" w14:textId="74DBE5F3" w:rsidR="4C17FA99" w:rsidRDefault="4C17FA99" w:rsidP="4C17FA99">
      <w:pPr>
        <w:pStyle w:val="NoSpacing"/>
        <w:rPr>
          <w:lang w:val="en-US"/>
        </w:rPr>
      </w:pPr>
    </w:p>
    <w:p w14:paraId="3A837F88" w14:textId="77777777" w:rsidR="00A11D54" w:rsidRPr="00F70F19" w:rsidRDefault="00A11D54" w:rsidP="4C17FA99">
      <w:pPr>
        <w:pStyle w:val="NoSpacing"/>
        <w:rPr>
          <w:lang w:val="en-US"/>
        </w:rPr>
      </w:pPr>
    </w:p>
    <w:p w14:paraId="3DA411C7" w14:textId="61C05E3E" w:rsidR="00B6494A" w:rsidRPr="00A11D54" w:rsidRDefault="635539EB" w:rsidP="4C17FA99">
      <w:pPr>
        <w:pStyle w:val="ListParagraph"/>
        <w:numPr>
          <w:ilvl w:val="0"/>
          <w:numId w:val="40"/>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not (~)</w:t>
      </w:r>
    </w:p>
    <w:p w14:paraId="5A4AE27F" w14:textId="77777777" w:rsidR="00B6494A" w:rsidRPr="00A11D54" w:rsidRDefault="635539EB" w:rsidP="4C17FA99">
      <w:pPr>
        <w:pStyle w:val="ListParagraph"/>
        <w:numPr>
          <w:ilvl w:val="0"/>
          <w:numId w:val="40"/>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shift (&lt;&lt;, &gt;&gt;)</w:t>
      </w:r>
    </w:p>
    <w:p w14:paraId="05E00EDD" w14:textId="77777777" w:rsidR="00B6494A" w:rsidRPr="00A11D54" w:rsidRDefault="635539EB" w:rsidP="4C17FA99">
      <w:pPr>
        <w:pStyle w:val="ListParagraph"/>
        <w:numPr>
          <w:ilvl w:val="0"/>
          <w:numId w:val="40"/>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and (&amp;)</w:t>
      </w:r>
    </w:p>
    <w:p w14:paraId="7FA6D6E6" w14:textId="77777777" w:rsidR="00B6494A" w:rsidRPr="00A11D54" w:rsidRDefault="635539EB" w:rsidP="4C17FA99">
      <w:pPr>
        <w:pStyle w:val="ListParagraph"/>
        <w:numPr>
          <w:ilvl w:val="0"/>
          <w:numId w:val="40"/>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roofErr w:type="spellStart"/>
      <w:r w:rsidRPr="4C17FA99">
        <w:rPr>
          <w:rFonts w:ascii="Consolas" w:eastAsia="Times New Roman" w:hAnsi="Consolas" w:cs="Courier New"/>
          <w:color w:val="24292E"/>
        </w:rPr>
        <w:t>xor</w:t>
      </w:r>
      <w:proofErr w:type="spellEnd"/>
      <w:r w:rsidRPr="4C17FA99">
        <w:rPr>
          <w:rFonts w:ascii="Consolas" w:eastAsia="Times New Roman" w:hAnsi="Consolas" w:cs="Courier New"/>
          <w:color w:val="24292E"/>
        </w:rPr>
        <w:t xml:space="preserve"> (^)</w:t>
      </w:r>
    </w:p>
    <w:p w14:paraId="3E8F329C" w14:textId="27740F57" w:rsidR="00B6494A" w:rsidRPr="00A11D54" w:rsidRDefault="635539EB" w:rsidP="4C17FA99">
      <w:pPr>
        <w:pStyle w:val="ListParagraph"/>
        <w:numPr>
          <w:ilvl w:val="0"/>
          <w:numId w:val="40"/>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or (|)</w:t>
      </w:r>
    </w:p>
    <w:p w14:paraId="2F7B7955" w14:textId="77777777" w:rsidR="00A11D54" w:rsidRDefault="00A11D54" w:rsidP="4C17FA99">
      <w:pPr>
        <w:pStyle w:val="NoSpacing"/>
        <w:rPr>
          <w:lang w:val="en-US"/>
        </w:rPr>
      </w:pPr>
    </w:p>
    <w:p w14:paraId="7E713417" w14:textId="5FF1345D" w:rsidR="039E455D" w:rsidRDefault="039E455D" w:rsidP="4C17FA99">
      <w:pPr>
        <w:pStyle w:val="NoSpacing"/>
        <w:rPr>
          <w:lang w:val="en-US"/>
        </w:rPr>
      </w:pPr>
      <w:r w:rsidRPr="4C17FA99">
        <w:rPr>
          <w:lang w:val="en-US"/>
        </w:rPr>
        <w:t>In turn, mathematical operations take precedence over bit operations, which take precedence over comparisons (==</w:t>
      </w:r>
      <w:proofErr w:type="gramStart"/>
      <w:r w:rsidRPr="4C17FA99">
        <w:rPr>
          <w:lang w:val="en-US"/>
        </w:rPr>
        <w:t>, !</w:t>
      </w:r>
      <w:proofErr w:type="gramEnd"/>
      <w:r w:rsidRPr="4C17FA99">
        <w:rPr>
          <w:lang w:val="en-US"/>
        </w:rPr>
        <w:t>=, &lt;, ...) and finally, the logical operators (and, not, ...).</w:t>
      </w:r>
    </w:p>
    <w:p w14:paraId="5EA6B7BB" w14:textId="3E6091B6" w:rsidR="039E455D" w:rsidRPr="00F2768C" w:rsidRDefault="039E455D" w:rsidP="4C17FA99">
      <w:pPr>
        <w:pStyle w:val="NoSpacing"/>
        <w:rPr>
          <w:lang w:val="en-US"/>
        </w:rPr>
      </w:pPr>
      <w:r w:rsidRPr="4C17FA99">
        <w:rPr>
          <w:lang w:val="en-US"/>
        </w:rPr>
        <w:t xml:space="preserve"> </w:t>
      </w:r>
    </w:p>
    <w:p w14:paraId="798D3226" w14:textId="35CC32E4" w:rsidR="039E455D" w:rsidRPr="00F2768C" w:rsidRDefault="039E455D" w:rsidP="4C17FA99">
      <w:pPr>
        <w:pStyle w:val="NoSpacing"/>
        <w:rPr>
          <w:lang w:val="en-US"/>
        </w:rPr>
      </w:pPr>
      <w:r w:rsidRPr="4C17FA99">
        <w:rPr>
          <w:lang w:val="en-US"/>
        </w:rPr>
        <w:t>Moral of the story: better to use parentheses right away than to have to search for the mistake later! Better too many parentheses than too few...</w:t>
      </w:r>
    </w:p>
    <w:p w14:paraId="1ACB4D80" w14:textId="5223642F" w:rsidR="039E455D" w:rsidRPr="00F2768C" w:rsidRDefault="039E455D" w:rsidP="4C17FA99">
      <w:pPr>
        <w:pStyle w:val="NoSpacing"/>
        <w:rPr>
          <w:lang w:val="en-US"/>
        </w:rPr>
      </w:pPr>
      <w:r w:rsidRPr="4C17FA99">
        <w:rPr>
          <w:lang w:val="en-US"/>
        </w:rPr>
        <w:t xml:space="preserve"> </w:t>
      </w:r>
    </w:p>
    <w:p w14:paraId="2B72AFFE" w14:textId="4EEA0EE9" w:rsidR="039E455D" w:rsidRPr="00F2768C" w:rsidRDefault="039E455D" w:rsidP="4C17FA99">
      <w:pPr>
        <w:pStyle w:val="NoSpacing"/>
        <w:rPr>
          <w:lang w:val="en-US"/>
        </w:rPr>
      </w:pPr>
      <w:r w:rsidRPr="4C17FA99">
        <w:rPr>
          <w:lang w:val="en-US"/>
        </w:rPr>
        <w:t xml:space="preserve"> </w:t>
      </w:r>
    </w:p>
    <w:p w14:paraId="45D78D1E" w14:textId="77777777" w:rsidR="00CE7693" w:rsidRDefault="00CE7693" w:rsidP="4C17FA99">
      <w:pPr>
        <w:spacing w:after="0"/>
        <w:rPr>
          <w:rFonts w:eastAsiaTheme="majorEastAsia" w:cstheme="majorBidi"/>
          <w:b/>
          <w:bCs/>
          <w:color w:val="E65692"/>
          <w:sz w:val="28"/>
          <w:szCs w:val="28"/>
        </w:rPr>
      </w:pPr>
      <w:r w:rsidRPr="4C17FA99">
        <w:br w:type="page"/>
      </w:r>
    </w:p>
    <w:p w14:paraId="3BA019C4" w14:textId="495465F0" w:rsidR="00B6494A" w:rsidRPr="00B6494A" w:rsidRDefault="635539EB" w:rsidP="4C17FA99">
      <w:pPr>
        <w:pStyle w:val="Heading2"/>
      </w:pPr>
      <w:r w:rsidRPr="4C17FA99">
        <w:lastRenderedPageBreak/>
        <w:t>Putting things together</w:t>
      </w:r>
    </w:p>
    <w:p w14:paraId="4059895D" w14:textId="42EDFD89" w:rsidR="6651EA2F" w:rsidRDefault="6651EA2F" w:rsidP="4C17FA99">
      <w:pPr>
        <w:pStyle w:val="NoSpacing"/>
        <w:rPr>
          <w:lang w:val="en-US"/>
        </w:rPr>
      </w:pPr>
      <w:r w:rsidRPr="4C17FA99">
        <w:rPr>
          <w:lang w:val="en-US"/>
        </w:rPr>
        <w:t xml:space="preserve">By combining bit operations, you can now read or set individual bits of a number to your heart's content. Usually, there are different </w:t>
      </w:r>
      <w:proofErr w:type="gramStart"/>
      <w:r w:rsidRPr="4C17FA99">
        <w:rPr>
          <w:lang w:val="en-US"/>
        </w:rPr>
        <w:t>ways</w:t>
      </w:r>
      <w:proofErr w:type="gramEnd"/>
      <w:r w:rsidRPr="4C17FA99">
        <w:rPr>
          <w:lang w:val="en-US"/>
        </w:rPr>
        <w:t xml:space="preserve"> to Rome; here are some examples.  </w:t>
      </w:r>
    </w:p>
    <w:p w14:paraId="6523EEC6" w14:textId="7949EE39" w:rsidR="00B6494A" w:rsidRPr="00B6494A" w:rsidRDefault="6651EA2F" w:rsidP="4C17FA99">
      <w:pPr>
        <w:pStyle w:val="Heading2"/>
      </w:pPr>
      <w:r w:rsidRPr="4C17FA99">
        <w:t>Isolating a Bit</w:t>
      </w:r>
    </w:p>
    <w:p w14:paraId="199C6507" w14:textId="683B5CAE" w:rsidR="6651EA2F" w:rsidRDefault="6651EA2F" w:rsidP="4C17FA99">
      <w:pPr>
        <w:pStyle w:val="NoSpacing"/>
        <w:rPr>
          <w:lang w:val="en-US"/>
        </w:rPr>
      </w:pPr>
      <w:r w:rsidRPr="4C17FA99">
        <w:rPr>
          <w:lang w:val="en-US"/>
        </w:rPr>
        <w:t>With &amp;, you could already filter a bit, then you can shift it to get a 0 or 1 result:</w:t>
      </w:r>
    </w:p>
    <w:p w14:paraId="2DF70731" w14:textId="77777777" w:rsidR="00CE7693" w:rsidRPr="00F70F19" w:rsidRDefault="00CE7693" w:rsidP="4C17FA99">
      <w:pPr>
        <w:pStyle w:val="NoSpacing"/>
        <w:rPr>
          <w:lang w:val="en-US"/>
        </w:rPr>
      </w:pPr>
    </w:p>
    <w:p w14:paraId="10516D8B" w14:textId="2711D5F5" w:rsidR="635539E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44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proofErr w:type="gramStart"/>
      <w:r w:rsidR="6D007EC2" w:rsidRPr="4C17FA99">
        <w:rPr>
          <w:rFonts w:ascii="Consolas" w:eastAsia="Times New Roman" w:hAnsi="Consolas" w:cs="Courier New"/>
          <w:color w:val="6A737D"/>
        </w:rPr>
        <w:t>bit</w:t>
      </w:r>
      <w:proofErr w:type="gramEnd"/>
      <w:r w:rsidR="6D007EC2" w:rsidRPr="4C17FA99">
        <w:rPr>
          <w:rFonts w:ascii="Consolas" w:eastAsia="Times New Roman" w:hAnsi="Consolas" w:cs="Courier New"/>
          <w:color w:val="6A737D"/>
        </w:rPr>
        <w:t xml:space="preserve"> 6 and 2 are 1</w:t>
      </w:r>
    </w:p>
    <w:p w14:paraId="1C5C1438" w14:textId="5C6E40BB"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01000000</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5AD51FDA" w:rsidRPr="4C17FA99">
        <w:rPr>
          <w:rFonts w:ascii="Consolas" w:eastAsia="Times New Roman" w:hAnsi="Consolas" w:cs="Courier New"/>
          <w:color w:val="6A737D"/>
        </w:rPr>
        <w:t>filter all other bits, the bit retains its value</w:t>
      </w:r>
    </w:p>
    <w:p w14:paraId="13806124"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64</w:t>
      </w:r>
    </w:p>
    <w:p w14:paraId="3F1B6FC7" w14:textId="072DAEF2"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01000000</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6</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1682DB8C" w:rsidRPr="4C17FA99">
        <w:rPr>
          <w:rFonts w:ascii="Consolas" w:eastAsia="Times New Roman" w:hAnsi="Consolas" w:cs="Courier New"/>
          <w:color w:val="6A737D"/>
        </w:rPr>
        <w:t xml:space="preserve">so you </w:t>
      </w:r>
      <w:proofErr w:type="gramStart"/>
      <w:r w:rsidR="1682DB8C" w:rsidRPr="4C17FA99">
        <w:rPr>
          <w:rFonts w:ascii="Consolas" w:eastAsia="Times New Roman" w:hAnsi="Consolas" w:cs="Courier New"/>
          <w:color w:val="6A737D"/>
        </w:rPr>
        <w:t>have to</w:t>
      </w:r>
      <w:proofErr w:type="gramEnd"/>
      <w:r w:rsidR="1682DB8C" w:rsidRPr="4C17FA99">
        <w:rPr>
          <w:rFonts w:ascii="Consolas" w:eastAsia="Times New Roman" w:hAnsi="Consolas" w:cs="Courier New"/>
          <w:color w:val="6A737D"/>
        </w:rPr>
        <w:t xml:space="preserve"> shift it to the LSB position </w:t>
      </w:r>
    </w:p>
    <w:p w14:paraId="1A9C0CF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1</w:t>
      </w:r>
    </w:p>
    <w:p w14:paraId="0CF884A3" w14:textId="7D693002" w:rsidR="4C17FA99" w:rsidRDefault="4C17FA99" w:rsidP="4C17FA99">
      <w:pPr>
        <w:pStyle w:val="NoSpacing"/>
        <w:rPr>
          <w:lang w:val="en-US"/>
        </w:rPr>
      </w:pPr>
    </w:p>
    <w:p w14:paraId="0685F0E4" w14:textId="50FA26D1" w:rsidR="57568767" w:rsidRDefault="57568767" w:rsidP="4C17FA99">
      <w:pPr>
        <w:pStyle w:val="NoSpacing"/>
        <w:rPr>
          <w:lang w:val="en-US"/>
        </w:rPr>
      </w:pPr>
      <w:r w:rsidRPr="4C17FA99">
        <w:rPr>
          <w:lang w:val="en-US"/>
        </w:rPr>
        <w:t>Or somewhat more conveniently in reverse order (note that &gt;&gt; takes precedence over &amp;):</w:t>
      </w:r>
    </w:p>
    <w:p w14:paraId="1D350111" w14:textId="1FABEB07" w:rsidR="4C17FA99" w:rsidRDefault="4C17FA99" w:rsidP="4C17FA99">
      <w:pPr>
        <w:pStyle w:val="NoSpacing"/>
        <w:rPr>
          <w:lang w:val="en-US"/>
        </w:rPr>
      </w:pPr>
    </w:p>
    <w:p w14:paraId="1BF5A9E6" w14:textId="77777777" w:rsidR="00CE7693" w:rsidRPr="00F70F19" w:rsidRDefault="00CE7693" w:rsidP="4C17FA99">
      <w:pPr>
        <w:pStyle w:val="NoSpacing"/>
        <w:rPr>
          <w:lang w:val="en-US"/>
        </w:rPr>
      </w:pPr>
    </w:p>
    <w:p w14:paraId="668E55B5" w14:textId="77777777" w:rsidR="00B5225E" w:rsidRDefault="00B5225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1AEC7E58" w14:textId="26E0B9D9"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6</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13136EA8" w:rsidRPr="4C17FA99">
        <w:rPr>
          <w:rFonts w:ascii="Consolas" w:eastAsia="Times New Roman" w:hAnsi="Consolas" w:cs="Courier New"/>
          <w:color w:val="6A737D"/>
        </w:rPr>
        <w:t>first shift the bit to LSB, then mask the rest away</w:t>
      </w:r>
    </w:p>
    <w:p w14:paraId="7DB7BCEC" w14:textId="7D7AF544"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1</w:t>
      </w:r>
    </w:p>
    <w:p w14:paraId="71201CD9" w14:textId="77777777" w:rsidR="00B5225E" w:rsidRPr="00B6494A" w:rsidRDefault="00B5225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0CD7AA77" w14:textId="77777777" w:rsidR="00B6494A" w:rsidRPr="00B6494A" w:rsidRDefault="635539EB" w:rsidP="4C17FA99">
      <w:pPr>
        <w:pStyle w:val="Heading2"/>
      </w:pPr>
      <w:r w:rsidRPr="4C17FA99">
        <w:t>Mask like a pro</w:t>
      </w:r>
    </w:p>
    <w:p w14:paraId="48B34D1B" w14:textId="6209FB18" w:rsidR="00B6494A" w:rsidRDefault="708CC07E" w:rsidP="4C17FA99">
      <w:pPr>
        <w:pStyle w:val="NoSpacing"/>
        <w:rPr>
          <w:lang w:val="en-US"/>
        </w:rPr>
      </w:pPr>
      <w:r w:rsidRPr="4C17FA99">
        <w:rPr>
          <w:lang w:val="en-US"/>
        </w:rPr>
        <w:t>For a clear or toggle on a single bit, you need a mask that is 0 everywhere except for this bit. Instead of writing that out fully, you can simply shift that one bit into place. Suppose you want to clear bit 13</w:t>
      </w:r>
      <w:r w:rsidR="635539EB" w:rsidRPr="4C17FA99">
        <w:rPr>
          <w:lang w:val="en-US"/>
        </w:rPr>
        <w:t>:</w:t>
      </w:r>
    </w:p>
    <w:p w14:paraId="25C78892" w14:textId="77777777" w:rsidR="00B5225E" w:rsidRPr="00B6494A" w:rsidRDefault="00B5225E" w:rsidP="4C17FA99">
      <w:pPr>
        <w:pStyle w:val="NoSpacing"/>
        <w:rPr>
          <w:lang w:val="en-US"/>
        </w:rPr>
      </w:pPr>
    </w:p>
    <w:p w14:paraId="0F06E896" w14:textId="77777777" w:rsidR="00B5225E" w:rsidRDefault="00B5225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21A1CF4A" w14:textId="72CF1FE1"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spellStart"/>
      <w:r w:rsidRPr="4C17FA99">
        <w:rPr>
          <w:rFonts w:ascii="Consolas" w:eastAsia="Times New Roman" w:hAnsi="Consolas" w:cs="Courier New"/>
          <w:color w:val="24292E"/>
        </w:rPr>
        <w:t>noob_mask</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0010000000000000</w:t>
      </w:r>
    </w:p>
    <w:p w14:paraId="579A127D"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spellStart"/>
      <w:r w:rsidRPr="4C17FA99">
        <w:rPr>
          <w:rFonts w:ascii="Consolas" w:eastAsia="Times New Roman" w:hAnsi="Consolas" w:cs="Courier New"/>
          <w:color w:val="24292E"/>
        </w:rPr>
        <w:t>my_mask</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13</w:t>
      </w:r>
    </w:p>
    <w:p w14:paraId="4CC41FA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spellStart"/>
      <w:r w:rsidRPr="4C17FA99">
        <w:rPr>
          <w:rFonts w:ascii="Consolas" w:eastAsia="Times New Roman" w:hAnsi="Consolas" w:cs="Courier New"/>
          <w:color w:val="24292E"/>
        </w:rPr>
        <w:t>my_mask</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spellStart"/>
      <w:r w:rsidRPr="4C17FA99">
        <w:rPr>
          <w:rFonts w:ascii="Consolas" w:eastAsia="Times New Roman" w:hAnsi="Consolas" w:cs="Courier New"/>
          <w:color w:val="24292E"/>
        </w:rPr>
        <w:t>noob_mask</w:t>
      </w:r>
      <w:proofErr w:type="spellEnd"/>
    </w:p>
    <w:p w14:paraId="1AFE0B47" w14:textId="1715810F"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2F04E9A0" w14:textId="77777777" w:rsidR="00B5225E" w:rsidRPr="00B6494A" w:rsidRDefault="00B5225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5EE60FDC" w14:textId="0858FBB3" w:rsidR="684612B4" w:rsidRDefault="684612B4" w:rsidP="4C17FA99">
      <w:pPr>
        <w:pStyle w:val="NoSpacing"/>
        <w:rPr>
          <w:lang w:val="en-US"/>
        </w:rPr>
      </w:pPr>
      <w:r w:rsidRPr="4C17FA99">
        <w:rPr>
          <w:lang w:val="en-US"/>
        </w:rPr>
        <w:t xml:space="preserve">For a </w:t>
      </w:r>
      <w:proofErr w:type="gramStart"/>
      <w:r w:rsidRPr="4C17FA99">
        <w:rPr>
          <w:lang w:val="en-US"/>
        </w:rPr>
        <w:t>bit-set</w:t>
      </w:r>
      <w:proofErr w:type="gramEnd"/>
      <w:r w:rsidRPr="4C17FA99">
        <w:rPr>
          <w:lang w:val="en-US"/>
        </w:rPr>
        <w:t>, the mask looked just the opposite, but you can easily solve that with a NOT:</w:t>
      </w:r>
    </w:p>
    <w:p w14:paraId="5148A774" w14:textId="77777777" w:rsidR="00B5225E" w:rsidRPr="00F70F19" w:rsidRDefault="00B5225E" w:rsidP="4C17FA99">
      <w:pPr>
        <w:pStyle w:val="NoSpacing"/>
        <w:rPr>
          <w:lang w:val="en-US"/>
        </w:rPr>
      </w:pPr>
    </w:p>
    <w:p w14:paraId="008AF9C1" w14:textId="77777777" w:rsidR="00B5225E" w:rsidRDefault="00B5225E"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60A968DD" w14:textId="6B4CE8C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data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f00d</w:t>
      </w:r>
    </w:p>
    <w:p w14:paraId="5E28C6CB"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spellStart"/>
      <w:r w:rsidRPr="4C17FA99">
        <w:rPr>
          <w:rFonts w:ascii="Consolas" w:eastAsia="Times New Roman" w:hAnsi="Consolas" w:cs="Courier New"/>
          <w:color w:val="24292E"/>
        </w:rPr>
        <w:t>noob_mask</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0b</w:t>
      </w:r>
      <w:r w:rsidRPr="4C17FA99">
        <w:rPr>
          <w:rFonts w:ascii="Consolas" w:eastAsia="Times New Roman" w:hAnsi="Consolas" w:cs="Courier New"/>
          <w:color w:val="005CC5"/>
        </w:rPr>
        <w:t>1101111111111111</w:t>
      </w:r>
    </w:p>
    <w:p w14:paraId="5D5F31C9" w14:textId="7BE0F20B" w:rsidR="00B6494A" w:rsidRPr="00B6494A" w:rsidRDefault="45B56D49" w:rsidP="38239B7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38239B73">
        <w:rPr>
          <w:rFonts w:ascii="Consolas" w:eastAsia="Times New Roman" w:hAnsi="Consolas" w:cs="Courier New"/>
          <w:color w:val="24292E"/>
        </w:rPr>
        <w:t xml:space="preserve">&gt;&gt;&gt; </w:t>
      </w:r>
      <w:proofErr w:type="spellStart"/>
      <w:r w:rsidRPr="38239B73">
        <w:rPr>
          <w:rFonts w:ascii="Consolas" w:eastAsia="Times New Roman" w:hAnsi="Consolas" w:cs="Courier New"/>
          <w:color w:val="24292E"/>
        </w:rPr>
        <w:t>my_mask</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w:t>
      </w:r>
      <w:proofErr w:type="gramStart"/>
      <w:r w:rsidRPr="38239B73">
        <w:rPr>
          <w:rFonts w:ascii="Consolas" w:eastAsia="Times New Roman" w:hAnsi="Consolas" w:cs="Courier New"/>
          <w:color w:val="D73A49"/>
        </w:rPr>
        <w:t>~</w:t>
      </w:r>
      <w:r w:rsidRPr="38239B73">
        <w:rPr>
          <w:rFonts w:ascii="Consolas" w:eastAsia="Times New Roman" w:hAnsi="Consolas" w:cs="Courier New"/>
          <w:color w:val="24292E"/>
        </w:rPr>
        <w:t>(</w:t>
      </w:r>
      <w:proofErr w:type="gramEnd"/>
      <w:r w:rsidRPr="38239B73">
        <w:rPr>
          <w:rFonts w:ascii="Consolas" w:eastAsia="Times New Roman" w:hAnsi="Consolas" w:cs="Courier New"/>
          <w:color w:val="005CC5"/>
        </w:rPr>
        <w:t>1</w:t>
      </w:r>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&lt;&lt;</w:t>
      </w:r>
      <w:r w:rsidRPr="38239B73">
        <w:rPr>
          <w:rFonts w:ascii="Consolas" w:eastAsia="Times New Roman" w:hAnsi="Consolas" w:cs="Courier New"/>
          <w:color w:val="24292E"/>
        </w:rPr>
        <w:t xml:space="preserve"> </w:t>
      </w:r>
      <w:r w:rsidRPr="38239B73">
        <w:rPr>
          <w:rFonts w:ascii="Consolas" w:eastAsia="Times New Roman" w:hAnsi="Consolas" w:cs="Courier New"/>
          <w:color w:val="005CC5"/>
        </w:rPr>
        <w:t>13</w:t>
      </w:r>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 xml:space="preserve"># </w:t>
      </w:r>
      <w:r w:rsidR="6DD4E322" w:rsidRPr="38239B73">
        <w:rPr>
          <w:rFonts w:ascii="Consolas" w:eastAsia="Times New Roman" w:hAnsi="Consolas" w:cs="Courier New"/>
          <w:color w:val="6A737D"/>
        </w:rPr>
        <w:t>has again an infinite row of ones</w:t>
      </w:r>
    </w:p>
    <w:p w14:paraId="2805D645" w14:textId="541257D0" w:rsidR="00B6494A" w:rsidRPr="00B6494A" w:rsidRDefault="45B56D49"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38239B73">
        <w:rPr>
          <w:rFonts w:ascii="Consolas" w:eastAsia="Times New Roman" w:hAnsi="Consolas" w:cs="Courier New"/>
          <w:color w:val="24292E"/>
        </w:rPr>
        <w:t xml:space="preserve">&gt;&gt;&gt; data </w:t>
      </w:r>
      <w:r w:rsidRPr="38239B73">
        <w:rPr>
          <w:rFonts w:ascii="Consolas" w:eastAsia="Times New Roman" w:hAnsi="Consolas" w:cs="Courier New"/>
          <w:color w:val="D73A49"/>
        </w:rPr>
        <w:t>&amp;</w:t>
      </w:r>
      <w:r w:rsidRPr="38239B73">
        <w:rPr>
          <w:rFonts w:ascii="Consolas" w:eastAsia="Times New Roman" w:hAnsi="Consolas" w:cs="Courier New"/>
          <w:color w:val="24292E"/>
        </w:rPr>
        <w:t xml:space="preserve"> </w:t>
      </w:r>
      <w:proofErr w:type="spellStart"/>
      <w:r w:rsidRPr="38239B73">
        <w:rPr>
          <w:rFonts w:ascii="Consolas" w:eastAsia="Times New Roman" w:hAnsi="Consolas" w:cs="Courier New"/>
          <w:color w:val="24292E"/>
        </w:rPr>
        <w:t>my_mask</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D73A49"/>
        </w:rPr>
        <w:t>==</w:t>
      </w:r>
      <w:r w:rsidRPr="38239B73">
        <w:rPr>
          <w:rFonts w:ascii="Consolas" w:eastAsia="Times New Roman" w:hAnsi="Consolas" w:cs="Courier New"/>
          <w:color w:val="24292E"/>
        </w:rPr>
        <w:t xml:space="preserve"> data </w:t>
      </w:r>
      <w:r w:rsidRPr="38239B73">
        <w:rPr>
          <w:rFonts w:ascii="Consolas" w:eastAsia="Times New Roman" w:hAnsi="Consolas" w:cs="Courier New"/>
          <w:color w:val="D73A49"/>
        </w:rPr>
        <w:t>&amp;</w:t>
      </w:r>
      <w:r w:rsidRPr="38239B73">
        <w:rPr>
          <w:rFonts w:ascii="Consolas" w:eastAsia="Times New Roman" w:hAnsi="Consolas" w:cs="Courier New"/>
          <w:color w:val="24292E"/>
        </w:rPr>
        <w:t xml:space="preserve"> </w:t>
      </w:r>
      <w:proofErr w:type="spellStart"/>
      <w:r w:rsidRPr="38239B73">
        <w:rPr>
          <w:rFonts w:ascii="Consolas" w:eastAsia="Times New Roman" w:hAnsi="Consolas" w:cs="Courier New"/>
          <w:color w:val="24292E"/>
        </w:rPr>
        <w:t>noob_</w:t>
      </w:r>
      <w:proofErr w:type="gramStart"/>
      <w:r w:rsidRPr="38239B73">
        <w:rPr>
          <w:rFonts w:ascii="Consolas" w:eastAsia="Times New Roman" w:hAnsi="Consolas" w:cs="Courier New"/>
          <w:color w:val="24292E"/>
        </w:rPr>
        <w:t>mask</w:t>
      </w:r>
      <w:proofErr w:type="spellEnd"/>
      <w:r w:rsidRPr="38239B73">
        <w:rPr>
          <w:rFonts w:ascii="Consolas" w:eastAsia="Times New Roman" w:hAnsi="Consolas" w:cs="Courier New"/>
          <w:color w:val="24292E"/>
        </w:rPr>
        <w:t xml:space="preserve">  </w:t>
      </w:r>
      <w:r w:rsidRPr="38239B73">
        <w:rPr>
          <w:rFonts w:ascii="Consolas" w:eastAsia="Times New Roman" w:hAnsi="Consolas" w:cs="Courier New"/>
          <w:color w:val="6A737D"/>
        </w:rPr>
        <w:t>#</w:t>
      </w:r>
      <w:proofErr w:type="gramEnd"/>
      <w:r w:rsidRPr="38239B73">
        <w:rPr>
          <w:rFonts w:ascii="Consolas" w:eastAsia="Times New Roman" w:hAnsi="Consolas" w:cs="Courier New"/>
          <w:color w:val="6A737D"/>
        </w:rPr>
        <w:t xml:space="preserve"> </w:t>
      </w:r>
      <w:r w:rsidR="7DD3E8DC" w:rsidRPr="38239B73">
        <w:rPr>
          <w:rFonts w:ascii="Consolas" w:eastAsia="Times New Roman" w:hAnsi="Consolas" w:cs="Courier New"/>
          <w:color w:val="6A737D"/>
        </w:rPr>
        <w:t>but that doesn't matter for masking</w:t>
      </w:r>
      <w:r w:rsidRPr="38239B73">
        <w:rPr>
          <w:rFonts w:ascii="Consolas" w:eastAsia="Times New Roman" w:hAnsi="Consolas" w:cs="Courier New"/>
          <w:color w:val="6A737D"/>
        </w:rPr>
        <w:t>:)</w:t>
      </w:r>
    </w:p>
    <w:p w14:paraId="02F9DE47"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True</w:t>
      </w:r>
    </w:p>
    <w:p w14:paraId="3CBBD563" w14:textId="003A6E22" w:rsidR="4C17FA99" w:rsidRDefault="4C17FA99" w:rsidP="4C17FA99">
      <w:pPr>
        <w:pStyle w:val="NoSpacing"/>
        <w:rPr>
          <w:lang w:val="en-US"/>
        </w:rPr>
      </w:pPr>
    </w:p>
    <w:p w14:paraId="3A48DD04" w14:textId="04DEC579" w:rsidR="5F192C85" w:rsidRDefault="5F192C85" w:rsidP="4C17FA99">
      <w:pPr>
        <w:pStyle w:val="NoSpacing"/>
        <w:rPr>
          <w:lang w:val="en-US"/>
        </w:rPr>
      </w:pPr>
      <w:r w:rsidRPr="4C17FA99">
        <w:rPr>
          <w:lang w:val="en-US"/>
        </w:rPr>
        <w:t>Thanks to the in-place operators, you can now modify several bits without too much effort:</w:t>
      </w:r>
    </w:p>
    <w:p w14:paraId="77301B1C" w14:textId="77777777" w:rsidR="00B5225E" w:rsidRPr="00F70F19" w:rsidRDefault="00B5225E" w:rsidP="4C17FA99">
      <w:pPr>
        <w:pStyle w:val="NoSpacing"/>
        <w:rPr>
          <w:lang w:val="en-US"/>
        </w:rPr>
      </w:pPr>
    </w:p>
    <w:p w14:paraId="577A954E"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deadbeefbabecafe</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8 bytes = 64 bit</w:t>
      </w:r>
    </w:p>
    <w:p w14:paraId="14BEB02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bin</w:t>
      </w:r>
      <w:r w:rsidRPr="4C17FA99">
        <w:rPr>
          <w:rFonts w:ascii="Consolas" w:eastAsia="Times New Roman" w:hAnsi="Consolas" w:cs="Courier New"/>
          <w:color w:val="24292E"/>
        </w:rPr>
        <w:t xml:space="preserve">(register)                      </w:t>
      </w:r>
    </w:p>
    <w:p w14:paraId="7277667B"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'0b1101111010101101101111101110111110111010101111101100101011111110'</w:t>
      </w:r>
    </w:p>
    <w:p w14:paraId="69A378FD"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3F6568F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test bit</w:t>
      </w:r>
    </w:p>
    <w:p w14:paraId="30778FA9"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w:t>
      </w:r>
    </w:p>
    <w:p w14:paraId="75CF2361"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set bit</w:t>
      </w:r>
    </w:p>
    <w:p w14:paraId="268D2A0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p>
    <w:p w14:paraId="1092876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lastRenderedPageBreak/>
        <w:t>1</w:t>
      </w:r>
    </w:p>
    <w:p w14:paraId="6060E549"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D73A49"/>
        </w:rPr>
        <w:t>~</w:t>
      </w:r>
      <w:r w:rsidRPr="4C17FA99">
        <w:rPr>
          <w:rFonts w:ascii="Consolas" w:eastAsia="Times New Roman" w:hAnsi="Consolas" w:cs="Courier New"/>
          <w:color w:val="24292E"/>
        </w:rPr>
        <w:t>(</w:t>
      </w:r>
      <w:proofErr w:type="gramEnd"/>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w:t>
      </w:r>
      <w:proofErr w:type="gramEnd"/>
      <w:r w:rsidRPr="4C17FA99">
        <w:rPr>
          <w:rFonts w:ascii="Consolas" w:eastAsia="Times New Roman" w:hAnsi="Consolas" w:cs="Courier New"/>
          <w:color w:val="6A737D"/>
        </w:rPr>
        <w:t xml:space="preserve"> clear bit</w:t>
      </w:r>
    </w:p>
    <w:p w14:paraId="0049192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p>
    <w:p w14:paraId="0F57D6A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w:t>
      </w:r>
    </w:p>
    <w:p w14:paraId="37D1749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toggle bit</w:t>
      </w:r>
    </w:p>
    <w:p w14:paraId="7972C376"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p>
    <w:p w14:paraId="42C18CE3" w14:textId="77777777" w:rsidR="00B6494A" w:rsidRPr="00B527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1</w:t>
      </w:r>
    </w:p>
    <w:p w14:paraId="1646C698" w14:textId="77777777" w:rsidR="00B6494A" w:rsidRPr="00B5277B"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toggle again</w:t>
      </w:r>
    </w:p>
    <w:p w14:paraId="343D7ECD"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register </w:t>
      </w:r>
      <w:r w:rsidRPr="4C17FA99">
        <w:rPr>
          <w:rFonts w:ascii="Consolas" w:eastAsia="Times New Roman" w:hAnsi="Consolas" w:cs="Courier New"/>
          <w:color w:val="D73A49"/>
        </w:rPr>
        <w:t>&gt;&gt;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54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&amp;</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w:t>
      </w:r>
    </w:p>
    <w:p w14:paraId="3636403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w:t>
      </w:r>
    </w:p>
    <w:p w14:paraId="5A493060" w14:textId="75EBC0E0"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hex</w:t>
      </w:r>
      <w:r w:rsidRPr="4C17FA99">
        <w:rPr>
          <w:rFonts w:ascii="Consolas" w:eastAsia="Times New Roman" w:hAnsi="Consolas" w:cs="Courier New"/>
          <w:color w:val="24292E"/>
        </w:rPr>
        <w:t>(</w:t>
      </w:r>
      <w:proofErr w:type="gramStart"/>
      <w:r w:rsidRPr="4C17FA99">
        <w:rPr>
          <w:rFonts w:ascii="Consolas" w:eastAsia="Times New Roman" w:hAnsi="Consolas" w:cs="Courier New"/>
          <w:color w:val="24292E"/>
        </w:rPr>
        <w:t xml:space="preserve">register)   </w:t>
      </w:r>
      <w:proofErr w:type="gramEnd"/>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r w:rsidR="0AF7D68D" w:rsidRPr="4C17FA99">
        <w:rPr>
          <w:rFonts w:ascii="Consolas" w:eastAsia="Times New Roman" w:hAnsi="Consolas" w:cs="Courier New"/>
          <w:color w:val="6A737D"/>
        </w:rPr>
        <w:t>back where we started and other bits unchanged</w:t>
      </w:r>
    </w:p>
    <w:p w14:paraId="44D1C2E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'0xdeadbeefbabecafe'</w:t>
      </w:r>
    </w:p>
    <w:p w14:paraId="3E2E93DF" w14:textId="00BE1397" w:rsidR="00B6494A" w:rsidRPr="00B6494A" w:rsidRDefault="5E3AD0E3" w:rsidP="4C17FA99">
      <w:pPr>
        <w:pStyle w:val="Heading2"/>
      </w:pPr>
      <w:r w:rsidRPr="4C17FA99">
        <w:t>Sticking Bytes Together</w:t>
      </w:r>
    </w:p>
    <w:p w14:paraId="1BEBB332" w14:textId="26A91C1B" w:rsidR="00B6494A" w:rsidRDefault="5E3AD0E3" w:rsidP="4C17FA99">
      <w:pPr>
        <w:pStyle w:val="NoSpacing"/>
        <w:rPr>
          <w:lang w:val="en-US"/>
        </w:rPr>
      </w:pPr>
      <w:r w:rsidRPr="4C17FA99">
        <w:rPr>
          <w:lang w:val="en-US"/>
        </w:rPr>
        <w:t xml:space="preserve">With |, you could already stick bits and bytes together, provided there are zeros where those bits must come. With a shift, you can just make that place yourself, for example, to put two bytes </w:t>
      </w:r>
      <w:proofErr w:type="gramStart"/>
      <w:r w:rsidRPr="4C17FA99">
        <w:rPr>
          <w:lang w:val="en-US"/>
        </w:rPr>
        <w:t>back to back</w:t>
      </w:r>
      <w:proofErr w:type="gramEnd"/>
      <w:r w:rsidRPr="4C17FA99">
        <w:rPr>
          <w:lang w:val="en-US"/>
        </w:rPr>
        <w:t>:</w:t>
      </w:r>
    </w:p>
    <w:p w14:paraId="2683647D" w14:textId="77777777" w:rsidR="003F645A" w:rsidRPr="00F70F19" w:rsidRDefault="003F645A" w:rsidP="4C17FA99">
      <w:pPr>
        <w:pStyle w:val="NoSpacing"/>
        <w:rPr>
          <w:lang w:val="en-US"/>
        </w:rPr>
      </w:pPr>
    </w:p>
    <w:p w14:paraId="7A4A2BDE" w14:textId="77777777" w:rsidR="003F645A" w:rsidRPr="0062107B" w:rsidRDefault="003F645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3C464F32" w14:textId="19B2C55C"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byte0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fe</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xml:space="preserve"># </w:t>
      </w:r>
      <w:proofErr w:type="spellStart"/>
      <w:r w:rsidRPr="4C17FA99">
        <w:rPr>
          <w:rFonts w:ascii="Consolas" w:eastAsia="Times New Roman" w:hAnsi="Consolas" w:cs="Courier New"/>
          <w:color w:val="6A737D"/>
        </w:rPr>
        <w:t>LSByte</w:t>
      </w:r>
      <w:proofErr w:type="spellEnd"/>
    </w:p>
    <w:p w14:paraId="7058F652"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byte1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ca</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 MSByte</w:t>
      </w:r>
    </w:p>
    <w:p w14:paraId="1FEE9ABB"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1FB2C3FD" w14:textId="774FFA9C"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6A737D"/>
        </w:rPr>
      </w:pPr>
      <w:r w:rsidRPr="4C17FA99">
        <w:rPr>
          <w:rFonts w:ascii="Consolas" w:eastAsia="Times New Roman" w:hAnsi="Consolas" w:cs="Courier New"/>
          <w:color w:val="24292E"/>
        </w:rPr>
        <w:t xml:space="preserve">&gt;&gt;&gt; </w:t>
      </w:r>
      <w:proofErr w:type="gramStart"/>
      <w:r w:rsidRPr="4C17FA99">
        <w:rPr>
          <w:rFonts w:ascii="Consolas" w:eastAsia="Times New Roman" w:hAnsi="Consolas" w:cs="Courier New"/>
          <w:color w:val="005CC5"/>
        </w:rPr>
        <w:t>hex</w:t>
      </w:r>
      <w:r w:rsidRPr="4C17FA99">
        <w:rPr>
          <w:rFonts w:ascii="Consolas" w:eastAsia="Times New Roman" w:hAnsi="Consolas" w:cs="Courier New"/>
          <w:color w:val="24292E"/>
        </w:rPr>
        <w:t>(</w:t>
      </w:r>
      <w:proofErr w:type="gramEnd"/>
      <w:r w:rsidRPr="4C17FA99">
        <w:rPr>
          <w:rFonts w:ascii="Consolas" w:eastAsia="Times New Roman" w:hAnsi="Consolas" w:cs="Courier New"/>
          <w:color w:val="24292E"/>
        </w:rPr>
        <w:t xml:space="preserve">byte1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005CC5"/>
        </w:rPr>
        <w:t>8</w:t>
      </w:r>
      <w:r w:rsidRPr="4C17FA99">
        <w:rPr>
          <w:rFonts w:ascii="Consolas" w:eastAsia="Times New Roman" w:hAnsi="Consolas" w:cs="Courier New"/>
          <w:color w:val="24292E"/>
        </w:rPr>
        <w:t xml:space="preserve">)             </w:t>
      </w:r>
      <w:r w:rsidRPr="4C17FA99">
        <w:rPr>
          <w:rFonts w:ascii="Consolas" w:eastAsia="Times New Roman" w:hAnsi="Consolas" w:cs="Courier New"/>
          <w:color w:val="6A737D"/>
        </w:rPr>
        <w:t>#</w:t>
      </w:r>
      <w:proofErr w:type="gramEnd"/>
      <w:r w:rsidRPr="4C17FA99">
        <w:rPr>
          <w:rFonts w:ascii="Consolas" w:eastAsia="Times New Roman" w:hAnsi="Consolas" w:cs="Courier New"/>
          <w:color w:val="6A737D"/>
        </w:rPr>
        <w:t xml:space="preserve"> </w:t>
      </w:r>
      <w:r w:rsidR="0B669F37" w:rsidRPr="4C17FA99">
        <w:rPr>
          <w:rFonts w:ascii="Consolas" w:eastAsia="Times New Roman" w:hAnsi="Consolas" w:cs="Courier New"/>
          <w:color w:val="6A737D"/>
        </w:rPr>
        <w:t xml:space="preserve">first make space / put MSByte in its place </w:t>
      </w:r>
    </w:p>
    <w:p w14:paraId="28158266"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'0xca00'</w:t>
      </w:r>
    </w:p>
    <w:p w14:paraId="5C385374" w14:textId="590A9C70"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proofErr w:type="gramStart"/>
      <w:r w:rsidRPr="4C17FA99">
        <w:rPr>
          <w:rFonts w:ascii="Consolas" w:eastAsia="Times New Roman" w:hAnsi="Consolas" w:cs="Courier New"/>
          <w:color w:val="005CC5"/>
        </w:rPr>
        <w:t>hex</w:t>
      </w:r>
      <w:r w:rsidRPr="4C17FA99">
        <w:rPr>
          <w:rFonts w:ascii="Consolas" w:eastAsia="Times New Roman" w:hAnsi="Consolas" w:cs="Courier New"/>
          <w:color w:val="24292E"/>
        </w:rPr>
        <w:t>(</w:t>
      </w:r>
      <w:proofErr w:type="gramEnd"/>
      <w:r w:rsidRPr="4C17FA99">
        <w:rPr>
          <w:rFonts w:ascii="Consolas" w:eastAsia="Times New Roman" w:hAnsi="Consolas" w:cs="Courier New"/>
          <w:color w:val="24292E"/>
        </w:rPr>
        <w:t xml:space="preserve">byte1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8</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byte0)     </w:t>
      </w:r>
      <w:r w:rsidRPr="4C17FA99">
        <w:rPr>
          <w:rFonts w:ascii="Consolas" w:eastAsia="Times New Roman" w:hAnsi="Consolas" w:cs="Courier New"/>
          <w:color w:val="6A737D"/>
        </w:rPr>
        <w:t xml:space="preserve"># </w:t>
      </w:r>
      <w:r w:rsidR="2AC5B859" w:rsidRPr="4C17FA99">
        <w:rPr>
          <w:rFonts w:ascii="Consolas" w:eastAsia="Times New Roman" w:hAnsi="Consolas" w:cs="Courier New"/>
          <w:color w:val="6A737D"/>
        </w:rPr>
        <w:t xml:space="preserve">then you can stick the </w:t>
      </w:r>
      <w:proofErr w:type="spellStart"/>
      <w:r w:rsidR="2AC5B859" w:rsidRPr="4C17FA99">
        <w:rPr>
          <w:rFonts w:ascii="Consolas" w:eastAsia="Times New Roman" w:hAnsi="Consolas" w:cs="Courier New"/>
          <w:color w:val="6A737D"/>
        </w:rPr>
        <w:t>LSByte</w:t>
      </w:r>
      <w:proofErr w:type="spellEnd"/>
      <w:r w:rsidR="2AC5B859" w:rsidRPr="4C17FA99">
        <w:rPr>
          <w:rFonts w:ascii="Consolas" w:eastAsia="Times New Roman" w:hAnsi="Consolas" w:cs="Courier New"/>
          <w:color w:val="6A737D"/>
        </w:rPr>
        <w:t xml:space="preserve"> to it with OR</w:t>
      </w:r>
    </w:p>
    <w:p w14:paraId="77E65F28" w14:textId="0A81CE80"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'0xcafe'</w:t>
      </w:r>
    </w:p>
    <w:p w14:paraId="30DBB8E0" w14:textId="77777777" w:rsidR="003F645A" w:rsidRPr="00B6494A" w:rsidRDefault="003F645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2688101A" w14:textId="77777777" w:rsidR="003F645A" w:rsidRDefault="003F645A" w:rsidP="4C17FA99">
      <w:pPr>
        <w:pStyle w:val="NoSpacing"/>
        <w:rPr>
          <w:lang w:val="en-US"/>
        </w:rPr>
      </w:pPr>
    </w:p>
    <w:p w14:paraId="25A87442" w14:textId="6F2FB839" w:rsidR="003F645A" w:rsidRPr="00F70F19" w:rsidRDefault="1CFF8CFF" w:rsidP="4C17FA99">
      <w:pPr>
        <w:pStyle w:val="NoSpacing"/>
        <w:rPr>
          <w:lang w:val="en-US"/>
        </w:rPr>
      </w:pPr>
      <w:r w:rsidRPr="4C17FA99">
        <w:rPr>
          <w:lang w:val="en-US"/>
        </w:rPr>
        <w:t>Suppose you received a 32-bit value serially in a list of bytes:</w:t>
      </w:r>
    </w:p>
    <w:p w14:paraId="39FE88DA" w14:textId="7463D3D7" w:rsidR="003F645A" w:rsidRPr="00F2768C" w:rsidRDefault="1CFF8CFF" w:rsidP="003F645A">
      <w:pPr>
        <w:pStyle w:val="NoSpacing"/>
        <w:rPr>
          <w:lang w:val="en-US"/>
        </w:rPr>
      </w:pPr>
      <w:r w:rsidRPr="4C17FA99">
        <w:rPr>
          <w:lang w:val="en-US"/>
        </w:rPr>
        <w:t xml:space="preserve"> </w:t>
      </w:r>
    </w:p>
    <w:p w14:paraId="59097A99"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data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ce</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fa</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be</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0x</w:t>
      </w:r>
      <w:r w:rsidRPr="4C17FA99">
        <w:rPr>
          <w:rFonts w:ascii="Consolas" w:eastAsia="Times New Roman" w:hAnsi="Consolas" w:cs="Courier New"/>
          <w:color w:val="005CC5"/>
        </w:rPr>
        <w:t>ba</w:t>
      </w:r>
      <w:r w:rsidRPr="4C17FA99">
        <w:rPr>
          <w:rFonts w:ascii="Consolas" w:eastAsia="Times New Roman" w:hAnsi="Consolas" w:cs="Courier New"/>
          <w:color w:val="24292E"/>
        </w:rPr>
        <w:t>]</w:t>
      </w:r>
    </w:p>
    <w:p w14:paraId="5BB12808"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&gt;&gt;&gt;</w:t>
      </w:r>
    </w:p>
    <w:p w14:paraId="36599CB0"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24292E"/>
        </w:rPr>
        <w:t>data[</w:t>
      </w:r>
      <w:proofErr w:type="gramEnd"/>
      <w:r w:rsidRPr="4C17FA99">
        <w:rPr>
          <w:rFonts w:ascii="Consolas" w:eastAsia="Times New Roman" w:hAnsi="Consolas" w:cs="Courier New"/>
          <w:color w:val="005CC5"/>
        </w:rPr>
        <w:t>3</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24</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24292E"/>
        </w:rPr>
        <w:t>data[</w:t>
      </w:r>
      <w:proofErr w:type="gramEnd"/>
      <w:r w:rsidRPr="4C17FA99">
        <w:rPr>
          <w:rFonts w:ascii="Consolas" w:eastAsia="Times New Roman" w:hAnsi="Consolas" w:cs="Courier New"/>
          <w:color w:val="005CC5"/>
        </w:rPr>
        <w:t>2</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16</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24292E"/>
        </w:rPr>
        <w:t>data[</w:t>
      </w:r>
      <w:proofErr w:type="gramEnd"/>
      <w:r w:rsidRPr="4C17FA99">
        <w:rPr>
          <w:rFonts w:ascii="Consolas" w:eastAsia="Times New Roman" w:hAnsi="Consolas" w:cs="Courier New"/>
          <w:color w:val="005CC5"/>
        </w:rPr>
        <w:t>1</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8</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24292E"/>
        </w:rPr>
        <w:t>data[</w:t>
      </w:r>
      <w:proofErr w:type="gramEnd"/>
      <w:r w:rsidRPr="4C17FA99">
        <w:rPr>
          <w:rFonts w:ascii="Consolas" w:eastAsia="Times New Roman" w:hAnsi="Consolas" w:cs="Courier New"/>
          <w:color w:val="005CC5"/>
        </w:rPr>
        <w:t>0</w:t>
      </w:r>
      <w:r w:rsidRPr="4C17FA99">
        <w:rPr>
          <w:rFonts w:ascii="Consolas" w:eastAsia="Times New Roman" w:hAnsi="Consolas" w:cs="Courier New"/>
          <w:color w:val="24292E"/>
        </w:rPr>
        <w:t>]</w:t>
      </w:r>
    </w:p>
    <w:p w14:paraId="26DCE75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hex</w:t>
      </w:r>
      <w:r w:rsidRPr="4C17FA99">
        <w:rPr>
          <w:rFonts w:ascii="Consolas" w:eastAsia="Times New Roman" w:hAnsi="Consolas" w:cs="Courier New"/>
          <w:color w:val="24292E"/>
        </w:rPr>
        <w:t>(value)</w:t>
      </w:r>
    </w:p>
    <w:p w14:paraId="03A43241"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'0xbabeface'</w:t>
      </w:r>
    </w:p>
    <w:p w14:paraId="139D10F0" w14:textId="42E57ADF" w:rsidR="3FFBBD9B" w:rsidRDefault="3FFBBD9B" w:rsidP="4C17F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C17FA99">
        <w:t>Or in a loop:</w:t>
      </w:r>
    </w:p>
    <w:p w14:paraId="2848C4BF"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value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0</w:t>
      </w:r>
    </w:p>
    <w:p w14:paraId="0AB0A1EA"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D73A49"/>
        </w:rPr>
        <w:t>for</w:t>
      </w:r>
      <w:r w:rsidRPr="4C17FA99">
        <w:rPr>
          <w:rFonts w:ascii="Consolas" w:eastAsia="Times New Roman" w:hAnsi="Consolas" w:cs="Courier New"/>
          <w:color w:val="24292E"/>
        </w:rPr>
        <w:t xml:space="preserve"> </w:t>
      </w:r>
      <w:proofErr w:type="spellStart"/>
      <w:r w:rsidRPr="4C17FA99">
        <w:rPr>
          <w:rFonts w:ascii="Consolas" w:eastAsia="Times New Roman" w:hAnsi="Consolas" w:cs="Courier New"/>
          <w:color w:val="24292E"/>
        </w:rPr>
        <w:t>i</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in</w:t>
      </w:r>
      <w:r w:rsidRPr="4C17FA99">
        <w:rPr>
          <w:rFonts w:ascii="Consolas" w:eastAsia="Times New Roman" w:hAnsi="Consolas" w:cs="Courier New"/>
          <w:color w:val="24292E"/>
        </w:rPr>
        <w:t xml:space="preserve"> </w:t>
      </w:r>
      <w:proofErr w:type="gramStart"/>
      <w:r w:rsidRPr="4C17FA99">
        <w:rPr>
          <w:rFonts w:ascii="Consolas" w:eastAsia="Times New Roman" w:hAnsi="Consolas" w:cs="Courier New"/>
          <w:color w:val="005CC5"/>
        </w:rPr>
        <w:t>range</w:t>
      </w:r>
      <w:r w:rsidRPr="4C17FA99">
        <w:rPr>
          <w:rFonts w:ascii="Consolas" w:eastAsia="Times New Roman" w:hAnsi="Consolas" w:cs="Courier New"/>
          <w:color w:val="24292E"/>
        </w:rPr>
        <w:t>(</w:t>
      </w:r>
      <w:proofErr w:type="gramEnd"/>
      <w:r w:rsidRPr="4C17FA99">
        <w:rPr>
          <w:rFonts w:ascii="Consolas" w:eastAsia="Times New Roman" w:hAnsi="Consolas" w:cs="Courier New"/>
          <w:color w:val="005CC5"/>
        </w:rPr>
        <w:t>4</w:t>
      </w:r>
      <w:r w:rsidRPr="4C17FA99">
        <w:rPr>
          <w:rFonts w:ascii="Consolas" w:eastAsia="Times New Roman" w:hAnsi="Consolas" w:cs="Courier New"/>
          <w:color w:val="24292E"/>
        </w:rPr>
        <w:t>):</w:t>
      </w:r>
    </w:p>
    <w:p w14:paraId="35404F45"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     value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data[</w:t>
      </w:r>
      <w:proofErr w:type="spellStart"/>
      <w:r w:rsidRPr="4C17FA99">
        <w:rPr>
          <w:rFonts w:ascii="Consolas" w:eastAsia="Times New Roman" w:hAnsi="Consolas" w:cs="Courier New"/>
          <w:color w:val="24292E"/>
        </w:rPr>
        <w:t>i</w:t>
      </w:r>
      <w:proofErr w:type="spellEnd"/>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&lt;&lt;</w:t>
      </w:r>
      <w:r w:rsidRPr="4C17FA99">
        <w:rPr>
          <w:rFonts w:ascii="Consolas" w:eastAsia="Times New Roman" w:hAnsi="Consolas" w:cs="Courier New"/>
          <w:color w:val="24292E"/>
        </w:rPr>
        <w:t xml:space="preserve"> </w:t>
      </w:r>
      <w:r w:rsidRPr="4C17FA99">
        <w:rPr>
          <w:rFonts w:ascii="Consolas" w:eastAsia="Times New Roman" w:hAnsi="Consolas" w:cs="Courier New"/>
          <w:color w:val="005CC5"/>
        </w:rPr>
        <w:t>8</w:t>
      </w:r>
      <w:r w:rsidRPr="4C17FA99">
        <w:rPr>
          <w:rFonts w:ascii="Consolas" w:eastAsia="Times New Roman" w:hAnsi="Consolas" w:cs="Courier New"/>
          <w:color w:val="24292E"/>
        </w:rPr>
        <w:t xml:space="preserve"> </w:t>
      </w:r>
      <w:r w:rsidRPr="4C17FA99">
        <w:rPr>
          <w:rFonts w:ascii="Consolas" w:eastAsia="Times New Roman" w:hAnsi="Consolas" w:cs="Courier New"/>
          <w:color w:val="D73A49"/>
        </w:rPr>
        <w:t>*</w:t>
      </w:r>
      <w:r w:rsidRPr="4C17FA99">
        <w:rPr>
          <w:rFonts w:ascii="Consolas" w:eastAsia="Times New Roman" w:hAnsi="Consolas" w:cs="Courier New"/>
          <w:color w:val="24292E"/>
        </w:rPr>
        <w:t xml:space="preserve"> </w:t>
      </w:r>
      <w:proofErr w:type="spellStart"/>
      <w:r w:rsidRPr="4C17FA99">
        <w:rPr>
          <w:rFonts w:ascii="Consolas" w:eastAsia="Times New Roman" w:hAnsi="Consolas" w:cs="Courier New"/>
          <w:color w:val="24292E"/>
        </w:rPr>
        <w:t>i</w:t>
      </w:r>
      <w:proofErr w:type="spellEnd"/>
    </w:p>
    <w:p w14:paraId="7F2DEBEB"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w:t>
      </w:r>
    </w:p>
    <w:p w14:paraId="1FC09F1E" w14:textId="77777777" w:rsidR="00B6494A" w:rsidRP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4C17FA99">
        <w:rPr>
          <w:rFonts w:ascii="Consolas" w:eastAsia="Times New Roman" w:hAnsi="Consolas" w:cs="Courier New"/>
          <w:color w:val="24292E"/>
        </w:rPr>
        <w:t xml:space="preserve">&gt;&gt;&gt; </w:t>
      </w:r>
      <w:r w:rsidRPr="4C17FA99">
        <w:rPr>
          <w:rFonts w:ascii="Consolas" w:eastAsia="Times New Roman" w:hAnsi="Consolas" w:cs="Courier New"/>
          <w:color w:val="005CC5"/>
        </w:rPr>
        <w:t>hex</w:t>
      </w:r>
      <w:r w:rsidRPr="4C17FA99">
        <w:rPr>
          <w:rFonts w:ascii="Consolas" w:eastAsia="Times New Roman" w:hAnsi="Consolas" w:cs="Courier New"/>
          <w:color w:val="24292E"/>
        </w:rPr>
        <w:t>(value)</w:t>
      </w:r>
    </w:p>
    <w:p w14:paraId="3BA50868" w14:textId="4CDE6C38" w:rsidR="00B6494A" w:rsidRDefault="635539EB"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r w:rsidRPr="4C17FA99">
        <w:rPr>
          <w:rFonts w:ascii="Consolas" w:eastAsia="Times New Roman" w:hAnsi="Consolas" w:cs="Courier New"/>
          <w:color w:val="24292E"/>
        </w:rPr>
        <w:t>'0xbabeface'</w:t>
      </w:r>
    </w:p>
    <w:p w14:paraId="0BEA71B8" w14:textId="77777777" w:rsidR="003F645A" w:rsidRPr="00B6494A" w:rsidRDefault="003F645A" w:rsidP="4C17FA9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rPr>
      </w:pPr>
    </w:p>
    <w:p w14:paraId="426012D8" w14:textId="327813D1" w:rsidR="41EE1772" w:rsidRDefault="41EE1772" w:rsidP="4C17FA99">
      <w:pPr>
        <w:rPr>
          <w:rFonts w:ascii="Segoe UI" w:eastAsia="Times New Roman" w:hAnsi="Segoe UI" w:cs="Segoe UI"/>
          <w:color w:val="6A737D"/>
          <w:sz w:val="24"/>
          <w:szCs w:val="24"/>
        </w:rPr>
      </w:pPr>
      <w:r w:rsidRPr="4C17FA99">
        <w:rPr>
          <w:rFonts w:ascii="Segoe UI" w:eastAsia="Times New Roman" w:hAnsi="Segoe UI" w:cs="Segoe UI"/>
          <w:sz w:val="24"/>
          <w:szCs w:val="24"/>
        </w:rPr>
        <w:t xml:space="preserve">NB: the order in which you </w:t>
      </w:r>
      <w:proofErr w:type="gramStart"/>
      <w:r w:rsidRPr="4C17FA99">
        <w:rPr>
          <w:rFonts w:ascii="Segoe UI" w:eastAsia="Times New Roman" w:hAnsi="Segoe UI" w:cs="Segoe UI"/>
          <w:sz w:val="24"/>
          <w:szCs w:val="24"/>
        </w:rPr>
        <w:t>have to</w:t>
      </w:r>
      <w:proofErr w:type="gramEnd"/>
      <w:r w:rsidRPr="4C17FA99">
        <w:rPr>
          <w:rFonts w:ascii="Segoe UI" w:eastAsia="Times New Roman" w:hAnsi="Segoe UI" w:cs="Segoe UI"/>
          <w:sz w:val="24"/>
          <w:szCs w:val="24"/>
        </w:rPr>
        <w:t xml:space="preserve"> put the bytes </w:t>
      </w:r>
      <w:proofErr w:type="gramStart"/>
      <w:r w:rsidRPr="4C17FA99">
        <w:rPr>
          <w:rFonts w:ascii="Segoe UI" w:eastAsia="Times New Roman" w:hAnsi="Segoe UI" w:cs="Segoe UI"/>
          <w:sz w:val="24"/>
          <w:szCs w:val="24"/>
        </w:rPr>
        <w:t>back to back</w:t>
      </w:r>
      <w:proofErr w:type="gramEnd"/>
      <w:r w:rsidRPr="4C17FA99">
        <w:rPr>
          <w:rFonts w:ascii="Segoe UI" w:eastAsia="Times New Roman" w:hAnsi="Segoe UI" w:cs="Segoe UI"/>
          <w:sz w:val="24"/>
          <w:szCs w:val="24"/>
        </w:rPr>
        <w:t xml:space="preserve"> can differ: </w:t>
      </w:r>
      <w:hyperlink r:id="rId26">
        <w:r w:rsidRPr="4C17FA99">
          <w:rPr>
            <w:rStyle w:val="Hyperlink"/>
            <w:rFonts w:ascii="Segoe UI" w:eastAsia="Times New Roman" w:hAnsi="Segoe UI" w:cs="Segoe UI"/>
            <w:sz w:val="24"/>
            <w:szCs w:val="24"/>
          </w:rPr>
          <w:t>https://en.wikipedia.org/wiki/En</w:t>
        </w:r>
        <w:r w:rsidRPr="4C17FA99">
          <w:rPr>
            <w:rStyle w:val="Hyperlink"/>
            <w:rFonts w:ascii="Segoe UI" w:eastAsia="Times New Roman" w:hAnsi="Segoe UI" w:cs="Segoe UI"/>
            <w:sz w:val="24"/>
            <w:szCs w:val="24"/>
          </w:rPr>
          <w:t>d</w:t>
        </w:r>
        <w:r w:rsidRPr="4C17FA99">
          <w:rPr>
            <w:rStyle w:val="Hyperlink"/>
            <w:rFonts w:ascii="Segoe UI" w:eastAsia="Times New Roman" w:hAnsi="Segoe UI" w:cs="Segoe UI"/>
            <w:sz w:val="24"/>
            <w:szCs w:val="24"/>
          </w:rPr>
          <w:t>ianness</w:t>
        </w:r>
      </w:hyperlink>
    </w:p>
    <w:p w14:paraId="68FCCE40" w14:textId="48D025C3" w:rsidR="4C17FA99" w:rsidRDefault="4C17FA99" w:rsidP="4C17FA99">
      <w:pPr>
        <w:rPr>
          <w:rFonts w:ascii="Segoe UI" w:eastAsia="Times New Roman" w:hAnsi="Segoe UI" w:cs="Segoe UI"/>
          <w:sz w:val="24"/>
          <w:szCs w:val="24"/>
        </w:rPr>
      </w:pPr>
    </w:p>
    <w:p w14:paraId="341F7122" w14:textId="77777777" w:rsidR="003F645A" w:rsidRDefault="003F645A" w:rsidP="4C17FA99">
      <w:pPr>
        <w:spacing w:after="0"/>
        <w:rPr>
          <w:rFonts w:ascii="Segoe UI" w:eastAsia="Times New Roman" w:hAnsi="Segoe UI" w:cs="Segoe UI"/>
          <w:b/>
          <w:bCs/>
          <w:color w:val="24292E"/>
          <w:sz w:val="36"/>
          <w:szCs w:val="36"/>
        </w:rPr>
      </w:pPr>
      <w:r w:rsidRPr="4C17FA99">
        <w:rPr>
          <w:rFonts w:ascii="Segoe UI" w:eastAsia="Times New Roman" w:hAnsi="Segoe UI" w:cs="Segoe UI"/>
          <w:b/>
          <w:bCs/>
          <w:color w:val="24292E"/>
          <w:sz w:val="36"/>
          <w:szCs w:val="36"/>
        </w:rPr>
        <w:br w:type="page"/>
      </w:r>
    </w:p>
    <w:p w14:paraId="6A9DE77C" w14:textId="39137E3D" w:rsidR="003A5B2E" w:rsidRPr="0062107B" w:rsidRDefault="5B35E00F" w:rsidP="1978A4E9">
      <w:pPr>
        <w:pStyle w:val="Heading2"/>
        <w:spacing w:after="0"/>
      </w:pPr>
      <w:r w:rsidRPr="1978A4E9">
        <w:lastRenderedPageBreak/>
        <w:t xml:space="preserve">Shifting Bits </w:t>
      </w:r>
      <w:proofErr w:type="gramStart"/>
      <w:r w:rsidRPr="1978A4E9">
        <w:t>In</w:t>
      </w:r>
      <w:proofErr w:type="gramEnd"/>
      <w:r w:rsidRPr="1978A4E9">
        <w:t xml:space="preserve"> and Out</w:t>
      </w:r>
    </w:p>
    <w:p w14:paraId="12A1C19A" w14:textId="530E01C6" w:rsidR="003A5B2E" w:rsidRPr="0062107B" w:rsidRDefault="5B35E00F" w:rsidP="1978A4E9">
      <w:r w:rsidRPr="1978A4E9">
        <w:t>Next week, we’ll use the Led Bar Graph</w:t>
      </w:r>
      <w:r w:rsidR="0A81D27A" w:rsidRPr="1978A4E9">
        <w:t xml:space="preserve">. This component consists of 10 </w:t>
      </w:r>
      <w:proofErr w:type="spellStart"/>
      <w:r w:rsidR="0A81D27A" w:rsidRPr="1978A4E9">
        <w:t>leds</w:t>
      </w:r>
      <w:proofErr w:type="spellEnd"/>
      <w:r w:rsidR="0A81D27A" w:rsidRPr="1978A4E9">
        <w:t xml:space="preserve">, connected to a shift register. This </w:t>
      </w:r>
      <w:r w:rsidR="70D9A6CB" w:rsidRPr="1978A4E9">
        <w:t>lets</w:t>
      </w:r>
      <w:r w:rsidR="0A81D27A" w:rsidRPr="1978A4E9">
        <w:t xml:space="preserve"> us control the 10 </w:t>
      </w:r>
      <w:proofErr w:type="spellStart"/>
      <w:r w:rsidR="0A81D27A" w:rsidRPr="1978A4E9">
        <w:t>leds</w:t>
      </w:r>
      <w:proofErr w:type="spellEnd"/>
      <w:r w:rsidR="0A81D27A" w:rsidRPr="1978A4E9">
        <w:t xml:space="preserve"> with only 3 GPIO pins (instead of 10)</w:t>
      </w:r>
    </w:p>
    <w:p w14:paraId="55819CB3" w14:textId="1DDA2EF9" w:rsidR="003A5B2E" w:rsidRPr="0062107B" w:rsidRDefault="58255708" w:rsidP="1978A4E9">
      <w:r w:rsidRPr="1978A4E9">
        <w:t xml:space="preserve">We need to pass the data </w:t>
      </w:r>
      <w:r w:rsidRPr="1978A4E9">
        <w:rPr>
          <w:b/>
          <w:bCs/>
        </w:rPr>
        <w:t xml:space="preserve">serially </w:t>
      </w:r>
      <w:r w:rsidRPr="1978A4E9">
        <w:t>to the shift register.</w:t>
      </w:r>
    </w:p>
    <w:p w14:paraId="0852B356" w14:textId="031697C8" w:rsidR="003A5B2E" w:rsidRPr="0062107B" w:rsidRDefault="58255708" w:rsidP="1978A4E9">
      <w:r w:rsidRPr="1978A4E9">
        <w:t>Serial communication means the data (bytes) is sent bit by bit over 1 wire</w:t>
      </w:r>
    </w:p>
    <w:p w14:paraId="5C0AD3D6" w14:textId="73FD08E2" w:rsidR="003A5B2E" w:rsidRPr="0062107B" w:rsidRDefault="58255708" w:rsidP="1978A4E9">
      <w:proofErr w:type="spellStart"/>
      <w:r w:rsidRPr="1978A4E9">
        <w:t>Parrellel</w:t>
      </w:r>
      <w:proofErr w:type="spellEnd"/>
      <w:r w:rsidRPr="1978A4E9">
        <w:t xml:space="preserve"> communication means the data (bytes) is sent multiple bits at a time over multiple wires.</w:t>
      </w:r>
    </w:p>
    <w:p w14:paraId="6D6B4BF7" w14:textId="029BCDB4" w:rsidR="003A5B2E" w:rsidRPr="0062107B" w:rsidRDefault="003A5B2E" w:rsidP="1978A4E9"/>
    <w:p w14:paraId="7168F65A" w14:textId="52759FBB" w:rsidR="003A5B2E" w:rsidRPr="0062107B" w:rsidRDefault="58255708" w:rsidP="1978A4E9">
      <w:r w:rsidRPr="1978A4E9">
        <w:t xml:space="preserve">Here’s an example on how to </w:t>
      </w:r>
      <w:r w:rsidRPr="1978A4E9">
        <w:rPr>
          <w:b/>
          <w:bCs/>
        </w:rPr>
        <w:t xml:space="preserve">shift a byte out: </w:t>
      </w:r>
      <w:r w:rsidRPr="1978A4E9">
        <w:t>(means outputting</w:t>
      </w:r>
      <w:r w:rsidR="75D15E4C" w:rsidRPr="1978A4E9">
        <w:t xml:space="preserve"> the value on a pin)</w:t>
      </w:r>
    </w:p>
    <w:p w14:paraId="37B6DD39" w14:textId="3543EF9B"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D73A49"/>
        </w:rPr>
        <w:t>from</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RPi.</w:t>
      </w:r>
      <w:r w:rsidRPr="1978A4E9">
        <w:rPr>
          <w:rFonts w:ascii="Consolas" w:eastAsia="Times New Roman" w:hAnsi="Consolas" w:cs="Courier New"/>
          <w:color w:val="005CC5"/>
        </w:rPr>
        <w:t>GPIO</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import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input</w:t>
      </w:r>
      <w:r w:rsidRPr="1978A4E9">
        <w:rPr>
          <w:rFonts w:ascii="Consolas" w:eastAsia="Times New Roman" w:hAnsi="Consolas" w:cs="Courier New"/>
          <w:color w:val="24292E"/>
        </w:rPr>
        <w:t>, output</w:t>
      </w:r>
    </w:p>
    <w:p w14:paraId="4B64BAA8" w14:textId="77777777" w:rsidR="003A5B2E" w:rsidRPr="0062107B" w:rsidRDefault="003A5B2E"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17C59351" w14:textId="0F46D40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rPr>
      </w:pPr>
      <w:proofErr w:type="spellStart"/>
      <w:r w:rsidRPr="1978A4E9">
        <w:rPr>
          <w:rFonts w:ascii="Consolas" w:eastAsia="Times New Roman" w:hAnsi="Consolas" w:cs="Courier New"/>
          <w:color w:val="24292E"/>
        </w:rPr>
        <w:t>tx_pin</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14</w:t>
      </w:r>
    </w:p>
    <w:p w14:paraId="524B00A1" w14:textId="77777777" w:rsidR="003A5B2E" w:rsidRPr="0062107B" w:rsidRDefault="003A5B2E"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51C030A0"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D73A49"/>
        </w:rPr>
        <w:t>def</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6F42C1"/>
        </w:rPr>
        <w:t>shift_byte_out</w:t>
      </w:r>
      <w:proofErr w:type="spellEnd"/>
      <w:r w:rsidRPr="1978A4E9">
        <w:rPr>
          <w:rFonts w:ascii="Consolas" w:eastAsia="Times New Roman" w:hAnsi="Consolas" w:cs="Courier New"/>
          <w:color w:val="24292E"/>
        </w:rPr>
        <w:t>(data):</w:t>
      </w:r>
    </w:p>
    <w:p w14:paraId="610CE6D7"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r w:rsidRPr="1978A4E9">
        <w:rPr>
          <w:rFonts w:ascii="Consolas" w:eastAsia="Times New Roman" w:hAnsi="Consolas" w:cs="Courier New"/>
          <w:color w:val="032F62"/>
        </w:rPr>
        <w:t xml:space="preserve">""" </w:t>
      </w:r>
      <w:proofErr w:type="gramStart"/>
      <w:r w:rsidRPr="1978A4E9">
        <w:rPr>
          <w:rFonts w:ascii="Consolas" w:eastAsia="Times New Roman" w:hAnsi="Consolas" w:cs="Courier New"/>
          <w:color w:val="032F62"/>
        </w:rPr>
        <w:t>Serial</w:t>
      </w:r>
      <w:proofErr w:type="gramEnd"/>
      <w:r w:rsidRPr="1978A4E9">
        <w:rPr>
          <w:rFonts w:ascii="Consolas" w:eastAsia="Times New Roman" w:hAnsi="Consolas" w:cs="Courier New"/>
          <w:color w:val="032F62"/>
        </w:rPr>
        <w:t xml:space="preserve"> transmit 1 byte, LSB </w:t>
      </w:r>
      <w:proofErr w:type="gramStart"/>
      <w:r w:rsidRPr="1978A4E9">
        <w:rPr>
          <w:rFonts w:ascii="Consolas" w:eastAsia="Times New Roman" w:hAnsi="Consolas" w:cs="Courier New"/>
          <w:color w:val="032F62"/>
        </w:rPr>
        <w:t>first ""</w:t>
      </w:r>
      <w:proofErr w:type="gramEnd"/>
      <w:r w:rsidRPr="1978A4E9">
        <w:rPr>
          <w:rFonts w:ascii="Consolas" w:eastAsia="Times New Roman" w:hAnsi="Consolas" w:cs="Courier New"/>
          <w:color w:val="032F62"/>
        </w:rPr>
        <w:t>"</w:t>
      </w:r>
    </w:p>
    <w:p w14:paraId="5D2AC795"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for</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i</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in</w:t>
      </w:r>
      <w:r w:rsidRPr="1978A4E9">
        <w:rPr>
          <w:rFonts w:ascii="Consolas" w:eastAsia="Times New Roman" w:hAnsi="Consolas" w:cs="Courier New"/>
          <w:color w:val="24292E"/>
        </w:rPr>
        <w:t xml:space="preserve"> </w:t>
      </w:r>
      <w:proofErr w:type="gramStart"/>
      <w:r w:rsidRPr="1978A4E9">
        <w:rPr>
          <w:rFonts w:ascii="Consolas" w:eastAsia="Times New Roman" w:hAnsi="Consolas" w:cs="Courier New"/>
          <w:color w:val="005CC5"/>
        </w:rPr>
        <w:t>range</w:t>
      </w:r>
      <w:r w:rsidRPr="1978A4E9">
        <w:rPr>
          <w:rFonts w:ascii="Consolas" w:eastAsia="Times New Roman" w:hAnsi="Consolas" w:cs="Courier New"/>
          <w:color w:val="24292E"/>
        </w:rPr>
        <w:t>(</w:t>
      </w:r>
      <w:proofErr w:type="gramEnd"/>
      <w:r w:rsidRPr="1978A4E9">
        <w:rPr>
          <w:rFonts w:ascii="Consolas" w:eastAsia="Times New Roman" w:hAnsi="Consolas" w:cs="Courier New"/>
          <w:color w:val="005CC5"/>
        </w:rPr>
        <w:t>8</w:t>
      </w:r>
      <w:r w:rsidRPr="1978A4E9">
        <w:rPr>
          <w:rFonts w:ascii="Consolas" w:eastAsia="Times New Roman" w:hAnsi="Consolas" w:cs="Courier New"/>
          <w:color w:val="24292E"/>
        </w:rPr>
        <w:t xml:space="preserve">):                  </w:t>
      </w:r>
    </w:p>
    <w:p w14:paraId="3CE0E682"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proofErr w:type="gramStart"/>
      <w:r w:rsidRPr="1978A4E9">
        <w:rPr>
          <w:rFonts w:ascii="Consolas" w:eastAsia="Times New Roman" w:hAnsi="Consolas" w:cs="Courier New"/>
          <w:color w:val="24292E"/>
        </w:rPr>
        <w:t>output(</w:t>
      </w:r>
      <w:proofErr w:type="spellStart"/>
      <w:proofErr w:type="gramEnd"/>
      <w:r w:rsidRPr="1978A4E9">
        <w:rPr>
          <w:rFonts w:ascii="Consolas" w:eastAsia="Times New Roman" w:hAnsi="Consolas" w:cs="Courier New"/>
          <w:color w:val="24292E"/>
        </w:rPr>
        <w:t>tx_pin</w:t>
      </w:r>
      <w:proofErr w:type="spellEnd"/>
      <w:r w:rsidRPr="1978A4E9">
        <w:rPr>
          <w:rFonts w:ascii="Consolas" w:eastAsia="Times New Roman" w:hAnsi="Consolas" w:cs="Courier New"/>
          <w:color w:val="24292E"/>
        </w:rPr>
        <w:t xml:space="preserve">, data </w:t>
      </w:r>
      <w:r w:rsidRPr="1978A4E9">
        <w:rPr>
          <w:rFonts w:ascii="Consolas" w:eastAsia="Times New Roman" w:hAnsi="Consolas" w:cs="Courier New"/>
          <w:color w:val="D73A49"/>
        </w:rPr>
        <w:t>&gt;&gt;</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i</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&amp;</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1</w:t>
      </w:r>
      <w:r w:rsidRPr="1978A4E9">
        <w:rPr>
          <w:rFonts w:ascii="Consolas" w:eastAsia="Times New Roman" w:hAnsi="Consolas" w:cs="Courier New"/>
          <w:color w:val="24292E"/>
        </w:rPr>
        <w:t>)</w:t>
      </w:r>
    </w:p>
    <w:p w14:paraId="20F89F9D" w14:textId="05EB1211"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p>
    <w:p w14:paraId="0736EB7B" w14:textId="3628E6EC" w:rsidR="003A5B2E" w:rsidRPr="0062107B" w:rsidRDefault="75D15E4C" w:rsidP="1978A4E9">
      <w:r w:rsidRPr="1978A4E9">
        <w:t>We can also receive data serially:</w:t>
      </w:r>
    </w:p>
    <w:p w14:paraId="3CE6B289" w14:textId="666E8370" w:rsidR="003A5B2E" w:rsidRPr="0062107B" w:rsidRDefault="003A5B2E" w:rsidP="1978A4E9"/>
    <w:p w14:paraId="1A773AD2" w14:textId="3543EF9B"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D73A49"/>
        </w:rPr>
        <w:t>from</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RPi.</w:t>
      </w:r>
      <w:r w:rsidRPr="1978A4E9">
        <w:rPr>
          <w:rFonts w:ascii="Consolas" w:eastAsia="Times New Roman" w:hAnsi="Consolas" w:cs="Courier New"/>
          <w:color w:val="005CC5"/>
        </w:rPr>
        <w:t>GPIO</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import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input</w:t>
      </w:r>
      <w:r w:rsidRPr="1978A4E9">
        <w:rPr>
          <w:rFonts w:ascii="Consolas" w:eastAsia="Times New Roman" w:hAnsi="Consolas" w:cs="Courier New"/>
          <w:color w:val="24292E"/>
        </w:rPr>
        <w:t>, output</w:t>
      </w:r>
    </w:p>
    <w:p w14:paraId="2C70C1A1" w14:textId="77777777" w:rsidR="003A5B2E" w:rsidRPr="0062107B" w:rsidRDefault="003A5B2E"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
    <w:p w14:paraId="50477840" w14:textId="33FA1101"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proofErr w:type="spellStart"/>
      <w:r w:rsidRPr="1978A4E9">
        <w:rPr>
          <w:rFonts w:ascii="Consolas" w:eastAsia="Times New Roman" w:hAnsi="Consolas" w:cs="Courier New"/>
          <w:color w:val="24292E"/>
        </w:rPr>
        <w:t>rx_pin</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15</w:t>
      </w:r>
    </w:p>
    <w:p w14:paraId="7E6AD0E8" w14:textId="03FA16CE"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p>
    <w:p w14:paraId="428D4506"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D73A49"/>
        </w:rPr>
        <w:t>def</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6F42C1"/>
        </w:rPr>
        <w:t>shift_byte_</w:t>
      </w:r>
      <w:proofErr w:type="gramStart"/>
      <w:r w:rsidRPr="1978A4E9">
        <w:rPr>
          <w:rFonts w:ascii="Consolas" w:eastAsia="Times New Roman" w:hAnsi="Consolas" w:cs="Courier New"/>
          <w:color w:val="6F42C1"/>
        </w:rPr>
        <w:t>in</w:t>
      </w:r>
      <w:proofErr w:type="spellEnd"/>
      <w:r w:rsidRPr="1978A4E9">
        <w:rPr>
          <w:rFonts w:ascii="Consolas" w:eastAsia="Times New Roman" w:hAnsi="Consolas" w:cs="Courier New"/>
          <w:color w:val="24292E"/>
        </w:rPr>
        <w:t>(</w:t>
      </w:r>
      <w:proofErr w:type="gramEnd"/>
      <w:r w:rsidRPr="1978A4E9">
        <w:rPr>
          <w:rFonts w:ascii="Consolas" w:eastAsia="Times New Roman" w:hAnsi="Consolas" w:cs="Courier New"/>
          <w:color w:val="24292E"/>
        </w:rPr>
        <w:t>):</w:t>
      </w:r>
    </w:p>
    <w:p w14:paraId="6D36F6C4"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r w:rsidRPr="1978A4E9">
        <w:rPr>
          <w:rFonts w:ascii="Consolas" w:eastAsia="Times New Roman" w:hAnsi="Consolas" w:cs="Courier New"/>
          <w:color w:val="032F62"/>
        </w:rPr>
        <w:t xml:space="preserve">""" </w:t>
      </w:r>
      <w:proofErr w:type="gramStart"/>
      <w:r w:rsidRPr="1978A4E9">
        <w:rPr>
          <w:rFonts w:ascii="Consolas" w:eastAsia="Times New Roman" w:hAnsi="Consolas" w:cs="Courier New"/>
          <w:color w:val="032F62"/>
        </w:rPr>
        <w:t>Serial</w:t>
      </w:r>
      <w:proofErr w:type="gramEnd"/>
      <w:r w:rsidRPr="1978A4E9">
        <w:rPr>
          <w:rFonts w:ascii="Consolas" w:eastAsia="Times New Roman" w:hAnsi="Consolas" w:cs="Courier New"/>
          <w:color w:val="032F62"/>
        </w:rPr>
        <w:t xml:space="preserve"> receive 1 byte, LSB </w:t>
      </w:r>
      <w:proofErr w:type="gramStart"/>
      <w:r w:rsidRPr="1978A4E9">
        <w:rPr>
          <w:rFonts w:ascii="Consolas" w:eastAsia="Times New Roman" w:hAnsi="Consolas" w:cs="Courier New"/>
          <w:color w:val="032F62"/>
        </w:rPr>
        <w:t>first ""</w:t>
      </w:r>
      <w:proofErr w:type="gramEnd"/>
      <w:r w:rsidRPr="1978A4E9">
        <w:rPr>
          <w:rFonts w:ascii="Consolas" w:eastAsia="Times New Roman" w:hAnsi="Consolas" w:cs="Courier New"/>
          <w:color w:val="032F62"/>
        </w:rPr>
        <w:t>"</w:t>
      </w:r>
    </w:p>
    <w:p w14:paraId="7554A2AC"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data </w:t>
      </w:r>
      <w:r w:rsidRPr="1978A4E9">
        <w:rPr>
          <w:rFonts w:ascii="Consolas" w:eastAsia="Times New Roman" w:hAnsi="Consolas" w:cs="Courier New"/>
          <w:color w:val="D73A49"/>
        </w:rPr>
        <w: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0</w:t>
      </w:r>
    </w:p>
    <w:p w14:paraId="585F43F0"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for</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i</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in</w:t>
      </w:r>
      <w:r w:rsidRPr="1978A4E9">
        <w:rPr>
          <w:rFonts w:ascii="Consolas" w:eastAsia="Times New Roman" w:hAnsi="Consolas" w:cs="Courier New"/>
          <w:color w:val="24292E"/>
        </w:rPr>
        <w:t xml:space="preserve"> </w:t>
      </w:r>
      <w:proofErr w:type="gramStart"/>
      <w:r w:rsidRPr="1978A4E9">
        <w:rPr>
          <w:rFonts w:ascii="Consolas" w:eastAsia="Times New Roman" w:hAnsi="Consolas" w:cs="Courier New"/>
          <w:color w:val="005CC5"/>
        </w:rPr>
        <w:t>range</w:t>
      </w:r>
      <w:r w:rsidRPr="1978A4E9">
        <w:rPr>
          <w:rFonts w:ascii="Consolas" w:eastAsia="Times New Roman" w:hAnsi="Consolas" w:cs="Courier New"/>
          <w:color w:val="24292E"/>
        </w:rPr>
        <w:t>(</w:t>
      </w:r>
      <w:proofErr w:type="gramEnd"/>
      <w:r w:rsidRPr="1978A4E9">
        <w:rPr>
          <w:rFonts w:ascii="Consolas" w:eastAsia="Times New Roman" w:hAnsi="Consolas" w:cs="Courier New"/>
          <w:color w:val="005CC5"/>
        </w:rPr>
        <w:t>8</w:t>
      </w:r>
      <w:r w:rsidRPr="1978A4E9">
        <w:rPr>
          <w:rFonts w:ascii="Consolas" w:eastAsia="Times New Roman" w:hAnsi="Consolas" w:cs="Courier New"/>
          <w:color w:val="24292E"/>
        </w:rPr>
        <w:t>):</w:t>
      </w:r>
    </w:p>
    <w:p w14:paraId="0B561802" w14:textId="77777777"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data </w:t>
      </w:r>
      <w:r w:rsidRPr="1978A4E9">
        <w:rPr>
          <w:rFonts w:ascii="Consolas" w:eastAsia="Times New Roman" w:hAnsi="Consolas" w:cs="Courier New"/>
          <w:color w:val="D73A49"/>
        </w:rPr>
        <w:t>|=</w:t>
      </w:r>
      <w:r w:rsidRPr="1978A4E9">
        <w:rPr>
          <w:rFonts w:ascii="Consolas" w:eastAsia="Times New Roman" w:hAnsi="Consolas" w:cs="Courier New"/>
          <w:color w:val="24292E"/>
        </w:rPr>
        <w:t xml:space="preserve"> </w:t>
      </w:r>
      <w:r w:rsidRPr="1978A4E9">
        <w:rPr>
          <w:rFonts w:ascii="Consolas" w:eastAsia="Times New Roman" w:hAnsi="Consolas" w:cs="Courier New"/>
          <w:color w:val="005CC5"/>
        </w:rPr>
        <w:t>input</w:t>
      </w:r>
      <w:r w:rsidRPr="1978A4E9">
        <w:rPr>
          <w:rFonts w:ascii="Consolas" w:eastAsia="Times New Roman" w:hAnsi="Consolas" w:cs="Courier New"/>
          <w:color w:val="24292E"/>
        </w:rPr>
        <w:t>(</w:t>
      </w:r>
      <w:proofErr w:type="spellStart"/>
      <w:r w:rsidRPr="1978A4E9">
        <w:rPr>
          <w:rFonts w:ascii="Consolas" w:eastAsia="Times New Roman" w:hAnsi="Consolas" w:cs="Courier New"/>
          <w:color w:val="24292E"/>
        </w:rPr>
        <w:t>rx_pin</w:t>
      </w:r>
      <w:proofErr w:type="spellEnd"/>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&lt;&lt;</w:t>
      </w:r>
      <w:r w:rsidRPr="1978A4E9">
        <w:rPr>
          <w:rFonts w:ascii="Consolas" w:eastAsia="Times New Roman" w:hAnsi="Consolas" w:cs="Courier New"/>
          <w:color w:val="24292E"/>
        </w:rPr>
        <w:t xml:space="preserve"> </w:t>
      </w:r>
      <w:proofErr w:type="spellStart"/>
      <w:r w:rsidRPr="1978A4E9">
        <w:rPr>
          <w:rFonts w:ascii="Consolas" w:eastAsia="Times New Roman" w:hAnsi="Consolas" w:cs="Courier New"/>
          <w:color w:val="24292E"/>
        </w:rPr>
        <w:t>i</w:t>
      </w:r>
      <w:proofErr w:type="spellEnd"/>
    </w:p>
    <w:p w14:paraId="4C939B85" w14:textId="0389689E" w:rsidR="003A5B2E" w:rsidRPr="0062107B" w:rsidRDefault="75D15E4C" w:rsidP="1978A4E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rPr>
      </w:pPr>
      <w:r w:rsidRPr="1978A4E9">
        <w:rPr>
          <w:rFonts w:ascii="Consolas" w:eastAsia="Times New Roman" w:hAnsi="Consolas" w:cs="Courier New"/>
          <w:color w:val="24292E"/>
        </w:rPr>
        <w:t xml:space="preserve">    </w:t>
      </w:r>
      <w:r w:rsidRPr="1978A4E9">
        <w:rPr>
          <w:rFonts w:ascii="Consolas" w:eastAsia="Times New Roman" w:hAnsi="Consolas" w:cs="Courier New"/>
          <w:color w:val="D73A49"/>
        </w:rPr>
        <w:t>return</w:t>
      </w:r>
      <w:r w:rsidRPr="1978A4E9">
        <w:rPr>
          <w:rFonts w:ascii="Consolas" w:eastAsia="Times New Roman" w:hAnsi="Consolas" w:cs="Courier New"/>
          <w:color w:val="24292E"/>
        </w:rPr>
        <w:t xml:space="preserve"> data</w:t>
      </w:r>
      <w:r w:rsidR="003A5B2E">
        <w:br/>
      </w:r>
    </w:p>
    <w:p w14:paraId="25F7C1AF" w14:textId="6563FA60" w:rsidR="003A5B2E" w:rsidRPr="0062107B" w:rsidRDefault="003A5B2E" w:rsidP="1978A4E9">
      <w:pPr>
        <w:rPr>
          <w:b/>
          <w:bCs/>
        </w:rPr>
      </w:pPr>
    </w:p>
    <w:p w14:paraId="2B19A0D9" w14:textId="4D23AE48" w:rsidR="003A5B2E" w:rsidRPr="0062107B" w:rsidRDefault="003A5B2E" w:rsidP="1978A4E9">
      <w:pPr>
        <w:rPr>
          <w:rFonts w:ascii="Segoe UI" w:eastAsia="Times New Roman" w:hAnsi="Segoe UI" w:cs="Segoe UI"/>
          <w:b/>
          <w:bCs/>
          <w:color w:val="24292E"/>
          <w:sz w:val="48"/>
          <w:szCs w:val="48"/>
        </w:rPr>
      </w:pPr>
      <w:r w:rsidRPr="1978A4E9">
        <w:rPr>
          <w:rFonts w:ascii="Segoe UI" w:eastAsia="Times New Roman" w:hAnsi="Segoe UI" w:cs="Segoe UI"/>
          <w:b/>
          <w:bCs/>
          <w:color w:val="24292E"/>
          <w:sz w:val="48"/>
          <w:szCs w:val="48"/>
        </w:rPr>
        <w:br w:type="page"/>
      </w:r>
    </w:p>
    <w:p w14:paraId="68D9E9D5" w14:textId="6F7A4924" w:rsidR="00B6494A" w:rsidRPr="0062107B" w:rsidRDefault="635539EB" w:rsidP="4C17FA99">
      <w:pPr>
        <w:pStyle w:val="Heading2"/>
      </w:pPr>
      <w:r w:rsidRPr="4C17FA99">
        <w:lastRenderedPageBreak/>
        <w:t>Binary Coded Decimals (BCD)</w:t>
      </w:r>
    </w:p>
    <w:p w14:paraId="2E74B73E" w14:textId="0BC7C9B2" w:rsidR="3F3B99ED" w:rsidRDefault="3F3B99ED" w:rsidP="4C17FA99">
      <w:r w:rsidRPr="4C17FA99">
        <w:t>In BCD, 4 bits (= a nibble) are used to represent 1 decimal digit.</w:t>
      </w:r>
    </w:p>
    <w:p w14:paraId="60163AAD" w14:textId="36D4489C" w:rsidR="4C17FA99" w:rsidRDefault="4C17FA99" w:rsidP="4C17FA99"/>
    <w:p w14:paraId="12E2AFFD" w14:textId="6F03616F" w:rsidR="003A5B2E" w:rsidRDefault="3D3433EF" w:rsidP="4C17FA99">
      <w:r>
        <w:rPr>
          <w:noProof/>
        </w:rPr>
        <w:drawing>
          <wp:inline distT="0" distB="0" distL="0" distR="0" wp14:anchorId="1D775FED" wp14:editId="52CC5A21">
            <wp:extent cx="1933575" cy="3257550"/>
            <wp:effectExtent l="0" t="0" r="9525" b="0"/>
            <wp:docPr id="1835210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7">
                      <a:extLst>
                        <a:ext uri="{28A0092B-C50C-407E-A947-70E740481C1C}">
                          <a14:useLocalDpi xmlns:a14="http://schemas.microsoft.com/office/drawing/2010/main" val="0"/>
                        </a:ext>
                      </a:extLst>
                    </a:blip>
                    <a:stretch>
                      <a:fillRect/>
                    </a:stretch>
                  </pic:blipFill>
                  <pic:spPr>
                    <a:xfrm>
                      <a:off x="0" y="0"/>
                      <a:ext cx="1933575" cy="3257550"/>
                    </a:xfrm>
                    <a:prstGeom prst="rect">
                      <a:avLst/>
                    </a:prstGeom>
                  </pic:spPr>
                </pic:pic>
              </a:graphicData>
            </a:graphic>
          </wp:inline>
        </w:drawing>
      </w:r>
    </w:p>
    <w:p w14:paraId="435C50B6" w14:textId="0519F144" w:rsidR="003A5B2E" w:rsidRDefault="003A5B2E" w:rsidP="4C17FA99"/>
    <w:p w14:paraId="6A09FEC0" w14:textId="5944FA34" w:rsidR="55195A9D" w:rsidRDefault="55195A9D" w:rsidP="4C17FA99">
      <w:r w:rsidRPr="4C17FA99">
        <w:t>For the number "91", groups of 4 bits are used to represent each number.</w:t>
      </w:r>
    </w:p>
    <w:p w14:paraId="4D9BFAD6" w14:textId="1C0CD22D" w:rsidR="006A591C" w:rsidRDefault="3D3433EF" w:rsidP="4C17FA99">
      <w:r>
        <w:rPr>
          <w:noProof/>
        </w:rPr>
        <w:drawing>
          <wp:inline distT="0" distB="0" distL="0" distR="0" wp14:anchorId="7F5FE2C0" wp14:editId="39EC1953">
            <wp:extent cx="1895475" cy="838200"/>
            <wp:effectExtent l="0" t="0" r="9525" b="0"/>
            <wp:docPr id="2086423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8">
                      <a:extLst>
                        <a:ext uri="{28A0092B-C50C-407E-A947-70E740481C1C}">
                          <a14:useLocalDpi xmlns:a14="http://schemas.microsoft.com/office/drawing/2010/main" val="0"/>
                        </a:ext>
                      </a:extLst>
                    </a:blip>
                    <a:stretch>
                      <a:fillRect/>
                    </a:stretch>
                  </pic:blipFill>
                  <pic:spPr>
                    <a:xfrm>
                      <a:off x="0" y="0"/>
                      <a:ext cx="1895475" cy="838200"/>
                    </a:xfrm>
                    <a:prstGeom prst="rect">
                      <a:avLst/>
                    </a:prstGeom>
                  </pic:spPr>
                </pic:pic>
              </a:graphicData>
            </a:graphic>
          </wp:inline>
        </w:drawing>
      </w:r>
    </w:p>
    <w:p w14:paraId="52B0AED0" w14:textId="6B1CC380" w:rsidR="4D624295" w:rsidRDefault="4D624295" w:rsidP="4C17FA99">
      <w:r w:rsidRPr="4C17FA99">
        <w:t>Note: you cannot just apply mathematical operations to a BCD code. The binary value of the number "91" is indeed 128+16+1 = 145</w:t>
      </w:r>
    </w:p>
    <w:p w14:paraId="11A85203" w14:textId="50D2E1A3" w:rsidR="006A591C" w:rsidRDefault="00A410DE" w:rsidP="4C17FA99">
      <w:pPr>
        <w:pStyle w:val="Heading2"/>
      </w:pPr>
      <w:r>
        <w:rPr>
          <w:noProof/>
          <w:lang w:val="nl-BE" w:eastAsia="nl-BE"/>
        </w:rPr>
        <w:drawing>
          <wp:anchor distT="0" distB="0" distL="114300" distR="114300" simplePos="0" relativeHeight="251658243" behindDoc="1" locked="0" layoutInCell="1" allowOverlap="1" wp14:anchorId="3C45A74E" wp14:editId="5410BB2B">
            <wp:simplePos x="0" y="0"/>
            <wp:positionH relativeFrom="column">
              <wp:posOffset>5053753</wp:posOffset>
            </wp:positionH>
            <wp:positionV relativeFrom="paragraph">
              <wp:posOffset>360257</wp:posOffset>
            </wp:positionV>
            <wp:extent cx="1562100" cy="1333500"/>
            <wp:effectExtent l="0" t="0" r="0" b="0"/>
            <wp:wrapTight wrapText="bothSides">
              <wp:wrapPolygon edited="0">
                <wp:start x="0" y="0"/>
                <wp:lineTo x="0" y="21291"/>
                <wp:lineTo x="21337" y="21291"/>
                <wp:lineTo x="2133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62100" cy="1333500"/>
                    </a:xfrm>
                    <a:prstGeom prst="rect">
                      <a:avLst/>
                    </a:prstGeom>
                  </pic:spPr>
                </pic:pic>
              </a:graphicData>
            </a:graphic>
          </wp:anchor>
        </w:drawing>
      </w:r>
      <w:r w:rsidR="39C58188" w:rsidRPr="4C17FA99">
        <w:t>BCD teller</w:t>
      </w:r>
    </w:p>
    <w:p w14:paraId="7373945A" w14:textId="5335DE38" w:rsidR="00A410DE" w:rsidRDefault="100BDE07" w:rsidP="4C17FA99">
      <w:r w:rsidRPr="4C17FA99">
        <w:t xml:space="preserve">During this lab, we will use a mechanical counter. The value of the counter can be read digitally. Each digit is provided with a "+" and a "-" button. Each digit is a separate module that can be combined. For example, you can group 4 modules so that you can </w:t>
      </w:r>
      <w:proofErr w:type="gramStart"/>
      <w:r w:rsidRPr="4C17FA99">
        <w:t>count up</w:t>
      </w:r>
      <w:proofErr w:type="gramEnd"/>
      <w:r w:rsidRPr="4C17FA99">
        <w:t xml:space="preserve"> to 9999. You can get these modules in 2 versions, one with 4 inputs and one with 10 inputs. With the 10-input version, each input corresponds to a digit. With the 4-input version, a BCD code is formed.</w:t>
      </w:r>
    </w:p>
    <w:p w14:paraId="036D4A9A" w14:textId="35848737" w:rsidR="00A410DE" w:rsidRDefault="100BDE07" w:rsidP="4C17FA99">
      <w:r w:rsidRPr="4C17FA99">
        <w:t xml:space="preserve"> </w:t>
      </w:r>
    </w:p>
    <w:p w14:paraId="10277CAA" w14:textId="103F729D" w:rsidR="00A410DE" w:rsidRDefault="100BDE07" w:rsidP="4C17FA99">
      <w:r w:rsidRPr="4C17FA99">
        <w:t>Each counter is equipped with a common terminal (C) and the four BCD terminals (1,2,4,8).</w:t>
      </w:r>
    </w:p>
    <w:p w14:paraId="726449F6" w14:textId="268AD5D6" w:rsidR="00A410DE" w:rsidRDefault="100BDE07" w:rsidP="4C17FA99">
      <w:r w:rsidRPr="4C17FA99">
        <w:t xml:space="preserve"> </w:t>
      </w:r>
    </w:p>
    <w:p w14:paraId="23B74A9C" w14:textId="633990BC" w:rsidR="00A410DE" w:rsidRDefault="100BDE07" w:rsidP="4C17FA99">
      <w:r w:rsidRPr="4C17FA99">
        <w:t>The counters in the lab are of the BCD type. This lab can be perfectly simulated at home with 4 push buttons.</w:t>
      </w:r>
    </w:p>
    <w:p w14:paraId="6E9466DD" w14:textId="557BEE89" w:rsidR="006A591C" w:rsidRPr="006A591C" w:rsidRDefault="00A410DE" w:rsidP="4C17FA99">
      <w:r>
        <w:rPr>
          <w:noProof/>
          <w:lang w:val="nl-BE" w:eastAsia="nl-BE"/>
        </w:rPr>
        <w:lastRenderedPageBreak/>
        <w:drawing>
          <wp:anchor distT="0" distB="0" distL="114300" distR="114300" simplePos="0" relativeHeight="251658242" behindDoc="1" locked="0" layoutInCell="1" allowOverlap="1" wp14:anchorId="66A7148B" wp14:editId="6FAD506E">
            <wp:simplePos x="0" y="0"/>
            <wp:positionH relativeFrom="column">
              <wp:posOffset>3897842</wp:posOffset>
            </wp:positionH>
            <wp:positionV relativeFrom="paragraph">
              <wp:posOffset>156210</wp:posOffset>
            </wp:positionV>
            <wp:extent cx="1952625" cy="1857375"/>
            <wp:effectExtent l="0" t="0" r="9525" b="9525"/>
            <wp:wrapTight wrapText="bothSides">
              <wp:wrapPolygon edited="0">
                <wp:start x="0" y="0"/>
                <wp:lineTo x="0" y="21489"/>
                <wp:lineTo x="21495" y="21489"/>
                <wp:lineTo x="2149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2625" cy="1857375"/>
                    </a:xfrm>
                    <a:prstGeom prst="rect">
                      <a:avLst/>
                    </a:prstGeom>
                  </pic:spPr>
                </pic:pic>
              </a:graphicData>
            </a:graphic>
            <wp14:sizeRelH relativeFrom="page">
              <wp14:pctWidth>0</wp14:pctWidth>
            </wp14:sizeRelH>
            <wp14:sizeRelV relativeFrom="page">
              <wp14:pctHeight>0</wp14:pctHeight>
            </wp14:sizeRelV>
          </wp:anchor>
        </w:drawing>
      </w:r>
      <w:r w:rsidR="006A591C">
        <w:rPr>
          <w:noProof/>
          <w:lang w:val="nl-BE" w:eastAsia="nl-BE"/>
        </w:rPr>
        <w:drawing>
          <wp:inline distT="0" distB="0" distL="0" distR="0" wp14:anchorId="2F0F1DED" wp14:editId="71FBCDC2">
            <wp:extent cx="3000375" cy="1943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00375" cy="1943100"/>
                    </a:xfrm>
                    <a:prstGeom prst="rect">
                      <a:avLst/>
                    </a:prstGeom>
                  </pic:spPr>
                </pic:pic>
              </a:graphicData>
            </a:graphic>
          </wp:inline>
        </w:drawing>
      </w:r>
    </w:p>
    <w:p w14:paraId="2D7D0EC2" w14:textId="4BC9D836" w:rsidR="006A591C" w:rsidRDefault="2AB23AB3" w:rsidP="4C17FA99">
      <w:pPr>
        <w:pStyle w:val="Heading3"/>
      </w:pPr>
      <w:r w:rsidRPr="4C17FA99">
        <w:t>Circuit</w:t>
      </w:r>
    </w:p>
    <w:p w14:paraId="3AC8B5E6" w14:textId="2296AA4E" w:rsidR="006A591C" w:rsidRDefault="2AB23AB3" w:rsidP="4C17FA99">
      <w:r w:rsidRPr="4C17FA99">
        <w:t xml:space="preserve">We are going to “extend” the pins where our buttons are connected to (GPIO 16, 20, 21 and 26), to the BCD counter. </w:t>
      </w:r>
      <w:r w:rsidR="0A04AD4C" w:rsidRPr="4C17FA99">
        <w:t>The BCD counter has 4 wires, because we also need to connect to GND.</w:t>
      </w:r>
    </w:p>
    <w:p w14:paraId="423BDB48" w14:textId="273C5A02" w:rsidR="006A591C" w:rsidRDefault="0A04AD4C" w:rsidP="4C17FA99">
      <w:r w:rsidRPr="4C17FA99">
        <w:t>To be safe, we will add a safety resistor in series.</w:t>
      </w:r>
    </w:p>
    <w:p w14:paraId="1677FE94" w14:textId="2225AB67" w:rsidR="006A591C" w:rsidRDefault="0A04AD4C" w:rsidP="4C17FA99">
      <w:r w:rsidRPr="41CC6030">
        <w:t xml:space="preserve">I pre-made some </w:t>
      </w:r>
      <w:proofErr w:type="gramStart"/>
      <w:r w:rsidRPr="41CC6030">
        <w:t>cable</w:t>
      </w:r>
      <w:r w:rsidR="6A8855DE" w:rsidRPr="41CC6030">
        <w:t>s</w:t>
      </w:r>
      <w:proofErr w:type="gramEnd"/>
      <w:r w:rsidRPr="41CC6030">
        <w:t xml:space="preserve"> so they have a resistor. We will use that wire to connect to a GND pin, and another 4 wires from your kit to connect </w:t>
      </w:r>
      <w:r w:rsidR="1BB30A70" w:rsidRPr="41CC6030">
        <w:t>to the GPIOs mentioned above.</w:t>
      </w:r>
    </w:p>
    <w:p w14:paraId="0F27D73E" w14:textId="17D2A119" w:rsidR="006A591C" w:rsidRDefault="6543360A" w:rsidP="4C17FA99">
      <w:r w:rsidRPr="41CC6030">
        <w:t>The BCD wire</w:t>
      </w:r>
      <w:r w:rsidR="520C1D0F" w:rsidRPr="41CC6030">
        <w:t>s</w:t>
      </w:r>
      <w:r w:rsidRPr="41CC6030">
        <w:t xml:space="preserve"> are labeled (if you look closely)</w:t>
      </w:r>
      <w:r w:rsidR="00A410DE">
        <w:br/>
      </w:r>
      <w:r w:rsidR="432583C2" w:rsidRPr="41CC6030">
        <w:t>You’ll see 1,2,4,8 (bit values) and G (for ground)</w:t>
      </w:r>
      <w:r w:rsidR="0C508819" w:rsidRPr="41CC6030">
        <w:t xml:space="preserve"> The bits need to be connected to the GPIO pins (the act like buttons)</w:t>
      </w:r>
    </w:p>
    <w:p w14:paraId="359BA6A1" w14:textId="16A06D10" w:rsidR="006A591C" w:rsidRDefault="549A6363" w:rsidP="4C17FA99">
      <w:pPr>
        <w:jc w:val="both"/>
      </w:pPr>
      <w:r>
        <w:rPr>
          <w:noProof/>
        </w:rPr>
        <w:drawing>
          <wp:inline distT="0" distB="0" distL="0" distR="0" wp14:anchorId="3DC71414" wp14:editId="0F8F376F">
            <wp:extent cx="4774066" cy="4455795"/>
            <wp:effectExtent l="0" t="0" r="0" b="0"/>
            <wp:docPr id="1773111657" name="Picture 17731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774066" cy="4455795"/>
                    </a:xfrm>
                    <a:prstGeom prst="rect">
                      <a:avLst/>
                    </a:prstGeom>
                  </pic:spPr>
                </pic:pic>
              </a:graphicData>
            </a:graphic>
          </wp:inline>
        </w:drawing>
      </w:r>
    </w:p>
    <w:p w14:paraId="0B023417" w14:textId="64D70B4C" w:rsidR="006A591C" w:rsidRDefault="0CE8304D" w:rsidP="4C17FA99">
      <w:r>
        <w:lastRenderedPageBreak/>
        <w:t>Make sure to connect G</w:t>
      </w:r>
      <w:r w:rsidR="63A543D5">
        <w:t xml:space="preserve"> wire of BCD to GND</w:t>
      </w:r>
      <w:r w:rsidR="7F4B7DF7">
        <w:t>, with resistor wire</w:t>
      </w:r>
      <w:r>
        <w:rPr>
          <w:noProof/>
        </w:rPr>
        <w:drawing>
          <wp:inline distT="0" distB="0" distL="0" distR="0" wp14:anchorId="0BF1BB74" wp14:editId="355125F0">
            <wp:extent cx="4572000" cy="2162175"/>
            <wp:effectExtent l="0" t="0" r="0" b="0"/>
            <wp:docPr id="1659346659" name="Picture 165934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rot="10800000">
                      <a:off x="0" y="0"/>
                      <a:ext cx="4572000" cy="2162175"/>
                    </a:xfrm>
                    <a:prstGeom prst="rect">
                      <a:avLst/>
                    </a:prstGeom>
                  </pic:spPr>
                </pic:pic>
              </a:graphicData>
            </a:graphic>
          </wp:inline>
        </w:drawing>
      </w:r>
    </w:p>
    <w:p w14:paraId="2B7DD6D9" w14:textId="6ACAD2E7" w:rsidR="006A591C" w:rsidRDefault="006A591C" w:rsidP="4C17FA99"/>
    <w:p w14:paraId="584CB311" w14:textId="26D8BA69" w:rsidR="006A591C" w:rsidRDefault="316E3288" w:rsidP="4C17FA99">
      <w:r>
        <w:rPr>
          <w:noProof/>
        </w:rPr>
        <w:lastRenderedPageBreak/>
        <w:drawing>
          <wp:inline distT="0" distB="0" distL="0" distR="0" wp14:anchorId="65FB703E" wp14:editId="16A56988">
            <wp:extent cx="4572000" cy="2828925"/>
            <wp:effectExtent l="0" t="871538" r="0" b="871538"/>
            <wp:docPr id="1582418021" name="Picture 158241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rot="16200000">
                      <a:off x="0" y="0"/>
                      <a:ext cx="4572000" cy="2828925"/>
                    </a:xfrm>
                    <a:prstGeom prst="rect">
                      <a:avLst/>
                    </a:prstGeom>
                  </pic:spPr>
                </pic:pic>
              </a:graphicData>
            </a:graphic>
          </wp:inline>
        </w:drawing>
      </w:r>
    </w:p>
    <w:p w14:paraId="0BD48365" w14:textId="77777777" w:rsidR="00B15316" w:rsidRDefault="00B15316" w:rsidP="4C17FA99"/>
    <w:p w14:paraId="6C019DB2" w14:textId="3ABEF5F8" w:rsidR="38239B73" w:rsidRDefault="38239B73" w:rsidP="38239B73"/>
    <w:p w14:paraId="4FB5AE94" w14:textId="16AFBE58" w:rsidR="38239B73" w:rsidRDefault="38239B73">
      <w:r>
        <w:br w:type="page"/>
      </w:r>
    </w:p>
    <w:p w14:paraId="0EA1B207" w14:textId="638E8447" w:rsidR="184D1656" w:rsidRDefault="184D1656" w:rsidP="38239B73">
      <w:r w:rsidRPr="38239B73">
        <w:lastRenderedPageBreak/>
        <w:t>You can create a similar assignment with a dip switch</w:t>
      </w:r>
    </w:p>
    <w:p w14:paraId="1489994B" w14:textId="06ED2C8D" w:rsidR="353B0718" w:rsidRDefault="353B0718" w:rsidP="38239B73">
      <w:r w:rsidRPr="38239B73">
        <w:t xml:space="preserve">Too bad we can’t use the dip switches on our board </w:t>
      </w:r>
      <w:r w:rsidR="00F2768C" w:rsidRPr="38239B73">
        <w:t>because</w:t>
      </w:r>
      <w:r w:rsidRPr="38239B73">
        <w:t xml:space="preserve"> we can’t control what the pins connect to</w:t>
      </w:r>
    </w:p>
    <w:p w14:paraId="3541A0C6" w14:textId="1C19369E" w:rsidR="38239B73" w:rsidRDefault="38239B73" w:rsidP="38239B73"/>
    <w:p w14:paraId="425AF51B" w14:textId="5658A1E9" w:rsidR="38239B73" w:rsidRDefault="38239B73" w:rsidP="38239B73"/>
    <w:p w14:paraId="0EA94BC9" w14:textId="77777777" w:rsidR="00D138F7" w:rsidRDefault="00D138F7" w:rsidP="4C17FA99"/>
    <w:p w14:paraId="5DDBFCAB" w14:textId="14E43D95" w:rsidR="00B15316" w:rsidRDefault="00DC02F4" w:rsidP="4C17FA99">
      <w:r w:rsidRPr="00DC02F4">
        <w:rPr>
          <w:noProof/>
        </w:rPr>
        <w:drawing>
          <wp:anchor distT="0" distB="0" distL="114300" distR="114300" simplePos="0" relativeHeight="251658247" behindDoc="1" locked="0" layoutInCell="1" allowOverlap="1" wp14:anchorId="2159223D" wp14:editId="5B5B8BC6">
            <wp:simplePos x="0" y="0"/>
            <wp:positionH relativeFrom="column">
              <wp:posOffset>3200169</wp:posOffset>
            </wp:positionH>
            <wp:positionV relativeFrom="paragraph">
              <wp:posOffset>-378922</wp:posOffset>
            </wp:positionV>
            <wp:extent cx="2195946" cy="2182849"/>
            <wp:effectExtent l="0" t="0" r="0" b="8255"/>
            <wp:wrapNone/>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95946" cy="2182849"/>
                    </a:xfrm>
                    <a:prstGeom prst="rect">
                      <a:avLst/>
                    </a:prstGeom>
                  </pic:spPr>
                </pic:pic>
              </a:graphicData>
            </a:graphic>
            <wp14:sizeRelH relativeFrom="margin">
              <wp14:pctWidth>0</wp14:pctWidth>
            </wp14:sizeRelH>
            <wp14:sizeRelV relativeFrom="margin">
              <wp14:pctHeight>0</wp14:pctHeight>
            </wp14:sizeRelV>
          </wp:anchor>
        </w:drawing>
      </w:r>
      <w:r w:rsidR="6C95BCE4" w:rsidRPr="4C17FA99">
        <w:t xml:space="preserve"> </w:t>
      </w:r>
      <w:r w:rsidR="00473FEE">
        <w:rPr>
          <w:noProof/>
        </w:rPr>
        <w:drawing>
          <wp:inline distT="0" distB="0" distL="0" distR="0" wp14:anchorId="131B30FB" wp14:editId="6B55F4C0">
            <wp:extent cx="2014971" cy="1453222"/>
            <wp:effectExtent l="0" t="0" r="0" b="8890"/>
            <wp:docPr id="457118554"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pic:cNvPicPr/>
                  </pic:nvPicPr>
                  <pic:blipFill>
                    <a:blip r:embed="rId36">
                      <a:extLst>
                        <a:ext uri="{28A0092B-C50C-407E-A947-70E740481C1C}">
                          <a14:useLocalDpi xmlns:a14="http://schemas.microsoft.com/office/drawing/2010/main" val="0"/>
                        </a:ext>
                      </a:extLst>
                    </a:blip>
                    <a:stretch>
                      <a:fillRect/>
                    </a:stretch>
                  </pic:blipFill>
                  <pic:spPr>
                    <a:xfrm>
                      <a:off x="0" y="0"/>
                      <a:ext cx="2014971" cy="1453222"/>
                    </a:xfrm>
                    <a:prstGeom prst="rect">
                      <a:avLst/>
                    </a:prstGeom>
                  </pic:spPr>
                </pic:pic>
              </a:graphicData>
            </a:graphic>
          </wp:inline>
        </w:drawing>
      </w:r>
    </w:p>
    <w:p w14:paraId="51F6076A" w14:textId="77777777" w:rsidR="00DC02F4" w:rsidRDefault="00DC02F4" w:rsidP="4C17FA99"/>
    <w:p w14:paraId="5BE4B650" w14:textId="0019DAC3" w:rsidR="009F115B" w:rsidRDefault="66D4F5C1" w:rsidP="38239B73">
      <w:r w:rsidRPr="38239B73">
        <w:t xml:space="preserve">Here you have </w:t>
      </w:r>
      <w:proofErr w:type="gramStart"/>
      <w:r w:rsidRPr="38239B73">
        <w:t>a number of</w:t>
      </w:r>
      <w:proofErr w:type="gramEnd"/>
      <w:r w:rsidRPr="38239B73">
        <w:t xml:space="preserve"> switches where switch 1 is bit 0, switch 2 is bit 1, etc.</w:t>
      </w:r>
    </w:p>
    <w:p w14:paraId="5D27FA96" w14:textId="0379753A" w:rsidR="66D4F5C1" w:rsidRDefault="66D4F5C1" w:rsidP="38239B73">
      <w:proofErr w:type="gramStart"/>
      <w:r w:rsidRPr="38239B73">
        <w:t>So</w:t>
      </w:r>
      <w:proofErr w:type="gramEnd"/>
      <w:r w:rsidRPr="38239B73">
        <w:t xml:space="preserve"> the following combination (see photo below)</w:t>
      </w:r>
    </w:p>
    <w:p w14:paraId="62015E2C" w14:textId="47DD392F" w:rsidR="00A06D02" w:rsidRDefault="44CEDD91" w:rsidP="4C17FA99">
      <w:r>
        <w:rPr>
          <w:noProof/>
        </w:rPr>
        <w:drawing>
          <wp:inline distT="0" distB="0" distL="0" distR="0" wp14:anchorId="0CE7A1A2" wp14:editId="52B80642">
            <wp:extent cx="1898939" cy="1624393"/>
            <wp:effectExtent l="0" t="0" r="0" b="4445"/>
            <wp:docPr id="144074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ic:nvPicPr>
                  <pic:blipFill>
                    <a:blip r:embed="rId37">
                      <a:extLst>
                        <a:ext uri="{28A0092B-C50C-407E-A947-70E740481C1C}">
                          <a14:useLocalDpi xmlns:a14="http://schemas.microsoft.com/office/drawing/2010/main" val="0"/>
                        </a:ext>
                      </a:extLst>
                    </a:blip>
                    <a:stretch>
                      <a:fillRect/>
                    </a:stretch>
                  </pic:blipFill>
                  <pic:spPr>
                    <a:xfrm>
                      <a:off x="0" y="0"/>
                      <a:ext cx="1898939" cy="1624393"/>
                    </a:xfrm>
                    <a:prstGeom prst="rect">
                      <a:avLst/>
                    </a:prstGeom>
                  </pic:spPr>
                </pic:pic>
              </a:graphicData>
            </a:graphic>
          </wp:inline>
        </w:drawing>
      </w:r>
    </w:p>
    <w:p w14:paraId="7FFF9155" w14:textId="288E68FA" w:rsidR="009F115B" w:rsidRDefault="72AFC61E" w:rsidP="38239B73">
      <w:r w:rsidRPr="38239B73">
        <w:t>Gives as value</w:t>
      </w:r>
    </w:p>
    <w:p w14:paraId="469B0AC1" w14:textId="2300691D" w:rsidR="009F115B" w:rsidRDefault="72AFC61E" w:rsidP="38239B73">
      <w:r w:rsidRPr="38239B73">
        <w:t xml:space="preserve"> </w:t>
      </w:r>
    </w:p>
    <w:p w14:paraId="2EBEC9C9" w14:textId="3EBBB34E" w:rsidR="009F115B" w:rsidRDefault="72AFC61E" w:rsidP="38239B73">
      <w:r w:rsidRPr="38239B73">
        <w:t>0 x 1</w:t>
      </w:r>
    </w:p>
    <w:p w14:paraId="1257D891" w14:textId="1D5A816D" w:rsidR="009F115B" w:rsidRDefault="72AFC61E" w:rsidP="38239B73">
      <w:r w:rsidRPr="38239B73">
        <w:t>1 x 2</w:t>
      </w:r>
    </w:p>
    <w:p w14:paraId="6DA7E0D5" w14:textId="022A074E" w:rsidR="009F115B" w:rsidRDefault="72AFC61E" w:rsidP="38239B73">
      <w:r w:rsidRPr="38239B73">
        <w:t>0 x 4</w:t>
      </w:r>
    </w:p>
    <w:p w14:paraId="14AFE6A2" w14:textId="6670B4B1" w:rsidR="009F115B" w:rsidRDefault="72AFC61E" w:rsidP="38239B73">
      <w:r w:rsidRPr="38239B73">
        <w:t>1 x 8</w:t>
      </w:r>
    </w:p>
    <w:p w14:paraId="798F1732" w14:textId="70D2F3A0" w:rsidR="009F115B" w:rsidRDefault="72AFC61E" w:rsidP="38239B73">
      <w:r w:rsidRPr="38239B73">
        <w:t>0 x 16</w:t>
      </w:r>
    </w:p>
    <w:p w14:paraId="60A6DE3F" w14:textId="25D58CE6" w:rsidR="009F115B" w:rsidRDefault="72AFC61E" w:rsidP="38239B73">
      <w:r w:rsidRPr="38239B73">
        <w:t>1 x 32</w:t>
      </w:r>
    </w:p>
    <w:p w14:paraId="787B26BA" w14:textId="08023D3E" w:rsidR="009F115B" w:rsidRDefault="72AFC61E" w:rsidP="38239B73">
      <w:r w:rsidRPr="38239B73">
        <w:t>0 x 64</w:t>
      </w:r>
    </w:p>
    <w:p w14:paraId="0F664466" w14:textId="0DDAB25D" w:rsidR="009F115B" w:rsidRDefault="72AFC61E" w:rsidP="38239B73">
      <w:r w:rsidRPr="38239B73">
        <w:t>1 x 128</w:t>
      </w:r>
    </w:p>
    <w:p w14:paraId="48C01EFA" w14:textId="04EEE6F2" w:rsidR="009F115B" w:rsidRDefault="72AFC61E" w:rsidP="38239B73">
      <w:r w:rsidRPr="38239B73">
        <w:t xml:space="preserve"> </w:t>
      </w:r>
    </w:p>
    <w:p w14:paraId="2B89FE78" w14:textId="3B8FDB17" w:rsidR="009F115B" w:rsidRDefault="72AFC61E" w:rsidP="38239B73">
      <w:r w:rsidRPr="38239B73">
        <w:t xml:space="preserve">Total: 170 </w:t>
      </w:r>
      <w:proofErr w:type="gramStart"/>
      <w:r w:rsidRPr="38239B73">
        <w:t>decimal</w:t>
      </w:r>
      <w:proofErr w:type="gramEnd"/>
      <w:r w:rsidRPr="38239B73">
        <w:t>.</w:t>
      </w:r>
    </w:p>
    <w:p w14:paraId="4AE5E7F7" w14:textId="4FB06CBA" w:rsidR="00F72B6D" w:rsidRDefault="0B001468" w:rsidP="4C17FA99">
      <w:r w:rsidRPr="41CC6030">
        <w:t xml:space="preserve"> </w:t>
      </w:r>
    </w:p>
    <w:p w14:paraId="7A77D8FE" w14:textId="0601AAF8" w:rsidR="2D3AD92B" w:rsidRDefault="69DBB58C" w:rsidP="4C17FA99">
      <w:pPr>
        <w:pStyle w:val="Heading3"/>
      </w:pPr>
      <w:r w:rsidRPr="1978A4E9">
        <w:lastRenderedPageBreak/>
        <w:t xml:space="preserve">Assignment </w:t>
      </w:r>
      <w:r w:rsidR="4FCAAF84" w:rsidRPr="1978A4E9">
        <w:t>1 (</w:t>
      </w:r>
      <w:r w:rsidR="415A59C2" w:rsidRPr="1978A4E9">
        <w:t>BCD polling class demo)</w:t>
      </w:r>
    </w:p>
    <w:p w14:paraId="215DC644" w14:textId="10BBBD2D" w:rsidR="00E8136C" w:rsidRDefault="7D4FE218" w:rsidP="1978A4E9">
      <w:pPr>
        <w:spacing w:after="0"/>
      </w:pPr>
      <w:r w:rsidRPr="1978A4E9">
        <w:t xml:space="preserve">Construct the circuit, configure the input pins as pull-up, and read the BCD (Binary Coded Decimal) code from the counter. Convert the BCD code into its corresponding decimal number using BIT OPERATIONS. </w:t>
      </w:r>
    </w:p>
    <w:p w14:paraId="6CBE3816" w14:textId="53111B25" w:rsidR="00E8136C" w:rsidRDefault="7D4FE218" w:rsidP="1978A4E9">
      <w:pPr>
        <w:spacing w:after="0"/>
      </w:pPr>
      <w:r w:rsidRPr="1978A4E9">
        <w:t xml:space="preserve"> </w:t>
      </w:r>
    </w:p>
    <w:p w14:paraId="0CE7C208" w14:textId="314F9339" w:rsidR="00E8136C" w:rsidRDefault="7D4FE218" w:rsidP="1978A4E9">
      <w:pPr>
        <w:spacing w:after="0"/>
      </w:pPr>
      <w:r w:rsidRPr="1978A4E9">
        <w:t xml:space="preserve">  </w:t>
      </w:r>
    </w:p>
    <w:p w14:paraId="46ED948C" w14:textId="0A725E46" w:rsidR="00E8136C" w:rsidRDefault="7D4FE218" w:rsidP="1978A4E9">
      <w:pPr>
        <w:spacing w:after="0"/>
      </w:pPr>
      <w:r w:rsidRPr="1978A4E9">
        <w:t xml:space="preserve"> </w:t>
      </w:r>
    </w:p>
    <w:p w14:paraId="6D94E164" w14:textId="3E30A951" w:rsidR="00E8136C" w:rsidRDefault="7D4FE218" w:rsidP="1978A4E9">
      <w:pPr>
        <w:pStyle w:val="ListParagraph"/>
        <w:numPr>
          <w:ilvl w:val="0"/>
          <w:numId w:val="1"/>
        </w:numPr>
        <w:spacing w:after="0"/>
      </w:pPr>
      <w:r w:rsidRPr="1978A4E9">
        <w:t xml:space="preserve">Configure 4 inputs as pull-up. Utilize a list.  </w:t>
      </w:r>
    </w:p>
    <w:p w14:paraId="000E199D" w14:textId="323C5C4C" w:rsidR="00E8136C" w:rsidRDefault="7D4FE218" w:rsidP="1978A4E9">
      <w:pPr>
        <w:pStyle w:val="ListParagraph"/>
        <w:numPr>
          <w:ilvl w:val="0"/>
          <w:numId w:val="1"/>
        </w:numPr>
        <w:spacing w:after="0"/>
      </w:pPr>
      <w:r w:rsidRPr="1978A4E9">
        <w:t xml:space="preserve">In the loop: read each input individually and </w:t>
      </w:r>
      <w:r w:rsidRPr="1978A4E9">
        <w:rPr>
          <w:b/>
          <w:bCs/>
        </w:rPr>
        <w:t xml:space="preserve">invert </w:t>
      </w:r>
      <w:r w:rsidRPr="1978A4E9">
        <w:t xml:space="preserve">the bit. Print each bit separately in the console. </w:t>
      </w:r>
    </w:p>
    <w:p w14:paraId="06CDEF8A" w14:textId="0409357A" w:rsidR="00E8136C" w:rsidRDefault="7D4FE218" w:rsidP="1978A4E9">
      <w:pPr>
        <w:pStyle w:val="ListParagraph"/>
        <w:numPr>
          <w:ilvl w:val="0"/>
          <w:numId w:val="1"/>
        </w:numPr>
        <w:spacing w:after="0"/>
      </w:pPr>
      <w:r w:rsidRPr="1978A4E9">
        <w:t xml:space="preserve">Combine the 4 obtained bits into one nibble (using 4 if statements). </w:t>
      </w:r>
    </w:p>
    <w:p w14:paraId="3983E19C" w14:textId="13C1C941" w:rsidR="00E8136C" w:rsidRDefault="7D4FE218" w:rsidP="1978A4E9">
      <w:pPr>
        <w:pStyle w:val="ListParagraph"/>
        <w:numPr>
          <w:ilvl w:val="0"/>
          <w:numId w:val="1"/>
        </w:numPr>
        <w:spacing w:after="0"/>
      </w:pPr>
      <w:r w:rsidRPr="1978A4E9">
        <w:t xml:space="preserve">Use a loop structure to replace the 4 if structures. </w:t>
      </w:r>
    </w:p>
    <w:p w14:paraId="0FA5445D" w14:textId="75DA25A4" w:rsidR="00E8136C" w:rsidRDefault="7D4FE218" w:rsidP="1978A4E9">
      <w:pPr>
        <w:spacing w:after="0"/>
      </w:pPr>
      <w:r w:rsidRPr="1978A4E9">
        <w:t xml:space="preserve"> </w:t>
      </w:r>
    </w:p>
    <w:p w14:paraId="423051A6" w14:textId="031D942E" w:rsidR="00E8136C" w:rsidRDefault="7D4FE218" w:rsidP="1978A4E9">
      <w:pPr>
        <w:spacing w:after="0"/>
      </w:pPr>
      <w:r w:rsidRPr="1978A4E9">
        <w:t xml:space="preserve">  </w:t>
      </w:r>
    </w:p>
    <w:p w14:paraId="07561D18" w14:textId="33A89877" w:rsidR="00E8136C" w:rsidRDefault="7D4FE218" w:rsidP="1978A4E9">
      <w:pPr>
        <w:spacing w:after="0"/>
      </w:pPr>
      <w:r w:rsidRPr="1978A4E9">
        <w:t xml:space="preserve"> </w:t>
      </w:r>
    </w:p>
    <w:p w14:paraId="72D9410E" w14:textId="17139675" w:rsidR="00E8136C" w:rsidRDefault="7D4FE218" w:rsidP="1978A4E9">
      <w:pPr>
        <w:spacing w:after="0"/>
      </w:pPr>
      <w:r w:rsidRPr="1978A4E9">
        <w:t xml:space="preserve">Expanded Instructions: </w:t>
      </w:r>
    </w:p>
    <w:p w14:paraId="26178DAA" w14:textId="37306E8C" w:rsidR="00E8136C" w:rsidRDefault="7D4FE218" w:rsidP="1978A4E9">
      <w:pPr>
        <w:spacing w:after="0"/>
      </w:pPr>
      <w:r w:rsidRPr="1978A4E9">
        <w:t xml:space="preserve"> </w:t>
      </w:r>
    </w:p>
    <w:p w14:paraId="26DFAEA8" w14:textId="0D85A876" w:rsidR="00E8136C" w:rsidRDefault="7D4FE218" w:rsidP="1978A4E9">
      <w:pPr>
        <w:pStyle w:val="ListParagraph"/>
        <w:numPr>
          <w:ilvl w:val="0"/>
          <w:numId w:val="2"/>
        </w:numPr>
        <w:spacing w:after="0"/>
      </w:pPr>
      <w:r w:rsidRPr="1978A4E9">
        <w:t xml:space="preserve">Circuit Setup: Start by constructing your circuit. Ensure that your input pins are correctly connected to the BCD counter and configured as pull-up inputs. This configuration is crucial for accurately reading the signals from the BCD counter. </w:t>
      </w:r>
    </w:p>
    <w:p w14:paraId="488E2B47" w14:textId="32CF46CB" w:rsidR="00E8136C" w:rsidRDefault="7D4FE218" w:rsidP="1978A4E9">
      <w:pPr>
        <w:pStyle w:val="ListParagraph"/>
        <w:numPr>
          <w:ilvl w:val="0"/>
          <w:numId w:val="2"/>
        </w:numPr>
        <w:spacing w:after="0"/>
      </w:pPr>
      <w:r w:rsidRPr="1978A4E9">
        <w:t xml:space="preserve">Input Configuration: In your code, configure 4 GPIO pins as input with pull-up resistors. This step is necessary to ensure the pins are ready to read the high (1) or low (0) state effectively. Utilizing a pull-up resistor configures the pin to default to a high state, ensuring a more stable reading when the pin is not actively driven low. </w:t>
      </w:r>
    </w:p>
    <w:p w14:paraId="05BB9B60" w14:textId="6FEB4E63" w:rsidR="00E8136C" w:rsidRDefault="7D4FE218" w:rsidP="1978A4E9">
      <w:pPr>
        <w:pStyle w:val="ListParagraph"/>
        <w:numPr>
          <w:ilvl w:val="0"/>
          <w:numId w:val="2"/>
        </w:numPr>
        <w:spacing w:after="0"/>
      </w:pPr>
      <w:r w:rsidRPr="1978A4E9">
        <w:t xml:space="preserve">Reading Inputs and Inversion: Create a loop to iterate through your 4 input pins. For each pin, read its state (high or low) and then invert this state. This inversion is a common step when dealing with certain types of switches or logic where the active state is low rather than high. After inverting, print the state of each bit to the console for verification. This process not only helps </w:t>
      </w:r>
      <w:proofErr w:type="gramStart"/>
      <w:r w:rsidRPr="1978A4E9">
        <w:t>in</w:t>
      </w:r>
      <w:proofErr w:type="gramEnd"/>
      <w:r w:rsidRPr="1978A4E9">
        <w:t xml:space="preserve"> debugging but also ensures you're correctly reading and interpreting the signals. </w:t>
      </w:r>
    </w:p>
    <w:p w14:paraId="1CE89CE3" w14:textId="5C4E8E51" w:rsidR="00E8136C" w:rsidRDefault="7D4FE218" w:rsidP="1978A4E9">
      <w:pPr>
        <w:pStyle w:val="ListParagraph"/>
        <w:numPr>
          <w:ilvl w:val="0"/>
          <w:numId w:val="2"/>
        </w:numPr>
        <w:spacing w:after="0"/>
      </w:pPr>
      <w:r w:rsidRPr="1978A4E9">
        <w:t xml:space="preserve">Combining Bits into a Nibble: After reading and inverting the individual bits, you need to combine them into a single 4-bit nibble. This step is typically done using bitwise operations. You might initially think of using four if statements to individually check each bit's state and then combine them into a nibble. However, this method, while straightforward, is not the most efficient. </w:t>
      </w:r>
    </w:p>
    <w:p w14:paraId="496155E7" w14:textId="3D12BDC2" w:rsidR="00E8136C" w:rsidRDefault="7D4FE218" w:rsidP="1978A4E9">
      <w:pPr>
        <w:pStyle w:val="ListParagraph"/>
        <w:numPr>
          <w:ilvl w:val="0"/>
          <w:numId w:val="2"/>
        </w:numPr>
        <w:spacing w:after="0"/>
      </w:pPr>
      <w:r w:rsidRPr="1978A4E9">
        <w:t xml:space="preserve">Loop Structure for Efficiency: To improve efficiency and reduce redundancy, replace the four if statements with a loop structure. This loop should iterate through each input bit, read and invert its state, and then use bitwise operations to combine these bits into a single nibble. This approach not only streamlines your code but also makes it more adaptable to changes, such as reading from more or fewer bits. </w:t>
      </w:r>
    </w:p>
    <w:p w14:paraId="5148D404" w14:textId="48668FA7" w:rsidR="00E8136C" w:rsidRDefault="7D4FE218" w:rsidP="1978A4E9">
      <w:pPr>
        <w:pStyle w:val="ListParagraph"/>
        <w:numPr>
          <w:ilvl w:val="0"/>
          <w:numId w:val="2"/>
        </w:numPr>
        <w:spacing w:after="0"/>
      </w:pPr>
      <w:r w:rsidRPr="1978A4E9">
        <w:t>Calculating the Decimal Value: Once you have your 4-bit nibble, the final step is to convert this BCD representation into its decimal equivalent. BCD encoding represents each decimal digit with its binary equivalent in a separate nibble. Therefore, your 4-bit nibble directly corresponds to a decimal digit between 0 and 9. The calculation is straightforward since the binary to decimal conversion in this case does not require any additional steps due to the BCD's direct representation nature.</w:t>
      </w:r>
    </w:p>
    <w:p w14:paraId="6F853F9F" w14:textId="77777777" w:rsidR="00E8136C" w:rsidRPr="0002516E" w:rsidRDefault="00E8136C" w:rsidP="4C17FA99"/>
    <w:p w14:paraId="712FBEB5" w14:textId="06D3F12F" w:rsidR="6FE2CB7A" w:rsidRDefault="6FE2CB7A" w:rsidP="1978A4E9">
      <w:r w:rsidRPr="1978A4E9">
        <w:rPr>
          <w:b/>
          <w:bCs/>
        </w:rPr>
        <w:t>EXTRA:</w:t>
      </w:r>
      <w:r w:rsidRPr="1978A4E9">
        <w:t xml:space="preserve"> Only print the value to the console whenever it changes</w:t>
      </w:r>
    </w:p>
    <w:p w14:paraId="43268783" w14:textId="57E4DA66" w:rsidR="1978A4E9" w:rsidRDefault="1978A4E9" w:rsidP="1978A4E9"/>
    <w:p w14:paraId="1A6E5707" w14:textId="77777777" w:rsidR="0016059F" w:rsidRDefault="0016059F" w:rsidP="1978A4E9"/>
    <w:p w14:paraId="1D01771B" w14:textId="13EA69FF" w:rsidR="0016059F" w:rsidRPr="0016059F" w:rsidRDefault="0016059F" w:rsidP="0016059F">
      <w:pPr>
        <w:rPr>
          <w:b/>
          <w:bCs/>
        </w:rPr>
      </w:pPr>
      <w:r w:rsidRPr="0016059F">
        <w:rPr>
          <w:b/>
          <w:bCs/>
        </w:rPr>
        <w:t xml:space="preserve">** </w:t>
      </w:r>
      <w:proofErr w:type="spellStart"/>
      <w:r w:rsidRPr="0016059F">
        <w:rPr>
          <w:b/>
          <w:bCs/>
        </w:rPr>
        <w:t>Intellisense</w:t>
      </w:r>
      <w:proofErr w:type="spellEnd"/>
      <w:r w:rsidRPr="0016059F">
        <w:rPr>
          <w:b/>
          <w:bCs/>
        </w:rPr>
        <w:t xml:space="preserve"> / code suggestions work if you downgrade the </w:t>
      </w:r>
      <w:proofErr w:type="spellStart"/>
      <w:r w:rsidRPr="0016059F">
        <w:rPr>
          <w:b/>
          <w:bCs/>
        </w:rPr>
        <w:t>VSCode</w:t>
      </w:r>
      <w:proofErr w:type="spellEnd"/>
      <w:r w:rsidRPr="0016059F">
        <w:rPr>
          <w:b/>
          <w:bCs/>
        </w:rPr>
        <w:t xml:space="preserve"> </w:t>
      </w:r>
      <w:proofErr w:type="spellStart"/>
      <w:r w:rsidRPr="0016059F">
        <w:rPr>
          <w:b/>
          <w:bCs/>
        </w:rPr>
        <w:t>pylance</w:t>
      </w:r>
      <w:proofErr w:type="spellEnd"/>
      <w:r w:rsidRPr="0016059F">
        <w:rPr>
          <w:b/>
          <w:bCs/>
        </w:rPr>
        <w:t xml:space="preserve"> and python extensions to the latest version of 2025 **</w:t>
      </w:r>
    </w:p>
    <w:p w14:paraId="35B719ED" w14:textId="266F1167" w:rsidR="1978A4E9" w:rsidRDefault="1978A4E9">
      <w:r>
        <w:br w:type="page"/>
      </w:r>
    </w:p>
    <w:p w14:paraId="18DDDE93" w14:textId="7895A202" w:rsidR="006A591C" w:rsidRPr="00FD3E52" w:rsidRDefault="0B73F564" w:rsidP="4C17FA99">
      <w:pPr>
        <w:pStyle w:val="Heading2"/>
      </w:pPr>
      <w:r w:rsidRPr="4C17FA99">
        <w:lastRenderedPageBreak/>
        <w:t>Interrupts and edge detection</w:t>
      </w:r>
    </w:p>
    <w:p w14:paraId="521CA247" w14:textId="77777777" w:rsidR="00FD3E52" w:rsidRPr="00FD3E52" w:rsidRDefault="0B73F564" w:rsidP="4C17FA99">
      <w:pPr>
        <w:pStyle w:val="Heading3"/>
      </w:pPr>
      <w:r w:rsidRPr="4C17FA99">
        <w:t>Polling</w:t>
      </w:r>
    </w:p>
    <w:p w14:paraId="2F8A58E8" w14:textId="446F3E91" w:rsidR="00FD3E52" w:rsidRPr="00FD3E52" w:rsidRDefault="7E995872" w:rsidP="4C17FA99">
      <w:pPr>
        <w:pStyle w:val="NormalWeb"/>
        <w:spacing w:beforeAutospacing="0" w:after="0" w:afterAutospacing="0"/>
        <w:rPr>
          <w:rFonts w:ascii="Segoe UI" w:hAnsi="Segoe UI" w:cs="Segoe UI"/>
          <w:color w:val="6A737D"/>
          <w:sz w:val="20"/>
          <w:szCs w:val="20"/>
        </w:rPr>
      </w:pPr>
      <w:r w:rsidRPr="4C17FA99">
        <w:rPr>
          <w:rFonts w:ascii="Ubuntu" w:eastAsiaTheme="minorEastAsia" w:hAnsi="Ubuntu" w:cstheme="minorBidi"/>
          <w:sz w:val="20"/>
          <w:szCs w:val="20"/>
        </w:rPr>
        <w:t>See also:</w:t>
      </w:r>
      <w:r w:rsidR="0B73F564" w:rsidRPr="4C17FA99">
        <w:rPr>
          <w:rFonts w:ascii="Segoe UI" w:hAnsi="Segoe UI" w:cs="Segoe UI"/>
          <w:color w:val="6A737D"/>
        </w:rPr>
        <w:t> </w:t>
      </w:r>
      <w:hyperlink r:id="rId38">
        <w:r w:rsidR="0B73F564" w:rsidRPr="4C17FA99">
          <w:rPr>
            <w:rStyle w:val="Hyperlink"/>
            <w:rFonts w:ascii="Segoe UI" w:hAnsi="Segoe UI" w:cs="Segoe UI"/>
            <w:color w:val="0366D6"/>
            <w:sz w:val="20"/>
            <w:szCs w:val="20"/>
          </w:rPr>
          <w:t>https://sourceforge.net/p/raspberry-gpio-python/wiki/Inputs/</w:t>
        </w:r>
      </w:hyperlink>
    </w:p>
    <w:p w14:paraId="1FF805E4" w14:textId="77777777" w:rsidR="00FD3E52" w:rsidRPr="0062107B" w:rsidRDefault="00FD3E52" w:rsidP="4C17FA99">
      <w:pPr>
        <w:pStyle w:val="NormalWeb"/>
        <w:spacing w:beforeAutospacing="0" w:after="240" w:afterAutospacing="0"/>
        <w:rPr>
          <w:rFonts w:ascii="Ubuntu" w:eastAsiaTheme="minorEastAsia" w:hAnsi="Ubuntu" w:cstheme="minorBidi"/>
          <w:sz w:val="20"/>
          <w:szCs w:val="20"/>
        </w:rPr>
      </w:pPr>
    </w:p>
    <w:p w14:paraId="27E64820" w14:textId="10DEE35B" w:rsidR="628C8EA9" w:rsidRDefault="628C8EA9"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Last </w:t>
      </w:r>
      <w:proofErr w:type="gramStart"/>
      <w:r w:rsidRPr="4C17FA99">
        <w:rPr>
          <w:rFonts w:ascii="Ubuntu" w:eastAsiaTheme="minorEastAsia" w:hAnsi="Ubuntu" w:cstheme="minorBidi"/>
          <w:sz w:val="20"/>
          <w:szCs w:val="20"/>
        </w:rPr>
        <w:t>weeks</w:t>
      </w:r>
      <w:proofErr w:type="gramEnd"/>
      <w:r w:rsidRPr="4C17FA99">
        <w:rPr>
          <w:rFonts w:ascii="Ubuntu" w:eastAsiaTheme="minorEastAsia" w:hAnsi="Ubuntu" w:cstheme="minorBidi"/>
          <w:sz w:val="20"/>
          <w:szCs w:val="20"/>
        </w:rPr>
        <w:t xml:space="preserve">, we explored how to read a button. </w:t>
      </w:r>
    </w:p>
    <w:p w14:paraId="617D09A0" w14:textId="77777777" w:rsidR="00FD3E52" w:rsidRPr="0062107B" w:rsidRDefault="00FD3E52" w:rsidP="4C17FA99">
      <w:pPr>
        <w:pStyle w:val="HTMLPreformatted"/>
        <w:shd w:val="clear" w:color="auto" w:fill="F6F8FA"/>
        <w:rPr>
          <w:rFonts w:ascii="Consolas" w:hAnsi="Consolas"/>
          <w:color w:val="24292E"/>
        </w:rPr>
      </w:pPr>
    </w:p>
    <w:p w14:paraId="79B07F63" w14:textId="3B83E10F" w:rsidR="00FD3E52" w:rsidRDefault="0B73F564" w:rsidP="4C17FA99">
      <w:pPr>
        <w:pStyle w:val="HTMLPreformatted"/>
        <w:shd w:val="clear" w:color="auto" w:fill="F6F8FA"/>
        <w:rPr>
          <w:rFonts w:ascii="Consolas" w:hAnsi="Consolas"/>
          <w:color w:val="24292E"/>
        </w:rPr>
      </w:pPr>
      <w:proofErr w:type="spellStart"/>
      <w:r w:rsidRPr="4C17FA99">
        <w:rPr>
          <w:rFonts w:ascii="Consolas" w:hAnsi="Consolas"/>
          <w:color w:val="24292E"/>
        </w:rPr>
        <w:t>btn</w:t>
      </w:r>
      <w:proofErr w:type="spellEnd"/>
      <w:r w:rsidRPr="4C17FA99">
        <w:rPr>
          <w:rFonts w:ascii="Consolas" w:hAnsi="Consolas"/>
          <w:color w:val="24292E"/>
        </w:rPr>
        <w:t xml:space="preserve"> </w:t>
      </w:r>
      <w:r w:rsidRPr="4C17FA99">
        <w:rPr>
          <w:rStyle w:val="pl-k"/>
          <w:rFonts w:ascii="Consolas" w:hAnsi="Consolas"/>
          <w:color w:val="D73A49"/>
        </w:rPr>
        <w:t>=</w:t>
      </w:r>
      <w:r w:rsidRPr="4C17FA99">
        <w:rPr>
          <w:rFonts w:ascii="Consolas" w:hAnsi="Consolas"/>
          <w:color w:val="24292E"/>
        </w:rPr>
        <w:t xml:space="preserve"> </w:t>
      </w:r>
      <w:r w:rsidRPr="4C17FA99">
        <w:rPr>
          <w:rStyle w:val="pl-c1"/>
          <w:rFonts w:ascii="Consolas" w:hAnsi="Consolas"/>
          <w:color w:val="005CC5"/>
        </w:rPr>
        <w:t>2</w:t>
      </w:r>
      <w:r w:rsidR="2CF08DB6" w:rsidRPr="4C17FA99">
        <w:rPr>
          <w:rStyle w:val="pl-c1"/>
          <w:rFonts w:ascii="Consolas" w:hAnsi="Consolas"/>
          <w:color w:val="005CC5"/>
        </w:rPr>
        <w:t>0</w:t>
      </w:r>
    </w:p>
    <w:p w14:paraId="0313F9C5" w14:textId="77777777"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.setup</w:t>
      </w:r>
      <w:proofErr w:type="spellEnd"/>
      <w:r w:rsidRPr="4C17FA99">
        <w:rPr>
          <w:rFonts w:ascii="Consolas" w:hAnsi="Consolas"/>
          <w:color w:val="24292E"/>
        </w:rPr>
        <w:t>(</w:t>
      </w:r>
      <w:proofErr w:type="spellStart"/>
      <w:r w:rsidRPr="4C17FA99">
        <w:rPr>
          <w:rFonts w:ascii="Consolas" w:hAnsi="Consolas"/>
          <w:color w:val="24292E"/>
        </w:rPr>
        <w:t>btn</w:t>
      </w:r>
      <w:proofErr w:type="spellEnd"/>
      <w:r w:rsidRPr="4C17FA99">
        <w:rPr>
          <w:rFonts w:ascii="Consolas" w:hAnsi="Consolas"/>
          <w:color w:val="24292E"/>
        </w:rPr>
        <w:t xml:space="preserve">,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IN</w:t>
      </w:r>
      <w:r w:rsidRPr="4C17FA99">
        <w:rPr>
          <w:rFonts w:ascii="Consolas" w:hAnsi="Consolas"/>
          <w:color w:val="24292E"/>
        </w:rPr>
        <w:t xml:space="preserve">, </w:t>
      </w:r>
      <w:proofErr w:type="spellStart"/>
      <w:r w:rsidRPr="4C17FA99">
        <w:rPr>
          <w:rStyle w:val="pl-v"/>
          <w:rFonts w:ascii="Consolas" w:eastAsiaTheme="majorEastAsia" w:hAnsi="Consolas"/>
          <w:color w:val="E36209"/>
        </w:rPr>
        <w:t>pull_up_down</w:t>
      </w:r>
      <w:proofErr w:type="spellEnd"/>
      <w:r w:rsidRPr="4C17FA99">
        <w:rPr>
          <w:rStyle w:val="pl-k"/>
          <w:rFonts w:ascii="Consolas" w:hAnsi="Consolas"/>
          <w:color w:val="D73A49"/>
        </w:rPr>
        <w:t>=</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PUD_UP</w:t>
      </w:r>
      <w:r w:rsidRPr="4C17FA99">
        <w:rPr>
          <w:rFonts w:ascii="Consolas" w:hAnsi="Consolas"/>
          <w:color w:val="24292E"/>
        </w:rPr>
        <w:t>)</w:t>
      </w:r>
    </w:p>
    <w:p w14:paraId="3061B756" w14:textId="14E72D7F"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pressed </w:t>
      </w:r>
      <w:r w:rsidRPr="4C17FA99">
        <w:rPr>
          <w:rStyle w:val="pl-k"/>
          <w:rFonts w:ascii="Consolas" w:hAnsi="Consolas"/>
          <w:color w:val="D73A49"/>
        </w:rPr>
        <w:t>=</w:t>
      </w:r>
      <w:r w:rsidRPr="4C17FA99">
        <w:rPr>
          <w:rFonts w:ascii="Consolas" w:hAnsi="Consolas"/>
          <w:color w:val="24292E"/>
        </w:rPr>
        <w:t xml:space="preserve"> </w:t>
      </w:r>
      <w:r w:rsidRPr="4C17FA99">
        <w:rPr>
          <w:rStyle w:val="pl-k"/>
          <w:rFonts w:ascii="Consolas" w:hAnsi="Consolas"/>
          <w:color w:val="D73A49"/>
        </w:rPr>
        <w:t>not</w:t>
      </w:r>
      <w:r w:rsidRPr="4C17FA99">
        <w:rPr>
          <w:rFonts w:ascii="Consolas" w:hAnsi="Consolas"/>
          <w:color w:val="24292E"/>
        </w:rPr>
        <w:t xml:space="preserve"> </w:t>
      </w:r>
      <w:proofErr w:type="spellStart"/>
      <w:r w:rsidRPr="4C17FA99">
        <w:rPr>
          <w:rStyle w:val="pl-c1"/>
          <w:rFonts w:ascii="Consolas" w:hAnsi="Consolas"/>
          <w:color w:val="005CC5"/>
        </w:rPr>
        <w:t>GPIO</w:t>
      </w:r>
      <w:r w:rsidRPr="4C17FA99">
        <w:rPr>
          <w:rFonts w:ascii="Consolas" w:hAnsi="Consolas"/>
          <w:color w:val="24292E"/>
        </w:rPr>
        <w:t>.input</w:t>
      </w:r>
      <w:proofErr w:type="spellEnd"/>
      <w:r w:rsidRPr="4C17FA99">
        <w:rPr>
          <w:rFonts w:ascii="Consolas" w:hAnsi="Consolas"/>
          <w:color w:val="24292E"/>
        </w:rPr>
        <w:t>(</w:t>
      </w:r>
      <w:proofErr w:type="spellStart"/>
      <w:r w:rsidRPr="4C17FA99">
        <w:rPr>
          <w:rFonts w:ascii="Consolas" w:hAnsi="Consolas"/>
          <w:color w:val="24292E"/>
        </w:rPr>
        <w:t>btn</w:t>
      </w:r>
      <w:proofErr w:type="spellEnd"/>
      <w:r w:rsidRPr="4C17FA99">
        <w:rPr>
          <w:rFonts w:ascii="Consolas" w:hAnsi="Consolas"/>
          <w:color w:val="24292E"/>
        </w:rPr>
        <w:t>)</w:t>
      </w:r>
    </w:p>
    <w:p w14:paraId="03C929F9" w14:textId="77777777" w:rsidR="00FD3E52" w:rsidRDefault="00FD3E52" w:rsidP="4C17FA99">
      <w:pPr>
        <w:pStyle w:val="HTMLPreformatted"/>
        <w:shd w:val="clear" w:color="auto" w:fill="F6F8FA"/>
        <w:rPr>
          <w:rFonts w:ascii="Consolas" w:hAnsi="Consolas"/>
          <w:color w:val="24292E"/>
        </w:rPr>
      </w:pPr>
    </w:p>
    <w:p w14:paraId="399BCA61" w14:textId="77777777" w:rsidR="00FD3E52" w:rsidRPr="0062107B" w:rsidRDefault="00FD3E52" w:rsidP="4C17FA99">
      <w:pPr>
        <w:pStyle w:val="NormalWeb"/>
        <w:spacing w:beforeAutospacing="0" w:after="240" w:afterAutospacing="0"/>
        <w:rPr>
          <w:rFonts w:ascii="Ubuntu" w:eastAsiaTheme="minorEastAsia" w:hAnsi="Ubuntu" w:cstheme="minorBidi"/>
          <w:sz w:val="20"/>
          <w:szCs w:val="20"/>
        </w:rPr>
      </w:pPr>
    </w:p>
    <w:p w14:paraId="3EDDF3E4" w14:textId="3A1D3131" w:rsidR="7742FD1D" w:rsidRDefault="7742FD1D" w:rsidP="4C17FA99">
      <w:pPr>
        <w:pStyle w:val="NormalWeb"/>
        <w:spacing w:beforeAutospacing="0" w:after="240" w:afterAutospacing="0" w:line="259" w:lineRule="auto"/>
        <w:rPr>
          <w:rFonts w:ascii="Ubuntu" w:eastAsiaTheme="minorEastAsia" w:hAnsi="Ubuntu" w:cstheme="minorBidi"/>
          <w:sz w:val="20"/>
          <w:szCs w:val="20"/>
        </w:rPr>
      </w:pPr>
      <w:r w:rsidRPr="4C17FA99">
        <w:rPr>
          <w:rFonts w:ascii="Ubuntu" w:eastAsiaTheme="minorEastAsia" w:hAnsi="Ubuntu" w:cstheme="minorBidi"/>
          <w:sz w:val="20"/>
          <w:szCs w:val="20"/>
        </w:rPr>
        <w:t xml:space="preserve">You might have noticed, in the traffic light with pedestrian button exercise, it’s </w:t>
      </w:r>
      <w:r w:rsidR="3A2F343E" w:rsidRPr="4C17FA99">
        <w:rPr>
          <w:rFonts w:ascii="Ubuntu" w:eastAsiaTheme="minorEastAsia" w:hAnsi="Ubuntu" w:cstheme="minorBidi"/>
          <w:sz w:val="20"/>
          <w:szCs w:val="20"/>
        </w:rPr>
        <w:t xml:space="preserve">hard to both wait (while a </w:t>
      </w:r>
      <w:proofErr w:type="gramStart"/>
      <w:r w:rsidR="3A2F343E" w:rsidRPr="4C17FA99">
        <w:rPr>
          <w:rFonts w:ascii="Ubuntu" w:eastAsiaTheme="minorEastAsia" w:hAnsi="Ubuntu" w:cstheme="minorBidi"/>
          <w:sz w:val="20"/>
          <w:szCs w:val="20"/>
        </w:rPr>
        <w:t>led</w:t>
      </w:r>
      <w:proofErr w:type="gramEnd"/>
      <w:r w:rsidR="3A2F343E" w:rsidRPr="4C17FA99">
        <w:rPr>
          <w:rFonts w:ascii="Ubuntu" w:eastAsiaTheme="minorEastAsia" w:hAnsi="Ubuntu" w:cstheme="minorBidi"/>
          <w:sz w:val="20"/>
          <w:szCs w:val="20"/>
        </w:rPr>
        <w:t xml:space="preserve"> is on for a certain time) but also check for button presses.</w:t>
      </w:r>
    </w:p>
    <w:p w14:paraId="7C8B395B" w14:textId="24728AE6" w:rsidR="40D934F3" w:rsidRDefault="40D934F3" w:rsidP="4C17FA99">
      <w:pPr>
        <w:pStyle w:val="NormalWeb"/>
        <w:spacing w:beforeAutospacing="0" w:after="240" w:afterAutospacing="0" w:line="259" w:lineRule="auto"/>
        <w:rPr>
          <w:rFonts w:ascii="Ubuntu" w:eastAsiaTheme="minorEastAsia" w:hAnsi="Ubuntu" w:cstheme="minorBidi"/>
          <w:sz w:val="20"/>
          <w:szCs w:val="20"/>
        </w:rPr>
      </w:pPr>
      <w:r w:rsidRPr="4C17FA99">
        <w:rPr>
          <w:rFonts w:ascii="Ubuntu" w:eastAsiaTheme="minorEastAsia" w:hAnsi="Ubuntu" w:cstheme="minorBidi"/>
          <w:sz w:val="20"/>
          <w:szCs w:val="20"/>
        </w:rPr>
        <w:t xml:space="preserve">This </w:t>
      </w:r>
      <w:proofErr w:type="spellStart"/>
      <w:r w:rsidRPr="4C17FA99">
        <w:rPr>
          <w:rFonts w:ascii="Ubuntu" w:eastAsiaTheme="minorEastAsia" w:hAnsi="Ubuntu" w:cstheme="minorBidi"/>
          <w:sz w:val="20"/>
          <w:szCs w:val="20"/>
        </w:rPr>
        <w:t>if</w:t>
      </w:r>
      <w:proofErr w:type="spellEnd"/>
      <w:r w:rsidRPr="4C17FA99">
        <w:rPr>
          <w:rFonts w:ascii="Ubuntu" w:eastAsiaTheme="minorEastAsia" w:hAnsi="Ubuntu" w:cstheme="minorBidi"/>
          <w:sz w:val="20"/>
          <w:szCs w:val="20"/>
        </w:rPr>
        <w:t xml:space="preserve"> because while we </w:t>
      </w:r>
      <w:proofErr w:type="gramStart"/>
      <w:r w:rsidRPr="4C17FA99">
        <w:rPr>
          <w:rFonts w:ascii="Ubuntu" w:eastAsiaTheme="minorEastAsia" w:hAnsi="Ubuntu" w:cstheme="minorBidi"/>
          <w:sz w:val="20"/>
          <w:szCs w:val="20"/>
        </w:rPr>
        <w:t>are in ‘sleep’,</w:t>
      </w:r>
      <w:proofErr w:type="gramEnd"/>
      <w:r w:rsidRPr="4C17FA99">
        <w:rPr>
          <w:rFonts w:ascii="Ubuntu" w:eastAsiaTheme="minorEastAsia" w:hAnsi="Ubuntu" w:cstheme="minorBidi"/>
          <w:sz w:val="20"/>
          <w:szCs w:val="20"/>
        </w:rPr>
        <w:t xml:space="preserve"> we can’t read our button state. Our program needs to read the state </w:t>
      </w:r>
      <w:proofErr w:type="gramStart"/>
      <w:r w:rsidRPr="4C17FA99">
        <w:rPr>
          <w:rFonts w:ascii="Ubuntu" w:eastAsiaTheme="minorEastAsia" w:hAnsi="Ubuntu" w:cstheme="minorBidi"/>
          <w:sz w:val="20"/>
          <w:szCs w:val="20"/>
        </w:rPr>
        <w:t>in order for</w:t>
      </w:r>
      <w:proofErr w:type="gramEnd"/>
      <w:r w:rsidRPr="4C17FA99">
        <w:rPr>
          <w:rFonts w:ascii="Ubuntu" w:eastAsiaTheme="minorEastAsia" w:hAnsi="Ubuntu" w:cstheme="minorBidi"/>
          <w:sz w:val="20"/>
          <w:szCs w:val="20"/>
        </w:rPr>
        <w:t xml:space="preserve"> us to do something with the value.</w:t>
      </w:r>
    </w:p>
    <w:p w14:paraId="77D27CD6" w14:textId="77777777" w:rsidR="00FD3E52" w:rsidRPr="0062107B" w:rsidRDefault="00FD3E52" w:rsidP="4C17FA99">
      <w:pPr>
        <w:pStyle w:val="HTMLPreformatted"/>
        <w:shd w:val="clear" w:color="auto" w:fill="F6F8FA"/>
        <w:rPr>
          <w:rStyle w:val="pl-k"/>
          <w:rFonts w:ascii="Consolas" w:hAnsi="Consolas"/>
          <w:color w:val="D73A49"/>
        </w:rPr>
      </w:pPr>
    </w:p>
    <w:p w14:paraId="6B54B3F4" w14:textId="28AFB57E" w:rsidR="00FD3E52" w:rsidRPr="00B5277B" w:rsidRDefault="0B73F564" w:rsidP="4C17FA99">
      <w:pPr>
        <w:pStyle w:val="HTMLPreformatted"/>
        <w:shd w:val="clear" w:color="auto" w:fill="F6F8FA"/>
        <w:rPr>
          <w:rFonts w:ascii="Consolas" w:hAnsi="Consolas"/>
          <w:color w:val="24292E"/>
        </w:rPr>
      </w:pPr>
      <w:r w:rsidRPr="4C17FA99">
        <w:rPr>
          <w:rStyle w:val="pl-k"/>
          <w:rFonts w:ascii="Consolas" w:hAnsi="Consolas"/>
          <w:color w:val="D73A49"/>
        </w:rPr>
        <w:t>while</w:t>
      </w:r>
      <w:r w:rsidRPr="4C17FA99">
        <w:rPr>
          <w:rFonts w:ascii="Consolas" w:hAnsi="Consolas"/>
          <w:color w:val="24292E"/>
        </w:rPr>
        <w:t xml:space="preserve"> </w:t>
      </w:r>
      <w:proofErr w:type="spellStart"/>
      <w:r w:rsidRPr="4C17FA99">
        <w:rPr>
          <w:rStyle w:val="pl-c1"/>
          <w:rFonts w:ascii="Consolas" w:hAnsi="Consolas"/>
          <w:color w:val="005CC5"/>
        </w:rPr>
        <w:t>GPIO</w:t>
      </w:r>
      <w:r w:rsidRPr="4C17FA99">
        <w:rPr>
          <w:rFonts w:ascii="Consolas" w:hAnsi="Consolas"/>
          <w:color w:val="24292E"/>
        </w:rPr>
        <w:t>.input</w:t>
      </w:r>
      <w:proofErr w:type="spellEnd"/>
      <w:r w:rsidRPr="4C17FA99">
        <w:rPr>
          <w:rFonts w:ascii="Consolas" w:hAnsi="Consolas"/>
          <w:color w:val="24292E"/>
        </w:rPr>
        <w:t xml:space="preserve">(channel) </w:t>
      </w:r>
      <w:r w:rsidRPr="4C17FA99">
        <w:rPr>
          <w:rStyle w:val="pl-k"/>
          <w:rFonts w:ascii="Consolas" w:hAnsi="Consolas"/>
          <w:color w:val="D73A49"/>
        </w:rPr>
        <w:t>==</w:t>
      </w:r>
      <w:r w:rsidRPr="4C17FA99">
        <w:rPr>
          <w:rFonts w:ascii="Consolas" w:hAnsi="Consolas"/>
          <w:color w:val="24292E"/>
        </w:rPr>
        <w:t xml:space="preserve">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LOW</w:t>
      </w:r>
      <w:r w:rsidRPr="4C17FA99">
        <w:rPr>
          <w:rFonts w:ascii="Consolas" w:hAnsi="Consolas"/>
          <w:color w:val="24292E"/>
        </w:rPr>
        <w:t>:</w:t>
      </w:r>
    </w:p>
    <w:p w14:paraId="2B888B42" w14:textId="610C0451" w:rsidR="00FD3E52" w:rsidRDefault="0B73F564" w:rsidP="4C17FA99">
      <w:pPr>
        <w:pStyle w:val="HTMLPreformatted"/>
        <w:shd w:val="clear" w:color="auto" w:fill="F6F8FA"/>
        <w:rPr>
          <w:rStyle w:val="pl-c"/>
          <w:rFonts w:ascii="Consolas" w:eastAsiaTheme="majorEastAsia" w:hAnsi="Consolas"/>
          <w:color w:val="6A737D"/>
        </w:rPr>
      </w:pPr>
      <w:r w:rsidRPr="4C17FA99">
        <w:rPr>
          <w:rFonts w:ascii="Consolas" w:hAnsi="Consolas"/>
          <w:color w:val="24292E"/>
        </w:rPr>
        <w:t xml:space="preserve">    </w:t>
      </w:r>
      <w:proofErr w:type="spellStart"/>
      <w:proofErr w:type="gramStart"/>
      <w:r w:rsidRPr="4C17FA99">
        <w:rPr>
          <w:rFonts w:ascii="Consolas" w:hAnsi="Consolas"/>
          <w:color w:val="24292E"/>
        </w:rPr>
        <w:t>time.sleep</w:t>
      </w:r>
      <w:proofErr w:type="spellEnd"/>
      <w:proofErr w:type="gramEnd"/>
      <w:r w:rsidRPr="4C17FA99">
        <w:rPr>
          <w:rFonts w:ascii="Consolas" w:hAnsi="Consolas"/>
          <w:color w:val="24292E"/>
        </w:rPr>
        <w:t>(</w:t>
      </w:r>
      <w:r w:rsidRPr="4C17FA99">
        <w:rPr>
          <w:rStyle w:val="pl-c1"/>
          <w:rFonts w:ascii="Consolas" w:hAnsi="Consolas"/>
          <w:color w:val="005CC5"/>
        </w:rPr>
        <w:t>0.01</w:t>
      </w:r>
      <w:proofErr w:type="gramStart"/>
      <w:r w:rsidRPr="4C17FA99">
        <w:rPr>
          <w:rFonts w:ascii="Consolas" w:hAnsi="Consolas"/>
          <w:color w:val="24292E"/>
        </w:rPr>
        <w:t xml:space="preserve">)  </w:t>
      </w:r>
      <w:r w:rsidRPr="4C17FA99">
        <w:rPr>
          <w:rStyle w:val="pl-c"/>
          <w:rFonts w:ascii="Consolas" w:eastAsiaTheme="majorEastAsia" w:hAnsi="Consolas"/>
          <w:color w:val="6A737D"/>
        </w:rPr>
        <w:t>#</w:t>
      </w:r>
      <w:proofErr w:type="gramEnd"/>
      <w:r w:rsidRPr="4C17FA99">
        <w:rPr>
          <w:rStyle w:val="pl-c"/>
          <w:rFonts w:ascii="Consolas" w:eastAsiaTheme="majorEastAsia" w:hAnsi="Consolas"/>
          <w:color w:val="6A737D"/>
        </w:rPr>
        <w:t xml:space="preserve"> wait 10 </w:t>
      </w:r>
      <w:proofErr w:type="spellStart"/>
      <w:r w:rsidRPr="4C17FA99">
        <w:rPr>
          <w:rStyle w:val="pl-c"/>
          <w:rFonts w:ascii="Consolas" w:eastAsiaTheme="majorEastAsia" w:hAnsi="Consolas"/>
          <w:color w:val="6A737D"/>
        </w:rPr>
        <w:t>ms</w:t>
      </w:r>
      <w:proofErr w:type="spellEnd"/>
      <w:r w:rsidRPr="4C17FA99">
        <w:rPr>
          <w:rStyle w:val="pl-c"/>
          <w:rFonts w:ascii="Consolas" w:eastAsiaTheme="majorEastAsia" w:hAnsi="Consolas"/>
          <w:color w:val="6A737D"/>
        </w:rPr>
        <w:t xml:space="preserve"> to give CPU chance to do other things</w:t>
      </w:r>
    </w:p>
    <w:p w14:paraId="250E8AE4" w14:textId="77777777" w:rsidR="00FD3E52" w:rsidRDefault="00FD3E52" w:rsidP="4C17FA99">
      <w:pPr>
        <w:pStyle w:val="HTMLPreformatted"/>
        <w:shd w:val="clear" w:color="auto" w:fill="F6F8FA"/>
        <w:rPr>
          <w:rFonts w:ascii="Consolas" w:hAnsi="Consolas"/>
          <w:color w:val="24292E"/>
        </w:rPr>
      </w:pPr>
    </w:p>
    <w:p w14:paraId="3F9825DF" w14:textId="77777777" w:rsidR="00FD3E52" w:rsidRPr="0062107B" w:rsidRDefault="00FD3E52" w:rsidP="4C17FA99">
      <w:pPr>
        <w:pStyle w:val="NormalWeb"/>
        <w:spacing w:beforeAutospacing="0" w:after="240" w:afterAutospacing="0"/>
        <w:rPr>
          <w:rFonts w:ascii="Ubuntu" w:eastAsiaTheme="minorEastAsia" w:hAnsi="Ubuntu" w:cstheme="minorBidi"/>
          <w:sz w:val="20"/>
          <w:szCs w:val="20"/>
        </w:rPr>
      </w:pPr>
    </w:p>
    <w:p w14:paraId="305320F2" w14:textId="17328E26" w:rsidR="00FD3E52" w:rsidRPr="00FD3E52" w:rsidRDefault="26923DF0"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This method is referred to as polling: repeatedly checking whether the event we are waiting for has occurred. However, this approach does not progress well when we wish to perform other tasks simultaneously. Moreover, it is quite taxing on the CPU, which must continuously check. Ideally, we would prefer to spontaneously react to the pressing of the button</w:t>
      </w:r>
      <w:r w:rsidR="0B73F564" w:rsidRPr="4C17FA99">
        <w:rPr>
          <w:rFonts w:ascii="Ubuntu" w:eastAsiaTheme="minorEastAsia" w:hAnsi="Ubuntu" w:cstheme="minorBidi"/>
          <w:sz w:val="20"/>
          <w:szCs w:val="20"/>
        </w:rPr>
        <w:t>.</w:t>
      </w:r>
    </w:p>
    <w:p w14:paraId="00239FB6" w14:textId="77777777" w:rsidR="00FD3E52" w:rsidRDefault="0B73F564" w:rsidP="4C17FA99">
      <w:pPr>
        <w:pStyle w:val="Heading3"/>
      </w:pPr>
      <w:r w:rsidRPr="4C17FA99">
        <w:t>Interrupts</w:t>
      </w:r>
    </w:p>
    <w:p w14:paraId="45E6246B" w14:textId="24C0BB7F" w:rsidR="7F289B54" w:rsidRDefault="7F289B54"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An </w:t>
      </w:r>
      <w:proofErr w:type="gramStart"/>
      <w:r w:rsidRPr="4C17FA99">
        <w:rPr>
          <w:rFonts w:ascii="Ubuntu" w:eastAsiaTheme="minorEastAsia" w:hAnsi="Ubuntu" w:cstheme="minorBidi"/>
          <w:b/>
          <w:bCs/>
          <w:sz w:val="20"/>
          <w:szCs w:val="20"/>
        </w:rPr>
        <w:t>interrupt</w:t>
      </w:r>
      <w:proofErr w:type="gramEnd"/>
      <w:r w:rsidRPr="4C17FA99">
        <w:rPr>
          <w:rFonts w:ascii="Ubuntu" w:eastAsiaTheme="minorEastAsia" w:hAnsi="Ubuntu" w:cstheme="minorBidi"/>
          <w:b/>
          <w:bCs/>
          <w:sz w:val="20"/>
          <w:szCs w:val="20"/>
        </w:rPr>
        <w:t xml:space="preserve"> </w:t>
      </w:r>
      <w:r w:rsidRPr="4C17FA99">
        <w:rPr>
          <w:rFonts w:ascii="Ubuntu" w:eastAsiaTheme="minorEastAsia" w:hAnsi="Ubuntu" w:cstheme="minorBidi"/>
          <w:sz w:val="20"/>
          <w:szCs w:val="20"/>
        </w:rPr>
        <w:t>is a mechanism to inform the processor of a certain event. The CPU will then interrupt its current work and execute an Interrupt Service Routine (ISR), also known as an Interrupt Handler. Upon completion, it resumes the task it was previously working on. This method prevents wasting CPU power waiting for events.</w:t>
      </w:r>
    </w:p>
    <w:p w14:paraId="75FB28F8" w14:textId="77777777" w:rsidR="00FD3E52" w:rsidRDefault="0B73F564" w:rsidP="4C17FA99">
      <w:pPr>
        <w:pStyle w:val="Heading3"/>
      </w:pPr>
      <w:r w:rsidRPr="4C17FA99">
        <w:t>Events</w:t>
      </w:r>
    </w:p>
    <w:p w14:paraId="78A5628C" w14:textId="3DB7021E" w:rsidR="49FD3152" w:rsidRDefault="49FD3152" w:rsidP="4C17FA99">
      <w:pPr>
        <w:pStyle w:val="NormalWeb"/>
        <w:spacing w:beforeAutospacing="0" w:after="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The GPIO library refers to signal transitions as events. To register these, one must first declare it through the function </w:t>
      </w:r>
      <w:proofErr w:type="spellStart"/>
      <w:r w:rsidRPr="00AE0BF2">
        <w:rPr>
          <w:rFonts w:ascii="Ubuntu" w:eastAsiaTheme="minorEastAsia" w:hAnsi="Ubuntu" w:cstheme="minorBidi"/>
          <w:b/>
          <w:bCs/>
          <w:sz w:val="20"/>
          <w:szCs w:val="20"/>
        </w:rPr>
        <w:t>add_event_</w:t>
      </w:r>
      <w:proofErr w:type="gramStart"/>
      <w:r w:rsidRPr="00AE0BF2">
        <w:rPr>
          <w:rFonts w:ascii="Ubuntu" w:eastAsiaTheme="minorEastAsia" w:hAnsi="Ubuntu" w:cstheme="minorBidi"/>
          <w:b/>
          <w:bCs/>
          <w:sz w:val="20"/>
          <w:szCs w:val="20"/>
        </w:rPr>
        <w:t>detect</w:t>
      </w:r>
      <w:proofErr w:type="spellEnd"/>
      <w:r w:rsidRPr="4C17FA99">
        <w:rPr>
          <w:rFonts w:ascii="Ubuntu" w:eastAsiaTheme="minorEastAsia" w:hAnsi="Ubuntu" w:cstheme="minorBidi"/>
          <w:sz w:val="20"/>
          <w:szCs w:val="20"/>
        </w:rPr>
        <w:t>(</w:t>
      </w:r>
      <w:proofErr w:type="gramEnd"/>
      <w:r w:rsidRPr="4C17FA99">
        <w:rPr>
          <w:rFonts w:ascii="Ubuntu" w:eastAsiaTheme="minorEastAsia" w:hAnsi="Ubuntu" w:cstheme="minorBidi"/>
          <w:sz w:val="20"/>
          <w:szCs w:val="20"/>
        </w:rPr>
        <w:t>channel, edge).</w:t>
      </w:r>
    </w:p>
    <w:p w14:paraId="383E56DF" w14:textId="2121486C" w:rsidR="49FD3152" w:rsidRDefault="49FD3152" w:rsidP="4C17FA99">
      <w:pPr>
        <w:pStyle w:val="NormalWeb"/>
        <w:spacing w:beforeAutospacing="0" w:after="0" w:afterAutospacing="0"/>
      </w:pPr>
      <w:r w:rsidRPr="4C17FA99">
        <w:rPr>
          <w:rFonts w:ascii="Ubuntu" w:eastAsiaTheme="minorEastAsia" w:hAnsi="Ubuntu" w:cstheme="minorBidi"/>
          <w:sz w:val="20"/>
          <w:szCs w:val="20"/>
        </w:rPr>
        <w:t xml:space="preserve"> </w:t>
      </w:r>
    </w:p>
    <w:p w14:paraId="4C8247C2" w14:textId="57ED8562" w:rsidR="49FD3152" w:rsidRDefault="49FD3152" w:rsidP="4C17FA99">
      <w:pPr>
        <w:pStyle w:val="NormalWeb"/>
        <w:spacing w:beforeAutospacing="0" w:after="0" w:afterAutospacing="0"/>
      </w:pPr>
      <w:r w:rsidRPr="4C17FA99">
        <w:rPr>
          <w:rFonts w:ascii="Ubuntu" w:eastAsiaTheme="minorEastAsia" w:hAnsi="Ubuntu" w:cstheme="minorBidi"/>
          <w:sz w:val="20"/>
          <w:szCs w:val="20"/>
        </w:rPr>
        <w:t>The edge parameter is a constant indicating the transition type: GPIO.RISING is a transition from 0 to 1, and GPIO.FALLING is from 1 to 0. If we wish to detect both transitions, we can use GPIO.BOTH. The significant advantage of this method is that, unlike polling, no events can be missed.</w:t>
      </w:r>
    </w:p>
    <w:p w14:paraId="00B80582" w14:textId="775C93D6" w:rsidR="49FD3152" w:rsidRDefault="49FD3152" w:rsidP="4C17FA99">
      <w:pPr>
        <w:pStyle w:val="NormalWeb"/>
        <w:spacing w:beforeAutospacing="0" w:after="0" w:afterAutospacing="0"/>
      </w:pPr>
      <w:r w:rsidRPr="4C17FA99">
        <w:rPr>
          <w:rFonts w:ascii="Ubuntu" w:eastAsiaTheme="minorEastAsia" w:hAnsi="Ubuntu" w:cstheme="minorBidi"/>
          <w:sz w:val="20"/>
          <w:szCs w:val="20"/>
        </w:rPr>
        <w:t xml:space="preserve"> </w:t>
      </w:r>
    </w:p>
    <w:p w14:paraId="47E17429" w14:textId="69294B6D" w:rsidR="4C17FA99" w:rsidRDefault="4C17FA99">
      <w:r>
        <w:br w:type="page"/>
      </w:r>
    </w:p>
    <w:p w14:paraId="527A74EC" w14:textId="022A821D" w:rsidR="49FD3152" w:rsidRDefault="49FD3152" w:rsidP="4C17FA99">
      <w:pPr>
        <w:pStyle w:val="NormalWeb"/>
        <w:spacing w:beforeAutospacing="0" w:after="0" w:afterAutospacing="0"/>
        <w:rPr>
          <w:rFonts w:ascii="Ubuntu" w:eastAsiaTheme="minorEastAsia" w:hAnsi="Ubuntu" w:cstheme="minorBidi"/>
          <w:sz w:val="20"/>
          <w:szCs w:val="20"/>
        </w:rPr>
      </w:pPr>
      <w:r w:rsidRPr="4C17FA99">
        <w:rPr>
          <w:rFonts w:ascii="Ubuntu" w:eastAsiaTheme="minorEastAsia" w:hAnsi="Ubuntu" w:cstheme="minorBidi"/>
          <w:sz w:val="20"/>
          <w:szCs w:val="20"/>
        </w:rPr>
        <w:lastRenderedPageBreak/>
        <w:t xml:space="preserve">Subsequently, one can check at any moment whether the event in question has occurred: </w:t>
      </w:r>
    </w:p>
    <w:p w14:paraId="22EA4317" w14:textId="70C4AB70" w:rsidR="4C17FA99" w:rsidRDefault="4C17FA99" w:rsidP="4C17FA99">
      <w:pPr>
        <w:pStyle w:val="NormalWeb"/>
        <w:spacing w:beforeAutospacing="0" w:after="0" w:afterAutospacing="0"/>
        <w:rPr>
          <w:rFonts w:ascii="Ubuntu" w:eastAsiaTheme="minorEastAsia" w:hAnsi="Ubuntu" w:cstheme="minorBidi"/>
          <w:sz w:val="20"/>
          <w:szCs w:val="20"/>
        </w:rPr>
      </w:pPr>
    </w:p>
    <w:p w14:paraId="4317E627" w14:textId="77777777" w:rsidR="001A4C91" w:rsidRPr="001A4C91" w:rsidRDefault="001A4C91" w:rsidP="4C17FA99">
      <w:pPr>
        <w:pStyle w:val="NormalWeb"/>
        <w:spacing w:beforeAutospacing="0" w:after="0" w:afterAutospacing="0"/>
        <w:rPr>
          <w:rFonts w:ascii="Ubuntu" w:eastAsiaTheme="minorEastAsia" w:hAnsi="Ubuntu" w:cstheme="minorBidi"/>
          <w:sz w:val="20"/>
          <w:szCs w:val="20"/>
        </w:rPr>
      </w:pPr>
    </w:p>
    <w:p w14:paraId="258A4ABE" w14:textId="77777777" w:rsidR="001A4C91" w:rsidRPr="001A4C91" w:rsidRDefault="001A4C91" w:rsidP="4C17FA99">
      <w:pPr>
        <w:pStyle w:val="HTMLPreformatted"/>
        <w:shd w:val="clear" w:color="auto" w:fill="F6F8FA"/>
        <w:rPr>
          <w:rStyle w:val="pl-c1"/>
          <w:rFonts w:ascii="Consolas" w:hAnsi="Consolas"/>
          <w:color w:val="005CC5"/>
        </w:rPr>
      </w:pPr>
    </w:p>
    <w:p w14:paraId="51BB8839" w14:textId="06E54B66"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detect</w:t>
      </w:r>
      <w:proofErr w:type="spellEnd"/>
      <w:r w:rsidRPr="4C17FA99">
        <w:rPr>
          <w:rFonts w:ascii="Consolas" w:hAnsi="Consolas"/>
          <w:color w:val="24292E"/>
        </w:rPr>
        <w:t>(</w:t>
      </w:r>
      <w:proofErr w:type="gramEnd"/>
      <w:r w:rsidRPr="4C17FA99">
        <w:rPr>
          <w:rFonts w:ascii="Consolas" w:hAnsi="Consolas"/>
          <w:color w:val="24292E"/>
        </w:rPr>
        <w:t xml:space="preserve">channel,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RISING</w:t>
      </w:r>
      <w:proofErr w:type="gramStart"/>
      <w:r w:rsidRPr="4C17FA99">
        <w:rPr>
          <w:rFonts w:ascii="Consolas" w:hAnsi="Consolas"/>
          <w:color w:val="24292E"/>
        </w:rPr>
        <w:t xml:space="preserve">)  </w:t>
      </w:r>
      <w:r w:rsidRPr="4C17FA99">
        <w:rPr>
          <w:rStyle w:val="pl-c"/>
          <w:rFonts w:ascii="Consolas" w:eastAsiaTheme="majorEastAsia" w:hAnsi="Consolas"/>
          <w:color w:val="6A737D"/>
        </w:rPr>
        <w:t>#</w:t>
      </w:r>
      <w:proofErr w:type="gramEnd"/>
      <w:r w:rsidRPr="4C17FA99">
        <w:rPr>
          <w:rStyle w:val="pl-c"/>
          <w:rFonts w:ascii="Consolas" w:eastAsiaTheme="majorEastAsia" w:hAnsi="Consolas"/>
          <w:color w:val="6A737D"/>
        </w:rPr>
        <w:t xml:space="preserve"> add rising edge detection</w:t>
      </w:r>
    </w:p>
    <w:p w14:paraId="2265D0F8" w14:textId="05814081" w:rsidR="00FD3E52" w:rsidRDefault="0B73F564" w:rsidP="4C17FA99">
      <w:pPr>
        <w:pStyle w:val="HTMLPreformatted"/>
        <w:shd w:val="clear" w:color="auto" w:fill="F6F8FA"/>
        <w:rPr>
          <w:rFonts w:ascii="Consolas" w:hAnsi="Consolas"/>
          <w:color w:val="24292E"/>
        </w:rPr>
      </w:pPr>
      <w:proofErr w:type="spellStart"/>
      <w:r w:rsidRPr="4C17FA99">
        <w:rPr>
          <w:rFonts w:ascii="Consolas" w:hAnsi="Consolas"/>
          <w:color w:val="24292E"/>
        </w:rPr>
        <w:t>do_something</w:t>
      </w:r>
      <w:r w:rsidR="1917FC01" w:rsidRPr="4C17FA99">
        <w:rPr>
          <w:rFonts w:ascii="Consolas" w:hAnsi="Consolas"/>
          <w:color w:val="24292E"/>
        </w:rPr>
        <w:t>_</w:t>
      </w:r>
      <w:proofErr w:type="gramStart"/>
      <w:r w:rsidR="1917FC01" w:rsidRPr="4C17FA99">
        <w:rPr>
          <w:rFonts w:ascii="Consolas" w:hAnsi="Consolas"/>
          <w:color w:val="24292E"/>
        </w:rPr>
        <w:t>else</w:t>
      </w:r>
      <w:proofErr w:type="spellEnd"/>
      <w:r w:rsidRPr="4C17FA99">
        <w:rPr>
          <w:rFonts w:ascii="Consolas" w:hAnsi="Consolas"/>
          <w:color w:val="24292E"/>
        </w:rPr>
        <w:t>(</w:t>
      </w:r>
      <w:proofErr w:type="gramEnd"/>
      <w:r w:rsidRPr="4C17FA99">
        <w:rPr>
          <w:rFonts w:ascii="Consolas" w:hAnsi="Consolas"/>
          <w:color w:val="24292E"/>
        </w:rPr>
        <w:t>)</w:t>
      </w:r>
      <w:r w:rsidR="1917FC01" w:rsidRPr="4C17FA99">
        <w:rPr>
          <w:rFonts w:ascii="Consolas" w:hAnsi="Consolas"/>
          <w:color w:val="24292E"/>
        </w:rPr>
        <w:t xml:space="preserve"> </w:t>
      </w:r>
      <w:r w:rsidR="1917FC01" w:rsidRPr="4C17FA99">
        <w:rPr>
          <w:rFonts w:ascii="Consolas" w:hAnsi="Consolas"/>
          <w:color w:val="808080" w:themeColor="background1" w:themeShade="80"/>
        </w:rPr>
        <w:t># threat is busy with other things</w:t>
      </w:r>
    </w:p>
    <w:p w14:paraId="370E80E7" w14:textId="77777777" w:rsidR="00FD3E52" w:rsidRDefault="0B73F564" w:rsidP="4C17FA99">
      <w:pPr>
        <w:pStyle w:val="HTMLPreformatted"/>
        <w:shd w:val="clear" w:color="auto" w:fill="F6F8FA"/>
        <w:rPr>
          <w:rFonts w:ascii="Consolas" w:hAnsi="Consolas"/>
          <w:color w:val="24292E"/>
        </w:rPr>
      </w:pPr>
      <w:r w:rsidRPr="4C17FA99">
        <w:rPr>
          <w:rStyle w:val="pl-k"/>
          <w:rFonts w:ascii="Consolas" w:hAnsi="Consolas"/>
          <w:color w:val="D73A49"/>
        </w:rPr>
        <w:t>if</w:t>
      </w:r>
      <w:r w:rsidRPr="4C17FA99">
        <w:rPr>
          <w:rFonts w:ascii="Consolas" w:hAnsi="Consolas"/>
          <w:color w:val="24292E"/>
        </w:rPr>
        <w:t xml:space="preserve"> </w:t>
      </w:r>
      <w:proofErr w:type="spellStart"/>
      <w:r w:rsidRPr="4C17FA99">
        <w:rPr>
          <w:rStyle w:val="pl-c1"/>
          <w:rFonts w:ascii="Consolas" w:hAnsi="Consolas"/>
          <w:color w:val="005CC5"/>
        </w:rPr>
        <w:t>GPIO</w:t>
      </w:r>
      <w:r w:rsidRPr="4C17FA99">
        <w:rPr>
          <w:rFonts w:ascii="Consolas" w:hAnsi="Consolas"/>
          <w:color w:val="24292E"/>
        </w:rPr>
        <w:t>.event_detected</w:t>
      </w:r>
      <w:proofErr w:type="spellEnd"/>
      <w:r w:rsidRPr="4C17FA99">
        <w:rPr>
          <w:rFonts w:ascii="Consolas" w:hAnsi="Consolas"/>
          <w:color w:val="24292E"/>
        </w:rPr>
        <w:t>(channel):</w:t>
      </w:r>
    </w:p>
    <w:p w14:paraId="4273EA58" w14:textId="4F67A1D8" w:rsidR="00FD3E52" w:rsidRPr="0062107B"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Button released</w:t>
      </w:r>
      <w:r w:rsidRPr="4C17FA99">
        <w:rPr>
          <w:rStyle w:val="pl-pds"/>
          <w:rFonts w:ascii="Consolas" w:hAnsi="Consolas"/>
          <w:color w:val="032F62"/>
        </w:rPr>
        <w:t>'</w:t>
      </w:r>
      <w:r w:rsidRPr="4C17FA99">
        <w:rPr>
          <w:rFonts w:ascii="Consolas" w:hAnsi="Consolas"/>
          <w:color w:val="24292E"/>
        </w:rPr>
        <w:t>)</w:t>
      </w:r>
    </w:p>
    <w:p w14:paraId="55B8C544" w14:textId="77777777" w:rsidR="001A4C91" w:rsidRPr="0062107B" w:rsidRDefault="001A4C91" w:rsidP="4C17FA99">
      <w:pPr>
        <w:pStyle w:val="HTMLPreformatted"/>
        <w:shd w:val="clear" w:color="auto" w:fill="F6F8FA"/>
        <w:rPr>
          <w:rFonts w:ascii="Consolas" w:hAnsi="Consolas"/>
          <w:color w:val="24292E"/>
        </w:rPr>
      </w:pPr>
    </w:p>
    <w:p w14:paraId="73F2164B" w14:textId="77777777" w:rsidR="00FD3E52" w:rsidRPr="0062107B" w:rsidRDefault="0B73F564" w:rsidP="4C17FA99">
      <w:pPr>
        <w:pStyle w:val="Heading3"/>
      </w:pPr>
      <w:r w:rsidRPr="4C17FA99">
        <w:t>Callbacks</w:t>
      </w:r>
    </w:p>
    <w:p w14:paraId="5E849779" w14:textId="5CDA8007" w:rsidR="405C332F" w:rsidRDefault="405C332F"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In Python, a function is considered a 'first-class object'. This means you can copy a function, store it in a data structure, or pass it as a parameter just like any other object. This is done by simply using the function name without parentheses and arguments. When a function is passed to another function or method to be called later, it is referred to as a callback function. This is utilized to spontaneously react to an event: with the function </w:t>
      </w:r>
      <w:proofErr w:type="spellStart"/>
      <w:r w:rsidRPr="4C17FA99">
        <w:rPr>
          <w:rFonts w:ascii="Ubuntu" w:eastAsiaTheme="minorEastAsia" w:hAnsi="Ubuntu" w:cstheme="minorBidi"/>
          <w:sz w:val="20"/>
          <w:szCs w:val="20"/>
        </w:rPr>
        <w:t>add_event_</w:t>
      </w:r>
      <w:proofErr w:type="gramStart"/>
      <w:r w:rsidRPr="4C17FA99">
        <w:rPr>
          <w:rFonts w:ascii="Ubuntu" w:eastAsiaTheme="minorEastAsia" w:hAnsi="Ubuntu" w:cstheme="minorBidi"/>
          <w:sz w:val="20"/>
          <w:szCs w:val="20"/>
        </w:rPr>
        <w:t>callback</w:t>
      </w:r>
      <w:proofErr w:type="spellEnd"/>
      <w:r w:rsidRPr="4C17FA99">
        <w:rPr>
          <w:rFonts w:ascii="Ubuntu" w:eastAsiaTheme="minorEastAsia" w:hAnsi="Ubuntu" w:cstheme="minorBidi"/>
          <w:sz w:val="20"/>
          <w:szCs w:val="20"/>
        </w:rPr>
        <w:t>(</w:t>
      </w:r>
      <w:proofErr w:type="gramEnd"/>
      <w:r w:rsidRPr="4C17FA99">
        <w:rPr>
          <w:rFonts w:ascii="Ubuntu" w:eastAsiaTheme="minorEastAsia" w:hAnsi="Ubuntu" w:cstheme="minorBidi"/>
          <w:sz w:val="20"/>
          <w:szCs w:val="20"/>
        </w:rPr>
        <w:t>channel, callback), you ensure that the callback function is called as soon as the event occurs.</w:t>
      </w:r>
    </w:p>
    <w:p w14:paraId="69B6D145" w14:textId="0B529ECF" w:rsidR="405C332F" w:rsidRDefault="405C332F" w:rsidP="4C17FA99">
      <w:pPr>
        <w:pStyle w:val="NormalWeb"/>
        <w:spacing w:beforeAutospacing="0" w:after="240" w:afterAutospacing="0"/>
      </w:pPr>
      <w:r w:rsidRPr="4C17FA99">
        <w:rPr>
          <w:rFonts w:ascii="Ubuntu" w:eastAsiaTheme="minorEastAsia" w:hAnsi="Ubuntu" w:cstheme="minorBidi"/>
          <w:sz w:val="20"/>
          <w:szCs w:val="20"/>
        </w:rPr>
        <w:t>The GPIO library uses threads behind the scenes for this purpose. This means that the code runs in the background, allowing your code to continue working undisturbed.</w:t>
      </w:r>
    </w:p>
    <w:p w14:paraId="28272DEB" w14:textId="77777777" w:rsidR="001A4C91" w:rsidRPr="001A4C91" w:rsidRDefault="001A4C91" w:rsidP="4C17FA99">
      <w:pPr>
        <w:pStyle w:val="HTMLPreformatted"/>
        <w:shd w:val="clear" w:color="auto" w:fill="F6F8FA"/>
        <w:rPr>
          <w:rStyle w:val="pl-k"/>
          <w:rFonts w:ascii="Consolas" w:hAnsi="Consolas"/>
          <w:color w:val="D73A49"/>
        </w:rPr>
      </w:pPr>
    </w:p>
    <w:p w14:paraId="707FCAC5" w14:textId="281426F4" w:rsidR="00FD3E52" w:rsidRDefault="0B73F564" w:rsidP="4C17FA99">
      <w:pPr>
        <w:pStyle w:val="HTMLPreformatted"/>
        <w:shd w:val="clear" w:color="auto" w:fill="F6F8FA"/>
        <w:rPr>
          <w:rFonts w:ascii="Consolas" w:hAnsi="Consolas"/>
          <w:color w:val="24292E"/>
        </w:rPr>
      </w:pPr>
      <w:r w:rsidRPr="4C17FA99">
        <w:rPr>
          <w:rStyle w:val="pl-k"/>
          <w:rFonts w:ascii="Consolas" w:hAnsi="Consolas"/>
          <w:color w:val="D73A49"/>
        </w:rPr>
        <w:t>def</w:t>
      </w:r>
      <w:r w:rsidRPr="4C17FA99">
        <w:rPr>
          <w:rFonts w:ascii="Consolas" w:hAnsi="Consolas"/>
          <w:color w:val="24292E"/>
        </w:rPr>
        <w:t xml:space="preserve"> </w:t>
      </w:r>
      <w:proofErr w:type="spellStart"/>
      <w:r w:rsidRPr="4C17FA99">
        <w:rPr>
          <w:rStyle w:val="pl-en"/>
          <w:rFonts w:ascii="Consolas" w:hAnsi="Consolas"/>
          <w:color w:val="6F42C1"/>
        </w:rPr>
        <w:t>my_callback</w:t>
      </w:r>
      <w:proofErr w:type="spellEnd"/>
      <w:r w:rsidRPr="4C17FA99">
        <w:rPr>
          <w:rFonts w:ascii="Consolas" w:hAnsi="Consolas"/>
          <w:color w:val="24292E"/>
        </w:rPr>
        <w:t>(</w:t>
      </w:r>
      <w:r w:rsidRPr="4C17FA99">
        <w:rPr>
          <w:rStyle w:val="pl-smi"/>
          <w:rFonts w:ascii="Consolas" w:hAnsi="Consolas"/>
          <w:color w:val="24292E"/>
        </w:rPr>
        <w:t>channel</w:t>
      </w:r>
      <w:r w:rsidRPr="4C17FA99">
        <w:rPr>
          <w:rFonts w:ascii="Consolas" w:hAnsi="Consolas"/>
          <w:color w:val="24292E"/>
        </w:rPr>
        <w:t>):</w:t>
      </w:r>
    </w:p>
    <w:p w14:paraId="7192D722" w14:textId="77777777"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 xml:space="preserve">This is </w:t>
      </w:r>
      <w:proofErr w:type="gramStart"/>
      <w:r w:rsidRPr="4C17FA99">
        <w:rPr>
          <w:rStyle w:val="pl-s"/>
          <w:rFonts w:ascii="Consolas" w:hAnsi="Consolas"/>
          <w:color w:val="032F62"/>
        </w:rPr>
        <w:t>a</w:t>
      </w:r>
      <w:proofErr w:type="gramEnd"/>
      <w:r w:rsidRPr="4C17FA99">
        <w:rPr>
          <w:rStyle w:val="pl-s"/>
          <w:rFonts w:ascii="Consolas" w:hAnsi="Consolas"/>
          <w:color w:val="032F62"/>
        </w:rPr>
        <w:t xml:space="preserve"> edge event callback function!</w:t>
      </w:r>
      <w:r w:rsidRPr="4C17FA99">
        <w:rPr>
          <w:rStyle w:val="pl-pds"/>
          <w:rFonts w:ascii="Consolas" w:hAnsi="Consolas"/>
          <w:color w:val="032F62"/>
        </w:rPr>
        <w:t>'</w:t>
      </w:r>
      <w:r w:rsidRPr="4C17FA99">
        <w:rPr>
          <w:rFonts w:ascii="Consolas" w:hAnsi="Consolas"/>
          <w:color w:val="24292E"/>
        </w:rPr>
        <w:t>)</w:t>
      </w:r>
    </w:p>
    <w:p w14:paraId="29541F06" w14:textId="77777777"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 xml:space="preserve">Edge detected on channel </w:t>
      </w:r>
      <w:r w:rsidRPr="4C17FA99">
        <w:rPr>
          <w:rStyle w:val="pl-c1"/>
          <w:rFonts w:ascii="Consolas" w:hAnsi="Consolas"/>
          <w:color w:val="005CC5"/>
        </w:rPr>
        <w:t>%</w:t>
      </w:r>
      <w:proofErr w:type="spellStart"/>
      <w:r w:rsidRPr="4C17FA99">
        <w:rPr>
          <w:rStyle w:val="pl-c1"/>
          <w:rFonts w:ascii="Consolas" w:hAnsi="Consolas"/>
          <w:color w:val="005CC5"/>
        </w:rPr>
        <w:t>s</w:t>
      </w:r>
      <w:r w:rsidRPr="4C17FA99">
        <w:rPr>
          <w:rStyle w:val="pl-pds"/>
          <w:rFonts w:ascii="Consolas" w:hAnsi="Consolas"/>
          <w:color w:val="032F62"/>
        </w:rPr>
        <w:t>'</w:t>
      </w:r>
      <w:r w:rsidRPr="4C17FA99">
        <w:rPr>
          <w:rStyle w:val="pl-k"/>
          <w:rFonts w:ascii="Consolas" w:hAnsi="Consolas"/>
          <w:color w:val="D73A49"/>
        </w:rPr>
        <w:t>%</w:t>
      </w:r>
      <w:r w:rsidRPr="4C17FA99">
        <w:rPr>
          <w:rFonts w:ascii="Consolas" w:hAnsi="Consolas"/>
          <w:color w:val="24292E"/>
        </w:rPr>
        <w:t>channel</w:t>
      </w:r>
      <w:proofErr w:type="spellEnd"/>
      <w:r w:rsidRPr="4C17FA99">
        <w:rPr>
          <w:rFonts w:ascii="Consolas" w:hAnsi="Consolas"/>
          <w:color w:val="24292E"/>
        </w:rPr>
        <w:t>)</w:t>
      </w:r>
    </w:p>
    <w:p w14:paraId="1B3703C5" w14:textId="77777777"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This is run in a different thread to your main program</w:t>
      </w:r>
      <w:r w:rsidRPr="4C17FA99">
        <w:rPr>
          <w:rStyle w:val="pl-pds"/>
          <w:rFonts w:ascii="Consolas" w:hAnsi="Consolas"/>
          <w:color w:val="032F62"/>
        </w:rPr>
        <w:t>'</w:t>
      </w:r>
      <w:r w:rsidRPr="4C17FA99">
        <w:rPr>
          <w:rFonts w:ascii="Consolas" w:hAnsi="Consolas"/>
          <w:color w:val="24292E"/>
        </w:rPr>
        <w:t>)</w:t>
      </w:r>
    </w:p>
    <w:p w14:paraId="28986732" w14:textId="77777777" w:rsidR="00FD3E52" w:rsidRDefault="00FD3E52" w:rsidP="4C17FA99">
      <w:pPr>
        <w:pStyle w:val="HTMLPreformatted"/>
        <w:shd w:val="clear" w:color="auto" w:fill="F6F8FA"/>
        <w:rPr>
          <w:rFonts w:ascii="Consolas" w:hAnsi="Consolas"/>
          <w:color w:val="24292E"/>
        </w:rPr>
      </w:pPr>
    </w:p>
    <w:p w14:paraId="79BBBFB4" w14:textId="77777777"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detect</w:t>
      </w:r>
      <w:proofErr w:type="spellEnd"/>
      <w:r w:rsidRPr="4C17FA99">
        <w:rPr>
          <w:rFonts w:ascii="Consolas" w:hAnsi="Consolas"/>
          <w:color w:val="24292E"/>
        </w:rPr>
        <w:t>(</w:t>
      </w:r>
      <w:proofErr w:type="gramEnd"/>
      <w:r w:rsidRPr="4C17FA99">
        <w:rPr>
          <w:rFonts w:ascii="Consolas" w:hAnsi="Consolas"/>
          <w:color w:val="24292E"/>
        </w:rPr>
        <w:t xml:space="preserve">channel,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RISING</w:t>
      </w:r>
      <w:r w:rsidRPr="4C17FA99">
        <w:rPr>
          <w:rFonts w:ascii="Consolas" w:hAnsi="Consolas"/>
          <w:color w:val="24292E"/>
        </w:rPr>
        <w:t xml:space="preserve">, </w:t>
      </w:r>
      <w:r w:rsidRPr="4C17FA99">
        <w:rPr>
          <w:rStyle w:val="pl-v"/>
          <w:rFonts w:ascii="Consolas" w:eastAsiaTheme="majorEastAsia" w:hAnsi="Consolas"/>
          <w:color w:val="E36209"/>
        </w:rPr>
        <w:t>callback</w:t>
      </w:r>
      <w:r w:rsidRPr="4C17FA99">
        <w:rPr>
          <w:rStyle w:val="pl-k"/>
          <w:rFonts w:ascii="Consolas" w:hAnsi="Consolas"/>
          <w:color w:val="D73A49"/>
        </w:rPr>
        <w:t>=</w:t>
      </w:r>
      <w:proofErr w:type="spellStart"/>
      <w:r w:rsidRPr="4C17FA99">
        <w:rPr>
          <w:rFonts w:ascii="Consolas" w:hAnsi="Consolas"/>
          <w:color w:val="24292E"/>
        </w:rPr>
        <w:t>my_</w:t>
      </w:r>
      <w:proofErr w:type="gramStart"/>
      <w:r w:rsidRPr="4C17FA99">
        <w:rPr>
          <w:rFonts w:ascii="Consolas" w:hAnsi="Consolas"/>
          <w:color w:val="24292E"/>
        </w:rPr>
        <w:t>callback</w:t>
      </w:r>
      <w:proofErr w:type="spellEnd"/>
      <w:r w:rsidRPr="4C17FA99">
        <w:rPr>
          <w:rFonts w:ascii="Consolas" w:hAnsi="Consolas"/>
          <w:color w:val="24292E"/>
        </w:rPr>
        <w:t xml:space="preserve">)  </w:t>
      </w:r>
      <w:r w:rsidRPr="4C17FA99">
        <w:rPr>
          <w:rStyle w:val="pl-c"/>
          <w:rFonts w:ascii="Consolas" w:eastAsiaTheme="majorEastAsia" w:hAnsi="Consolas"/>
          <w:color w:val="6A737D"/>
        </w:rPr>
        <w:t>#</w:t>
      </w:r>
      <w:proofErr w:type="gramEnd"/>
      <w:r w:rsidRPr="4C17FA99">
        <w:rPr>
          <w:rStyle w:val="pl-c"/>
          <w:rFonts w:ascii="Consolas" w:eastAsiaTheme="majorEastAsia" w:hAnsi="Consolas"/>
          <w:color w:val="6A737D"/>
        </w:rPr>
        <w:t xml:space="preserve"> add rising edge detection on a channel</w:t>
      </w:r>
    </w:p>
    <w:p w14:paraId="32B654BA" w14:textId="0993FFEC" w:rsidR="00FD3E52" w:rsidRDefault="0B73F564" w:rsidP="4C17FA99">
      <w:pPr>
        <w:pStyle w:val="HTMLPreformatted"/>
        <w:shd w:val="clear" w:color="auto" w:fill="F6F8FA"/>
        <w:rPr>
          <w:rStyle w:val="pl-c1"/>
          <w:rFonts w:ascii="Consolas" w:hAnsi="Consolas"/>
          <w:color w:val="005CC5"/>
        </w:rPr>
      </w:pPr>
      <w:r w:rsidRPr="4C17FA99">
        <w:rPr>
          <w:rStyle w:val="pl-c1"/>
          <w:rFonts w:ascii="Consolas" w:hAnsi="Consolas"/>
          <w:color w:val="005CC5"/>
        </w:rPr>
        <w:t>...</w:t>
      </w:r>
      <w:r w:rsidRPr="4C17FA99">
        <w:rPr>
          <w:rFonts w:ascii="Consolas" w:hAnsi="Consolas"/>
          <w:color w:val="24292E"/>
        </w:rPr>
        <w:t>the rest of your program</w:t>
      </w:r>
      <w:r w:rsidRPr="4C17FA99">
        <w:rPr>
          <w:rStyle w:val="pl-c1"/>
          <w:rFonts w:ascii="Consolas" w:hAnsi="Consolas"/>
          <w:color w:val="005CC5"/>
        </w:rPr>
        <w:t>...</w:t>
      </w:r>
    </w:p>
    <w:p w14:paraId="0DCDB7E3" w14:textId="77777777" w:rsidR="001A4C91" w:rsidRDefault="001A4C91" w:rsidP="4C17FA99">
      <w:pPr>
        <w:pStyle w:val="HTMLPreformatted"/>
        <w:shd w:val="clear" w:color="auto" w:fill="F6F8FA"/>
        <w:rPr>
          <w:rFonts w:ascii="Consolas" w:hAnsi="Consolas"/>
          <w:color w:val="24292E"/>
        </w:rPr>
      </w:pPr>
    </w:p>
    <w:p w14:paraId="5E5C6017" w14:textId="77777777" w:rsidR="001A4C91" w:rsidRPr="0062107B" w:rsidRDefault="001A4C91" w:rsidP="4C17FA99">
      <w:pPr>
        <w:pStyle w:val="NormalWeb"/>
        <w:spacing w:beforeAutospacing="0" w:after="240" w:afterAutospacing="0"/>
        <w:rPr>
          <w:rFonts w:ascii="Ubuntu" w:eastAsiaTheme="minorEastAsia" w:hAnsi="Ubuntu" w:cstheme="minorBidi"/>
          <w:sz w:val="20"/>
          <w:szCs w:val="20"/>
        </w:rPr>
      </w:pPr>
    </w:p>
    <w:p w14:paraId="2BF8FFF1" w14:textId="1C8EB649" w:rsidR="001A4C91" w:rsidRPr="007C0F11" w:rsidRDefault="036D9620" w:rsidP="4C17FA99">
      <w:pPr>
        <w:pStyle w:val="NormalWeb"/>
        <w:spacing w:beforeAutospacing="0" w:after="240" w:afterAutospacing="0"/>
        <w:rPr>
          <w:rFonts w:ascii="Ubuntu" w:eastAsiaTheme="minorEastAsia" w:hAnsi="Ubuntu" w:cstheme="minorBidi"/>
          <w:sz w:val="20"/>
          <w:szCs w:val="20"/>
        </w:rPr>
      </w:pPr>
      <w:r w:rsidRPr="4C17FA99">
        <w:rPr>
          <w:rFonts w:ascii="Ubuntu" w:eastAsiaTheme="minorEastAsia" w:hAnsi="Ubuntu" w:cstheme="minorBidi"/>
          <w:sz w:val="20"/>
          <w:szCs w:val="20"/>
        </w:rPr>
        <w:t>As you see, it's required that your callback function accepts a single parameter, through which the GPIO library passes the pin number. This allows you to recycle the same callback function for multiple pins.</w:t>
      </w:r>
    </w:p>
    <w:p w14:paraId="330A3955" w14:textId="78BADB50" w:rsidR="001A4C91" w:rsidRPr="007C0F11" w:rsidRDefault="728C4491" w:rsidP="1978A4E9">
      <w:pPr>
        <w:pStyle w:val="NormalWeb"/>
        <w:spacing w:beforeAutospacing="0" w:after="240" w:afterAutospacing="0"/>
      </w:pPr>
      <w:r w:rsidRPr="1978A4E9">
        <w:rPr>
          <w:rFonts w:asciiTheme="minorHAnsi" w:eastAsiaTheme="majorEastAsia" w:hAnsiTheme="minorHAnsi" w:cstheme="majorBidi"/>
          <w:b/>
          <w:bCs/>
          <w:color w:val="E65692"/>
        </w:rPr>
        <w:t>You can also register multiple callbacks on the same pin:</w:t>
      </w:r>
    </w:p>
    <w:p w14:paraId="1BEBC971" w14:textId="133D559E" w:rsidR="00FD3E52" w:rsidRDefault="0B73F564" w:rsidP="4C17FA99">
      <w:pPr>
        <w:pStyle w:val="HTMLPreformatted"/>
        <w:shd w:val="clear" w:color="auto" w:fill="F6F8FA"/>
        <w:rPr>
          <w:rFonts w:ascii="Consolas" w:hAnsi="Consolas"/>
          <w:color w:val="24292E"/>
        </w:rPr>
      </w:pPr>
      <w:r w:rsidRPr="4C17FA99">
        <w:rPr>
          <w:rStyle w:val="pl-k"/>
          <w:rFonts w:ascii="Consolas" w:hAnsi="Consolas"/>
          <w:color w:val="D73A49"/>
        </w:rPr>
        <w:t>def</w:t>
      </w:r>
      <w:r w:rsidRPr="4C17FA99">
        <w:rPr>
          <w:rFonts w:ascii="Consolas" w:hAnsi="Consolas"/>
          <w:color w:val="24292E"/>
        </w:rPr>
        <w:t xml:space="preserve"> </w:t>
      </w:r>
      <w:proofErr w:type="spellStart"/>
      <w:r w:rsidRPr="4C17FA99">
        <w:rPr>
          <w:rStyle w:val="pl-en"/>
          <w:rFonts w:ascii="Consolas" w:hAnsi="Consolas"/>
          <w:color w:val="6F42C1"/>
        </w:rPr>
        <w:t>my_callback_one</w:t>
      </w:r>
      <w:proofErr w:type="spellEnd"/>
      <w:r w:rsidRPr="4C17FA99">
        <w:rPr>
          <w:rFonts w:ascii="Consolas" w:hAnsi="Consolas"/>
          <w:color w:val="24292E"/>
        </w:rPr>
        <w:t>(</w:t>
      </w:r>
      <w:r w:rsidRPr="4C17FA99">
        <w:rPr>
          <w:rStyle w:val="pl-smi"/>
          <w:rFonts w:ascii="Consolas" w:hAnsi="Consolas"/>
          <w:color w:val="24292E"/>
        </w:rPr>
        <w:t>channel</w:t>
      </w:r>
      <w:r w:rsidRPr="4C17FA99">
        <w:rPr>
          <w:rFonts w:ascii="Consolas" w:hAnsi="Consolas"/>
          <w:color w:val="24292E"/>
        </w:rPr>
        <w:t>):</w:t>
      </w:r>
    </w:p>
    <w:p w14:paraId="3F9BB90F" w14:textId="77777777"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Callback one</w:t>
      </w:r>
      <w:r w:rsidRPr="4C17FA99">
        <w:rPr>
          <w:rStyle w:val="pl-pds"/>
          <w:rFonts w:ascii="Consolas" w:hAnsi="Consolas"/>
          <w:color w:val="032F62"/>
        </w:rPr>
        <w:t>'</w:t>
      </w:r>
      <w:r w:rsidRPr="4C17FA99">
        <w:rPr>
          <w:rFonts w:ascii="Consolas" w:hAnsi="Consolas"/>
          <w:color w:val="24292E"/>
        </w:rPr>
        <w:t>)</w:t>
      </w:r>
    </w:p>
    <w:p w14:paraId="54175974" w14:textId="77777777" w:rsidR="00FD3E52" w:rsidRDefault="00FD3E52" w:rsidP="4C17FA99">
      <w:pPr>
        <w:pStyle w:val="HTMLPreformatted"/>
        <w:shd w:val="clear" w:color="auto" w:fill="F6F8FA"/>
        <w:rPr>
          <w:rFonts w:ascii="Consolas" w:hAnsi="Consolas"/>
          <w:color w:val="24292E"/>
        </w:rPr>
      </w:pPr>
    </w:p>
    <w:p w14:paraId="1ECF8B4A" w14:textId="77777777" w:rsidR="00FD3E52" w:rsidRDefault="0B73F564" w:rsidP="4C17FA99">
      <w:pPr>
        <w:pStyle w:val="HTMLPreformatted"/>
        <w:shd w:val="clear" w:color="auto" w:fill="F6F8FA"/>
        <w:rPr>
          <w:rFonts w:ascii="Consolas" w:hAnsi="Consolas"/>
          <w:color w:val="24292E"/>
        </w:rPr>
      </w:pPr>
      <w:r w:rsidRPr="4C17FA99">
        <w:rPr>
          <w:rStyle w:val="pl-k"/>
          <w:rFonts w:ascii="Consolas" w:hAnsi="Consolas"/>
          <w:color w:val="D73A49"/>
        </w:rPr>
        <w:t>def</w:t>
      </w:r>
      <w:r w:rsidRPr="4C17FA99">
        <w:rPr>
          <w:rFonts w:ascii="Consolas" w:hAnsi="Consolas"/>
          <w:color w:val="24292E"/>
        </w:rPr>
        <w:t xml:space="preserve"> </w:t>
      </w:r>
      <w:proofErr w:type="spellStart"/>
      <w:r w:rsidRPr="4C17FA99">
        <w:rPr>
          <w:rStyle w:val="pl-en"/>
          <w:rFonts w:ascii="Consolas" w:hAnsi="Consolas"/>
          <w:color w:val="6F42C1"/>
        </w:rPr>
        <w:t>my_callback_two</w:t>
      </w:r>
      <w:proofErr w:type="spellEnd"/>
      <w:r w:rsidRPr="4C17FA99">
        <w:rPr>
          <w:rFonts w:ascii="Consolas" w:hAnsi="Consolas"/>
          <w:color w:val="24292E"/>
        </w:rPr>
        <w:t>(</w:t>
      </w:r>
      <w:r w:rsidRPr="4C17FA99">
        <w:rPr>
          <w:rStyle w:val="pl-smi"/>
          <w:rFonts w:ascii="Consolas" w:hAnsi="Consolas"/>
          <w:color w:val="24292E"/>
        </w:rPr>
        <w:t>channel</w:t>
      </w:r>
      <w:r w:rsidRPr="4C17FA99">
        <w:rPr>
          <w:rFonts w:ascii="Consolas" w:hAnsi="Consolas"/>
          <w:color w:val="24292E"/>
        </w:rPr>
        <w:t>):</w:t>
      </w:r>
    </w:p>
    <w:p w14:paraId="1B1F48B0" w14:textId="77777777" w:rsidR="00FD3E52" w:rsidRDefault="0B73F564" w:rsidP="4C17FA99">
      <w:pPr>
        <w:pStyle w:val="HTMLPreformatted"/>
        <w:shd w:val="clear" w:color="auto" w:fill="F6F8FA"/>
        <w:rPr>
          <w:rFonts w:ascii="Consolas" w:hAnsi="Consolas"/>
          <w:color w:val="24292E"/>
        </w:rPr>
      </w:pPr>
      <w:r w:rsidRPr="4C17FA99">
        <w:rPr>
          <w:rFonts w:ascii="Consolas" w:hAnsi="Consolas"/>
          <w:color w:val="24292E"/>
        </w:rPr>
        <w:t xml:space="preserve">    </w:t>
      </w:r>
      <w:proofErr w:type="gramStart"/>
      <w:r w:rsidRPr="4C17FA99">
        <w:rPr>
          <w:rStyle w:val="pl-c1"/>
          <w:rFonts w:ascii="Consolas" w:hAnsi="Consolas"/>
          <w:color w:val="005CC5"/>
        </w:rPr>
        <w:t>print</w:t>
      </w:r>
      <w:r w:rsidRPr="4C17FA99">
        <w:rPr>
          <w:rFonts w:ascii="Consolas" w:hAnsi="Consolas"/>
          <w:color w:val="24292E"/>
        </w:rPr>
        <w:t>(</w:t>
      </w:r>
      <w:proofErr w:type="gramEnd"/>
      <w:r w:rsidRPr="4C17FA99">
        <w:rPr>
          <w:rStyle w:val="pl-pds"/>
          <w:rFonts w:ascii="Consolas" w:hAnsi="Consolas"/>
          <w:color w:val="032F62"/>
        </w:rPr>
        <w:t>'</w:t>
      </w:r>
      <w:r w:rsidRPr="4C17FA99">
        <w:rPr>
          <w:rStyle w:val="pl-s"/>
          <w:rFonts w:ascii="Consolas" w:hAnsi="Consolas"/>
          <w:color w:val="032F62"/>
        </w:rPr>
        <w:t>Callback two</w:t>
      </w:r>
      <w:r w:rsidRPr="4C17FA99">
        <w:rPr>
          <w:rStyle w:val="pl-pds"/>
          <w:rFonts w:ascii="Consolas" w:hAnsi="Consolas"/>
          <w:color w:val="032F62"/>
        </w:rPr>
        <w:t>'</w:t>
      </w:r>
      <w:r w:rsidRPr="4C17FA99">
        <w:rPr>
          <w:rFonts w:ascii="Consolas" w:hAnsi="Consolas"/>
          <w:color w:val="24292E"/>
        </w:rPr>
        <w:t>)</w:t>
      </w:r>
    </w:p>
    <w:p w14:paraId="1A344143" w14:textId="77777777" w:rsidR="00FD3E52" w:rsidRDefault="00FD3E52" w:rsidP="4C17FA99">
      <w:pPr>
        <w:pStyle w:val="HTMLPreformatted"/>
        <w:shd w:val="clear" w:color="auto" w:fill="F6F8FA"/>
        <w:rPr>
          <w:rFonts w:ascii="Consolas" w:hAnsi="Consolas"/>
          <w:color w:val="24292E"/>
        </w:rPr>
      </w:pPr>
    </w:p>
    <w:p w14:paraId="61B85917" w14:textId="77777777"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detect</w:t>
      </w:r>
      <w:proofErr w:type="spellEnd"/>
      <w:r w:rsidRPr="4C17FA99">
        <w:rPr>
          <w:rFonts w:ascii="Consolas" w:hAnsi="Consolas"/>
          <w:color w:val="24292E"/>
        </w:rPr>
        <w:t>(</w:t>
      </w:r>
      <w:proofErr w:type="gramEnd"/>
      <w:r w:rsidRPr="4C17FA99">
        <w:rPr>
          <w:rFonts w:ascii="Consolas" w:hAnsi="Consolas"/>
          <w:color w:val="24292E"/>
        </w:rPr>
        <w:t xml:space="preserve">channel,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RISING</w:t>
      </w:r>
      <w:r w:rsidRPr="4C17FA99">
        <w:rPr>
          <w:rFonts w:ascii="Consolas" w:hAnsi="Consolas"/>
          <w:color w:val="24292E"/>
        </w:rPr>
        <w:t>)</w:t>
      </w:r>
    </w:p>
    <w:p w14:paraId="783EB892" w14:textId="77777777"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callback</w:t>
      </w:r>
      <w:proofErr w:type="spellEnd"/>
      <w:r w:rsidRPr="4C17FA99">
        <w:rPr>
          <w:rFonts w:ascii="Consolas" w:hAnsi="Consolas"/>
          <w:color w:val="24292E"/>
        </w:rPr>
        <w:t>(</w:t>
      </w:r>
      <w:proofErr w:type="gramEnd"/>
      <w:r w:rsidRPr="4C17FA99">
        <w:rPr>
          <w:rFonts w:ascii="Consolas" w:hAnsi="Consolas"/>
          <w:color w:val="24292E"/>
        </w:rPr>
        <w:t xml:space="preserve">channel, </w:t>
      </w:r>
      <w:proofErr w:type="spellStart"/>
      <w:r w:rsidRPr="4C17FA99">
        <w:rPr>
          <w:rFonts w:ascii="Consolas" w:hAnsi="Consolas"/>
          <w:color w:val="24292E"/>
        </w:rPr>
        <w:t>my_callback_one</w:t>
      </w:r>
      <w:proofErr w:type="spellEnd"/>
      <w:r w:rsidRPr="4C17FA99">
        <w:rPr>
          <w:rFonts w:ascii="Consolas" w:hAnsi="Consolas"/>
          <w:color w:val="24292E"/>
        </w:rPr>
        <w:t>)</w:t>
      </w:r>
    </w:p>
    <w:p w14:paraId="193BA47D" w14:textId="2A464ECB"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callback</w:t>
      </w:r>
      <w:proofErr w:type="spellEnd"/>
      <w:r w:rsidRPr="4C17FA99">
        <w:rPr>
          <w:rFonts w:ascii="Consolas" w:hAnsi="Consolas"/>
          <w:color w:val="24292E"/>
        </w:rPr>
        <w:t>(</w:t>
      </w:r>
      <w:proofErr w:type="gramEnd"/>
      <w:r w:rsidRPr="4C17FA99">
        <w:rPr>
          <w:rFonts w:ascii="Consolas" w:hAnsi="Consolas"/>
          <w:color w:val="24292E"/>
        </w:rPr>
        <w:t xml:space="preserve">channel, </w:t>
      </w:r>
      <w:proofErr w:type="spellStart"/>
      <w:r w:rsidRPr="4C17FA99">
        <w:rPr>
          <w:rFonts w:ascii="Consolas" w:hAnsi="Consolas"/>
          <w:color w:val="24292E"/>
        </w:rPr>
        <w:t>my_callback_two</w:t>
      </w:r>
      <w:proofErr w:type="spellEnd"/>
      <w:r w:rsidRPr="4C17FA99">
        <w:rPr>
          <w:rFonts w:ascii="Consolas" w:hAnsi="Consolas"/>
          <w:color w:val="24292E"/>
        </w:rPr>
        <w:t>)</w:t>
      </w:r>
    </w:p>
    <w:p w14:paraId="66497E36" w14:textId="77777777" w:rsidR="001A4C91" w:rsidRDefault="001A4C91" w:rsidP="4C17FA99">
      <w:pPr>
        <w:pStyle w:val="HTMLPreformatted"/>
        <w:shd w:val="clear" w:color="auto" w:fill="F6F8FA"/>
        <w:rPr>
          <w:rFonts w:ascii="Consolas" w:hAnsi="Consolas"/>
          <w:color w:val="24292E"/>
        </w:rPr>
      </w:pPr>
    </w:p>
    <w:p w14:paraId="24954E82" w14:textId="11067FE4" w:rsidR="001A4C91" w:rsidRPr="0062107B" w:rsidRDefault="001A4C91" w:rsidP="4C17FA99">
      <w:pPr>
        <w:pStyle w:val="NormalWeb"/>
        <w:spacing w:beforeAutospacing="0" w:after="0" w:afterAutospacing="0"/>
        <w:rPr>
          <w:rFonts w:ascii="Segoe UI" w:hAnsi="Segoe UI" w:cs="Segoe UI"/>
          <w:color w:val="24292E"/>
        </w:rPr>
      </w:pPr>
    </w:p>
    <w:p w14:paraId="4164FFCE" w14:textId="50012C9D" w:rsidR="007C0F11" w:rsidRDefault="1B8818A0" w:rsidP="4C17FA99">
      <w:pPr>
        <w:pStyle w:val="Heading3"/>
      </w:pPr>
      <w:proofErr w:type="spellStart"/>
      <w:r w:rsidRPr="4C17FA99">
        <w:t>Bouncetime</w:t>
      </w:r>
      <w:proofErr w:type="spellEnd"/>
    </w:p>
    <w:p w14:paraId="2022152C" w14:textId="07F5C164" w:rsidR="00FD3E52" w:rsidRDefault="02AA48CA" w:rsidP="4C17FA99">
      <w:pPr>
        <w:pStyle w:val="NormalWeb"/>
        <w:spacing w:beforeAutospacing="0" w:after="0" w:afterAutospacing="0"/>
        <w:rPr>
          <w:rFonts w:ascii="Ubuntu" w:eastAsiaTheme="minorEastAsia" w:hAnsi="Ubuntu" w:cstheme="minorBidi"/>
          <w:sz w:val="20"/>
          <w:szCs w:val="20"/>
        </w:rPr>
      </w:pPr>
      <w:r w:rsidRPr="4C17FA99">
        <w:rPr>
          <w:rFonts w:ascii="Ubuntu" w:eastAsiaTheme="minorEastAsia" w:hAnsi="Ubuntu" w:cstheme="minorBidi"/>
          <w:sz w:val="20"/>
          <w:szCs w:val="20"/>
        </w:rPr>
        <w:t xml:space="preserve">Both </w:t>
      </w:r>
      <w:proofErr w:type="spellStart"/>
      <w:r w:rsidRPr="4C17FA99">
        <w:rPr>
          <w:rFonts w:ascii="Ubuntu" w:eastAsiaTheme="minorEastAsia" w:hAnsi="Ubuntu" w:cstheme="minorBidi"/>
          <w:sz w:val="20"/>
          <w:szCs w:val="20"/>
        </w:rPr>
        <w:t>add_event_detect</w:t>
      </w:r>
      <w:proofErr w:type="spellEnd"/>
      <w:r w:rsidRPr="4C17FA99">
        <w:rPr>
          <w:rFonts w:ascii="Ubuntu" w:eastAsiaTheme="minorEastAsia" w:hAnsi="Ubuntu" w:cstheme="minorBidi"/>
          <w:sz w:val="20"/>
          <w:szCs w:val="20"/>
        </w:rPr>
        <w:t xml:space="preserve"> and </w:t>
      </w:r>
      <w:proofErr w:type="spellStart"/>
      <w:r w:rsidRPr="4C17FA99">
        <w:rPr>
          <w:rFonts w:ascii="Ubuntu" w:eastAsiaTheme="minorEastAsia" w:hAnsi="Ubuntu" w:cstheme="minorBidi"/>
          <w:sz w:val="20"/>
          <w:szCs w:val="20"/>
        </w:rPr>
        <w:t>add_event_callback</w:t>
      </w:r>
      <w:proofErr w:type="spellEnd"/>
      <w:r w:rsidRPr="4C17FA99">
        <w:rPr>
          <w:rFonts w:ascii="Ubuntu" w:eastAsiaTheme="minorEastAsia" w:hAnsi="Ubuntu" w:cstheme="minorBidi"/>
          <w:sz w:val="20"/>
          <w:szCs w:val="20"/>
        </w:rPr>
        <w:t xml:space="preserve"> have an additional parameter </w:t>
      </w:r>
      <w:proofErr w:type="spellStart"/>
      <w:r w:rsidRPr="4C17FA99">
        <w:rPr>
          <w:rFonts w:ascii="Ubuntu" w:eastAsiaTheme="minorEastAsia" w:hAnsi="Ubuntu" w:cstheme="minorBidi"/>
          <w:sz w:val="20"/>
          <w:szCs w:val="20"/>
        </w:rPr>
        <w:t>bouncetime</w:t>
      </w:r>
      <w:proofErr w:type="spellEnd"/>
      <w:r w:rsidRPr="4C17FA99">
        <w:rPr>
          <w:rFonts w:ascii="Ubuntu" w:eastAsiaTheme="minorEastAsia" w:hAnsi="Ubuntu" w:cstheme="minorBidi"/>
          <w:sz w:val="20"/>
          <w:szCs w:val="20"/>
        </w:rPr>
        <w:t xml:space="preserve">, which allows you to specify </w:t>
      </w:r>
      <w:proofErr w:type="gramStart"/>
      <w:r w:rsidRPr="4C17FA99">
        <w:rPr>
          <w:rFonts w:ascii="Ubuntu" w:eastAsiaTheme="minorEastAsia" w:hAnsi="Ubuntu" w:cstheme="minorBidi"/>
          <w:sz w:val="20"/>
          <w:szCs w:val="20"/>
        </w:rPr>
        <w:t>a number of</w:t>
      </w:r>
      <w:proofErr w:type="gramEnd"/>
      <w:r w:rsidRPr="4C17FA99">
        <w:rPr>
          <w:rFonts w:ascii="Ubuntu" w:eastAsiaTheme="minorEastAsia" w:hAnsi="Ubuntu" w:cstheme="minorBidi"/>
          <w:sz w:val="20"/>
          <w:szCs w:val="20"/>
        </w:rPr>
        <w:t xml:space="preserve"> milliseconds to debounce the button. </w:t>
      </w:r>
      <w:proofErr w:type="gramStart"/>
      <w:r w:rsidRPr="4C17FA99">
        <w:rPr>
          <w:rFonts w:ascii="Ubuntu" w:eastAsiaTheme="minorEastAsia" w:hAnsi="Ubuntu" w:cstheme="minorBidi"/>
          <w:sz w:val="20"/>
          <w:szCs w:val="20"/>
        </w:rPr>
        <w:t>As</w:t>
      </w:r>
      <w:proofErr w:type="gramEnd"/>
      <w:r w:rsidRPr="4C17FA99">
        <w:rPr>
          <w:rFonts w:ascii="Ubuntu" w:eastAsiaTheme="minorEastAsia" w:hAnsi="Ubuntu" w:cstheme="minorBidi"/>
          <w:sz w:val="20"/>
          <w:szCs w:val="20"/>
        </w:rPr>
        <w:t xml:space="preserve"> </w:t>
      </w:r>
      <w:proofErr w:type="gramStart"/>
      <w:r w:rsidRPr="4C17FA99">
        <w:rPr>
          <w:rFonts w:ascii="Ubuntu" w:eastAsiaTheme="minorEastAsia" w:hAnsi="Ubuntu" w:cstheme="minorBidi"/>
          <w:sz w:val="20"/>
          <w:szCs w:val="20"/>
        </w:rPr>
        <w:t>known</w:t>
      </w:r>
      <w:proofErr w:type="gramEnd"/>
      <w:r w:rsidRPr="4C17FA99">
        <w:rPr>
          <w:rFonts w:ascii="Ubuntu" w:eastAsiaTheme="minorEastAsia" w:hAnsi="Ubuntu" w:cstheme="minorBidi"/>
          <w:sz w:val="20"/>
          <w:szCs w:val="20"/>
        </w:rPr>
        <w:t>, you can achieve the same result by placing a small capacitor in parallel with the button or using a combination of both.</w:t>
      </w:r>
      <w:r w:rsidR="0B73F564" w:rsidRPr="4C17FA99">
        <w:rPr>
          <w:rFonts w:ascii="Ubuntu" w:eastAsiaTheme="minorEastAsia" w:hAnsi="Ubuntu" w:cstheme="minorBidi"/>
          <w:sz w:val="20"/>
          <w:szCs w:val="20"/>
        </w:rPr>
        <w:t xml:space="preserve"> </w:t>
      </w:r>
    </w:p>
    <w:p w14:paraId="5C94DD58" w14:textId="77777777" w:rsidR="001A4C91" w:rsidRPr="001A4C91" w:rsidRDefault="001A4C91" w:rsidP="4C17FA99">
      <w:pPr>
        <w:pStyle w:val="NormalWeb"/>
        <w:spacing w:beforeAutospacing="0" w:after="0" w:afterAutospacing="0"/>
        <w:rPr>
          <w:rFonts w:ascii="Ubuntu" w:eastAsiaTheme="minorEastAsia" w:hAnsi="Ubuntu" w:cstheme="minorBidi"/>
          <w:sz w:val="20"/>
          <w:szCs w:val="20"/>
        </w:rPr>
      </w:pPr>
    </w:p>
    <w:p w14:paraId="5692F095" w14:textId="77777777" w:rsidR="00FD3E52" w:rsidRDefault="0B73F564" w:rsidP="4C17FA99">
      <w:pPr>
        <w:pStyle w:val="HTMLPreformatted"/>
        <w:shd w:val="clear" w:color="auto" w:fill="F6F8FA"/>
        <w:rPr>
          <w:rFonts w:ascii="Consolas" w:hAnsi="Consolas"/>
          <w:color w:val="24292E"/>
        </w:rPr>
      </w:pPr>
      <w:r w:rsidRPr="4C17FA99">
        <w:rPr>
          <w:rStyle w:val="pl-c"/>
          <w:rFonts w:ascii="Consolas" w:eastAsiaTheme="majorEastAsia" w:hAnsi="Consolas"/>
          <w:color w:val="6A737D"/>
        </w:rPr>
        <w:t xml:space="preserve"># </w:t>
      </w:r>
      <w:proofErr w:type="gramStart"/>
      <w:r w:rsidRPr="4C17FA99">
        <w:rPr>
          <w:rStyle w:val="pl-c"/>
          <w:rFonts w:ascii="Consolas" w:eastAsiaTheme="majorEastAsia" w:hAnsi="Consolas"/>
          <w:color w:val="6A737D"/>
        </w:rPr>
        <w:t>add</w:t>
      </w:r>
      <w:proofErr w:type="gramEnd"/>
      <w:r w:rsidRPr="4C17FA99">
        <w:rPr>
          <w:rStyle w:val="pl-c"/>
          <w:rFonts w:ascii="Consolas" w:eastAsiaTheme="majorEastAsia" w:hAnsi="Consolas"/>
          <w:color w:val="6A737D"/>
        </w:rPr>
        <w:t xml:space="preserve"> rising edge detection on a channel, ignoring further edges for 200ms for switch bounce handling</w:t>
      </w:r>
    </w:p>
    <w:p w14:paraId="5E24556D" w14:textId="77777777"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detect</w:t>
      </w:r>
      <w:proofErr w:type="spellEnd"/>
      <w:r w:rsidRPr="4C17FA99">
        <w:rPr>
          <w:rFonts w:ascii="Consolas" w:hAnsi="Consolas"/>
          <w:color w:val="24292E"/>
        </w:rPr>
        <w:t>(</w:t>
      </w:r>
      <w:proofErr w:type="gramEnd"/>
      <w:r w:rsidRPr="4C17FA99">
        <w:rPr>
          <w:rFonts w:ascii="Consolas" w:hAnsi="Consolas"/>
          <w:color w:val="24292E"/>
        </w:rPr>
        <w:t xml:space="preserve">channel, </w:t>
      </w:r>
      <w:r w:rsidRPr="4C17FA99">
        <w:rPr>
          <w:rStyle w:val="pl-c1"/>
          <w:rFonts w:ascii="Consolas" w:hAnsi="Consolas"/>
          <w:color w:val="005CC5"/>
        </w:rPr>
        <w:t>GPIO</w:t>
      </w:r>
      <w:r w:rsidRPr="4C17FA99">
        <w:rPr>
          <w:rFonts w:ascii="Consolas" w:hAnsi="Consolas"/>
          <w:color w:val="24292E"/>
        </w:rPr>
        <w:t>.</w:t>
      </w:r>
      <w:r w:rsidRPr="4C17FA99">
        <w:rPr>
          <w:rStyle w:val="pl-c1"/>
          <w:rFonts w:ascii="Consolas" w:hAnsi="Consolas"/>
          <w:color w:val="005CC5"/>
        </w:rPr>
        <w:t>RISING</w:t>
      </w:r>
      <w:r w:rsidRPr="4C17FA99">
        <w:rPr>
          <w:rFonts w:ascii="Consolas" w:hAnsi="Consolas"/>
          <w:color w:val="24292E"/>
        </w:rPr>
        <w:t xml:space="preserve">, </w:t>
      </w:r>
      <w:r w:rsidRPr="4C17FA99">
        <w:rPr>
          <w:rStyle w:val="pl-v"/>
          <w:rFonts w:ascii="Consolas" w:eastAsiaTheme="majorEastAsia" w:hAnsi="Consolas"/>
          <w:color w:val="E36209"/>
        </w:rPr>
        <w:t>callback</w:t>
      </w:r>
      <w:r w:rsidRPr="4C17FA99">
        <w:rPr>
          <w:rStyle w:val="pl-k"/>
          <w:rFonts w:ascii="Consolas" w:hAnsi="Consolas"/>
          <w:color w:val="D73A49"/>
        </w:rPr>
        <w:t>=</w:t>
      </w:r>
      <w:proofErr w:type="spellStart"/>
      <w:r w:rsidRPr="4C17FA99">
        <w:rPr>
          <w:rFonts w:ascii="Consolas" w:hAnsi="Consolas"/>
          <w:color w:val="24292E"/>
        </w:rPr>
        <w:t>my_callback</w:t>
      </w:r>
      <w:proofErr w:type="spellEnd"/>
      <w:r w:rsidRPr="4C17FA99">
        <w:rPr>
          <w:rFonts w:ascii="Consolas" w:hAnsi="Consolas"/>
          <w:color w:val="24292E"/>
        </w:rPr>
        <w:t xml:space="preserve">, </w:t>
      </w:r>
      <w:proofErr w:type="spellStart"/>
      <w:r w:rsidRPr="4C17FA99">
        <w:rPr>
          <w:rStyle w:val="pl-v"/>
          <w:rFonts w:ascii="Consolas" w:eastAsiaTheme="majorEastAsia" w:hAnsi="Consolas"/>
          <w:color w:val="E36209"/>
        </w:rPr>
        <w:t>bouncetime</w:t>
      </w:r>
      <w:proofErr w:type="spellEnd"/>
      <w:r w:rsidRPr="4C17FA99">
        <w:rPr>
          <w:rStyle w:val="pl-k"/>
          <w:rFonts w:ascii="Consolas" w:hAnsi="Consolas"/>
          <w:color w:val="D73A49"/>
        </w:rPr>
        <w:t>=</w:t>
      </w:r>
      <w:r w:rsidRPr="4C17FA99">
        <w:rPr>
          <w:rStyle w:val="pl-c1"/>
          <w:rFonts w:ascii="Consolas" w:hAnsi="Consolas"/>
          <w:color w:val="005CC5"/>
        </w:rPr>
        <w:t>200</w:t>
      </w:r>
      <w:r w:rsidRPr="4C17FA99">
        <w:rPr>
          <w:rFonts w:ascii="Consolas" w:hAnsi="Consolas"/>
          <w:color w:val="24292E"/>
        </w:rPr>
        <w:t>)</w:t>
      </w:r>
    </w:p>
    <w:p w14:paraId="32EE1383" w14:textId="77CA09FB" w:rsidR="00FD3E52" w:rsidRDefault="00FD3E52" w:rsidP="4C17FA99">
      <w:pPr>
        <w:pStyle w:val="NormalWeb"/>
        <w:spacing w:beforeAutospacing="0" w:after="240" w:afterAutospacing="0"/>
        <w:rPr>
          <w:rFonts w:ascii="Segoe UI" w:hAnsi="Segoe UI" w:cs="Segoe UI"/>
          <w:color w:val="24292E"/>
        </w:rPr>
      </w:pPr>
      <w:r>
        <w:br/>
      </w:r>
      <w:r w:rsidR="0B73F564" w:rsidRPr="4C17FA99">
        <w:rPr>
          <w:rFonts w:ascii="Segoe UI" w:hAnsi="Segoe UI" w:cs="Segoe UI"/>
          <w:color w:val="24292E"/>
        </w:rPr>
        <w:t>o</w:t>
      </w:r>
      <w:r w:rsidR="325E36D2" w:rsidRPr="4C17FA99">
        <w:rPr>
          <w:rFonts w:ascii="Segoe UI" w:hAnsi="Segoe UI" w:cs="Segoe UI"/>
          <w:color w:val="24292E"/>
        </w:rPr>
        <w:t>r</w:t>
      </w:r>
    </w:p>
    <w:p w14:paraId="301B63F8" w14:textId="77777777" w:rsidR="001A4C91" w:rsidRDefault="001A4C91" w:rsidP="4C17FA99">
      <w:pPr>
        <w:pStyle w:val="HTMLPreformatted"/>
        <w:shd w:val="clear" w:color="auto" w:fill="F6F8FA"/>
        <w:rPr>
          <w:rStyle w:val="pl-c1"/>
          <w:rFonts w:ascii="Consolas" w:hAnsi="Consolas"/>
          <w:color w:val="005CC5"/>
        </w:rPr>
      </w:pPr>
    </w:p>
    <w:p w14:paraId="726F450E" w14:textId="25D6FD08"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.add_event_</w:t>
      </w:r>
      <w:proofErr w:type="gramStart"/>
      <w:r w:rsidRPr="4C17FA99">
        <w:rPr>
          <w:rFonts w:ascii="Consolas" w:hAnsi="Consolas"/>
          <w:color w:val="24292E"/>
        </w:rPr>
        <w:t>callback</w:t>
      </w:r>
      <w:proofErr w:type="spellEnd"/>
      <w:r w:rsidRPr="4C17FA99">
        <w:rPr>
          <w:rFonts w:ascii="Consolas" w:hAnsi="Consolas"/>
          <w:color w:val="24292E"/>
        </w:rPr>
        <w:t>(</w:t>
      </w:r>
      <w:proofErr w:type="gramEnd"/>
      <w:r w:rsidRPr="4C17FA99">
        <w:rPr>
          <w:rFonts w:ascii="Consolas" w:hAnsi="Consolas"/>
          <w:color w:val="24292E"/>
        </w:rPr>
        <w:t xml:space="preserve">channel, </w:t>
      </w:r>
      <w:proofErr w:type="spellStart"/>
      <w:r w:rsidRPr="4C17FA99">
        <w:rPr>
          <w:rFonts w:ascii="Consolas" w:hAnsi="Consolas"/>
          <w:color w:val="24292E"/>
        </w:rPr>
        <w:t>my_callback</w:t>
      </w:r>
      <w:proofErr w:type="spellEnd"/>
      <w:r w:rsidRPr="4C17FA99">
        <w:rPr>
          <w:rFonts w:ascii="Consolas" w:hAnsi="Consolas"/>
          <w:color w:val="24292E"/>
        </w:rPr>
        <w:t xml:space="preserve">, </w:t>
      </w:r>
      <w:proofErr w:type="spellStart"/>
      <w:r w:rsidRPr="4C17FA99">
        <w:rPr>
          <w:rStyle w:val="pl-v"/>
          <w:rFonts w:ascii="Consolas" w:eastAsiaTheme="majorEastAsia" w:hAnsi="Consolas"/>
          <w:color w:val="E36209"/>
        </w:rPr>
        <w:t>bouncetime</w:t>
      </w:r>
      <w:proofErr w:type="spellEnd"/>
      <w:r w:rsidRPr="4C17FA99">
        <w:rPr>
          <w:rStyle w:val="pl-k"/>
          <w:rFonts w:ascii="Consolas" w:hAnsi="Consolas"/>
          <w:color w:val="D73A49"/>
        </w:rPr>
        <w:t>=</w:t>
      </w:r>
      <w:r w:rsidRPr="4C17FA99">
        <w:rPr>
          <w:rStyle w:val="pl-c1"/>
          <w:rFonts w:ascii="Consolas" w:hAnsi="Consolas"/>
          <w:color w:val="005CC5"/>
        </w:rPr>
        <w:t>200</w:t>
      </w:r>
      <w:r w:rsidRPr="4C17FA99">
        <w:rPr>
          <w:rFonts w:ascii="Consolas" w:hAnsi="Consolas"/>
          <w:color w:val="24292E"/>
        </w:rPr>
        <w:t>)</w:t>
      </w:r>
    </w:p>
    <w:p w14:paraId="43B5F0E0" w14:textId="77777777" w:rsidR="001A4C91" w:rsidRDefault="001A4C91" w:rsidP="4C17FA99">
      <w:pPr>
        <w:pStyle w:val="HTMLPreformatted"/>
        <w:shd w:val="clear" w:color="auto" w:fill="F6F8FA"/>
        <w:rPr>
          <w:rFonts w:ascii="Consolas" w:hAnsi="Consolas"/>
          <w:color w:val="24292E"/>
        </w:rPr>
      </w:pPr>
    </w:p>
    <w:p w14:paraId="6AC09FF1" w14:textId="77777777" w:rsidR="001A4C91" w:rsidRPr="0062107B" w:rsidRDefault="001A4C91" w:rsidP="4C17FA99">
      <w:pPr>
        <w:pStyle w:val="NormalWeb"/>
        <w:spacing w:beforeAutospacing="0" w:after="0" w:afterAutospacing="0"/>
        <w:rPr>
          <w:rFonts w:ascii="Ubuntu" w:eastAsiaTheme="minorEastAsia" w:hAnsi="Ubuntu" w:cstheme="minorBidi"/>
          <w:sz w:val="20"/>
          <w:szCs w:val="20"/>
        </w:rPr>
      </w:pPr>
    </w:p>
    <w:p w14:paraId="3EE98974" w14:textId="7047725B" w:rsidR="4681EBCA" w:rsidRDefault="4681EBCA" w:rsidP="4C17FA99">
      <w:pPr>
        <w:pStyle w:val="NormalWeb"/>
        <w:spacing w:beforeAutospacing="0" w:after="0" w:afterAutospacing="0"/>
        <w:rPr>
          <w:rFonts w:ascii="Ubuntu" w:eastAsiaTheme="minorEastAsia" w:hAnsi="Ubuntu" w:cstheme="minorBidi"/>
          <w:sz w:val="20"/>
          <w:szCs w:val="20"/>
        </w:rPr>
      </w:pPr>
      <w:r w:rsidRPr="4C17FA99">
        <w:rPr>
          <w:rFonts w:ascii="Ubuntu" w:eastAsiaTheme="minorEastAsia" w:hAnsi="Ubuntu" w:cstheme="minorBidi"/>
          <w:sz w:val="20"/>
          <w:szCs w:val="20"/>
        </w:rPr>
        <w:t>When you no longer wish to detect transitions on a pin, you can remove the event detection:</w:t>
      </w:r>
    </w:p>
    <w:p w14:paraId="6E4B19A5" w14:textId="77777777" w:rsidR="001A4C91" w:rsidRPr="001A4C91" w:rsidRDefault="001A4C91" w:rsidP="4C17FA99">
      <w:pPr>
        <w:pStyle w:val="NormalWeb"/>
        <w:spacing w:beforeAutospacing="0" w:after="0" w:afterAutospacing="0"/>
        <w:rPr>
          <w:rFonts w:ascii="Ubuntu" w:eastAsiaTheme="minorEastAsia" w:hAnsi="Ubuntu" w:cstheme="minorBidi"/>
          <w:sz w:val="20"/>
          <w:szCs w:val="20"/>
        </w:rPr>
      </w:pPr>
    </w:p>
    <w:p w14:paraId="403F2DAD" w14:textId="77777777" w:rsidR="001A4C91" w:rsidRPr="0062107B" w:rsidRDefault="001A4C91" w:rsidP="4C17FA99">
      <w:pPr>
        <w:pStyle w:val="HTMLPreformatted"/>
        <w:shd w:val="clear" w:color="auto" w:fill="F6F8FA"/>
        <w:rPr>
          <w:rStyle w:val="pl-c1"/>
          <w:rFonts w:ascii="Consolas" w:hAnsi="Consolas"/>
          <w:color w:val="005CC5"/>
        </w:rPr>
      </w:pPr>
    </w:p>
    <w:p w14:paraId="2533E641" w14:textId="52C812B9" w:rsidR="00FD3E52" w:rsidRDefault="0B73F564" w:rsidP="4C17FA99">
      <w:pPr>
        <w:pStyle w:val="HTMLPreformatted"/>
        <w:shd w:val="clear" w:color="auto" w:fill="F6F8FA"/>
        <w:rPr>
          <w:rFonts w:ascii="Consolas" w:hAnsi="Consolas"/>
          <w:color w:val="24292E"/>
        </w:rPr>
      </w:pPr>
      <w:proofErr w:type="spellStart"/>
      <w:r w:rsidRPr="4C17FA99">
        <w:rPr>
          <w:rStyle w:val="pl-c1"/>
          <w:rFonts w:ascii="Consolas" w:hAnsi="Consolas"/>
          <w:color w:val="005CC5"/>
        </w:rPr>
        <w:t>GPIO</w:t>
      </w:r>
      <w:r w:rsidRPr="4C17FA99">
        <w:rPr>
          <w:rFonts w:ascii="Consolas" w:hAnsi="Consolas"/>
          <w:color w:val="24292E"/>
        </w:rPr>
        <w:t>.remove_event_detect</w:t>
      </w:r>
      <w:proofErr w:type="spellEnd"/>
      <w:r w:rsidRPr="4C17FA99">
        <w:rPr>
          <w:rFonts w:ascii="Consolas" w:hAnsi="Consolas"/>
          <w:color w:val="24292E"/>
        </w:rPr>
        <w:t>(channel)</w:t>
      </w:r>
    </w:p>
    <w:p w14:paraId="60832AFB" w14:textId="77777777" w:rsidR="001A4C91" w:rsidRDefault="001A4C91" w:rsidP="4C17FA99">
      <w:pPr>
        <w:pStyle w:val="HTMLPreformatted"/>
        <w:shd w:val="clear" w:color="auto" w:fill="F6F8FA"/>
        <w:rPr>
          <w:rFonts w:ascii="Consolas" w:hAnsi="Consolas"/>
          <w:color w:val="24292E"/>
        </w:rPr>
      </w:pPr>
    </w:p>
    <w:p w14:paraId="3DA2061C" w14:textId="7199657E" w:rsidR="007C0F11" w:rsidRPr="0062107B" w:rsidRDefault="1B8818A0" w:rsidP="4C17FA99">
      <w:pPr>
        <w:pStyle w:val="Heading3"/>
      </w:pPr>
      <w:r w:rsidRPr="4C17FA99">
        <w:t>Multithreading</w:t>
      </w:r>
    </w:p>
    <w:p w14:paraId="0DFBD168" w14:textId="555EA523" w:rsidR="00595A93" w:rsidRPr="007C0F11" w:rsidRDefault="59C2CDD6" w:rsidP="4C17FA99">
      <w:r w:rsidRPr="4C17FA99">
        <w:t xml:space="preserve">A single-thread application performs all tasks sequentially. Using a </w:t>
      </w:r>
      <w:proofErr w:type="gramStart"/>
      <w:r w:rsidRPr="4C17FA99">
        <w:t>sleep(</w:t>
      </w:r>
      <w:proofErr w:type="gramEnd"/>
      <w:r w:rsidRPr="4C17FA99">
        <w:t xml:space="preserve">) function essentially blocks our application, preventing it from responding to events. This way, we will miss events. You might think that callbacks will solve everything for us and that we can freely use the </w:t>
      </w:r>
      <w:proofErr w:type="gramStart"/>
      <w:r w:rsidRPr="4C17FA99">
        <w:t>sleep(</w:t>
      </w:r>
      <w:proofErr w:type="gramEnd"/>
      <w:r w:rsidRPr="4C17FA99">
        <w:t xml:space="preserve">) function. However, this is not the case. The </w:t>
      </w:r>
      <w:proofErr w:type="spellStart"/>
      <w:r w:rsidRPr="4C17FA99">
        <w:t>RPi.GPIO</w:t>
      </w:r>
      <w:proofErr w:type="spellEnd"/>
      <w:r w:rsidRPr="4C17FA99">
        <w:t xml:space="preserve"> will start a second thread to detect events. If we now call a second callback function, they will be executed sequentially. If you want to create a blinking light, for example, you should </w:t>
      </w:r>
      <w:proofErr w:type="gramStart"/>
      <w:r w:rsidRPr="4C17FA99">
        <w:t>definitely not</w:t>
      </w:r>
      <w:proofErr w:type="gramEnd"/>
      <w:r w:rsidRPr="4C17FA99">
        <w:t xml:space="preserve"> use the </w:t>
      </w:r>
      <w:proofErr w:type="gramStart"/>
      <w:r w:rsidRPr="4C17FA99">
        <w:t>sleep(</w:t>
      </w:r>
      <w:proofErr w:type="gramEnd"/>
      <w:r w:rsidRPr="4C17FA99">
        <w:t>) function in the callbacks, otherwise, you will miss events again.</w:t>
      </w:r>
    </w:p>
    <w:p w14:paraId="65934223" w14:textId="3CEFD857" w:rsidR="00595A93" w:rsidRPr="007C0F11" w:rsidRDefault="59C2CDD6" w:rsidP="4C17FA99">
      <w:r w:rsidRPr="4C17FA99">
        <w:t xml:space="preserve"> </w:t>
      </w:r>
    </w:p>
    <w:p w14:paraId="441D0093" w14:textId="27F03CC9" w:rsidR="00595A93" w:rsidRPr="007C0F11" w:rsidRDefault="59C2CDD6" w:rsidP="4C17FA99">
      <w:r w:rsidRPr="4C17FA99">
        <w:t xml:space="preserve">Thus, only in the main thread should you use the </w:t>
      </w:r>
      <w:proofErr w:type="gramStart"/>
      <w:r w:rsidRPr="4C17FA99">
        <w:t>sleep(</w:t>
      </w:r>
      <w:proofErr w:type="gramEnd"/>
      <w:r w:rsidRPr="4C17FA99">
        <w:t>) function or, even better, use a clock to create, for example, a blinking light.</w:t>
      </w:r>
    </w:p>
    <w:p w14:paraId="63093107" w14:textId="2C0CE78C" w:rsidR="59C2CDD6" w:rsidRDefault="59C2CDD6" w:rsidP="4C17FA99">
      <w:pPr>
        <w:pStyle w:val="Heading3"/>
      </w:pPr>
      <w:r w:rsidRPr="4C17FA99">
        <w:t xml:space="preserve">Classroom Demo </w:t>
      </w:r>
    </w:p>
    <w:p w14:paraId="60DECD72" w14:textId="2946F0C7" w:rsidR="59C2CDD6" w:rsidRDefault="530D927F" w:rsidP="38239B73">
      <w:pPr>
        <w:rPr>
          <w:b/>
          <w:bCs/>
        </w:rPr>
      </w:pPr>
      <w:r w:rsidRPr="38239B73">
        <w:rPr>
          <w:b/>
          <w:bCs/>
        </w:rPr>
        <w:t xml:space="preserve">Demonstration on interrupts and callbacks, extended csv button logging. </w:t>
      </w:r>
    </w:p>
    <w:p w14:paraId="5F1AB659" w14:textId="55774106" w:rsidR="4C17FA99" w:rsidRDefault="4C17FA99" w:rsidP="4C17FA99">
      <w:r w:rsidRPr="4C17FA99">
        <w:br w:type="page"/>
      </w:r>
    </w:p>
    <w:p w14:paraId="6C1B35F4" w14:textId="77777777" w:rsidR="00E11291" w:rsidRDefault="45757097" w:rsidP="4C17FA99">
      <w:pPr>
        <w:pStyle w:val="Heading1"/>
      </w:pPr>
      <w:r w:rsidRPr="4C17FA99">
        <w:lastRenderedPageBreak/>
        <w:t xml:space="preserve">Git </w:t>
      </w:r>
      <w:r w:rsidR="59D00FFF" w:rsidRPr="4C17FA99">
        <w:t>–</w:t>
      </w:r>
      <w:r w:rsidRPr="4C17FA99">
        <w:t xml:space="preserve"> </w:t>
      </w:r>
      <w:proofErr w:type="spellStart"/>
      <w:r w:rsidR="71FC8C52" w:rsidRPr="4C17FA99">
        <w:t>Github</w:t>
      </w:r>
      <w:proofErr w:type="spellEnd"/>
    </w:p>
    <w:p w14:paraId="18E1FA02" w14:textId="618910EB" w:rsidR="00862590" w:rsidRDefault="5191C852" w:rsidP="4C17FA99">
      <w:pPr>
        <w:pStyle w:val="Kop3"/>
        <w:rPr>
          <w:lang w:val="en-US"/>
        </w:rPr>
      </w:pPr>
      <w:r w:rsidRPr="4C17FA99">
        <w:rPr>
          <w:lang w:val="en-US"/>
        </w:rPr>
        <w:t>Normally you’ve already covered step</w:t>
      </w:r>
      <w:r w:rsidR="00836244">
        <w:rPr>
          <w:lang w:val="en-US"/>
        </w:rPr>
        <w:t>s</w:t>
      </w:r>
      <w:r w:rsidRPr="4C17FA99">
        <w:rPr>
          <w:lang w:val="en-US"/>
        </w:rPr>
        <w:t xml:space="preserve"> 1, 2 and 3 in the basic programming module</w:t>
      </w:r>
      <w:r w:rsidR="3538C8CD" w:rsidRPr="4C17FA99">
        <w:rPr>
          <w:lang w:val="en-US"/>
        </w:rPr>
        <w:t xml:space="preserve"> </w:t>
      </w:r>
    </w:p>
    <w:p w14:paraId="1872A7C0" w14:textId="5700B9A9" w:rsidR="00C101E3" w:rsidRPr="003010D9" w:rsidRDefault="0BDEEFE0" w:rsidP="4C17FA99">
      <w:pPr>
        <w:pStyle w:val="Heading2"/>
      </w:pPr>
      <w:r w:rsidRPr="4C17FA99">
        <w:t>St</w:t>
      </w:r>
      <w:r w:rsidR="03142E65" w:rsidRPr="4C17FA99">
        <w:t>e</w:t>
      </w:r>
      <w:r w:rsidRPr="4C17FA99">
        <w:t xml:space="preserve">p 1: </w:t>
      </w:r>
      <w:r w:rsidR="039506C3" w:rsidRPr="4C17FA99">
        <w:t>I</w:t>
      </w:r>
      <w:r w:rsidRPr="4C17FA99">
        <w:t>nstall</w:t>
      </w:r>
      <w:r w:rsidR="625E01D6" w:rsidRPr="4C17FA99">
        <w:t>ing</w:t>
      </w:r>
      <w:r w:rsidRPr="4C17FA99">
        <w:t xml:space="preserve"> GIT</w:t>
      </w:r>
    </w:p>
    <w:p w14:paraId="019A1C96" w14:textId="58C75E40" w:rsidR="00C101E3" w:rsidRDefault="6A13706E" w:rsidP="4C17FA99">
      <w:r w:rsidRPr="4C17FA99">
        <w:t>You can install GIT by following the following link</w:t>
      </w:r>
      <w:r w:rsidR="0BDEEFE0" w:rsidRPr="4C17FA99">
        <w:t xml:space="preserve">: </w:t>
      </w:r>
      <w:hyperlink r:id="rId39">
        <w:r w:rsidR="0BDEEFE0" w:rsidRPr="4C17FA99">
          <w:rPr>
            <w:rStyle w:val="Hyperlink"/>
          </w:rPr>
          <w:t>https://git-scm.com/</w:t>
        </w:r>
      </w:hyperlink>
      <w:r w:rsidR="097281A6" w:rsidRPr="4C17FA99">
        <w:t xml:space="preserve"> and pressing Downloads</w:t>
      </w:r>
    </w:p>
    <w:p w14:paraId="104763F0" w14:textId="77777777" w:rsidR="00C101E3" w:rsidRDefault="00C101E3" w:rsidP="4C17FA99">
      <w:pPr>
        <w:rPr>
          <w:rStyle w:val="Hyperlink"/>
        </w:rPr>
      </w:pPr>
    </w:p>
    <w:p w14:paraId="1DD19F92" w14:textId="77777777" w:rsidR="00C101E3" w:rsidRDefault="00C101E3" w:rsidP="4C17FA99"/>
    <w:p w14:paraId="0DE3578E" w14:textId="2B683378" w:rsidR="00C101E3" w:rsidRDefault="00C101E3" w:rsidP="4C17FA99">
      <w:pPr>
        <w:pStyle w:val="Heading2"/>
      </w:pPr>
      <w:r>
        <w:rPr>
          <w:noProof/>
          <w:lang w:eastAsia="nl-BE"/>
        </w:rPr>
        <w:drawing>
          <wp:anchor distT="0" distB="0" distL="114300" distR="114300" simplePos="0" relativeHeight="251658246" behindDoc="0" locked="0" layoutInCell="1" allowOverlap="1" wp14:anchorId="38163EEF" wp14:editId="48791D1B">
            <wp:simplePos x="0" y="0"/>
            <wp:positionH relativeFrom="column">
              <wp:posOffset>4990465</wp:posOffset>
            </wp:positionH>
            <wp:positionV relativeFrom="paragraph">
              <wp:posOffset>83820</wp:posOffset>
            </wp:positionV>
            <wp:extent cx="914400" cy="914400"/>
            <wp:effectExtent l="0" t="0" r="0" b="0"/>
            <wp:wrapSquare wrapText="bothSides"/>
            <wp:docPr id="6" name="Afbeelding 6" descr="https://assets-cdn.github.com/images/modules/logos_page/GitHub-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cdn.github.com/images/modules/logos_page/GitHub-Mark.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BDEEFE0" w:rsidRPr="4C17FA99">
        <w:t>St</w:t>
      </w:r>
      <w:r w:rsidR="72BC8310" w:rsidRPr="4C17FA99">
        <w:t>e</w:t>
      </w:r>
      <w:r w:rsidR="0BDEEFE0" w:rsidRPr="4C17FA99">
        <w:t xml:space="preserve">p 2: </w:t>
      </w:r>
      <w:r w:rsidR="36A67F84" w:rsidRPr="4C17FA99">
        <w:t>Create your account on</w:t>
      </w:r>
      <w:r w:rsidR="0BDEEFE0" w:rsidRPr="4C17FA99">
        <w:t xml:space="preserve"> </w:t>
      </w:r>
      <w:proofErr w:type="spellStart"/>
      <w:r w:rsidR="0BDEEFE0" w:rsidRPr="4C17FA99">
        <w:t>Github</w:t>
      </w:r>
      <w:proofErr w:type="spellEnd"/>
    </w:p>
    <w:p w14:paraId="3B056F30" w14:textId="6C4FCAE3" w:rsidR="19AA1873" w:rsidRDefault="19AA1873" w:rsidP="4C17FA99">
      <w:pPr>
        <w:rPr>
          <w:b/>
          <w:bCs/>
        </w:rPr>
      </w:pPr>
      <w:r w:rsidRPr="4C17FA99">
        <w:rPr>
          <w:b/>
          <w:bCs/>
        </w:rPr>
        <w:t xml:space="preserve">Don't confuse GIT with </w:t>
      </w:r>
      <w:proofErr w:type="spellStart"/>
      <w:r w:rsidRPr="4C17FA99">
        <w:rPr>
          <w:b/>
          <w:bCs/>
        </w:rPr>
        <w:t>Github</w:t>
      </w:r>
      <w:proofErr w:type="spellEnd"/>
    </w:p>
    <w:p w14:paraId="346DAC36" w14:textId="74D52A2A" w:rsidR="19AA1873" w:rsidRDefault="19AA1873" w:rsidP="4C17FA99">
      <w:proofErr w:type="spellStart"/>
      <w:r w:rsidRPr="4C17FA99">
        <w:t>Github</w:t>
      </w:r>
      <w:proofErr w:type="spellEnd"/>
      <w:r w:rsidRPr="4C17FA99">
        <w:t xml:space="preserve"> is based on Git, but it is not the same thing. Here are some key differences:</w:t>
      </w:r>
    </w:p>
    <w:p w14:paraId="7DD75BCF" w14:textId="2A0E05E0" w:rsidR="19AA1873" w:rsidRDefault="19AA1873" w:rsidP="4C17FA99">
      <w:r w:rsidRPr="4C17FA99">
        <w:t xml:space="preserve"> </w:t>
      </w:r>
    </w:p>
    <w:p w14:paraId="235253CB" w14:textId="2DA401F2" w:rsidR="19AA1873" w:rsidRDefault="19AA1873" w:rsidP="4C17FA99">
      <w:pPr>
        <w:pStyle w:val="ListParagraph"/>
        <w:numPr>
          <w:ilvl w:val="0"/>
          <w:numId w:val="4"/>
        </w:numPr>
      </w:pPr>
      <w:proofErr w:type="spellStart"/>
      <w:r w:rsidRPr="4C17FA99">
        <w:t>Github</w:t>
      </w:r>
      <w:proofErr w:type="spellEnd"/>
      <w:r w:rsidRPr="4C17FA99">
        <w:t xml:space="preserve"> is an online client for the Git version control system. This means that you can use </w:t>
      </w:r>
      <w:proofErr w:type="spellStart"/>
      <w:r w:rsidRPr="4C17FA99">
        <w:t>Github</w:t>
      </w:r>
      <w:proofErr w:type="spellEnd"/>
      <w:r w:rsidRPr="4C17FA99">
        <w:t xml:space="preserve"> to manage your Git repositories online.</w:t>
      </w:r>
    </w:p>
    <w:p w14:paraId="333E22C8" w14:textId="3913D7DA" w:rsidR="19AA1873" w:rsidRDefault="19AA1873" w:rsidP="4C17FA99">
      <w:pPr>
        <w:pStyle w:val="ListParagraph"/>
        <w:numPr>
          <w:ilvl w:val="0"/>
          <w:numId w:val="4"/>
        </w:numPr>
      </w:pPr>
      <w:proofErr w:type="spellStart"/>
      <w:r w:rsidRPr="4C17FA99">
        <w:t>Github</w:t>
      </w:r>
      <w:proofErr w:type="spellEnd"/>
      <w:r w:rsidRPr="4C17FA99">
        <w:t xml:space="preserve"> is a hosting provider for free software. This means that you can use </w:t>
      </w:r>
      <w:proofErr w:type="spellStart"/>
      <w:r w:rsidRPr="4C17FA99">
        <w:t>Github</w:t>
      </w:r>
      <w:proofErr w:type="spellEnd"/>
      <w:r w:rsidRPr="4C17FA99">
        <w:t xml:space="preserve"> to store and share your free software projects.</w:t>
      </w:r>
    </w:p>
    <w:p w14:paraId="392F0914" w14:textId="11187C0E" w:rsidR="19AA1873" w:rsidRDefault="19AA1873" w:rsidP="4C17FA99">
      <w:pPr>
        <w:pStyle w:val="ListParagraph"/>
        <w:numPr>
          <w:ilvl w:val="0"/>
          <w:numId w:val="4"/>
        </w:numPr>
      </w:pPr>
      <w:proofErr w:type="spellStart"/>
      <w:r w:rsidRPr="4C17FA99">
        <w:t>Github</w:t>
      </w:r>
      <w:proofErr w:type="spellEnd"/>
      <w:r w:rsidRPr="4C17FA99">
        <w:t xml:space="preserve"> adds extra functionality to Git. This includes things like access control, issue tracking, and wikis.</w:t>
      </w:r>
    </w:p>
    <w:p w14:paraId="0AAB556E" w14:textId="7F85D37B" w:rsidR="19AA1873" w:rsidRDefault="19AA1873" w:rsidP="4C17FA99">
      <w:r w:rsidRPr="4C17FA99">
        <w:t xml:space="preserve">To create a personal account on </w:t>
      </w:r>
      <w:proofErr w:type="spellStart"/>
      <w:r w:rsidRPr="4C17FA99">
        <w:t>Github</w:t>
      </w:r>
      <w:proofErr w:type="spellEnd"/>
      <w:r w:rsidRPr="4C17FA99">
        <w:t>:</w:t>
      </w:r>
    </w:p>
    <w:p w14:paraId="7776C2B4" w14:textId="055F63B8" w:rsidR="19AA1873" w:rsidRDefault="19AA1873" w:rsidP="4C17FA99">
      <w:r w:rsidRPr="4C17FA99">
        <w:t xml:space="preserve"> </w:t>
      </w:r>
    </w:p>
    <w:p w14:paraId="1914B0AD" w14:textId="0C70E75E" w:rsidR="19AA1873" w:rsidRDefault="19AA1873" w:rsidP="4C17FA99">
      <w:r w:rsidRPr="4C17FA99">
        <w:t>Go to https://github.com/join?source=login.</w:t>
      </w:r>
    </w:p>
    <w:p w14:paraId="0E796A1D" w14:textId="6110A2CE" w:rsidR="19AA1873" w:rsidRDefault="19AA1873" w:rsidP="4C17FA99">
      <w:r w:rsidRPr="4C17FA99">
        <w:t>Enter your name, email address, and password.</w:t>
      </w:r>
    </w:p>
    <w:p w14:paraId="11C0DB47" w14:textId="51043392" w:rsidR="19AA1873" w:rsidRDefault="19AA1873" w:rsidP="4C17FA99">
      <w:r w:rsidRPr="4C17FA99">
        <w:t>Click on the "Create Account" button.</w:t>
      </w:r>
    </w:p>
    <w:p w14:paraId="59BB4DD5" w14:textId="3211F070" w:rsidR="207F7781" w:rsidRDefault="207F7781" w:rsidP="4C17FA99">
      <w:r w:rsidRPr="4C17FA99">
        <w:t>Standards we use</w:t>
      </w:r>
      <w:r w:rsidR="19AA1873" w:rsidRPr="4C17FA99">
        <w:t>:</w:t>
      </w:r>
    </w:p>
    <w:p w14:paraId="595B48F3" w14:textId="3EC1AC03" w:rsidR="291F41BE" w:rsidRDefault="291F41BE" w:rsidP="4C17FA99">
      <w:pPr>
        <w:pStyle w:val="ListParagraph"/>
        <w:numPr>
          <w:ilvl w:val="0"/>
          <w:numId w:val="3"/>
        </w:numPr>
      </w:pPr>
      <w:r w:rsidRPr="4C17FA99">
        <w:t>U</w:t>
      </w:r>
      <w:r w:rsidR="19AA1873" w:rsidRPr="4C17FA99">
        <w:t xml:space="preserve">se your </w:t>
      </w:r>
      <w:proofErr w:type="spellStart"/>
      <w:r w:rsidR="19AA1873" w:rsidRPr="4C17FA99">
        <w:t>Howest</w:t>
      </w:r>
      <w:proofErr w:type="spellEnd"/>
      <w:r w:rsidR="19AA1873" w:rsidRPr="4C17FA99">
        <w:t xml:space="preserve"> email address.</w:t>
      </w:r>
    </w:p>
    <w:p w14:paraId="2226E01E" w14:textId="2F47DE32" w:rsidR="19AA1873" w:rsidRDefault="19AA1873" w:rsidP="4C17FA99">
      <w:pPr>
        <w:pStyle w:val="ListParagraph"/>
        <w:numPr>
          <w:ilvl w:val="0"/>
          <w:numId w:val="3"/>
        </w:numPr>
      </w:pPr>
      <w:r w:rsidRPr="4C17FA99">
        <w:t>Your username must be in the format &lt;Last Name&gt;&lt;First Name&gt;.</w:t>
      </w:r>
    </w:p>
    <w:p w14:paraId="03DF06D3" w14:textId="2DDEE7C2" w:rsidR="19AA1873" w:rsidRDefault="19AA1873" w:rsidP="4C17FA99">
      <w:pPr>
        <w:pStyle w:val="ListParagraph"/>
        <w:numPr>
          <w:ilvl w:val="0"/>
          <w:numId w:val="3"/>
        </w:numPr>
      </w:pPr>
      <w:r w:rsidRPr="4C17FA99">
        <w:t xml:space="preserve">For your password, it is best not to use your </w:t>
      </w:r>
      <w:proofErr w:type="spellStart"/>
      <w:r w:rsidRPr="4C17FA99">
        <w:t>Howest</w:t>
      </w:r>
      <w:proofErr w:type="spellEnd"/>
      <w:r w:rsidRPr="4C17FA99">
        <w:t xml:space="preserve"> password. </w:t>
      </w:r>
      <w:r>
        <w:br/>
      </w:r>
      <w:r w:rsidRPr="4C17FA99">
        <w:t xml:space="preserve">Instead, use a new, strong password. </w:t>
      </w:r>
    </w:p>
    <w:p w14:paraId="6DABC514" w14:textId="77777777" w:rsidR="00C101E3" w:rsidRPr="0029792C" w:rsidRDefault="00C101E3" w:rsidP="4C17FA99"/>
    <w:p w14:paraId="71B47484" w14:textId="1D17FB4C" w:rsidR="00C101E3" w:rsidRPr="00BA7992" w:rsidRDefault="0BDEEFE0" w:rsidP="4C17FA99">
      <w:pPr>
        <w:pStyle w:val="Heading2"/>
      </w:pPr>
      <w:r w:rsidRPr="4C17FA99">
        <w:t>St</w:t>
      </w:r>
      <w:r w:rsidR="72B955B3" w:rsidRPr="4C17FA99">
        <w:t>e</w:t>
      </w:r>
      <w:r w:rsidRPr="4C17FA99">
        <w:t>p 3: Install</w:t>
      </w:r>
      <w:r w:rsidR="07A01831" w:rsidRPr="4C17FA99">
        <w:t xml:space="preserve">ing </w:t>
      </w:r>
      <w:r w:rsidRPr="4C17FA99">
        <w:t>Git Desktop</w:t>
      </w:r>
      <w:r w:rsidR="551495E5" w:rsidRPr="4C17FA99">
        <w:t xml:space="preserve"> (or </w:t>
      </w:r>
      <w:proofErr w:type="spellStart"/>
      <w:r w:rsidR="551495E5" w:rsidRPr="4C17FA99">
        <w:t>GitKraken</w:t>
      </w:r>
      <w:proofErr w:type="spellEnd"/>
      <w:r w:rsidR="551495E5" w:rsidRPr="4C17FA99">
        <w:t xml:space="preserve"> or </w:t>
      </w:r>
      <w:proofErr w:type="gramStart"/>
      <w:r w:rsidR="551495E5" w:rsidRPr="4C17FA99">
        <w:t>other</w:t>
      </w:r>
      <w:proofErr w:type="gramEnd"/>
      <w:r w:rsidR="551495E5" w:rsidRPr="4C17FA99">
        <w:t xml:space="preserve"> Git GUI tool)</w:t>
      </w:r>
    </w:p>
    <w:p w14:paraId="32E6EDA8" w14:textId="16074581" w:rsidR="00C101E3" w:rsidRDefault="0C14656D" w:rsidP="4C17FA99">
      <w:r w:rsidRPr="4C17FA99">
        <w:t>Download the installer</w:t>
      </w:r>
      <w:r w:rsidR="0BDEEFE0" w:rsidRPr="4C17FA99">
        <w:t xml:space="preserve"> via </w:t>
      </w:r>
      <w:hyperlink r:id="rId41">
        <w:r w:rsidR="0BDEEFE0" w:rsidRPr="4C17FA99">
          <w:rPr>
            <w:rStyle w:val="Hyperlink"/>
          </w:rPr>
          <w:t>https://desktop.github.com/</w:t>
        </w:r>
        <w:r w:rsidR="00C101E3">
          <w:br/>
        </w:r>
      </w:hyperlink>
      <w:r w:rsidR="0BDEEFE0" w:rsidRPr="4C17FA99">
        <w:t xml:space="preserve">Log </w:t>
      </w:r>
      <w:r w:rsidR="3E76CF4B" w:rsidRPr="4C17FA99">
        <w:t>in using the credentials from step 2</w:t>
      </w:r>
    </w:p>
    <w:p w14:paraId="603809B1" w14:textId="77777777" w:rsidR="00C101E3" w:rsidRDefault="00C101E3" w:rsidP="4C17FA99"/>
    <w:p w14:paraId="60D8A5F6" w14:textId="77777777" w:rsidR="00C101E3" w:rsidRDefault="00C101E3" w:rsidP="4C17FA99"/>
    <w:p w14:paraId="7263C653" w14:textId="74953084" w:rsidR="00C101E3" w:rsidRDefault="0BDEEFE0" w:rsidP="4C17FA99">
      <w:pPr>
        <w:pStyle w:val="Heading2"/>
      </w:pPr>
      <w:r w:rsidRPr="4C17FA99">
        <w:t>St</w:t>
      </w:r>
      <w:r w:rsidR="3EE2AF0A" w:rsidRPr="4C17FA99">
        <w:t>e</w:t>
      </w:r>
      <w:r w:rsidRPr="4C17FA99">
        <w:t xml:space="preserve">p </w:t>
      </w:r>
      <w:proofErr w:type="gramStart"/>
      <w:r w:rsidRPr="4C17FA99">
        <w:t>4 :</w:t>
      </w:r>
      <w:proofErr w:type="gramEnd"/>
      <w:r w:rsidRPr="4C17FA99">
        <w:t xml:space="preserve"> </w:t>
      </w:r>
      <w:r w:rsidR="3C74A93A" w:rsidRPr="4C17FA99">
        <w:t>Using Git in</w:t>
      </w:r>
      <w:r w:rsidRPr="4C17FA99">
        <w:t xml:space="preserve"> Sensors &amp; Interfacing</w:t>
      </w:r>
    </w:p>
    <w:p w14:paraId="261E60B2" w14:textId="3427B847" w:rsidR="00403378" w:rsidRDefault="544F323E" w:rsidP="4C17FA99">
      <w:r w:rsidRPr="4C17FA99">
        <w:t xml:space="preserve">The Python scripts created are </w:t>
      </w:r>
      <w:r w:rsidRPr="4C17FA99">
        <w:rPr>
          <w:b/>
          <w:bCs/>
        </w:rPr>
        <w:t>only stored on the SD Card</w:t>
      </w:r>
      <w:r w:rsidRPr="4C17FA99">
        <w:t xml:space="preserve"> of the Raspberry Pi. If we can push our script from the Pi to Git, we immediately have a backup of our assignments, and we can also view the scripts without needing a connection to the Pi.</w:t>
      </w:r>
    </w:p>
    <w:p w14:paraId="39E707FA" w14:textId="2E86AFA5" w:rsidR="00403378" w:rsidRDefault="00403378" w:rsidP="4C17FA99"/>
    <w:p w14:paraId="754D14A1" w14:textId="6B8E3256" w:rsidR="00403378" w:rsidRDefault="0301EC61" w:rsidP="4C17FA99">
      <w:r w:rsidRPr="4C17FA99">
        <w:lastRenderedPageBreak/>
        <w:t>What is expected?</w:t>
      </w:r>
      <w:r w:rsidR="544F323E" w:rsidRPr="4C17FA99">
        <w:t xml:space="preserve"> </w:t>
      </w:r>
    </w:p>
    <w:p w14:paraId="15E62304" w14:textId="228ED7BB" w:rsidR="00403378" w:rsidRDefault="544F323E" w:rsidP="4C17FA99">
      <w:r w:rsidRPr="4C17FA99">
        <w:t>- At the beginning of the lab, create a new branch for this week</w:t>
      </w:r>
    </w:p>
    <w:p w14:paraId="496BEF5F" w14:textId="3EEC02D6" w:rsidR="00403378" w:rsidRDefault="544F323E" w:rsidP="4C17FA99">
      <w:r w:rsidRPr="4C17FA99">
        <w:t>- At the end of the lab session, push the created scripts.</w:t>
      </w:r>
    </w:p>
    <w:p w14:paraId="274ECD05" w14:textId="748DF177" w:rsidR="00403378" w:rsidRDefault="544F323E" w:rsidP="4C17FA99">
      <w:r w:rsidRPr="4C17FA99">
        <w:t xml:space="preserve">- </w:t>
      </w:r>
      <w:r w:rsidR="61F9F05A" w:rsidRPr="4C17FA99">
        <w:t>Merge the week branch to main branch</w:t>
      </w:r>
    </w:p>
    <w:p w14:paraId="397EB359" w14:textId="03292422" w:rsidR="00403378" w:rsidRDefault="00403378" w:rsidP="4C17FA99"/>
    <w:p w14:paraId="3422E074" w14:textId="11A77D92" w:rsidR="00403378" w:rsidRDefault="00836244" w:rsidP="4C17FA99">
      <w:r w:rsidRPr="4C17FA99">
        <w:t>Browse</w:t>
      </w:r>
      <w:r w:rsidR="544F323E" w:rsidRPr="4C17FA99">
        <w:t xml:space="preserve"> the following link to get a repository in one of the available </w:t>
      </w:r>
      <w:proofErr w:type="spellStart"/>
      <w:r w:rsidR="544F323E" w:rsidRPr="4C17FA99">
        <w:t>Howest</w:t>
      </w:r>
      <w:proofErr w:type="spellEnd"/>
      <w:r w:rsidR="544F323E" w:rsidRPr="4C17FA99">
        <w:t xml:space="preserve">-classrooms. This repository can also be monitored by the lab instructor. </w:t>
      </w:r>
    </w:p>
    <w:p w14:paraId="442BB340" w14:textId="19408E5B" w:rsidR="00403378" w:rsidRDefault="00403378" w:rsidP="4C17FA99"/>
    <w:p w14:paraId="307F06C3" w14:textId="767A3CED" w:rsidR="00403378" w:rsidRDefault="00F2768C" w:rsidP="4C17FA99">
      <w:hyperlink r:id="rId42" w:history="1">
        <w:r w:rsidRPr="006F138C">
          <w:rPr>
            <w:rStyle w:val="Hyperlink"/>
          </w:rPr>
          <w:t>https://classroom.github.com/a</w:t>
        </w:r>
        <w:r w:rsidRPr="006F138C">
          <w:rPr>
            <w:rStyle w:val="Hyperlink"/>
          </w:rPr>
          <w:t>/</w:t>
        </w:r>
        <w:r w:rsidRPr="006F138C">
          <w:rPr>
            <w:rStyle w:val="Hyperlink"/>
          </w:rPr>
          <w:t>U6StD</w:t>
        </w:r>
        <w:r w:rsidRPr="006F138C">
          <w:rPr>
            <w:rStyle w:val="Hyperlink"/>
          </w:rPr>
          <w:t>_</w:t>
        </w:r>
        <w:r w:rsidRPr="006F138C">
          <w:rPr>
            <w:rStyle w:val="Hyperlink"/>
          </w:rPr>
          <w:t>V</w:t>
        </w:r>
        <w:r w:rsidRPr="006F138C">
          <w:rPr>
            <w:rStyle w:val="Hyperlink"/>
          </w:rPr>
          <w:t>0</w:t>
        </w:r>
      </w:hyperlink>
    </w:p>
    <w:p w14:paraId="277D5C6F" w14:textId="676D1F22" w:rsidR="41CC6030" w:rsidRDefault="41CC6030" w:rsidP="41CC6030"/>
    <w:p w14:paraId="14334554" w14:textId="156D1FA9" w:rsidR="00403378" w:rsidRPr="00165F42" w:rsidRDefault="00C4E4E6" w:rsidP="4C17FA99">
      <w:r w:rsidRPr="41CC6030">
        <w:t xml:space="preserve">Choose Sandi </w:t>
      </w:r>
      <w:r w:rsidR="41A2FDF0" w:rsidRPr="41CC6030">
        <w:t>Classroom</w:t>
      </w:r>
    </w:p>
    <w:p w14:paraId="691FD9CD" w14:textId="052B5E72" w:rsidR="41CC6030" w:rsidRDefault="41CC6030" w:rsidP="41CC6030"/>
    <w:p w14:paraId="64E12F42" w14:textId="097458EF" w:rsidR="75319001" w:rsidRDefault="75319001" w:rsidP="41CC6030">
      <w:r w:rsidRPr="41CC6030">
        <w:t>(screenshots are from last year's version)</w:t>
      </w:r>
    </w:p>
    <w:p w14:paraId="7061A6D6" w14:textId="408E0D1F" w:rsidR="41CC6030" w:rsidRDefault="41CC6030" w:rsidP="41CC6030"/>
    <w:p w14:paraId="0DF75CDE" w14:textId="04ECFE56" w:rsidR="00403378" w:rsidRDefault="41B412E7" w:rsidP="4C17FA99">
      <w:r w:rsidRPr="1978A4E9">
        <w:t>You are prompted to accept:</w:t>
      </w:r>
      <w:r w:rsidR="5FCC6721" w:rsidRPr="1978A4E9">
        <w:t xml:space="preserve"> </w:t>
      </w:r>
    </w:p>
    <w:p w14:paraId="65B270B6" w14:textId="55A27FEB" w:rsidR="00403378" w:rsidRPr="00C272FD" w:rsidRDefault="0CC577D9" w:rsidP="38239B73">
      <w:r>
        <w:rPr>
          <w:noProof/>
        </w:rPr>
        <w:drawing>
          <wp:inline distT="0" distB="0" distL="0" distR="0" wp14:anchorId="4F84BC0E" wp14:editId="31D378A8">
            <wp:extent cx="6021658" cy="3086100"/>
            <wp:effectExtent l="0" t="0" r="0" b="0"/>
            <wp:docPr id="2027121629" name="Picture 202712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6021658" cy="3086100"/>
                    </a:xfrm>
                    <a:prstGeom prst="rect">
                      <a:avLst/>
                    </a:prstGeom>
                  </pic:spPr>
                </pic:pic>
              </a:graphicData>
            </a:graphic>
          </wp:inline>
        </w:drawing>
      </w:r>
    </w:p>
    <w:p w14:paraId="099ADB93" w14:textId="522D5764" w:rsidR="00403378" w:rsidRPr="00F0088E" w:rsidRDefault="0BDC2DAF" w:rsidP="4C17FA99">
      <w:r w:rsidRPr="38239B73">
        <w:t xml:space="preserve">After accepting your personal </w:t>
      </w:r>
      <w:proofErr w:type="spellStart"/>
      <w:r w:rsidRPr="38239B73">
        <w:t>Git</w:t>
      </w:r>
      <w:proofErr w:type="spellEnd"/>
      <w:r w:rsidRPr="38239B73">
        <w:t xml:space="preserve"> Repo will be created within the Sandi Classroom</w:t>
      </w:r>
      <w:r w:rsidR="0E2EA6D2" w:rsidRPr="38239B73">
        <w:t>.</w:t>
      </w:r>
    </w:p>
    <w:p w14:paraId="41CD612A" w14:textId="0632A8B9" w:rsidR="4C17FA99" w:rsidRDefault="4C17FA99" w:rsidP="4C17FA99"/>
    <w:p w14:paraId="5932D13E" w14:textId="0C939538" w:rsidR="4C17FA99" w:rsidRDefault="4C17FA99" w:rsidP="4C17FA99"/>
    <w:p w14:paraId="14E647A2" w14:textId="1016EDB5" w:rsidR="00403378" w:rsidRDefault="2C0E0871" w:rsidP="38239B73">
      <w:r>
        <w:rPr>
          <w:noProof/>
        </w:rPr>
        <w:lastRenderedPageBreak/>
        <w:drawing>
          <wp:inline distT="0" distB="0" distL="0" distR="0" wp14:anchorId="5A4F21B7" wp14:editId="2518CE21">
            <wp:extent cx="5649951" cy="2895600"/>
            <wp:effectExtent l="0" t="0" r="0" b="0"/>
            <wp:docPr id="387413450" name="Picture 38741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649951" cy="2895600"/>
                    </a:xfrm>
                    <a:prstGeom prst="rect">
                      <a:avLst/>
                    </a:prstGeom>
                  </pic:spPr>
                </pic:pic>
              </a:graphicData>
            </a:graphic>
          </wp:inline>
        </w:drawing>
      </w:r>
    </w:p>
    <w:p w14:paraId="0F4946D4" w14:textId="7085AB23" w:rsidR="00403378" w:rsidRDefault="71C133EF" w:rsidP="38239B73">
      <w:r w:rsidRPr="38239B73">
        <w:t xml:space="preserve">This will take 1-2 minutes, after refreshing you will see your </w:t>
      </w:r>
      <w:proofErr w:type="spellStart"/>
      <w:r w:rsidRPr="38239B73">
        <w:t>git</w:t>
      </w:r>
      <w:proofErr w:type="spellEnd"/>
      <w:r w:rsidRPr="38239B73">
        <w:t xml:space="preserve"> repo </w:t>
      </w:r>
      <w:proofErr w:type="spellStart"/>
      <w:r w:rsidRPr="38239B73">
        <w:t>url</w:t>
      </w:r>
      <w:proofErr w:type="spellEnd"/>
      <w:r w:rsidRPr="38239B73">
        <w:t>.</w:t>
      </w:r>
    </w:p>
    <w:p w14:paraId="5D79E847" w14:textId="327AC2BD" w:rsidR="00403378" w:rsidRDefault="00403378" w:rsidP="38239B73"/>
    <w:p w14:paraId="5ACE42D0" w14:textId="0352989D" w:rsidR="00403378" w:rsidRDefault="5D836DF3" w:rsidP="38239B73">
      <w:r>
        <w:rPr>
          <w:noProof/>
        </w:rPr>
        <w:drawing>
          <wp:inline distT="0" distB="0" distL="0" distR="0" wp14:anchorId="2444D615" wp14:editId="0EDD4077">
            <wp:extent cx="5838825" cy="3211354"/>
            <wp:effectExtent l="0" t="0" r="0" b="0"/>
            <wp:docPr id="329429303" name="Picture 32942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838825" cy="3211354"/>
                    </a:xfrm>
                    <a:prstGeom prst="rect">
                      <a:avLst/>
                    </a:prstGeom>
                  </pic:spPr>
                </pic:pic>
              </a:graphicData>
            </a:graphic>
          </wp:inline>
        </w:drawing>
      </w:r>
    </w:p>
    <w:p w14:paraId="733CAAFF" w14:textId="5843C184" w:rsidR="7F5D96B6" w:rsidRDefault="7F5D96B6" w:rsidP="38239B73">
      <w:pPr>
        <w:spacing w:line="259" w:lineRule="auto"/>
        <w:rPr>
          <w:highlight w:val="yellow"/>
        </w:rPr>
      </w:pPr>
      <w:r w:rsidRPr="38239B73">
        <w:rPr>
          <w:highlight w:val="yellow"/>
        </w:rPr>
        <w:t xml:space="preserve">Stay on this screen, we’ll need this </w:t>
      </w:r>
      <w:proofErr w:type="spellStart"/>
      <w:r w:rsidRPr="38239B73">
        <w:rPr>
          <w:highlight w:val="yellow"/>
        </w:rPr>
        <w:t>url</w:t>
      </w:r>
      <w:proofErr w:type="spellEnd"/>
      <w:r w:rsidRPr="38239B73">
        <w:rPr>
          <w:highlight w:val="yellow"/>
        </w:rPr>
        <w:t xml:space="preserve"> later </w:t>
      </w:r>
    </w:p>
    <w:p w14:paraId="706224EF" w14:textId="01B55108" w:rsidR="38239B73" w:rsidRDefault="38239B73" w:rsidP="38239B73">
      <w:pPr>
        <w:spacing w:line="259" w:lineRule="auto"/>
        <w:rPr>
          <w:highlight w:val="yellow"/>
        </w:rPr>
      </w:pPr>
    </w:p>
    <w:p w14:paraId="0320E787" w14:textId="4F9E7B71" w:rsidR="00C101E3" w:rsidRDefault="29D5A453" w:rsidP="4C17FA99">
      <w:pPr>
        <w:pStyle w:val="Heading2"/>
      </w:pPr>
      <w:r w:rsidRPr="38239B73">
        <w:t>St</w:t>
      </w:r>
      <w:r w:rsidR="07EA7669" w:rsidRPr="38239B73">
        <w:t>e</w:t>
      </w:r>
      <w:r w:rsidRPr="38239B73">
        <w:t xml:space="preserve">p 5: </w:t>
      </w:r>
      <w:r w:rsidR="111934CD" w:rsidRPr="38239B73">
        <w:t xml:space="preserve">Configuring Git on the RPi </w:t>
      </w:r>
    </w:p>
    <w:p w14:paraId="3095AD4F" w14:textId="598595A5" w:rsidR="5207C54B" w:rsidRDefault="111934CD" w:rsidP="4C17FA99">
      <w:r w:rsidRPr="38239B73">
        <w:t>Normally, Git is already installed in Raspbian. Test this by entering the command "git" in the console.</w:t>
      </w:r>
    </w:p>
    <w:p w14:paraId="55AE15CF" w14:textId="1A6D6CC9" w:rsidR="00D15033" w:rsidRDefault="701089F9" w:rsidP="38239B73">
      <w:r>
        <w:rPr>
          <w:noProof/>
        </w:rPr>
        <w:lastRenderedPageBreak/>
        <w:drawing>
          <wp:inline distT="0" distB="0" distL="0" distR="0" wp14:anchorId="130CB1CF" wp14:editId="79351A0D">
            <wp:extent cx="5657850" cy="3005733"/>
            <wp:effectExtent l="0" t="0" r="0" b="0"/>
            <wp:docPr id="2077590523" name="Picture 207759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657850" cy="3005733"/>
                    </a:xfrm>
                    <a:prstGeom prst="rect">
                      <a:avLst/>
                    </a:prstGeom>
                  </pic:spPr>
                </pic:pic>
              </a:graphicData>
            </a:graphic>
          </wp:inline>
        </w:drawing>
      </w:r>
    </w:p>
    <w:p w14:paraId="744C9826" w14:textId="67D858DC" w:rsidR="00C101E3" w:rsidRDefault="00C101E3" w:rsidP="4C17FA99"/>
    <w:p w14:paraId="355F4AD2" w14:textId="0EFC24CB" w:rsidR="43165BAA" w:rsidRDefault="43165BAA" w:rsidP="4C17FA99">
      <w:r w:rsidRPr="4C17FA99">
        <w:t>If Git is not installed, you can install Git using the following instruction:</w:t>
      </w:r>
    </w:p>
    <w:p w14:paraId="7982B8C9" w14:textId="77777777" w:rsidR="00C101E3" w:rsidRDefault="00C101E3" w:rsidP="4C17FA99"/>
    <w:p w14:paraId="26F7DEDF" w14:textId="77777777" w:rsidR="00C101E3" w:rsidRDefault="0BDEEFE0" w:rsidP="4C17FA99">
      <w:pPr>
        <w:rPr>
          <w:b/>
          <w:bCs/>
        </w:rPr>
      </w:pPr>
      <w:proofErr w:type="spellStart"/>
      <w:r w:rsidRPr="4C17FA99">
        <w:rPr>
          <w:b/>
          <w:bCs/>
        </w:rPr>
        <w:t>sudo</w:t>
      </w:r>
      <w:proofErr w:type="spellEnd"/>
      <w:r w:rsidRPr="4C17FA99">
        <w:rPr>
          <w:b/>
          <w:bCs/>
        </w:rPr>
        <w:t xml:space="preserve"> apt install git</w:t>
      </w:r>
    </w:p>
    <w:p w14:paraId="0E2DE190" w14:textId="77777777" w:rsidR="00C101E3" w:rsidRPr="00165F42" w:rsidRDefault="00C101E3" w:rsidP="4C17FA99"/>
    <w:p w14:paraId="797852D6" w14:textId="58D256B7" w:rsidR="3DA3328A" w:rsidRDefault="3DA3328A" w:rsidP="4C17FA99">
      <w:r w:rsidRPr="4C17FA99">
        <w:t>Now, we need to set our name and email so that Git knows who the user is. Use the details from your account from step 2.</w:t>
      </w:r>
    </w:p>
    <w:p w14:paraId="280FF230" w14:textId="2BF92889" w:rsidR="5B2ED458" w:rsidRDefault="2716D8D4" w:rsidP="4C17FA99">
      <w:pPr>
        <w:rPr>
          <w:highlight w:val="yellow"/>
        </w:rPr>
      </w:pPr>
      <w:r w:rsidRPr="38239B73">
        <w:rPr>
          <w:highlight w:val="yellow"/>
        </w:rPr>
        <w:t xml:space="preserve">Note: if you are using a different user, you will need to set this up again! </w:t>
      </w:r>
    </w:p>
    <w:p w14:paraId="55C5703F" w14:textId="5918F0A8" w:rsidR="79C4A8DF" w:rsidRDefault="79C4A8DF" w:rsidP="4C17FA99">
      <w:r w:rsidRPr="4C17FA99">
        <w:t xml:space="preserve">By using the command `git config --list`, we can request the Git configuration. </w:t>
      </w:r>
    </w:p>
    <w:p w14:paraId="78964D03" w14:textId="4D010284" w:rsidR="002D7BB2" w:rsidRDefault="002D7BB2" w:rsidP="4C17FA99"/>
    <w:p w14:paraId="63DF5661" w14:textId="4397AC67" w:rsidR="46AAFC73" w:rsidRDefault="46AAFC73" w:rsidP="38239B73">
      <w:r>
        <w:rPr>
          <w:noProof/>
        </w:rPr>
        <w:drawing>
          <wp:inline distT="0" distB="0" distL="0" distR="0" wp14:anchorId="6FB44257" wp14:editId="168C6FDE">
            <wp:extent cx="6029325" cy="891838"/>
            <wp:effectExtent l="0" t="0" r="0" b="0"/>
            <wp:docPr id="116198560" name="Picture 11619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6029325" cy="891838"/>
                    </a:xfrm>
                    <a:prstGeom prst="rect">
                      <a:avLst/>
                    </a:prstGeom>
                  </pic:spPr>
                </pic:pic>
              </a:graphicData>
            </a:graphic>
          </wp:inline>
        </w:drawing>
      </w:r>
    </w:p>
    <w:p w14:paraId="2FA66EEC" w14:textId="2DC7D52E" w:rsidR="00C101E3" w:rsidRDefault="00602D70" w:rsidP="4C17FA99">
      <w:r>
        <w:br/>
      </w:r>
      <w:r w:rsidRPr="00602D70">
        <w:t xml:space="preserve">git config --global </w:t>
      </w:r>
      <w:proofErr w:type="spellStart"/>
      <w:proofErr w:type="gramStart"/>
      <w:r w:rsidRPr="00602D70">
        <w:t>user.email</w:t>
      </w:r>
      <w:proofErr w:type="spellEnd"/>
      <w:proofErr w:type="gramEnd"/>
      <w:r w:rsidRPr="00602D70">
        <w:t xml:space="preserve"> "you@example.com"</w:t>
      </w:r>
      <w:r>
        <w:br/>
      </w:r>
      <w:r w:rsidRPr="00602D70">
        <w:t>git config --global user.name "Pieter-Jan"</w:t>
      </w:r>
    </w:p>
    <w:p w14:paraId="747CB27E" w14:textId="77777777" w:rsidR="00602D70" w:rsidRPr="001E413F" w:rsidRDefault="00602D70" w:rsidP="4C17FA99"/>
    <w:p w14:paraId="1EFA106E" w14:textId="77777777" w:rsidR="00C101E3" w:rsidRDefault="00C101E3" w:rsidP="4C17FA99"/>
    <w:p w14:paraId="2A8991C3" w14:textId="54FA04E2" w:rsidR="0BDEEFE0" w:rsidRDefault="0BDEEFE0" w:rsidP="4C17FA99">
      <w:pPr>
        <w:pStyle w:val="Heading2"/>
      </w:pPr>
      <w:r w:rsidRPr="4C17FA99">
        <w:t>St</w:t>
      </w:r>
      <w:r w:rsidR="43858505" w:rsidRPr="4C17FA99">
        <w:t>e</w:t>
      </w:r>
      <w:r w:rsidRPr="4C17FA99">
        <w:t>p 6:</w:t>
      </w:r>
      <w:r w:rsidR="4409C8EE" w:rsidRPr="4C17FA99">
        <w:t xml:space="preserve"> Getting Started in Visual Studio Code</w:t>
      </w:r>
    </w:p>
    <w:p w14:paraId="40682E80" w14:textId="4AABE084" w:rsidR="4409C8EE" w:rsidRDefault="4409C8EE" w:rsidP="4C17FA99">
      <w:r w:rsidRPr="4C17FA99">
        <w:t>Make an SSH connection to your RPi. Select a workspace where you want to make the clone of your Git repository.</w:t>
      </w:r>
    </w:p>
    <w:p w14:paraId="3F397F48" w14:textId="0C167545" w:rsidR="4409C8EE" w:rsidRDefault="4409C8EE" w:rsidP="4C17FA99">
      <w:r w:rsidRPr="4C17FA99">
        <w:t>Open the "Sandi" folder we created last week.</w:t>
      </w:r>
    </w:p>
    <w:p w14:paraId="61BAE208" w14:textId="4E2FC71E" w:rsidR="4409C8EE" w:rsidRDefault="4409C8EE" w:rsidP="4C17FA99">
      <w:r w:rsidRPr="4C17FA99">
        <w:t>Open the command palette of VS Code with ctrl/</w:t>
      </w:r>
      <w:proofErr w:type="spellStart"/>
      <w:r w:rsidRPr="4C17FA99">
        <w:t>cmd+shift+p</w:t>
      </w:r>
      <w:proofErr w:type="spellEnd"/>
      <w:r w:rsidRPr="4C17FA99">
        <w:t xml:space="preserve"> or via the menu.</w:t>
      </w:r>
    </w:p>
    <w:p w14:paraId="12A30E66" w14:textId="784E1175" w:rsidR="4409C8EE" w:rsidRDefault="4409C8EE" w:rsidP="4C17FA99">
      <w:r w:rsidRPr="4C17FA99">
        <w:t>Search for the Git Clone command.</w:t>
      </w:r>
    </w:p>
    <w:p w14:paraId="733B2A23" w14:textId="30D87ED5" w:rsidR="4C17FA99" w:rsidRDefault="4C17FA99" w:rsidP="4C17FA99"/>
    <w:p w14:paraId="75FF51FF" w14:textId="6248499C" w:rsidR="003717DB" w:rsidRDefault="04F94EDD" w:rsidP="38239B73">
      <w:r>
        <w:rPr>
          <w:noProof/>
        </w:rPr>
        <w:lastRenderedPageBreak/>
        <w:drawing>
          <wp:inline distT="0" distB="0" distL="0" distR="0" wp14:anchorId="73439AE1" wp14:editId="577AAE93">
            <wp:extent cx="5819775" cy="1357947"/>
            <wp:effectExtent l="0" t="0" r="0" b="0"/>
            <wp:docPr id="230431394" name="Picture 23043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819775" cy="1357947"/>
                    </a:xfrm>
                    <a:prstGeom prst="rect">
                      <a:avLst/>
                    </a:prstGeom>
                  </pic:spPr>
                </pic:pic>
              </a:graphicData>
            </a:graphic>
          </wp:inline>
        </w:drawing>
      </w:r>
    </w:p>
    <w:p w14:paraId="3EF2929C" w14:textId="1E275621" w:rsidR="63B6226F" w:rsidRDefault="63B6226F" w:rsidP="4C17FA99">
      <w:r w:rsidRPr="4C17FA99">
        <w:t>Paste the git URL of your git repository in the field.</w:t>
      </w:r>
    </w:p>
    <w:p w14:paraId="2FAE91F8" w14:textId="7E5B164A" w:rsidR="4C17FA99" w:rsidRDefault="4C17FA99" w:rsidP="4C17FA99"/>
    <w:p w14:paraId="7539C300" w14:textId="2F73F931" w:rsidR="007B3208" w:rsidRDefault="00F2768C" w:rsidP="1978A4E9">
      <w:hyperlink r:id="rId49" w:history="1">
        <w:r w:rsidRPr="006F138C">
          <w:rPr>
            <w:rStyle w:val="Hyperlink"/>
            <w:rFonts w:ascii="Consolas" w:eastAsia="Consolas" w:hAnsi="Consolas" w:cs="Consolas"/>
            <w:sz w:val="21"/>
            <w:szCs w:val="21"/>
          </w:rPr>
          <w:t>https://github.com/howest-mct/2025-2026-sandi-lastnamefirstname</w:t>
        </w:r>
      </w:hyperlink>
    </w:p>
    <w:p w14:paraId="3C6A76BF" w14:textId="5D1303F9" w:rsidR="1978A4E9" w:rsidRDefault="1978A4E9" w:rsidP="1978A4E9">
      <w:pPr>
        <w:rPr>
          <w:rFonts w:ascii="Consolas" w:eastAsia="Consolas" w:hAnsi="Consolas" w:cs="Consolas"/>
          <w:sz w:val="21"/>
          <w:szCs w:val="21"/>
        </w:rPr>
      </w:pPr>
    </w:p>
    <w:p w14:paraId="59C1857A" w14:textId="618126AD" w:rsidR="00C101E3" w:rsidRDefault="45E47373" w:rsidP="1978A4E9">
      <w:r>
        <w:rPr>
          <w:noProof/>
        </w:rPr>
        <w:drawing>
          <wp:inline distT="0" distB="0" distL="0" distR="0" wp14:anchorId="013C25FD" wp14:editId="2A71B405">
            <wp:extent cx="5924548" cy="1382395"/>
            <wp:effectExtent l="0" t="0" r="0" b="0"/>
            <wp:docPr id="118314392" name="Picture 11831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924548" cy="1382395"/>
                    </a:xfrm>
                    <a:prstGeom prst="rect">
                      <a:avLst/>
                    </a:prstGeom>
                  </pic:spPr>
                </pic:pic>
              </a:graphicData>
            </a:graphic>
          </wp:inline>
        </w:drawing>
      </w:r>
    </w:p>
    <w:p w14:paraId="60B871A2" w14:textId="0CED2D0E" w:rsidR="55495D68" w:rsidRDefault="45E77302" w:rsidP="4C17FA99">
      <w:r w:rsidRPr="1978A4E9">
        <w:t>Select the path on the Pi (under /home/user/</w:t>
      </w:r>
      <w:proofErr w:type="spellStart"/>
      <w:r w:rsidRPr="1978A4E9">
        <w:t>s</w:t>
      </w:r>
      <w:r w:rsidR="681CA27C" w:rsidRPr="1978A4E9">
        <w:t>andi</w:t>
      </w:r>
      <w:proofErr w:type="spellEnd"/>
      <w:r w:rsidRPr="1978A4E9">
        <w:t>) where the clone of the repo should be placed.</w:t>
      </w:r>
    </w:p>
    <w:p w14:paraId="0B6D8A84" w14:textId="179068E1" w:rsidR="4C17FA99" w:rsidRDefault="75142F59" w:rsidP="4C17FA99">
      <w:r>
        <w:rPr>
          <w:noProof/>
        </w:rPr>
        <w:drawing>
          <wp:inline distT="0" distB="0" distL="0" distR="0" wp14:anchorId="62E61B60" wp14:editId="3ABB5F7A">
            <wp:extent cx="5695948" cy="913726"/>
            <wp:effectExtent l="0" t="0" r="0" b="0"/>
            <wp:docPr id="1896534818" name="Picture 189653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695948" cy="913726"/>
                    </a:xfrm>
                    <a:prstGeom prst="rect">
                      <a:avLst/>
                    </a:prstGeom>
                  </pic:spPr>
                </pic:pic>
              </a:graphicData>
            </a:graphic>
          </wp:inline>
        </w:drawing>
      </w:r>
    </w:p>
    <w:p w14:paraId="11A90154" w14:textId="2E448659" w:rsidR="00025936" w:rsidRDefault="00025936" w:rsidP="4C17FA99"/>
    <w:p w14:paraId="1C7DDF4B" w14:textId="79B9207B" w:rsidR="55495D68" w:rsidRDefault="5DA4091B" w:rsidP="4C17FA99">
      <w:r w:rsidRPr="38239B73">
        <w:t xml:space="preserve">It's best to give Visual Studio all rights for </w:t>
      </w:r>
      <w:proofErr w:type="spellStart"/>
      <w:r w:rsidRPr="38239B73">
        <w:t>Github</w:t>
      </w:r>
      <w:proofErr w:type="spellEnd"/>
      <w:r w:rsidRPr="38239B73">
        <w:t>, otherwise, you will have to enter your credentials every time you push!</w:t>
      </w:r>
    </w:p>
    <w:p w14:paraId="2984E711" w14:textId="4F97347C" w:rsidR="00C101E3" w:rsidRDefault="00C101E3" w:rsidP="38239B73"/>
    <w:p w14:paraId="6AA1360A" w14:textId="6A734E5B" w:rsidR="00C101E3" w:rsidRDefault="1B4DB848" w:rsidP="1978A4E9">
      <w:r>
        <w:rPr>
          <w:noProof/>
        </w:rPr>
        <w:drawing>
          <wp:inline distT="0" distB="0" distL="0" distR="0" wp14:anchorId="79D97C2C" wp14:editId="29DBC33B">
            <wp:extent cx="5772150" cy="2681644"/>
            <wp:effectExtent l="0" t="0" r="0" b="0"/>
            <wp:docPr id="185197780" name="Picture 18519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772150" cy="2681644"/>
                    </a:xfrm>
                    <a:prstGeom prst="rect">
                      <a:avLst/>
                    </a:prstGeom>
                  </pic:spPr>
                </pic:pic>
              </a:graphicData>
            </a:graphic>
          </wp:inline>
        </w:drawing>
      </w:r>
    </w:p>
    <w:p w14:paraId="45A306AF" w14:textId="77777777" w:rsidR="00C101E3" w:rsidRDefault="00C101E3" w:rsidP="4C17FA99"/>
    <w:p w14:paraId="1A443461" w14:textId="6D7E62FE" w:rsidR="00C101E3" w:rsidRDefault="00C101E3" w:rsidP="4C17FA99">
      <w:r>
        <w:lastRenderedPageBreak/>
        <w:br/>
      </w:r>
      <w:r w:rsidR="2B92D50F" w:rsidRPr="4C17FA99">
        <w:t>Now, in this clone, create a new branch and folder every week where the lab assignments will be stored.</w:t>
      </w:r>
    </w:p>
    <w:p w14:paraId="459A27AF" w14:textId="77777777" w:rsidR="00C101E3" w:rsidRDefault="00C101E3" w:rsidP="4C17FA99"/>
    <w:p w14:paraId="45F13220" w14:textId="550E23DC" w:rsidR="00C101E3" w:rsidRDefault="3DCCFB90" w:rsidP="38239B73">
      <w:r>
        <w:rPr>
          <w:noProof/>
        </w:rPr>
        <w:drawing>
          <wp:inline distT="0" distB="0" distL="0" distR="0" wp14:anchorId="5ADB81FD" wp14:editId="69BD1CE5">
            <wp:extent cx="3638550" cy="1085850"/>
            <wp:effectExtent l="0" t="0" r="0" b="0"/>
            <wp:docPr id="1417393153" name="Picture 141739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3638550" cy="1085850"/>
                    </a:xfrm>
                    <a:prstGeom prst="rect">
                      <a:avLst/>
                    </a:prstGeom>
                  </pic:spPr>
                </pic:pic>
              </a:graphicData>
            </a:graphic>
          </wp:inline>
        </w:drawing>
      </w:r>
      <w:r w:rsidR="007B7A72">
        <w:br/>
      </w:r>
    </w:p>
    <w:p w14:paraId="511CCF63" w14:textId="613EAC8F" w:rsidR="00C101E3" w:rsidRPr="00853DC2" w:rsidRDefault="2082CCA8" w:rsidP="4C17FA99">
      <w:pPr>
        <w:pStyle w:val="Heading2"/>
      </w:pPr>
      <w:r w:rsidRPr="1978A4E9">
        <w:t>St</w:t>
      </w:r>
      <w:r w:rsidR="6EA9A003" w:rsidRPr="1978A4E9">
        <w:t>e</w:t>
      </w:r>
      <w:r w:rsidRPr="1978A4E9">
        <w:t xml:space="preserve">p 7: </w:t>
      </w:r>
      <w:r w:rsidR="1EDD9055" w:rsidRPr="1978A4E9">
        <w:t xml:space="preserve">Commit to Git </w:t>
      </w:r>
      <w:r w:rsidRPr="1978A4E9">
        <w:t xml:space="preserve"> </w:t>
      </w:r>
    </w:p>
    <w:p w14:paraId="7D9AF0B8" w14:textId="45B3E77E" w:rsidR="00C101E3" w:rsidRDefault="3AA09D7C" w:rsidP="4C17FA99">
      <w:r w:rsidRPr="4C17FA99">
        <w:t>You should have already seen this part in Basic Programming.</w:t>
      </w:r>
    </w:p>
    <w:p w14:paraId="51E5958C" w14:textId="264F9440" w:rsidR="4C17FA99" w:rsidRDefault="4C17FA99" w:rsidP="4C17FA99"/>
    <w:p w14:paraId="49F3F065" w14:textId="2339ACE3" w:rsidR="00C101E3" w:rsidRDefault="75F14797" w:rsidP="4C17FA99">
      <w:r w:rsidRPr="4C17FA99">
        <w:t>Create a Python script, try to commit it, and then push it.</w:t>
      </w:r>
    </w:p>
    <w:p w14:paraId="1F5876EA" w14:textId="0513B363" w:rsidR="00C101E3" w:rsidRDefault="75F14797" w:rsidP="4C17FA99">
      <w:proofErr w:type="spellStart"/>
      <w:r w:rsidRPr="4C17FA99">
        <w:t>VSCode</w:t>
      </w:r>
      <w:proofErr w:type="spellEnd"/>
      <w:r w:rsidRPr="4C17FA99">
        <w:t xml:space="preserve"> will then ask for our username and password.</w:t>
      </w:r>
    </w:p>
    <w:p w14:paraId="1F45C12B" w14:textId="4FDBC262" w:rsidR="00C101E3" w:rsidRDefault="75F14797" w:rsidP="4C17FA99">
      <w:r w:rsidRPr="4C17FA99">
        <w:t>If you see the following error message, it's best to repeat step 5</w:t>
      </w:r>
      <w:r w:rsidR="0BDEEFE0" w:rsidRPr="4C17FA99">
        <w:t>.</w:t>
      </w:r>
    </w:p>
    <w:p w14:paraId="508FCB2B" w14:textId="48777106" w:rsidR="00C101E3" w:rsidRDefault="00C101E3" w:rsidP="4C17FA99"/>
    <w:p w14:paraId="103B847A" w14:textId="604CD722" w:rsidR="00C101E3" w:rsidRDefault="5DA234F9" w:rsidP="4C17FA99">
      <w:r>
        <w:rPr>
          <w:noProof/>
        </w:rPr>
        <w:drawing>
          <wp:inline distT="0" distB="0" distL="0" distR="0" wp14:anchorId="4DDB14AB" wp14:editId="3A1B0D75">
            <wp:extent cx="3913517" cy="1132144"/>
            <wp:effectExtent l="0" t="0" r="0" b="0"/>
            <wp:docPr id="414388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54">
                      <a:extLst>
                        <a:ext uri="{28A0092B-C50C-407E-A947-70E740481C1C}">
                          <a14:useLocalDpi xmlns:a14="http://schemas.microsoft.com/office/drawing/2010/main" val="0"/>
                        </a:ext>
                      </a:extLst>
                    </a:blip>
                    <a:stretch>
                      <a:fillRect/>
                    </a:stretch>
                  </pic:blipFill>
                  <pic:spPr>
                    <a:xfrm>
                      <a:off x="0" y="0"/>
                      <a:ext cx="3913517" cy="1132144"/>
                    </a:xfrm>
                    <a:prstGeom prst="rect">
                      <a:avLst/>
                    </a:prstGeom>
                  </pic:spPr>
                </pic:pic>
              </a:graphicData>
            </a:graphic>
          </wp:inline>
        </w:drawing>
      </w:r>
    </w:p>
    <w:p w14:paraId="5655F856" w14:textId="77777777" w:rsidR="00C101E3" w:rsidRPr="00853DC2" w:rsidRDefault="00C101E3" w:rsidP="4C17FA99"/>
    <w:p w14:paraId="38076141" w14:textId="16AE51AD" w:rsidR="72A9921F" w:rsidRDefault="72A9921F" w:rsidP="4C17FA99">
      <w:r w:rsidRPr="4C17FA99">
        <w:t>Select the Source Control icon in the left column:</w:t>
      </w:r>
    </w:p>
    <w:p w14:paraId="76018BF9" w14:textId="22518D1A" w:rsidR="4C17FA99" w:rsidRDefault="4C17FA99" w:rsidP="4C17FA99"/>
    <w:p w14:paraId="11E69796" w14:textId="2E2B216E" w:rsidR="00C101E3" w:rsidRDefault="2082CCA8" w:rsidP="1978A4E9">
      <w:r w:rsidRPr="1978A4E9">
        <w:t xml:space="preserve"> </w:t>
      </w:r>
      <w:r w:rsidR="5ACD3856">
        <w:rPr>
          <w:noProof/>
        </w:rPr>
        <w:drawing>
          <wp:inline distT="0" distB="0" distL="0" distR="0" wp14:anchorId="69C484C4" wp14:editId="005E7FF1">
            <wp:extent cx="542925" cy="571500"/>
            <wp:effectExtent l="0" t="0" r="0" b="0"/>
            <wp:docPr id="1553379929" name="Picture 155337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42925" cy="571500"/>
                    </a:xfrm>
                    <a:prstGeom prst="rect">
                      <a:avLst/>
                    </a:prstGeom>
                  </pic:spPr>
                </pic:pic>
              </a:graphicData>
            </a:graphic>
          </wp:inline>
        </w:drawing>
      </w:r>
    </w:p>
    <w:p w14:paraId="31470259" w14:textId="457EA4A6" w:rsidR="1978A4E9" w:rsidRDefault="1978A4E9" w:rsidP="1978A4E9"/>
    <w:p w14:paraId="0873F492" w14:textId="31E808AB" w:rsidR="02A90AE8" w:rsidRDefault="02A90AE8" w:rsidP="4C17FA99">
      <w:r w:rsidRPr="4C17FA99">
        <w:t>You will see the following screen. Note that the letter 'U' is mentioned. This letter means "Untracked". For now, this file is not being monitored for changes.</w:t>
      </w:r>
    </w:p>
    <w:p w14:paraId="5D7038C5" w14:textId="161F6911" w:rsidR="4C17FA99" w:rsidRDefault="4C17FA99" w:rsidP="4C17FA99"/>
    <w:p w14:paraId="23181050" w14:textId="77777777" w:rsidR="00C101E3" w:rsidRDefault="00C101E3" w:rsidP="4C17FA99"/>
    <w:p w14:paraId="6D369032" w14:textId="7296AB01" w:rsidR="00C101E3" w:rsidRDefault="62A5EDF8" w:rsidP="38239B73">
      <w:r>
        <w:rPr>
          <w:noProof/>
        </w:rPr>
        <w:drawing>
          <wp:inline distT="0" distB="0" distL="0" distR="0" wp14:anchorId="76BEF96C" wp14:editId="4664688C">
            <wp:extent cx="3895725" cy="1133475"/>
            <wp:effectExtent l="0" t="0" r="0" b="0"/>
            <wp:docPr id="883638730" name="Picture 88363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3895725" cy="1133475"/>
                    </a:xfrm>
                    <a:prstGeom prst="rect">
                      <a:avLst/>
                    </a:prstGeom>
                  </pic:spPr>
                </pic:pic>
              </a:graphicData>
            </a:graphic>
          </wp:inline>
        </w:drawing>
      </w:r>
    </w:p>
    <w:p w14:paraId="0680DF58" w14:textId="12887C3E" w:rsidR="38239B73" w:rsidRDefault="38239B73" w:rsidP="38239B73"/>
    <w:p w14:paraId="0FCE6F35" w14:textId="3B53C9C9" w:rsidR="00C101E3" w:rsidRDefault="14CA114C" w:rsidP="4C17FA99">
      <w:r w:rsidRPr="4C17FA99">
        <w:lastRenderedPageBreak/>
        <w:t>Of course, this is not what we want.</w:t>
      </w:r>
    </w:p>
    <w:p w14:paraId="6367B3BE" w14:textId="2F076CCB" w:rsidR="00C101E3" w:rsidRDefault="14CA114C" w:rsidP="4C17FA99">
      <w:r w:rsidRPr="4C17FA99">
        <w:t>If you now click on source control, you can enter an appropriate message.</w:t>
      </w:r>
    </w:p>
    <w:p w14:paraId="452FBEB4" w14:textId="440EE596" w:rsidR="00C101E3" w:rsidRDefault="00C101E3" w:rsidP="4C17FA99"/>
    <w:p w14:paraId="27B7E88C" w14:textId="2C1FDCCE" w:rsidR="00C101E3" w:rsidRDefault="084C12BE" w:rsidP="4C17FA99">
      <w:r>
        <w:rPr>
          <w:noProof/>
        </w:rPr>
        <w:drawing>
          <wp:inline distT="0" distB="0" distL="0" distR="0" wp14:anchorId="3F6B0D51" wp14:editId="508289A7">
            <wp:extent cx="4572000" cy="2200275"/>
            <wp:effectExtent l="0" t="0" r="0" b="0"/>
            <wp:docPr id="1413393579" name="Picture 141339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14:paraId="5C2BDD68" w14:textId="2FE642E5" w:rsidR="4C17FA99" w:rsidRDefault="4C17FA99" w:rsidP="4C17FA99"/>
    <w:p w14:paraId="4ADD0792" w14:textId="6110B49D" w:rsidR="43B72C6A" w:rsidRDefault="43B72C6A" w:rsidP="4C17FA99">
      <w:r w:rsidRPr="4C17FA99">
        <w:t>Then click on the "Commit" icon (checkmark at source control). For the first time, an 'untracked' file will be 'tracked' (meaning: prepared) and immediately committed. The changes are registered.</w:t>
      </w:r>
    </w:p>
    <w:p w14:paraId="05D0FC28" w14:textId="77777777" w:rsidR="00C101E3" w:rsidRDefault="00C101E3" w:rsidP="4C17FA99"/>
    <w:p w14:paraId="3D664128" w14:textId="6F9A1E23" w:rsidR="00C101E3" w:rsidRDefault="5D344FEA" w:rsidP="38239B73">
      <w:r>
        <w:rPr>
          <w:noProof/>
        </w:rPr>
        <w:drawing>
          <wp:inline distT="0" distB="0" distL="0" distR="0" wp14:anchorId="4225CA04" wp14:editId="238DAE95">
            <wp:extent cx="4572000" cy="2200275"/>
            <wp:effectExtent l="0" t="0" r="0" b="0"/>
            <wp:docPr id="402963575" name="Picture 40296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14:paraId="77340D09" w14:textId="23B2AEB2" w:rsidR="4C17FA99" w:rsidRDefault="4C17FA99" w:rsidP="4C17FA99"/>
    <w:p w14:paraId="5A51879A" w14:textId="499B949B" w:rsidR="0F60CE38" w:rsidRDefault="0F60CE38" w:rsidP="4C17FA99">
      <w:r w:rsidRPr="4C17FA99">
        <w:t>For your information: at the next adjustment, the letter will not be 'U' but 'M' for 'Modified'. Again, enter an appropriate message each time and commit these adjustments.</w:t>
      </w:r>
    </w:p>
    <w:p w14:paraId="3C70CC97" w14:textId="54E139D3" w:rsidR="0F60CE38" w:rsidRDefault="0F60CE38" w:rsidP="4C17FA99">
      <w:r w:rsidRPr="4C17FA99">
        <w:t>You can always click on 'Always' for the following message.</w:t>
      </w:r>
    </w:p>
    <w:p w14:paraId="3AF198A4" w14:textId="2C32C63D" w:rsidR="4C17FA99" w:rsidRDefault="4C17FA99"/>
    <w:p w14:paraId="27C92A28" w14:textId="77777777" w:rsidR="00C101E3" w:rsidRDefault="5DA234F9" w:rsidP="4C17FA99">
      <w:r>
        <w:rPr>
          <w:noProof/>
        </w:rPr>
        <w:drawing>
          <wp:inline distT="0" distB="0" distL="0" distR="0" wp14:anchorId="0A107E1D" wp14:editId="342E3BC4">
            <wp:extent cx="3759200" cy="1120088"/>
            <wp:effectExtent l="0" t="0" r="0" b="4445"/>
            <wp:docPr id="8933997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59">
                      <a:extLst>
                        <a:ext uri="{28A0092B-C50C-407E-A947-70E740481C1C}">
                          <a14:useLocalDpi xmlns:a14="http://schemas.microsoft.com/office/drawing/2010/main" val="0"/>
                        </a:ext>
                      </a:extLst>
                    </a:blip>
                    <a:stretch>
                      <a:fillRect/>
                    </a:stretch>
                  </pic:blipFill>
                  <pic:spPr>
                    <a:xfrm>
                      <a:off x="0" y="0"/>
                      <a:ext cx="3759200" cy="1120088"/>
                    </a:xfrm>
                    <a:prstGeom prst="rect">
                      <a:avLst/>
                    </a:prstGeom>
                  </pic:spPr>
                </pic:pic>
              </a:graphicData>
            </a:graphic>
          </wp:inline>
        </w:drawing>
      </w:r>
    </w:p>
    <w:p w14:paraId="6B6311FA" w14:textId="77777777" w:rsidR="00C101E3" w:rsidRDefault="00C101E3" w:rsidP="4C17FA99"/>
    <w:p w14:paraId="52B58EAB" w14:textId="77777777" w:rsidR="00C101E3" w:rsidRDefault="00C101E3" w:rsidP="4C17FA99"/>
    <w:p w14:paraId="3DF1C862" w14:textId="7B399316" w:rsidR="36EA9078" w:rsidRDefault="36EA9078" w:rsidP="4C17FA99">
      <w:r w:rsidRPr="4C17FA99">
        <w:rPr>
          <w:highlight w:val="red"/>
        </w:rPr>
        <w:lastRenderedPageBreak/>
        <w:t xml:space="preserve">Be careful: nothing has changed in the online repository on </w:t>
      </w:r>
      <w:proofErr w:type="spellStart"/>
      <w:r w:rsidRPr="4C17FA99">
        <w:rPr>
          <w:highlight w:val="red"/>
        </w:rPr>
        <w:t>Github</w:t>
      </w:r>
      <w:proofErr w:type="spellEnd"/>
      <w:r w:rsidRPr="4C17FA99">
        <w:rPr>
          <w:highlight w:val="red"/>
        </w:rPr>
        <w:t xml:space="preserve"> yet. A final step is missing. </w:t>
      </w:r>
    </w:p>
    <w:p w14:paraId="1AA6A07D" w14:textId="77777777" w:rsidR="00C101E3" w:rsidRDefault="00C101E3" w:rsidP="4C17FA99"/>
    <w:p w14:paraId="0567A9B7" w14:textId="47579A9C" w:rsidR="00C101E3" w:rsidRDefault="0BDEEFE0" w:rsidP="4C17FA99">
      <w:pPr>
        <w:pStyle w:val="Heading2"/>
      </w:pPr>
      <w:r w:rsidRPr="4C17FA99">
        <w:t>St</w:t>
      </w:r>
      <w:r w:rsidR="4DB1A347" w:rsidRPr="4C17FA99">
        <w:t>e</w:t>
      </w:r>
      <w:r w:rsidRPr="4C17FA99">
        <w:t xml:space="preserve">p 8: </w:t>
      </w:r>
      <w:r w:rsidR="4E75175F" w:rsidRPr="4C17FA99">
        <w:t>Pushing Adjustments to Github.com</w:t>
      </w:r>
      <w:r w:rsidRPr="4C17FA99">
        <w:t xml:space="preserve"> </w:t>
      </w:r>
    </w:p>
    <w:p w14:paraId="61FB2F1F" w14:textId="3D6AC6A4" w:rsidR="00042EB8" w:rsidRDefault="7A4361A4" w:rsidP="4C17FA99">
      <w:r w:rsidRPr="38239B73">
        <w:t xml:space="preserve">You should have already seen this part in Basic Programming. </w:t>
      </w:r>
    </w:p>
    <w:p w14:paraId="7161D6E5" w14:textId="3633291D" w:rsidR="3F969BD7" w:rsidRDefault="3F969BD7" w:rsidP="4C17FA99">
      <w:r w:rsidRPr="4C17FA99">
        <w:t>Select the source control on the left Press the 3 dots to push!</w:t>
      </w:r>
    </w:p>
    <w:p w14:paraId="5EA586B3" w14:textId="77777777" w:rsidR="00C101E3" w:rsidRPr="00165F42" w:rsidRDefault="00C101E3" w:rsidP="4C17FA99"/>
    <w:p w14:paraId="0F2D58FF" w14:textId="77777777" w:rsidR="00C101E3" w:rsidRDefault="29D5A453" w:rsidP="4C17FA99">
      <w:r w:rsidRPr="38239B73">
        <w:t>In Visual Studio Code:</w:t>
      </w:r>
    </w:p>
    <w:p w14:paraId="59BBEB8D" w14:textId="2C84D126" w:rsidR="00C101E3" w:rsidRDefault="41B8832D" w:rsidP="38239B73">
      <w:r>
        <w:rPr>
          <w:noProof/>
        </w:rPr>
        <w:drawing>
          <wp:inline distT="0" distB="0" distL="0" distR="0" wp14:anchorId="5DE939AA" wp14:editId="5721F5CD">
            <wp:extent cx="5855368" cy="4171950"/>
            <wp:effectExtent l="0" t="0" r="0" b="0"/>
            <wp:docPr id="886593535" name="Picture 88659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855368" cy="4171950"/>
                    </a:xfrm>
                    <a:prstGeom prst="rect">
                      <a:avLst/>
                    </a:prstGeom>
                  </pic:spPr>
                </pic:pic>
              </a:graphicData>
            </a:graphic>
          </wp:inline>
        </w:drawing>
      </w:r>
    </w:p>
    <w:p w14:paraId="36274B31" w14:textId="3F7E0C93" w:rsidR="00C101E3" w:rsidRDefault="732DEB8F" w:rsidP="4C17FA99">
      <w:r w:rsidRPr="4C17FA99">
        <w:t>Check if you can see all the changes on github.com. (after clicking your repo link on the screen from step 4)</w:t>
      </w:r>
    </w:p>
    <w:p w14:paraId="55C2B9B1" w14:textId="11368866" w:rsidR="00C101E3" w:rsidRDefault="00C101E3" w:rsidP="4C17FA99"/>
    <w:p w14:paraId="38F5C7B7" w14:textId="65B5DE68" w:rsidR="00C101E3" w:rsidRDefault="00C101E3" w:rsidP="4C17FA99"/>
    <w:p w14:paraId="0D765DFA" w14:textId="278CAEDB" w:rsidR="00C101E3" w:rsidRDefault="1C9CC3AA" w:rsidP="4C17FA99">
      <w:pPr>
        <w:pStyle w:val="Heading2"/>
      </w:pPr>
      <w:r w:rsidRPr="4C17FA99">
        <w:t xml:space="preserve">Step </w:t>
      </w:r>
      <w:proofErr w:type="gramStart"/>
      <w:r w:rsidRPr="4C17FA99">
        <w:t>9 :</w:t>
      </w:r>
      <w:proofErr w:type="gramEnd"/>
      <w:r w:rsidRPr="4C17FA99">
        <w:t xml:space="preserve"> merge side branch into main</w:t>
      </w:r>
    </w:p>
    <w:p w14:paraId="2B90E95B" w14:textId="1ACF0678" w:rsidR="00C101E3" w:rsidRDefault="1C9CC3AA" w:rsidP="4C17FA99">
      <w:r w:rsidRPr="4C17FA99">
        <w:t xml:space="preserve"> After pushing to your branch, </w:t>
      </w:r>
      <w:proofErr w:type="gramStart"/>
      <w:r w:rsidRPr="4C17FA99">
        <w:t>git</w:t>
      </w:r>
      <w:proofErr w:type="gramEnd"/>
      <w:r w:rsidRPr="4C17FA99">
        <w:t xml:space="preserve"> will tell you you’re able to merge this branch into main. Follow the link, confirm and accept the </w:t>
      </w:r>
      <w:proofErr w:type="gramStart"/>
      <w:r w:rsidRPr="4C17FA99">
        <w:t>merge</w:t>
      </w:r>
      <w:proofErr w:type="gramEnd"/>
      <w:r w:rsidRPr="4C17FA99">
        <w:t>.</w:t>
      </w:r>
    </w:p>
    <w:p w14:paraId="27746A14" w14:textId="21943880" w:rsidR="00C101E3" w:rsidRDefault="08CC7642" w:rsidP="1978A4E9">
      <w:r w:rsidRPr="1978A4E9">
        <w:t xml:space="preserve">In </w:t>
      </w:r>
      <w:proofErr w:type="spellStart"/>
      <w:r w:rsidRPr="1978A4E9">
        <w:t>VSCode</w:t>
      </w:r>
      <w:proofErr w:type="spellEnd"/>
      <w:r w:rsidRPr="1978A4E9">
        <w:t>, switch to your main branch (new files are “gone”) and press sync in source control (now the files are back again!)</w:t>
      </w:r>
    </w:p>
    <w:p w14:paraId="25A8C890" w14:textId="2DCE30FA" w:rsidR="0099607B" w:rsidRDefault="0099607B" w:rsidP="4C17FA99"/>
    <w:p w14:paraId="5A39C11C" w14:textId="77777777" w:rsidR="0099607B" w:rsidRPr="0099607B" w:rsidRDefault="0099607B" w:rsidP="4C17FA99"/>
    <w:p w14:paraId="0639EF28" w14:textId="49F96E6E" w:rsidR="38239B73" w:rsidRDefault="38239B73">
      <w:r>
        <w:br w:type="page"/>
      </w:r>
    </w:p>
    <w:p w14:paraId="6F725D02" w14:textId="06EE54F1" w:rsidR="43E3780A" w:rsidRDefault="4252650F" w:rsidP="38239B73">
      <w:pPr>
        <w:rPr>
          <w:b/>
          <w:bCs/>
        </w:rPr>
      </w:pPr>
      <w:r w:rsidRPr="1978A4E9">
        <w:rPr>
          <w:b/>
          <w:bCs/>
        </w:rPr>
        <w:lastRenderedPageBreak/>
        <w:t>First make sure the BCD counter works with your previous code</w:t>
      </w:r>
    </w:p>
    <w:p w14:paraId="5BAAF049" w14:textId="6D2D32D1" w:rsidR="00805F50" w:rsidRDefault="631AE805" w:rsidP="4C17FA99">
      <w:pPr>
        <w:pStyle w:val="Heading1"/>
      </w:pPr>
      <w:r w:rsidRPr="38239B73">
        <w:t>Exercise</w:t>
      </w:r>
      <w:r w:rsidR="28FB9250" w:rsidRPr="38239B73">
        <w:t xml:space="preserve"> 2</w:t>
      </w:r>
      <w:r w:rsidR="7DBF96A0" w:rsidRPr="38239B73">
        <w:t>: BCD + Led blinks</w:t>
      </w:r>
    </w:p>
    <w:p w14:paraId="404CF2B3" w14:textId="17B019C5" w:rsidR="13D12795" w:rsidRDefault="13D12795" w:rsidP="38239B73">
      <w:r w:rsidRPr="38239B73">
        <w:t xml:space="preserve">Next </w:t>
      </w:r>
      <w:r w:rsidRPr="00283084">
        <w:rPr>
          <w:b/>
          <w:bCs/>
        </w:rPr>
        <w:t>add events</w:t>
      </w:r>
      <w:r w:rsidRPr="38239B73">
        <w:t xml:space="preserve"> for reading the BCD output</w:t>
      </w:r>
    </w:p>
    <w:p w14:paraId="54F9EB33" w14:textId="21EA5A1C" w:rsidR="13D12795" w:rsidRDefault="13D12795" w:rsidP="38239B73">
      <w:r w:rsidRPr="38239B73">
        <w:t xml:space="preserve">Use </w:t>
      </w:r>
      <w:r w:rsidR="548715A7" w:rsidRPr="38239B73">
        <w:t>your BCD value (0 – 9) as the number of time</w:t>
      </w:r>
      <w:r w:rsidR="63D055D7" w:rsidRPr="38239B73">
        <w:t>s</w:t>
      </w:r>
      <w:r w:rsidR="548715A7" w:rsidRPr="38239B73">
        <w:t xml:space="preserve"> a led needs to </w:t>
      </w:r>
      <w:r w:rsidR="7E46C12D" w:rsidRPr="38239B73">
        <w:t>toggle</w:t>
      </w:r>
      <w:r w:rsidR="548715A7" w:rsidRPr="38239B73">
        <w:t xml:space="preserve"> in 1 second.</w:t>
      </w:r>
      <w:r w:rsidR="3B783EA7" w:rsidRPr="38239B73">
        <w:t xml:space="preserve"> (</w:t>
      </w:r>
      <w:proofErr w:type="gramStart"/>
      <w:r w:rsidR="3B783EA7" w:rsidRPr="38239B73">
        <w:t>So</w:t>
      </w:r>
      <w:proofErr w:type="gramEnd"/>
      <w:r w:rsidR="3B783EA7" w:rsidRPr="38239B73">
        <w:t xml:space="preserve"> with value 0 the led </w:t>
      </w:r>
      <w:r w:rsidR="7705A714" w:rsidRPr="38239B73">
        <w:t>stays the same</w:t>
      </w:r>
      <w:r w:rsidR="00836244">
        <w:t>/on</w:t>
      </w:r>
      <w:r w:rsidR="3B783EA7" w:rsidRPr="38239B73">
        <w:t xml:space="preserve">, with value </w:t>
      </w:r>
      <w:r w:rsidR="250FDAE5" w:rsidRPr="38239B73">
        <w:t>1: 1 time toggle, so halfway your second, toggle the led, ...</w:t>
      </w:r>
    </w:p>
    <w:p w14:paraId="21634F5C" w14:textId="4EC7EC58" w:rsidR="612F8DC1" w:rsidRDefault="612F8DC1" w:rsidP="38239B73">
      <w:pPr>
        <w:rPr>
          <w:b/>
          <w:bCs/>
        </w:rPr>
      </w:pPr>
      <w:r w:rsidRPr="38239B73">
        <w:rPr>
          <w:b/>
          <w:bCs/>
        </w:rPr>
        <w:t>If you want to continue this exercise at home, you can just use your buttons as BCD bit values</w:t>
      </w:r>
      <w:r>
        <w:br/>
      </w:r>
    </w:p>
    <w:p w14:paraId="70F64A80" w14:textId="31765537" w:rsidR="2BB4D949" w:rsidRPr="00836244" w:rsidRDefault="2BB4D949" w:rsidP="38239B73">
      <w:pPr>
        <w:rPr>
          <w:b/>
          <w:bCs/>
        </w:rPr>
      </w:pPr>
      <w:r w:rsidRPr="00836244">
        <w:rPr>
          <w:b/>
          <w:bCs/>
        </w:rPr>
        <w:t>Hand in this assignment by next week</w:t>
      </w:r>
    </w:p>
    <w:p w14:paraId="48E8ADFF" w14:textId="09139F01" w:rsidR="38239B73" w:rsidRDefault="38239B73" w:rsidP="38239B73"/>
    <w:p w14:paraId="5A908B6B" w14:textId="77777777" w:rsidR="00283084" w:rsidRDefault="00283084" w:rsidP="38239B73"/>
    <w:p w14:paraId="3F9AF697" w14:textId="694456A2" w:rsidR="38239B73" w:rsidRDefault="38239B73" w:rsidP="38239B73"/>
    <w:p w14:paraId="0E7A8E7A" w14:textId="77777777" w:rsidR="00EF4A32" w:rsidRDefault="00EF4A32" w:rsidP="4C17FA99">
      <w:pPr>
        <w:pStyle w:val="Heading2"/>
      </w:pPr>
    </w:p>
    <w:p w14:paraId="5E978D59" w14:textId="5C311D19" w:rsidR="00805F50" w:rsidRDefault="35C6AB47" w:rsidP="4C17FA99">
      <w:pPr>
        <w:pStyle w:val="Heading2"/>
      </w:pPr>
      <w:r w:rsidRPr="1978A4E9">
        <w:t xml:space="preserve">Don’t forget to make a backup of your </w:t>
      </w:r>
      <w:r w:rsidR="364EE40A" w:rsidRPr="1978A4E9">
        <w:t>SD</w:t>
      </w:r>
      <w:r w:rsidRPr="1978A4E9">
        <w:t xml:space="preserve"> card</w:t>
      </w:r>
    </w:p>
    <w:p w14:paraId="3FA9CB02" w14:textId="5A0FD452" w:rsidR="00805F50" w:rsidRDefault="35C6AB47" w:rsidP="1978A4E9">
      <w:r w:rsidRPr="1978A4E9">
        <w:t xml:space="preserve">We are now </w:t>
      </w:r>
      <w:proofErr w:type="gramStart"/>
      <w:r w:rsidRPr="1978A4E9">
        <w:t>at</w:t>
      </w:r>
      <w:proofErr w:type="gramEnd"/>
      <w:r w:rsidRPr="1978A4E9">
        <w:t xml:space="preserve"> week 3. Besides your code (which is safe in </w:t>
      </w:r>
      <w:proofErr w:type="spellStart"/>
      <w:r w:rsidRPr="1978A4E9">
        <w:t>github</w:t>
      </w:r>
      <w:proofErr w:type="spellEnd"/>
      <w:r w:rsidRPr="1978A4E9">
        <w:t xml:space="preserve"> now, if you’ve </w:t>
      </w:r>
      <w:r w:rsidR="36BB30A3" w:rsidRPr="1978A4E9">
        <w:t>committed</w:t>
      </w:r>
      <w:r w:rsidRPr="1978A4E9">
        <w:t xml:space="preserve">) you already customized your RPi installation/setup. You probably added your home </w:t>
      </w:r>
      <w:proofErr w:type="spellStart"/>
      <w:r w:rsidRPr="1978A4E9">
        <w:t>WiFi</w:t>
      </w:r>
      <w:proofErr w:type="spellEnd"/>
      <w:r w:rsidRPr="1978A4E9">
        <w:t xml:space="preserve">, now </w:t>
      </w:r>
      <w:r w:rsidR="3DB876AB" w:rsidRPr="1978A4E9">
        <w:t>we’ve configured</w:t>
      </w:r>
      <w:r w:rsidR="600A5B90" w:rsidRPr="1978A4E9">
        <w:t xml:space="preserve"> our Git user.</w:t>
      </w:r>
    </w:p>
    <w:p w14:paraId="2EBDFC32" w14:textId="69394221" w:rsidR="00805F50" w:rsidRDefault="6030382C" w:rsidP="4C17FA99">
      <w:r w:rsidRPr="4C17FA99">
        <w:t>It might be a good idea to make a backup of your raspberry pi micro-</w:t>
      </w:r>
      <w:proofErr w:type="spellStart"/>
      <w:r w:rsidRPr="4C17FA99">
        <w:t>sd</w:t>
      </w:r>
      <w:proofErr w:type="spellEnd"/>
      <w:r w:rsidRPr="4C17FA99">
        <w:t xml:space="preserve"> card. This way, if anything should happen to it, you can get this exact state of your </w:t>
      </w:r>
      <w:proofErr w:type="gramStart"/>
      <w:r w:rsidRPr="4C17FA99">
        <w:t>pi</w:t>
      </w:r>
      <w:proofErr w:type="gramEnd"/>
      <w:r w:rsidRPr="4C17FA99">
        <w:t xml:space="preserve"> back. You would only need to run git </w:t>
      </w:r>
      <w:proofErr w:type="gramStart"/>
      <w:r w:rsidRPr="4C17FA99">
        <w:t>pull</w:t>
      </w:r>
      <w:proofErr w:type="gramEnd"/>
      <w:r w:rsidRPr="4C17FA99">
        <w:t xml:space="preserve"> </w:t>
      </w:r>
      <w:proofErr w:type="gramStart"/>
      <w:r w:rsidRPr="4C17FA99">
        <w:t>in order to</w:t>
      </w:r>
      <w:proofErr w:type="gramEnd"/>
      <w:r w:rsidRPr="4C17FA99">
        <w:t xml:space="preserve"> be fully</w:t>
      </w:r>
      <w:r w:rsidR="7F978C86" w:rsidRPr="4C17FA99">
        <w:t xml:space="preserve"> </w:t>
      </w:r>
      <w:proofErr w:type="gramStart"/>
      <w:r w:rsidR="7F978C86" w:rsidRPr="4C17FA99">
        <w:t>up-to-date</w:t>
      </w:r>
      <w:proofErr w:type="gramEnd"/>
      <w:r w:rsidR="7F978C86" w:rsidRPr="4C17FA99">
        <w:t>.</w:t>
      </w:r>
    </w:p>
    <w:p w14:paraId="39056724" w14:textId="254E1D4C" w:rsidR="00805F50" w:rsidRDefault="7F978C86" w:rsidP="4C17FA99">
      <w:r w:rsidRPr="4C17FA99">
        <w:t>Use Win32DiskImager on windows, or use the command line on mac (or ask a classmate to make a backup on windows, and transfer the file)</w:t>
      </w:r>
    </w:p>
    <w:sectPr w:rsidR="00805F50" w:rsidSect="00403EE5">
      <w:headerReference w:type="even" r:id="rId61"/>
      <w:headerReference w:type="default" r:id="rId62"/>
      <w:footerReference w:type="even" r:id="rId63"/>
      <w:footerReference w:type="default" r:id="rId64"/>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A13A" w14:textId="77777777" w:rsidR="009F5944" w:rsidRDefault="009F5944" w:rsidP="002C1948">
      <w:pPr>
        <w:spacing w:after="0"/>
      </w:pPr>
      <w:r>
        <w:separator/>
      </w:r>
    </w:p>
  </w:endnote>
  <w:endnote w:type="continuationSeparator" w:id="0">
    <w:p w14:paraId="2493CEF7" w14:textId="77777777" w:rsidR="009F5944" w:rsidRDefault="009F5944" w:rsidP="002C1948">
      <w:pPr>
        <w:spacing w:after="0"/>
      </w:pPr>
      <w:r>
        <w:continuationSeparator/>
      </w:r>
    </w:p>
  </w:endnote>
  <w:endnote w:type="continuationNotice" w:id="1">
    <w:p w14:paraId="6B08A707" w14:textId="77777777" w:rsidR="009F5944" w:rsidRDefault="009F59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buntu">
    <w:altName w:val="Calibri"/>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Calibr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305EF7" w:rsidRPr="00195DE5" w14:paraId="2E816514" w14:textId="77777777" w:rsidTr="4C17FA99">
      <w:tc>
        <w:tcPr>
          <w:tcW w:w="1815" w:type="pct"/>
        </w:tcPr>
        <w:p w14:paraId="7C015294" w14:textId="77777777" w:rsidR="00305EF7" w:rsidRPr="000C578D" w:rsidRDefault="00305EF7" w:rsidP="005B11C2">
          <w:pPr>
            <w:pStyle w:val="HeaderOrFooter"/>
          </w:pPr>
          <w:r w:rsidRPr="000C578D">
            <w:rPr>
              <w:noProof/>
              <w:lang w:val="nl-BE"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59C9E2FD" w14:textId="77777777" w:rsidR="00305EF7" w:rsidRPr="00DD724F" w:rsidRDefault="4C17FA99" w:rsidP="005B11C2">
          <w:pPr>
            <w:pStyle w:val="HeaderOrFooter"/>
            <w:ind w:left="113"/>
          </w:pPr>
          <w:r>
            <w:t>SCHOOLJAAR 2012-2013</w:t>
          </w:r>
        </w:p>
        <w:p w14:paraId="3115DB0E" w14:textId="77777777" w:rsidR="00305EF7" w:rsidRPr="00DD724F" w:rsidRDefault="4C17FA99" w:rsidP="005B11C2">
          <w:pPr>
            <w:pStyle w:val="HeaderOrFooter"/>
            <w:ind w:left="113"/>
          </w:pPr>
          <w:r>
            <w:t>NEW MEDIA AND COMMUNICATION TECHNOLOGY</w:t>
          </w:r>
        </w:p>
      </w:tc>
    </w:tr>
  </w:tbl>
  <w:p w14:paraId="350F8490" w14:textId="77777777" w:rsidR="00305EF7" w:rsidRPr="00DD724F" w:rsidRDefault="00305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305EF7" w:rsidRPr="00536183" w14:paraId="31F54CED" w14:textId="77777777" w:rsidTr="4C17FA99">
      <w:tc>
        <w:tcPr>
          <w:tcW w:w="1815" w:type="pct"/>
        </w:tcPr>
        <w:p w14:paraId="28C84F2A" w14:textId="134FCD7D" w:rsidR="00305EF7" w:rsidRPr="000C578D" w:rsidRDefault="00305EF7" w:rsidP="0008631A">
          <w:pPr>
            <w:pStyle w:val="HeaderOrFooter"/>
            <w:spacing w:after="120"/>
            <w:ind w:firstLine="720"/>
          </w:pPr>
        </w:p>
      </w:tc>
      <w:tc>
        <w:tcPr>
          <w:tcW w:w="3185" w:type="pct"/>
          <w:vAlign w:val="center"/>
        </w:tcPr>
        <w:p w14:paraId="20F6AA70" w14:textId="396B8D84" w:rsidR="00305EF7" w:rsidRPr="00A317F2" w:rsidRDefault="4C17FA99" w:rsidP="00DB3CA4">
          <w:pPr>
            <w:pStyle w:val="HeaderOrFooter"/>
            <w:ind w:left="113"/>
            <w:jc w:val="right"/>
            <w:rPr>
              <w:lang w:val="en-GB"/>
            </w:rPr>
          </w:pPr>
          <w:r w:rsidRPr="4C17FA99">
            <w:rPr>
              <w:caps/>
            </w:rPr>
            <w:t>MULTImedia and cREATIVE technology</w:t>
          </w:r>
        </w:p>
      </w:tc>
    </w:tr>
  </w:tbl>
  <w:p w14:paraId="2A94E974" w14:textId="541DE5AA" w:rsidR="00305EF7" w:rsidRPr="00DB3CA4" w:rsidRDefault="00305EF7" w:rsidP="4C17FA99">
    <w:pPr>
      <w:pStyle w:val="Footer"/>
      <w:spacing w:before="120"/>
      <w:jc w:val="center"/>
      <w:rPr>
        <w:b/>
        <w:bCs/>
        <w:sz w:val="18"/>
        <w:szCs w:val="18"/>
      </w:rPr>
    </w:pPr>
    <w:r w:rsidRPr="4C17FA99">
      <w:rPr>
        <w:rStyle w:val="PageNumber"/>
        <w:b/>
        <w:bCs/>
        <w:sz w:val="18"/>
        <w:szCs w:val="18"/>
      </w:rPr>
      <w:fldChar w:fldCharType="begin"/>
    </w:r>
    <w:r w:rsidRPr="4C17FA99">
      <w:rPr>
        <w:rStyle w:val="PageNumber"/>
        <w:b/>
        <w:bCs/>
        <w:sz w:val="18"/>
        <w:szCs w:val="18"/>
      </w:rPr>
      <w:instrText xml:space="preserve"> PAGE </w:instrText>
    </w:r>
    <w:r w:rsidRPr="4C17FA99">
      <w:rPr>
        <w:rStyle w:val="PageNumber"/>
        <w:b/>
        <w:bCs/>
        <w:sz w:val="18"/>
        <w:szCs w:val="18"/>
      </w:rPr>
      <w:fldChar w:fldCharType="separate"/>
    </w:r>
    <w:r w:rsidR="4C17FA99" w:rsidRPr="4C17FA99">
      <w:rPr>
        <w:rStyle w:val="PageNumber"/>
        <w:b/>
        <w:bCs/>
        <w:sz w:val="18"/>
        <w:szCs w:val="18"/>
      </w:rPr>
      <w:t>17</w:t>
    </w:r>
    <w:r w:rsidRPr="4C17FA99">
      <w:rPr>
        <w:rStyle w:val="PageNumbe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F4BBD" w14:textId="77777777" w:rsidR="009F5944" w:rsidRDefault="009F5944" w:rsidP="002C1948">
      <w:pPr>
        <w:spacing w:after="0"/>
      </w:pPr>
      <w:r>
        <w:separator/>
      </w:r>
    </w:p>
  </w:footnote>
  <w:footnote w:type="continuationSeparator" w:id="0">
    <w:p w14:paraId="046D83E8" w14:textId="77777777" w:rsidR="009F5944" w:rsidRDefault="009F5944" w:rsidP="002C1948">
      <w:pPr>
        <w:spacing w:after="0"/>
      </w:pPr>
      <w:r>
        <w:continuationSeparator/>
      </w:r>
    </w:p>
  </w:footnote>
  <w:footnote w:type="continuationNotice" w:id="1">
    <w:p w14:paraId="14E51B42" w14:textId="77777777" w:rsidR="009F5944" w:rsidRDefault="009F594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305EF7" w:rsidRPr="000C578D" w14:paraId="5A599EB1" w14:textId="77777777" w:rsidTr="4C17FA99">
      <w:trPr>
        <w:trHeight w:val="193"/>
      </w:trPr>
      <w:tc>
        <w:tcPr>
          <w:tcW w:w="1815" w:type="pct"/>
          <w:vMerge w:val="restart"/>
          <w:tcBorders>
            <w:right w:val="single" w:sz="18" w:space="0" w:color="E85E00"/>
          </w:tcBorders>
        </w:tcPr>
        <w:p w14:paraId="1FC36FF4" w14:textId="77777777" w:rsidR="00305EF7" w:rsidRPr="000C578D" w:rsidRDefault="00305EF7" w:rsidP="005B11C2">
          <w:pPr>
            <w:pStyle w:val="HeaderOrFooter"/>
          </w:pPr>
          <w:r>
            <w:rPr>
              <w:noProof/>
              <w:lang w:val="nl-BE"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27AAB11E" w14:textId="77777777" w:rsidR="00305EF7" w:rsidRPr="000C578D" w:rsidRDefault="00305EF7" w:rsidP="005B11C2">
          <w:pPr>
            <w:pStyle w:val="HeaderOrFooter"/>
            <w:ind w:left="113"/>
          </w:pPr>
        </w:p>
      </w:tc>
    </w:tr>
    <w:tr w:rsidR="00305EF7" w:rsidRPr="000C578D" w14:paraId="642AAD3B" w14:textId="77777777" w:rsidTr="4C17FA99">
      <w:trPr>
        <w:trHeight w:val="125"/>
      </w:trPr>
      <w:tc>
        <w:tcPr>
          <w:tcW w:w="1815" w:type="pct"/>
          <w:vMerge/>
        </w:tcPr>
        <w:p w14:paraId="3B29E17D" w14:textId="77777777" w:rsidR="00305EF7" w:rsidRDefault="00305EF7" w:rsidP="005B11C2">
          <w:pPr>
            <w:pStyle w:val="HeaderOrFooter"/>
            <w:rPr>
              <w:noProof/>
            </w:rPr>
          </w:pPr>
        </w:p>
      </w:tc>
      <w:tc>
        <w:tcPr>
          <w:tcW w:w="3185" w:type="pct"/>
          <w:tcBorders>
            <w:left w:val="single" w:sz="18" w:space="0" w:color="E85E00"/>
          </w:tcBorders>
          <w:vAlign w:val="bottom"/>
        </w:tcPr>
        <w:p w14:paraId="50BC558C" w14:textId="77777777" w:rsidR="00305EF7" w:rsidRDefault="00305EF7" w:rsidP="005B11C2">
          <w:pPr>
            <w:pStyle w:val="HeaderOrFooter"/>
            <w:ind w:left="113"/>
          </w:pPr>
          <w:r>
            <w:t>EXTRA</w:t>
          </w:r>
        </w:p>
      </w:tc>
    </w:tr>
    <w:tr w:rsidR="00305EF7" w:rsidRPr="000C578D" w14:paraId="5AD0392F" w14:textId="77777777" w:rsidTr="4C17FA99">
      <w:trPr>
        <w:trHeight w:val="125"/>
      </w:trPr>
      <w:tc>
        <w:tcPr>
          <w:tcW w:w="1815" w:type="pct"/>
          <w:vMerge/>
        </w:tcPr>
        <w:p w14:paraId="54449450" w14:textId="77777777" w:rsidR="00305EF7" w:rsidRDefault="00305EF7" w:rsidP="005B11C2">
          <w:pPr>
            <w:pStyle w:val="HeaderOrFooter"/>
            <w:rPr>
              <w:noProof/>
            </w:rPr>
          </w:pPr>
        </w:p>
      </w:tc>
      <w:tc>
        <w:tcPr>
          <w:tcW w:w="3185" w:type="pct"/>
          <w:tcBorders>
            <w:left w:val="single" w:sz="18" w:space="0" w:color="E85E00"/>
          </w:tcBorders>
        </w:tcPr>
        <w:p w14:paraId="65FA9FC5" w14:textId="77777777" w:rsidR="00305EF7" w:rsidRDefault="00305EF7" w:rsidP="005B11C2">
          <w:pPr>
            <w:pStyle w:val="HeaderOrFooter"/>
            <w:ind w:left="113"/>
          </w:pPr>
          <w:r>
            <w:t xml:space="preserve">KORTE TITEL </w:t>
          </w:r>
          <w:r w:rsidRPr="00AD0A1F">
            <w:t>WERKDOCUMENT</w:t>
          </w:r>
        </w:p>
      </w:tc>
    </w:tr>
  </w:tbl>
  <w:p w14:paraId="012E9A24" w14:textId="77777777" w:rsidR="00305EF7" w:rsidRDefault="00305EF7"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305EF7" w:rsidRPr="000C578D" w14:paraId="0F2A4EEE" w14:textId="77777777" w:rsidTr="4C17FA99">
      <w:trPr>
        <w:trHeight w:val="193"/>
      </w:trPr>
      <w:tc>
        <w:tcPr>
          <w:tcW w:w="1815" w:type="pct"/>
          <w:vMerge w:val="restart"/>
        </w:tcPr>
        <w:p w14:paraId="5D766546" w14:textId="2D8089E4" w:rsidR="00305EF7" w:rsidRPr="000C578D" w:rsidRDefault="4C17FA99" w:rsidP="00897B1E">
          <w:pPr>
            <w:pStyle w:val="HeaderOrFooter"/>
          </w:pPr>
          <w:r>
            <w:rPr>
              <w:noProof/>
            </w:rPr>
            <w:drawing>
              <wp:inline distT="0" distB="0" distL="0" distR="0" wp14:anchorId="74DDB8D8" wp14:editId="39709C50">
                <wp:extent cx="2089785" cy="65214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89785" cy="652145"/>
                        </a:xfrm>
                        <a:prstGeom prst="rect">
                          <a:avLst/>
                        </a:prstGeom>
                      </pic:spPr>
                    </pic:pic>
                  </a:graphicData>
                </a:graphic>
              </wp:inline>
            </w:drawing>
          </w:r>
        </w:p>
      </w:tc>
      <w:tc>
        <w:tcPr>
          <w:tcW w:w="3185" w:type="pct"/>
          <w:vAlign w:val="bottom"/>
        </w:tcPr>
        <w:p w14:paraId="22180952" w14:textId="77777777" w:rsidR="00305EF7" w:rsidRPr="00DB3CA4" w:rsidRDefault="00305EF7" w:rsidP="4C17FA99">
          <w:pPr>
            <w:pStyle w:val="HeaderOrFooter"/>
            <w:ind w:left="113"/>
            <w:jc w:val="right"/>
            <w:rPr>
              <w:caps/>
            </w:rPr>
          </w:pPr>
        </w:p>
      </w:tc>
    </w:tr>
    <w:tr w:rsidR="00305EF7" w:rsidRPr="000C578D" w14:paraId="21329933" w14:textId="77777777" w:rsidTr="4C17FA99">
      <w:trPr>
        <w:trHeight w:val="125"/>
      </w:trPr>
      <w:tc>
        <w:tcPr>
          <w:tcW w:w="1815" w:type="pct"/>
          <w:vMerge/>
        </w:tcPr>
        <w:p w14:paraId="6522C684" w14:textId="77777777" w:rsidR="00305EF7" w:rsidRDefault="00305EF7" w:rsidP="00897B1E">
          <w:pPr>
            <w:pStyle w:val="HeaderOrFooter"/>
            <w:rPr>
              <w:noProof/>
            </w:rPr>
          </w:pPr>
        </w:p>
      </w:tc>
      <w:tc>
        <w:tcPr>
          <w:tcW w:w="3185" w:type="pct"/>
          <w:vAlign w:val="bottom"/>
        </w:tcPr>
        <w:p w14:paraId="0226AFCA" w14:textId="77777777" w:rsidR="00305EF7" w:rsidRPr="00DB3CA4" w:rsidRDefault="00305EF7" w:rsidP="4C17FA99">
          <w:pPr>
            <w:pStyle w:val="HeaderOrFooter"/>
            <w:ind w:left="113"/>
            <w:jc w:val="right"/>
            <w:rPr>
              <w:caps/>
            </w:rPr>
          </w:pPr>
        </w:p>
      </w:tc>
    </w:tr>
    <w:tr w:rsidR="00305EF7" w:rsidRPr="000C578D" w14:paraId="5E441349" w14:textId="77777777" w:rsidTr="4C17FA99">
      <w:trPr>
        <w:trHeight w:val="125"/>
      </w:trPr>
      <w:tc>
        <w:tcPr>
          <w:tcW w:w="1815" w:type="pct"/>
          <w:vMerge/>
        </w:tcPr>
        <w:p w14:paraId="2D2BF194" w14:textId="77777777" w:rsidR="00305EF7" w:rsidRDefault="00305EF7" w:rsidP="00897B1E">
          <w:pPr>
            <w:pStyle w:val="HeaderOrFooter"/>
            <w:rPr>
              <w:noProof/>
            </w:rPr>
          </w:pPr>
        </w:p>
      </w:tc>
      <w:tc>
        <w:tcPr>
          <w:tcW w:w="3185" w:type="pct"/>
        </w:tcPr>
        <w:p w14:paraId="09DF8027" w14:textId="0F8E31B2" w:rsidR="00305EF7" w:rsidRPr="00DB3CA4" w:rsidRDefault="4C17FA99" w:rsidP="4C17FA99">
          <w:pPr>
            <w:pStyle w:val="HeaderOrFooter"/>
            <w:ind w:left="113"/>
            <w:jc w:val="right"/>
            <w:rPr>
              <w:caps/>
            </w:rPr>
          </w:pPr>
          <w:r w:rsidRPr="4C17FA99">
            <w:rPr>
              <w:caps/>
            </w:rPr>
            <w:t>bitoperati</w:t>
          </w:r>
          <w:r w:rsidR="00592777">
            <w:rPr>
              <w:caps/>
            </w:rPr>
            <w:t>ons and</w:t>
          </w:r>
          <w:r w:rsidRPr="4C17FA99">
            <w:rPr>
              <w:caps/>
            </w:rPr>
            <w:t xml:space="preserve"> events</w:t>
          </w:r>
        </w:p>
      </w:tc>
    </w:tr>
  </w:tbl>
  <w:p w14:paraId="74A4BD6B" w14:textId="4BD5C793" w:rsidR="00305EF7" w:rsidRDefault="00305EF7">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9EF0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6268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3EE9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2EC82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06043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E860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63C31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8BEC67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BE475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34DE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C20C2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20343"/>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07254C7B"/>
    <w:multiLevelType w:val="multilevel"/>
    <w:tmpl w:val="C230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B0397"/>
    <w:multiLevelType w:val="hybridMultilevel"/>
    <w:tmpl w:val="CEEA9C2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74C15"/>
    <w:multiLevelType w:val="hybridMultilevel"/>
    <w:tmpl w:val="EC2036B0"/>
    <w:lvl w:ilvl="0" w:tplc="62C6DC7A">
      <w:numFmt w:val="bullet"/>
      <w:lvlText w:val="-"/>
      <w:lvlJc w:val="left"/>
      <w:pPr>
        <w:ind w:left="502" w:hanging="360"/>
      </w:pPr>
      <w:rPr>
        <w:rFonts w:ascii="Ubuntu" w:eastAsia="Times New Roman" w:hAnsi="Ubuntu" w:cs="Times New Roman"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1B0A77CA"/>
    <w:multiLevelType w:val="multilevel"/>
    <w:tmpl w:val="C27EE0B8"/>
    <w:lvl w:ilvl="0">
      <w:numFmt w:val="bullet"/>
      <w:lvlText w:val="-"/>
      <w:lvlJc w:val="left"/>
      <w:pPr>
        <w:ind w:left="360" w:hanging="360"/>
      </w:pPr>
      <w:rPr>
        <w:rFonts w:ascii="Ubuntu" w:eastAsia="Times New Roman" w:hAnsi="Ubuntu" w:cs="Times New Roman" w:hint="default"/>
      </w:rPr>
    </w:lvl>
    <w:lvl w:ilvl="1">
      <w:start w:val="1"/>
      <w:numFmt w:val="lowerLetter"/>
      <w:lvlText w:val="%2."/>
      <w:lvlJc w:val="left"/>
      <w:pPr>
        <w:ind w:left="1866" w:hanging="360"/>
      </w:pPr>
    </w:lvl>
    <w:lvl w:ilvl="2">
      <w:numFmt w:val="bullet"/>
      <w:lvlText w:val="-"/>
      <w:lvlJc w:val="left"/>
      <w:pPr>
        <w:ind w:left="2586" w:hanging="180"/>
      </w:pPr>
      <w:rPr>
        <w:rFonts w:ascii="Ubuntu" w:eastAsia="Times New Roman" w:hAnsi="Ubuntu" w:cs="Times New Roman"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1C7163F5"/>
    <w:multiLevelType w:val="hybridMultilevel"/>
    <w:tmpl w:val="18D4E2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0191A9F"/>
    <w:multiLevelType w:val="hybridMultilevel"/>
    <w:tmpl w:val="F92A5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2E324C1"/>
    <w:multiLevelType w:val="hybridMultilevel"/>
    <w:tmpl w:val="6EEE2B2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240D4B9B"/>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8DE7A78"/>
    <w:multiLevelType w:val="hybridMultilevel"/>
    <w:tmpl w:val="708C46F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2D695D27"/>
    <w:multiLevelType w:val="hybridMultilevel"/>
    <w:tmpl w:val="BCAEFC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E147DC7"/>
    <w:multiLevelType w:val="hybridMultilevel"/>
    <w:tmpl w:val="13668648"/>
    <w:lvl w:ilvl="0" w:tplc="3ECEC3BC">
      <w:numFmt w:val="bullet"/>
      <w:lvlText w:val="-"/>
      <w:lvlJc w:val="left"/>
      <w:pPr>
        <w:ind w:left="720" w:hanging="360"/>
      </w:pPr>
      <w:rPr>
        <w:rFonts w:ascii="Ubuntu" w:eastAsiaTheme="minorEastAsia" w:hAnsi="Ubuntu"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2EAC3E17"/>
    <w:multiLevelType w:val="hybridMultilevel"/>
    <w:tmpl w:val="D8A0013A"/>
    <w:lvl w:ilvl="0" w:tplc="B798EA08">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1030576"/>
    <w:multiLevelType w:val="hybridMultilevel"/>
    <w:tmpl w:val="5D7E11AC"/>
    <w:lvl w:ilvl="0" w:tplc="55BA3DDE">
      <w:start w:val="1"/>
      <w:numFmt w:val="bullet"/>
      <w:lvlText w:val=""/>
      <w:lvlJc w:val="left"/>
      <w:pPr>
        <w:ind w:left="720" w:hanging="360"/>
      </w:pPr>
      <w:rPr>
        <w:rFonts w:ascii="Symbol" w:hAnsi="Symbol" w:hint="default"/>
      </w:rPr>
    </w:lvl>
    <w:lvl w:ilvl="1" w:tplc="FB06AD6A">
      <w:start w:val="1"/>
      <w:numFmt w:val="bullet"/>
      <w:lvlText w:val="o"/>
      <w:lvlJc w:val="left"/>
      <w:pPr>
        <w:ind w:left="1440" w:hanging="360"/>
      </w:pPr>
      <w:rPr>
        <w:rFonts w:ascii="Courier New" w:hAnsi="Courier New" w:hint="default"/>
      </w:rPr>
    </w:lvl>
    <w:lvl w:ilvl="2" w:tplc="430CA0B4">
      <w:start w:val="1"/>
      <w:numFmt w:val="bullet"/>
      <w:lvlText w:val=""/>
      <w:lvlJc w:val="left"/>
      <w:pPr>
        <w:ind w:left="2160" w:hanging="360"/>
      </w:pPr>
      <w:rPr>
        <w:rFonts w:ascii="Wingdings" w:hAnsi="Wingdings" w:hint="default"/>
      </w:rPr>
    </w:lvl>
    <w:lvl w:ilvl="3" w:tplc="87E02842">
      <w:start w:val="1"/>
      <w:numFmt w:val="bullet"/>
      <w:lvlText w:val=""/>
      <w:lvlJc w:val="left"/>
      <w:pPr>
        <w:ind w:left="2880" w:hanging="360"/>
      </w:pPr>
      <w:rPr>
        <w:rFonts w:ascii="Symbol" w:hAnsi="Symbol" w:hint="default"/>
      </w:rPr>
    </w:lvl>
    <w:lvl w:ilvl="4" w:tplc="C2ACDC4E">
      <w:start w:val="1"/>
      <w:numFmt w:val="bullet"/>
      <w:lvlText w:val="o"/>
      <w:lvlJc w:val="left"/>
      <w:pPr>
        <w:ind w:left="3600" w:hanging="360"/>
      </w:pPr>
      <w:rPr>
        <w:rFonts w:ascii="Courier New" w:hAnsi="Courier New" w:hint="default"/>
      </w:rPr>
    </w:lvl>
    <w:lvl w:ilvl="5" w:tplc="435E0240">
      <w:start w:val="1"/>
      <w:numFmt w:val="bullet"/>
      <w:lvlText w:val=""/>
      <w:lvlJc w:val="left"/>
      <w:pPr>
        <w:ind w:left="4320" w:hanging="360"/>
      </w:pPr>
      <w:rPr>
        <w:rFonts w:ascii="Wingdings" w:hAnsi="Wingdings" w:hint="default"/>
      </w:rPr>
    </w:lvl>
    <w:lvl w:ilvl="6" w:tplc="D1484164">
      <w:start w:val="1"/>
      <w:numFmt w:val="bullet"/>
      <w:lvlText w:val=""/>
      <w:lvlJc w:val="left"/>
      <w:pPr>
        <w:ind w:left="5040" w:hanging="360"/>
      </w:pPr>
      <w:rPr>
        <w:rFonts w:ascii="Symbol" w:hAnsi="Symbol" w:hint="default"/>
      </w:rPr>
    </w:lvl>
    <w:lvl w:ilvl="7" w:tplc="F5E62576">
      <w:start w:val="1"/>
      <w:numFmt w:val="bullet"/>
      <w:lvlText w:val="o"/>
      <w:lvlJc w:val="left"/>
      <w:pPr>
        <w:ind w:left="5760" w:hanging="360"/>
      </w:pPr>
      <w:rPr>
        <w:rFonts w:ascii="Courier New" w:hAnsi="Courier New" w:hint="default"/>
      </w:rPr>
    </w:lvl>
    <w:lvl w:ilvl="8" w:tplc="8702FB1A">
      <w:start w:val="1"/>
      <w:numFmt w:val="bullet"/>
      <w:lvlText w:val=""/>
      <w:lvlJc w:val="left"/>
      <w:pPr>
        <w:ind w:left="6480" w:hanging="360"/>
      </w:pPr>
      <w:rPr>
        <w:rFonts w:ascii="Wingdings" w:hAnsi="Wingdings" w:hint="default"/>
      </w:rPr>
    </w:lvl>
  </w:abstractNum>
  <w:abstractNum w:abstractNumId="26" w15:restartNumberingAfterBreak="0">
    <w:nsid w:val="34015036"/>
    <w:multiLevelType w:val="hybridMultilevel"/>
    <w:tmpl w:val="D32AAD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3A21366D"/>
    <w:multiLevelType w:val="hybridMultilevel"/>
    <w:tmpl w:val="20A6F6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3F04D136"/>
    <w:multiLevelType w:val="hybridMultilevel"/>
    <w:tmpl w:val="5C4AD7D8"/>
    <w:lvl w:ilvl="0" w:tplc="0CDCAD22">
      <w:start w:val="1"/>
      <w:numFmt w:val="decimal"/>
      <w:lvlText w:val="%1."/>
      <w:lvlJc w:val="left"/>
      <w:pPr>
        <w:ind w:left="720" w:hanging="360"/>
      </w:pPr>
    </w:lvl>
    <w:lvl w:ilvl="1" w:tplc="97B44152">
      <w:start w:val="1"/>
      <w:numFmt w:val="lowerLetter"/>
      <w:lvlText w:val="%2."/>
      <w:lvlJc w:val="left"/>
      <w:pPr>
        <w:ind w:left="1440" w:hanging="360"/>
      </w:pPr>
    </w:lvl>
    <w:lvl w:ilvl="2" w:tplc="75662D2A">
      <w:start w:val="1"/>
      <w:numFmt w:val="lowerRoman"/>
      <w:lvlText w:val="%3."/>
      <w:lvlJc w:val="right"/>
      <w:pPr>
        <w:ind w:left="2160" w:hanging="180"/>
      </w:pPr>
    </w:lvl>
    <w:lvl w:ilvl="3" w:tplc="FAEA72FA">
      <w:start w:val="1"/>
      <w:numFmt w:val="decimal"/>
      <w:lvlText w:val="%4."/>
      <w:lvlJc w:val="left"/>
      <w:pPr>
        <w:ind w:left="2880" w:hanging="360"/>
      </w:pPr>
    </w:lvl>
    <w:lvl w:ilvl="4" w:tplc="4FFA960A">
      <w:start w:val="1"/>
      <w:numFmt w:val="lowerLetter"/>
      <w:lvlText w:val="%5."/>
      <w:lvlJc w:val="left"/>
      <w:pPr>
        <w:ind w:left="3600" w:hanging="360"/>
      </w:pPr>
    </w:lvl>
    <w:lvl w:ilvl="5" w:tplc="A318405E">
      <w:start w:val="1"/>
      <w:numFmt w:val="lowerRoman"/>
      <w:lvlText w:val="%6."/>
      <w:lvlJc w:val="right"/>
      <w:pPr>
        <w:ind w:left="4320" w:hanging="180"/>
      </w:pPr>
    </w:lvl>
    <w:lvl w:ilvl="6" w:tplc="C29A1CC0">
      <w:start w:val="1"/>
      <w:numFmt w:val="decimal"/>
      <w:lvlText w:val="%7."/>
      <w:lvlJc w:val="left"/>
      <w:pPr>
        <w:ind w:left="5040" w:hanging="360"/>
      </w:pPr>
    </w:lvl>
    <w:lvl w:ilvl="7" w:tplc="441441BE">
      <w:start w:val="1"/>
      <w:numFmt w:val="lowerLetter"/>
      <w:lvlText w:val="%8."/>
      <w:lvlJc w:val="left"/>
      <w:pPr>
        <w:ind w:left="5760" w:hanging="360"/>
      </w:pPr>
    </w:lvl>
    <w:lvl w:ilvl="8" w:tplc="8D9E471E">
      <w:start w:val="1"/>
      <w:numFmt w:val="lowerRoman"/>
      <w:lvlText w:val="%9."/>
      <w:lvlJc w:val="right"/>
      <w:pPr>
        <w:ind w:left="6480" w:hanging="180"/>
      </w:pPr>
    </w:lvl>
  </w:abstractNum>
  <w:abstractNum w:abstractNumId="29" w15:restartNumberingAfterBreak="0">
    <w:nsid w:val="40CB6B4C"/>
    <w:multiLevelType w:val="multilevel"/>
    <w:tmpl w:val="02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97E847"/>
    <w:multiLevelType w:val="hybridMultilevel"/>
    <w:tmpl w:val="F0E4DE64"/>
    <w:lvl w:ilvl="0" w:tplc="407EA6C8">
      <w:start w:val="1"/>
      <w:numFmt w:val="bullet"/>
      <w:lvlText w:val=""/>
      <w:lvlJc w:val="left"/>
      <w:pPr>
        <w:ind w:left="720" w:hanging="360"/>
      </w:pPr>
      <w:rPr>
        <w:rFonts w:ascii="Symbol" w:hAnsi="Symbol" w:hint="default"/>
      </w:rPr>
    </w:lvl>
    <w:lvl w:ilvl="1" w:tplc="CFA45866">
      <w:start w:val="1"/>
      <w:numFmt w:val="bullet"/>
      <w:lvlText w:val="o"/>
      <w:lvlJc w:val="left"/>
      <w:pPr>
        <w:ind w:left="1440" w:hanging="360"/>
      </w:pPr>
      <w:rPr>
        <w:rFonts w:ascii="Courier New" w:hAnsi="Courier New" w:hint="default"/>
      </w:rPr>
    </w:lvl>
    <w:lvl w:ilvl="2" w:tplc="CACA40F0">
      <w:start w:val="1"/>
      <w:numFmt w:val="bullet"/>
      <w:lvlText w:val=""/>
      <w:lvlJc w:val="left"/>
      <w:pPr>
        <w:ind w:left="2160" w:hanging="360"/>
      </w:pPr>
      <w:rPr>
        <w:rFonts w:ascii="Wingdings" w:hAnsi="Wingdings" w:hint="default"/>
      </w:rPr>
    </w:lvl>
    <w:lvl w:ilvl="3" w:tplc="B7C0EB40">
      <w:start w:val="1"/>
      <w:numFmt w:val="bullet"/>
      <w:lvlText w:val=""/>
      <w:lvlJc w:val="left"/>
      <w:pPr>
        <w:ind w:left="2880" w:hanging="360"/>
      </w:pPr>
      <w:rPr>
        <w:rFonts w:ascii="Symbol" w:hAnsi="Symbol" w:hint="default"/>
      </w:rPr>
    </w:lvl>
    <w:lvl w:ilvl="4" w:tplc="AB8A6E70">
      <w:start w:val="1"/>
      <w:numFmt w:val="bullet"/>
      <w:lvlText w:val="o"/>
      <w:lvlJc w:val="left"/>
      <w:pPr>
        <w:ind w:left="3600" w:hanging="360"/>
      </w:pPr>
      <w:rPr>
        <w:rFonts w:ascii="Courier New" w:hAnsi="Courier New" w:hint="default"/>
      </w:rPr>
    </w:lvl>
    <w:lvl w:ilvl="5" w:tplc="37B8109E">
      <w:start w:val="1"/>
      <w:numFmt w:val="bullet"/>
      <w:lvlText w:val=""/>
      <w:lvlJc w:val="left"/>
      <w:pPr>
        <w:ind w:left="4320" w:hanging="360"/>
      </w:pPr>
      <w:rPr>
        <w:rFonts w:ascii="Wingdings" w:hAnsi="Wingdings" w:hint="default"/>
      </w:rPr>
    </w:lvl>
    <w:lvl w:ilvl="6" w:tplc="F9643714">
      <w:start w:val="1"/>
      <w:numFmt w:val="bullet"/>
      <w:lvlText w:val=""/>
      <w:lvlJc w:val="left"/>
      <w:pPr>
        <w:ind w:left="5040" w:hanging="360"/>
      </w:pPr>
      <w:rPr>
        <w:rFonts w:ascii="Symbol" w:hAnsi="Symbol" w:hint="default"/>
      </w:rPr>
    </w:lvl>
    <w:lvl w:ilvl="7" w:tplc="7D42AA02">
      <w:start w:val="1"/>
      <w:numFmt w:val="bullet"/>
      <w:lvlText w:val="o"/>
      <w:lvlJc w:val="left"/>
      <w:pPr>
        <w:ind w:left="5760" w:hanging="360"/>
      </w:pPr>
      <w:rPr>
        <w:rFonts w:ascii="Courier New" w:hAnsi="Courier New" w:hint="default"/>
      </w:rPr>
    </w:lvl>
    <w:lvl w:ilvl="8" w:tplc="B7386474">
      <w:start w:val="1"/>
      <w:numFmt w:val="bullet"/>
      <w:lvlText w:val=""/>
      <w:lvlJc w:val="left"/>
      <w:pPr>
        <w:ind w:left="6480" w:hanging="360"/>
      </w:pPr>
      <w:rPr>
        <w:rFonts w:ascii="Wingdings" w:hAnsi="Wingdings" w:hint="default"/>
      </w:rPr>
    </w:lvl>
  </w:abstractNum>
  <w:abstractNum w:abstractNumId="31" w15:restartNumberingAfterBreak="0">
    <w:nsid w:val="445955CD"/>
    <w:multiLevelType w:val="hybridMultilevel"/>
    <w:tmpl w:val="2B20BF4C"/>
    <w:lvl w:ilvl="0" w:tplc="62C6DC7A">
      <w:numFmt w:val="bullet"/>
      <w:lvlText w:val="-"/>
      <w:lvlJc w:val="left"/>
      <w:pPr>
        <w:ind w:left="360" w:hanging="360"/>
      </w:pPr>
      <w:rPr>
        <w:rFonts w:ascii="Ubuntu" w:eastAsia="Times New Roman" w:hAnsi="Ubuntu" w:cs="Times New Roman" w:hint="default"/>
      </w:rPr>
    </w:lvl>
    <w:lvl w:ilvl="1" w:tplc="08130003">
      <w:start w:val="1"/>
      <w:numFmt w:val="bullet"/>
      <w:lvlText w:val="o"/>
      <w:lvlJc w:val="left"/>
      <w:pPr>
        <w:ind w:left="1080" w:hanging="360"/>
      </w:pPr>
      <w:rPr>
        <w:rFonts w:ascii="Courier New" w:hAnsi="Courier New" w:cs="Courier New" w:hint="default"/>
      </w:rPr>
    </w:lvl>
    <w:lvl w:ilvl="2" w:tplc="08130001">
      <w:start w:val="1"/>
      <w:numFmt w:val="bullet"/>
      <w:lvlText w:val=""/>
      <w:lvlJc w:val="left"/>
      <w:pPr>
        <w:ind w:left="1800" w:hanging="360"/>
      </w:pPr>
      <w:rPr>
        <w:rFonts w:ascii="Symbol" w:hAnsi="Symbol" w:hint="default"/>
      </w:rPr>
    </w:lvl>
    <w:lvl w:ilvl="3" w:tplc="08130005">
      <w:start w:val="1"/>
      <w:numFmt w:val="bullet"/>
      <w:lvlText w:val=""/>
      <w:lvlJc w:val="left"/>
      <w:pPr>
        <w:ind w:left="2520" w:hanging="360"/>
      </w:pPr>
      <w:rPr>
        <w:rFonts w:ascii="Wingdings" w:hAnsi="Wingdings"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2" w15:restartNumberingAfterBreak="0">
    <w:nsid w:val="4B7F10C1"/>
    <w:multiLevelType w:val="hybridMultilevel"/>
    <w:tmpl w:val="304636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52500085"/>
    <w:multiLevelType w:val="hybridMultilevel"/>
    <w:tmpl w:val="1DD499D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52D573CF"/>
    <w:multiLevelType w:val="multilevel"/>
    <w:tmpl w:val="570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53AE1"/>
    <w:multiLevelType w:val="hybridMultilevel"/>
    <w:tmpl w:val="230AC3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5CAD2FEC"/>
    <w:multiLevelType w:val="multilevel"/>
    <w:tmpl w:val="549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76852"/>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9"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6FFC6AD1"/>
    <w:multiLevelType w:val="multilevel"/>
    <w:tmpl w:val="D8A0013A"/>
    <w:lvl w:ilvl="0">
      <w:numFmt w:val="bullet"/>
      <w:lvlText w:val="-"/>
      <w:lvlJc w:val="left"/>
      <w:pPr>
        <w:ind w:left="360" w:hanging="360"/>
      </w:pPr>
      <w:rPr>
        <w:rFonts w:ascii="Tahoma" w:eastAsiaTheme="minorEastAsia" w:hAnsi="Tahoma" w:cs="Tahoma"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745657BE"/>
    <w:multiLevelType w:val="hybridMultilevel"/>
    <w:tmpl w:val="6C6279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7CEDE1D0"/>
    <w:multiLevelType w:val="hybridMultilevel"/>
    <w:tmpl w:val="6B9246CE"/>
    <w:lvl w:ilvl="0" w:tplc="CDF0F4D6">
      <w:start w:val="1"/>
      <w:numFmt w:val="bullet"/>
      <w:lvlText w:val=""/>
      <w:lvlJc w:val="left"/>
      <w:pPr>
        <w:ind w:left="720" w:hanging="360"/>
      </w:pPr>
      <w:rPr>
        <w:rFonts w:ascii="Symbol" w:hAnsi="Symbol" w:hint="default"/>
      </w:rPr>
    </w:lvl>
    <w:lvl w:ilvl="1" w:tplc="7ED06CB0">
      <w:start w:val="1"/>
      <w:numFmt w:val="bullet"/>
      <w:lvlText w:val="o"/>
      <w:lvlJc w:val="left"/>
      <w:pPr>
        <w:ind w:left="1440" w:hanging="360"/>
      </w:pPr>
      <w:rPr>
        <w:rFonts w:ascii="Courier New" w:hAnsi="Courier New" w:hint="default"/>
      </w:rPr>
    </w:lvl>
    <w:lvl w:ilvl="2" w:tplc="1F9E35C6">
      <w:start w:val="1"/>
      <w:numFmt w:val="bullet"/>
      <w:lvlText w:val=""/>
      <w:lvlJc w:val="left"/>
      <w:pPr>
        <w:ind w:left="2160" w:hanging="360"/>
      </w:pPr>
      <w:rPr>
        <w:rFonts w:ascii="Wingdings" w:hAnsi="Wingdings" w:hint="default"/>
      </w:rPr>
    </w:lvl>
    <w:lvl w:ilvl="3" w:tplc="3708B7C8">
      <w:start w:val="1"/>
      <w:numFmt w:val="bullet"/>
      <w:lvlText w:val=""/>
      <w:lvlJc w:val="left"/>
      <w:pPr>
        <w:ind w:left="2880" w:hanging="360"/>
      </w:pPr>
      <w:rPr>
        <w:rFonts w:ascii="Symbol" w:hAnsi="Symbol" w:hint="default"/>
      </w:rPr>
    </w:lvl>
    <w:lvl w:ilvl="4" w:tplc="FAB496A2">
      <w:start w:val="1"/>
      <w:numFmt w:val="bullet"/>
      <w:lvlText w:val="o"/>
      <w:lvlJc w:val="left"/>
      <w:pPr>
        <w:ind w:left="3600" w:hanging="360"/>
      </w:pPr>
      <w:rPr>
        <w:rFonts w:ascii="Courier New" w:hAnsi="Courier New" w:hint="default"/>
      </w:rPr>
    </w:lvl>
    <w:lvl w:ilvl="5" w:tplc="3BCEB614">
      <w:start w:val="1"/>
      <w:numFmt w:val="bullet"/>
      <w:lvlText w:val=""/>
      <w:lvlJc w:val="left"/>
      <w:pPr>
        <w:ind w:left="4320" w:hanging="360"/>
      </w:pPr>
      <w:rPr>
        <w:rFonts w:ascii="Wingdings" w:hAnsi="Wingdings" w:hint="default"/>
      </w:rPr>
    </w:lvl>
    <w:lvl w:ilvl="6" w:tplc="B316CDE0">
      <w:start w:val="1"/>
      <w:numFmt w:val="bullet"/>
      <w:lvlText w:val=""/>
      <w:lvlJc w:val="left"/>
      <w:pPr>
        <w:ind w:left="5040" w:hanging="360"/>
      </w:pPr>
      <w:rPr>
        <w:rFonts w:ascii="Symbol" w:hAnsi="Symbol" w:hint="default"/>
      </w:rPr>
    </w:lvl>
    <w:lvl w:ilvl="7" w:tplc="9A4C02F6">
      <w:start w:val="1"/>
      <w:numFmt w:val="bullet"/>
      <w:lvlText w:val="o"/>
      <w:lvlJc w:val="left"/>
      <w:pPr>
        <w:ind w:left="5760" w:hanging="360"/>
      </w:pPr>
      <w:rPr>
        <w:rFonts w:ascii="Courier New" w:hAnsi="Courier New" w:hint="default"/>
      </w:rPr>
    </w:lvl>
    <w:lvl w:ilvl="8" w:tplc="137024CC">
      <w:start w:val="1"/>
      <w:numFmt w:val="bullet"/>
      <w:lvlText w:val=""/>
      <w:lvlJc w:val="left"/>
      <w:pPr>
        <w:ind w:left="6480" w:hanging="360"/>
      </w:pPr>
      <w:rPr>
        <w:rFonts w:ascii="Wingdings" w:hAnsi="Wingdings" w:hint="default"/>
      </w:rPr>
    </w:lvl>
  </w:abstractNum>
  <w:abstractNum w:abstractNumId="43" w15:restartNumberingAfterBreak="0">
    <w:nsid w:val="7D5624BD"/>
    <w:multiLevelType w:val="hybridMultilevel"/>
    <w:tmpl w:val="92CC1B4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813911852">
    <w:abstractNumId w:val="42"/>
  </w:num>
  <w:num w:numId="2" w16cid:durableId="1934508097">
    <w:abstractNumId w:val="28"/>
  </w:num>
  <w:num w:numId="3" w16cid:durableId="1261376518">
    <w:abstractNumId w:val="30"/>
  </w:num>
  <w:num w:numId="4" w16cid:durableId="861238692">
    <w:abstractNumId w:val="25"/>
  </w:num>
  <w:num w:numId="5" w16cid:durableId="699168800">
    <w:abstractNumId w:val="10"/>
  </w:num>
  <w:num w:numId="6" w16cid:durableId="2102869569">
    <w:abstractNumId w:val="8"/>
  </w:num>
  <w:num w:numId="7" w16cid:durableId="641275802">
    <w:abstractNumId w:val="7"/>
  </w:num>
  <w:num w:numId="8" w16cid:durableId="1017317905">
    <w:abstractNumId w:val="6"/>
  </w:num>
  <w:num w:numId="9" w16cid:durableId="1038704404">
    <w:abstractNumId w:val="5"/>
  </w:num>
  <w:num w:numId="10" w16cid:durableId="1477262170">
    <w:abstractNumId w:val="9"/>
  </w:num>
  <w:num w:numId="11" w16cid:durableId="1693342288">
    <w:abstractNumId w:val="4"/>
  </w:num>
  <w:num w:numId="12" w16cid:durableId="395473193">
    <w:abstractNumId w:val="3"/>
  </w:num>
  <w:num w:numId="13" w16cid:durableId="480385326">
    <w:abstractNumId w:val="2"/>
  </w:num>
  <w:num w:numId="14" w16cid:durableId="1080256105">
    <w:abstractNumId w:val="1"/>
  </w:num>
  <w:num w:numId="15" w16cid:durableId="1619331060">
    <w:abstractNumId w:val="0"/>
  </w:num>
  <w:num w:numId="16" w16cid:durableId="1227031006">
    <w:abstractNumId w:val="24"/>
  </w:num>
  <w:num w:numId="17" w16cid:durableId="1916277752">
    <w:abstractNumId w:val="40"/>
  </w:num>
  <w:num w:numId="18" w16cid:durableId="1947273528">
    <w:abstractNumId w:val="14"/>
  </w:num>
  <w:num w:numId="19" w16cid:durableId="238103285">
    <w:abstractNumId w:val="18"/>
  </w:num>
  <w:num w:numId="20" w16cid:durableId="2054426091">
    <w:abstractNumId w:val="39"/>
  </w:num>
  <w:num w:numId="21" w16cid:durableId="541673121">
    <w:abstractNumId w:val="15"/>
  </w:num>
  <w:num w:numId="22" w16cid:durableId="49967251">
    <w:abstractNumId w:val="41"/>
  </w:num>
  <w:num w:numId="23" w16cid:durableId="107697800">
    <w:abstractNumId w:val="29"/>
  </w:num>
  <w:num w:numId="24" w16cid:durableId="988439961">
    <w:abstractNumId w:val="22"/>
  </w:num>
  <w:num w:numId="25" w16cid:durableId="1980070380">
    <w:abstractNumId w:val="38"/>
  </w:num>
  <w:num w:numId="26" w16cid:durableId="1856185842">
    <w:abstractNumId w:val="11"/>
  </w:num>
  <w:num w:numId="27" w16cid:durableId="942497668">
    <w:abstractNumId w:val="16"/>
  </w:num>
  <w:num w:numId="28" w16cid:durableId="617562559">
    <w:abstractNumId w:val="31"/>
  </w:num>
  <w:num w:numId="29" w16cid:durableId="1612274412">
    <w:abstractNumId w:val="43"/>
  </w:num>
  <w:num w:numId="30" w16cid:durableId="6832703">
    <w:abstractNumId w:val="33"/>
  </w:num>
  <w:num w:numId="31" w16cid:durableId="1247423554">
    <w:abstractNumId w:val="27"/>
  </w:num>
  <w:num w:numId="32" w16cid:durableId="824902629">
    <w:abstractNumId w:val="20"/>
  </w:num>
  <w:num w:numId="33" w16cid:durableId="2062241528">
    <w:abstractNumId w:val="32"/>
  </w:num>
  <w:num w:numId="34" w16cid:durableId="2037191386">
    <w:abstractNumId w:val="34"/>
  </w:num>
  <w:num w:numId="35" w16cid:durableId="238486698">
    <w:abstractNumId w:val="19"/>
  </w:num>
  <w:num w:numId="36" w16cid:durableId="902981840">
    <w:abstractNumId w:val="13"/>
  </w:num>
  <w:num w:numId="37" w16cid:durableId="1882403964">
    <w:abstractNumId w:val="37"/>
  </w:num>
  <w:num w:numId="38" w16cid:durableId="1802797006">
    <w:abstractNumId w:val="12"/>
  </w:num>
  <w:num w:numId="39" w16cid:durableId="125465640">
    <w:abstractNumId w:val="17"/>
  </w:num>
  <w:num w:numId="40" w16cid:durableId="598375338">
    <w:abstractNumId w:val="26"/>
  </w:num>
  <w:num w:numId="41" w16cid:durableId="552037637">
    <w:abstractNumId w:val="36"/>
  </w:num>
  <w:num w:numId="42" w16cid:durableId="219174991">
    <w:abstractNumId w:val="35"/>
  </w:num>
  <w:num w:numId="43" w16cid:durableId="1013339547">
    <w:abstractNumId w:val="23"/>
  </w:num>
  <w:num w:numId="44" w16cid:durableId="1115756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B50"/>
    <w:rsid w:val="00010AF0"/>
    <w:rsid w:val="00013174"/>
    <w:rsid w:val="000148DE"/>
    <w:rsid w:val="00015A2E"/>
    <w:rsid w:val="00022CF8"/>
    <w:rsid w:val="0002516E"/>
    <w:rsid w:val="00025936"/>
    <w:rsid w:val="0004256F"/>
    <w:rsid w:val="00042C22"/>
    <w:rsid w:val="00042EB8"/>
    <w:rsid w:val="00043838"/>
    <w:rsid w:val="000449A1"/>
    <w:rsid w:val="00045FD7"/>
    <w:rsid w:val="00051A78"/>
    <w:rsid w:val="00052C8C"/>
    <w:rsid w:val="00056DA5"/>
    <w:rsid w:val="00056ED4"/>
    <w:rsid w:val="00057BFA"/>
    <w:rsid w:val="00065CEE"/>
    <w:rsid w:val="00066C8B"/>
    <w:rsid w:val="00071085"/>
    <w:rsid w:val="0008385F"/>
    <w:rsid w:val="0008631A"/>
    <w:rsid w:val="0008645E"/>
    <w:rsid w:val="000876CA"/>
    <w:rsid w:val="000A04C9"/>
    <w:rsid w:val="000A6CD8"/>
    <w:rsid w:val="000A6DEB"/>
    <w:rsid w:val="000B0F13"/>
    <w:rsid w:val="000B779E"/>
    <w:rsid w:val="000C1DBD"/>
    <w:rsid w:val="000C578D"/>
    <w:rsid w:val="000D10EE"/>
    <w:rsid w:val="000E1FD6"/>
    <w:rsid w:val="000E3A59"/>
    <w:rsid w:val="000E48FB"/>
    <w:rsid w:val="000E76C4"/>
    <w:rsid w:val="000F4D4F"/>
    <w:rsid w:val="00100C27"/>
    <w:rsid w:val="0010603B"/>
    <w:rsid w:val="001060BC"/>
    <w:rsid w:val="001160D3"/>
    <w:rsid w:val="0012330F"/>
    <w:rsid w:val="0012587D"/>
    <w:rsid w:val="0012701E"/>
    <w:rsid w:val="0013760A"/>
    <w:rsid w:val="00143CDC"/>
    <w:rsid w:val="001442B6"/>
    <w:rsid w:val="00150E17"/>
    <w:rsid w:val="001528E6"/>
    <w:rsid w:val="001542AC"/>
    <w:rsid w:val="00156CAD"/>
    <w:rsid w:val="0016059F"/>
    <w:rsid w:val="00160BA8"/>
    <w:rsid w:val="001619AC"/>
    <w:rsid w:val="00167E6C"/>
    <w:rsid w:val="00180933"/>
    <w:rsid w:val="00186836"/>
    <w:rsid w:val="001873FB"/>
    <w:rsid w:val="00195DE5"/>
    <w:rsid w:val="00196A6F"/>
    <w:rsid w:val="001A27B9"/>
    <w:rsid w:val="001A33D8"/>
    <w:rsid w:val="001A4C91"/>
    <w:rsid w:val="001A538E"/>
    <w:rsid w:val="001C1334"/>
    <w:rsid w:val="001C36A2"/>
    <w:rsid w:val="001C49B2"/>
    <w:rsid w:val="001D4DA8"/>
    <w:rsid w:val="002002C5"/>
    <w:rsid w:val="00202786"/>
    <w:rsid w:val="00206A1E"/>
    <w:rsid w:val="00217CED"/>
    <w:rsid w:val="00221C42"/>
    <w:rsid w:val="002237C4"/>
    <w:rsid w:val="002248E7"/>
    <w:rsid w:val="00231A44"/>
    <w:rsid w:val="002374C5"/>
    <w:rsid w:val="00237C16"/>
    <w:rsid w:val="00250855"/>
    <w:rsid w:val="00261E56"/>
    <w:rsid w:val="0026290B"/>
    <w:rsid w:val="00274E31"/>
    <w:rsid w:val="00280BA8"/>
    <w:rsid w:val="00283084"/>
    <w:rsid w:val="002855EB"/>
    <w:rsid w:val="00296E6A"/>
    <w:rsid w:val="002A16B0"/>
    <w:rsid w:val="002A311E"/>
    <w:rsid w:val="002B253E"/>
    <w:rsid w:val="002B3AA7"/>
    <w:rsid w:val="002B3C3F"/>
    <w:rsid w:val="002C1948"/>
    <w:rsid w:val="002C29DF"/>
    <w:rsid w:val="002D26E9"/>
    <w:rsid w:val="002D6BC1"/>
    <w:rsid w:val="002D7933"/>
    <w:rsid w:val="002D7BB2"/>
    <w:rsid w:val="002E2258"/>
    <w:rsid w:val="002E28D4"/>
    <w:rsid w:val="002E6C88"/>
    <w:rsid w:val="002F49AC"/>
    <w:rsid w:val="002F65E6"/>
    <w:rsid w:val="00305AFB"/>
    <w:rsid w:val="00305EF7"/>
    <w:rsid w:val="003106E8"/>
    <w:rsid w:val="00312650"/>
    <w:rsid w:val="00314E31"/>
    <w:rsid w:val="003202DF"/>
    <w:rsid w:val="00320E74"/>
    <w:rsid w:val="0032341A"/>
    <w:rsid w:val="00324D80"/>
    <w:rsid w:val="00333E04"/>
    <w:rsid w:val="00333F93"/>
    <w:rsid w:val="00344841"/>
    <w:rsid w:val="00346446"/>
    <w:rsid w:val="003717DB"/>
    <w:rsid w:val="00372EBA"/>
    <w:rsid w:val="00392731"/>
    <w:rsid w:val="003931BB"/>
    <w:rsid w:val="00393547"/>
    <w:rsid w:val="0039575D"/>
    <w:rsid w:val="003A50C7"/>
    <w:rsid w:val="003A5B2E"/>
    <w:rsid w:val="003A6187"/>
    <w:rsid w:val="003B0791"/>
    <w:rsid w:val="003B6636"/>
    <w:rsid w:val="003C4832"/>
    <w:rsid w:val="003C718D"/>
    <w:rsid w:val="003D1661"/>
    <w:rsid w:val="003D78FE"/>
    <w:rsid w:val="003E4D7B"/>
    <w:rsid w:val="003F5321"/>
    <w:rsid w:val="003F645A"/>
    <w:rsid w:val="00403378"/>
    <w:rsid w:val="00403EE5"/>
    <w:rsid w:val="00404CE6"/>
    <w:rsid w:val="00404D10"/>
    <w:rsid w:val="00410490"/>
    <w:rsid w:val="00416068"/>
    <w:rsid w:val="00425C58"/>
    <w:rsid w:val="00430230"/>
    <w:rsid w:val="00454A2E"/>
    <w:rsid w:val="00457183"/>
    <w:rsid w:val="00465773"/>
    <w:rsid w:val="00473FBC"/>
    <w:rsid w:val="00473FEE"/>
    <w:rsid w:val="00480FB6"/>
    <w:rsid w:val="004923A7"/>
    <w:rsid w:val="004939EB"/>
    <w:rsid w:val="00495588"/>
    <w:rsid w:val="00495BBF"/>
    <w:rsid w:val="004A0F09"/>
    <w:rsid w:val="004B1CD6"/>
    <w:rsid w:val="004B394E"/>
    <w:rsid w:val="004D2437"/>
    <w:rsid w:val="004D619C"/>
    <w:rsid w:val="004D6ED9"/>
    <w:rsid w:val="004E01D7"/>
    <w:rsid w:val="004F722B"/>
    <w:rsid w:val="005207B8"/>
    <w:rsid w:val="00524ACF"/>
    <w:rsid w:val="005252F0"/>
    <w:rsid w:val="00526457"/>
    <w:rsid w:val="005272FB"/>
    <w:rsid w:val="00533267"/>
    <w:rsid w:val="00536183"/>
    <w:rsid w:val="005420EE"/>
    <w:rsid w:val="00542961"/>
    <w:rsid w:val="0055575C"/>
    <w:rsid w:val="005562BF"/>
    <w:rsid w:val="00567843"/>
    <w:rsid w:val="005707E3"/>
    <w:rsid w:val="0057087D"/>
    <w:rsid w:val="005721BC"/>
    <w:rsid w:val="00572504"/>
    <w:rsid w:val="005735A6"/>
    <w:rsid w:val="0057428D"/>
    <w:rsid w:val="0057678E"/>
    <w:rsid w:val="00576AC1"/>
    <w:rsid w:val="00592777"/>
    <w:rsid w:val="00595A93"/>
    <w:rsid w:val="005964DE"/>
    <w:rsid w:val="005A02A2"/>
    <w:rsid w:val="005A2F26"/>
    <w:rsid w:val="005B11C2"/>
    <w:rsid w:val="005B19D8"/>
    <w:rsid w:val="005D3253"/>
    <w:rsid w:val="005D42E5"/>
    <w:rsid w:val="005D5423"/>
    <w:rsid w:val="005D5C3E"/>
    <w:rsid w:val="005D5E94"/>
    <w:rsid w:val="005D7908"/>
    <w:rsid w:val="005E25F7"/>
    <w:rsid w:val="005E3811"/>
    <w:rsid w:val="005E781A"/>
    <w:rsid w:val="005F3161"/>
    <w:rsid w:val="005F74CA"/>
    <w:rsid w:val="00602D70"/>
    <w:rsid w:val="00602FE9"/>
    <w:rsid w:val="00615E65"/>
    <w:rsid w:val="0062107B"/>
    <w:rsid w:val="00621B93"/>
    <w:rsid w:val="006310EC"/>
    <w:rsid w:val="00631E79"/>
    <w:rsid w:val="006370BF"/>
    <w:rsid w:val="00644B05"/>
    <w:rsid w:val="00653AF0"/>
    <w:rsid w:val="00653D5C"/>
    <w:rsid w:val="0065558E"/>
    <w:rsid w:val="006564EE"/>
    <w:rsid w:val="006732B8"/>
    <w:rsid w:val="0067334E"/>
    <w:rsid w:val="00690507"/>
    <w:rsid w:val="006A3139"/>
    <w:rsid w:val="006A5453"/>
    <w:rsid w:val="006A591C"/>
    <w:rsid w:val="006B0D5F"/>
    <w:rsid w:val="006B17B4"/>
    <w:rsid w:val="006C2923"/>
    <w:rsid w:val="006C7082"/>
    <w:rsid w:val="006F12A1"/>
    <w:rsid w:val="006F768D"/>
    <w:rsid w:val="0070234C"/>
    <w:rsid w:val="00705218"/>
    <w:rsid w:val="007060D5"/>
    <w:rsid w:val="0071227B"/>
    <w:rsid w:val="00712CE0"/>
    <w:rsid w:val="007166AA"/>
    <w:rsid w:val="0072149D"/>
    <w:rsid w:val="0072761F"/>
    <w:rsid w:val="00736338"/>
    <w:rsid w:val="00740088"/>
    <w:rsid w:val="00754CD0"/>
    <w:rsid w:val="007803F6"/>
    <w:rsid w:val="00782963"/>
    <w:rsid w:val="00783355"/>
    <w:rsid w:val="00785C1C"/>
    <w:rsid w:val="00797A69"/>
    <w:rsid w:val="007A6D8F"/>
    <w:rsid w:val="007A78DC"/>
    <w:rsid w:val="007B0FB4"/>
    <w:rsid w:val="007B3208"/>
    <w:rsid w:val="007B395E"/>
    <w:rsid w:val="007B6689"/>
    <w:rsid w:val="007B7A72"/>
    <w:rsid w:val="007C0F11"/>
    <w:rsid w:val="007C5A92"/>
    <w:rsid w:val="007C5BBC"/>
    <w:rsid w:val="007D0FF6"/>
    <w:rsid w:val="007F5BB1"/>
    <w:rsid w:val="00801409"/>
    <w:rsid w:val="00805F50"/>
    <w:rsid w:val="00810879"/>
    <w:rsid w:val="0081604A"/>
    <w:rsid w:val="00836244"/>
    <w:rsid w:val="00836EEF"/>
    <w:rsid w:val="008418AF"/>
    <w:rsid w:val="0085030B"/>
    <w:rsid w:val="00862162"/>
    <w:rsid w:val="00862590"/>
    <w:rsid w:val="008659F1"/>
    <w:rsid w:val="008664DE"/>
    <w:rsid w:val="008708D5"/>
    <w:rsid w:val="00870E68"/>
    <w:rsid w:val="00873A8C"/>
    <w:rsid w:val="00880A8D"/>
    <w:rsid w:val="00881083"/>
    <w:rsid w:val="0088250D"/>
    <w:rsid w:val="008844FE"/>
    <w:rsid w:val="00892DB4"/>
    <w:rsid w:val="00894422"/>
    <w:rsid w:val="0089667C"/>
    <w:rsid w:val="00896F7E"/>
    <w:rsid w:val="00897B1E"/>
    <w:rsid w:val="008A12F3"/>
    <w:rsid w:val="008A6EA4"/>
    <w:rsid w:val="008B03A0"/>
    <w:rsid w:val="008D208F"/>
    <w:rsid w:val="008D2EAC"/>
    <w:rsid w:val="008E45D9"/>
    <w:rsid w:val="008E5836"/>
    <w:rsid w:val="008F3E24"/>
    <w:rsid w:val="008F472C"/>
    <w:rsid w:val="008F767B"/>
    <w:rsid w:val="0091515F"/>
    <w:rsid w:val="00917761"/>
    <w:rsid w:val="00921005"/>
    <w:rsid w:val="009253B9"/>
    <w:rsid w:val="009258CE"/>
    <w:rsid w:val="00932144"/>
    <w:rsid w:val="00933377"/>
    <w:rsid w:val="00936891"/>
    <w:rsid w:val="009415A7"/>
    <w:rsid w:val="00946EBF"/>
    <w:rsid w:val="00960C4C"/>
    <w:rsid w:val="009647D7"/>
    <w:rsid w:val="00977955"/>
    <w:rsid w:val="00986783"/>
    <w:rsid w:val="00987BAF"/>
    <w:rsid w:val="0099607B"/>
    <w:rsid w:val="009A1F95"/>
    <w:rsid w:val="009A4915"/>
    <w:rsid w:val="009C2885"/>
    <w:rsid w:val="009C3C8E"/>
    <w:rsid w:val="009C6B5A"/>
    <w:rsid w:val="009C6E0D"/>
    <w:rsid w:val="009D16A0"/>
    <w:rsid w:val="009D56A7"/>
    <w:rsid w:val="009D599E"/>
    <w:rsid w:val="009E43C1"/>
    <w:rsid w:val="009E6062"/>
    <w:rsid w:val="009F115B"/>
    <w:rsid w:val="009F38BD"/>
    <w:rsid w:val="009F5944"/>
    <w:rsid w:val="009F6787"/>
    <w:rsid w:val="00A01CC2"/>
    <w:rsid w:val="00A029A7"/>
    <w:rsid w:val="00A06D02"/>
    <w:rsid w:val="00A06DF8"/>
    <w:rsid w:val="00A107B8"/>
    <w:rsid w:val="00A11D54"/>
    <w:rsid w:val="00A13E49"/>
    <w:rsid w:val="00A144CB"/>
    <w:rsid w:val="00A24F15"/>
    <w:rsid w:val="00A317F2"/>
    <w:rsid w:val="00A410DE"/>
    <w:rsid w:val="00A42102"/>
    <w:rsid w:val="00A476F8"/>
    <w:rsid w:val="00A543FD"/>
    <w:rsid w:val="00A5655F"/>
    <w:rsid w:val="00A70EF6"/>
    <w:rsid w:val="00A719D1"/>
    <w:rsid w:val="00A72A3F"/>
    <w:rsid w:val="00A76573"/>
    <w:rsid w:val="00A77D6A"/>
    <w:rsid w:val="00A77FB6"/>
    <w:rsid w:val="00A821CA"/>
    <w:rsid w:val="00A93EDB"/>
    <w:rsid w:val="00AA08FA"/>
    <w:rsid w:val="00AA5572"/>
    <w:rsid w:val="00AB134A"/>
    <w:rsid w:val="00AB27F3"/>
    <w:rsid w:val="00AB7AD7"/>
    <w:rsid w:val="00AC21D7"/>
    <w:rsid w:val="00AC6140"/>
    <w:rsid w:val="00AD0A1F"/>
    <w:rsid w:val="00AD2AC4"/>
    <w:rsid w:val="00AD6D6B"/>
    <w:rsid w:val="00AD7008"/>
    <w:rsid w:val="00AE0BF2"/>
    <w:rsid w:val="00AF013D"/>
    <w:rsid w:val="00AF474D"/>
    <w:rsid w:val="00B103B0"/>
    <w:rsid w:val="00B10F20"/>
    <w:rsid w:val="00B11132"/>
    <w:rsid w:val="00B15316"/>
    <w:rsid w:val="00B2044D"/>
    <w:rsid w:val="00B35469"/>
    <w:rsid w:val="00B360C3"/>
    <w:rsid w:val="00B5225E"/>
    <w:rsid w:val="00B5277B"/>
    <w:rsid w:val="00B55A32"/>
    <w:rsid w:val="00B6494A"/>
    <w:rsid w:val="00B65F03"/>
    <w:rsid w:val="00B678C3"/>
    <w:rsid w:val="00B67A56"/>
    <w:rsid w:val="00B71462"/>
    <w:rsid w:val="00B74CF6"/>
    <w:rsid w:val="00B77C64"/>
    <w:rsid w:val="00B8133F"/>
    <w:rsid w:val="00B8ABD4"/>
    <w:rsid w:val="00BA280A"/>
    <w:rsid w:val="00BA628F"/>
    <w:rsid w:val="00BB57A9"/>
    <w:rsid w:val="00BB5EE4"/>
    <w:rsid w:val="00BB76FD"/>
    <w:rsid w:val="00BD0F45"/>
    <w:rsid w:val="00BD4BA5"/>
    <w:rsid w:val="00BE192C"/>
    <w:rsid w:val="00BE36D0"/>
    <w:rsid w:val="00BE51BF"/>
    <w:rsid w:val="00BF408D"/>
    <w:rsid w:val="00C02078"/>
    <w:rsid w:val="00C049FB"/>
    <w:rsid w:val="00C068FF"/>
    <w:rsid w:val="00C101E3"/>
    <w:rsid w:val="00C11694"/>
    <w:rsid w:val="00C132C6"/>
    <w:rsid w:val="00C163D1"/>
    <w:rsid w:val="00C30724"/>
    <w:rsid w:val="00C32B7F"/>
    <w:rsid w:val="00C4038F"/>
    <w:rsid w:val="00C4E4E6"/>
    <w:rsid w:val="00C50E76"/>
    <w:rsid w:val="00C56DEB"/>
    <w:rsid w:val="00C57251"/>
    <w:rsid w:val="00C601B7"/>
    <w:rsid w:val="00C651CD"/>
    <w:rsid w:val="00C65A5B"/>
    <w:rsid w:val="00C66733"/>
    <w:rsid w:val="00C7396D"/>
    <w:rsid w:val="00C746F4"/>
    <w:rsid w:val="00C77996"/>
    <w:rsid w:val="00C81E82"/>
    <w:rsid w:val="00C87C8A"/>
    <w:rsid w:val="00C926F0"/>
    <w:rsid w:val="00C92794"/>
    <w:rsid w:val="00C93803"/>
    <w:rsid w:val="00C9754F"/>
    <w:rsid w:val="00CA4C22"/>
    <w:rsid w:val="00CB689D"/>
    <w:rsid w:val="00CD34A0"/>
    <w:rsid w:val="00CD3786"/>
    <w:rsid w:val="00CE4A06"/>
    <w:rsid w:val="00CE7693"/>
    <w:rsid w:val="00CF7615"/>
    <w:rsid w:val="00D05D41"/>
    <w:rsid w:val="00D0759E"/>
    <w:rsid w:val="00D07ADD"/>
    <w:rsid w:val="00D12E73"/>
    <w:rsid w:val="00D138F7"/>
    <w:rsid w:val="00D149AF"/>
    <w:rsid w:val="00D15033"/>
    <w:rsid w:val="00D21A68"/>
    <w:rsid w:val="00D312F1"/>
    <w:rsid w:val="00D35159"/>
    <w:rsid w:val="00D433FF"/>
    <w:rsid w:val="00D46F8F"/>
    <w:rsid w:val="00D502B6"/>
    <w:rsid w:val="00D520D7"/>
    <w:rsid w:val="00D62EE6"/>
    <w:rsid w:val="00D64840"/>
    <w:rsid w:val="00D669A5"/>
    <w:rsid w:val="00D74A8D"/>
    <w:rsid w:val="00D8006F"/>
    <w:rsid w:val="00D87812"/>
    <w:rsid w:val="00D90369"/>
    <w:rsid w:val="00D9725B"/>
    <w:rsid w:val="00D97F38"/>
    <w:rsid w:val="00DA0148"/>
    <w:rsid w:val="00DA079D"/>
    <w:rsid w:val="00DA300E"/>
    <w:rsid w:val="00DA685F"/>
    <w:rsid w:val="00DB0109"/>
    <w:rsid w:val="00DB3CA4"/>
    <w:rsid w:val="00DB5544"/>
    <w:rsid w:val="00DC02F4"/>
    <w:rsid w:val="00DC7D8F"/>
    <w:rsid w:val="00DD1592"/>
    <w:rsid w:val="00DD21C8"/>
    <w:rsid w:val="00DD501E"/>
    <w:rsid w:val="00DD5373"/>
    <w:rsid w:val="00DD724F"/>
    <w:rsid w:val="00DE4E8F"/>
    <w:rsid w:val="00DE56DC"/>
    <w:rsid w:val="00DF4F5E"/>
    <w:rsid w:val="00DF5BD1"/>
    <w:rsid w:val="00DF661F"/>
    <w:rsid w:val="00DF6912"/>
    <w:rsid w:val="00DF79F0"/>
    <w:rsid w:val="00E02DBE"/>
    <w:rsid w:val="00E05E60"/>
    <w:rsid w:val="00E11291"/>
    <w:rsid w:val="00E11D84"/>
    <w:rsid w:val="00E12085"/>
    <w:rsid w:val="00E3012A"/>
    <w:rsid w:val="00E324F0"/>
    <w:rsid w:val="00E45796"/>
    <w:rsid w:val="00E46C7B"/>
    <w:rsid w:val="00E46DF4"/>
    <w:rsid w:val="00E621C6"/>
    <w:rsid w:val="00E65ED4"/>
    <w:rsid w:val="00E70D47"/>
    <w:rsid w:val="00E8136C"/>
    <w:rsid w:val="00E83A73"/>
    <w:rsid w:val="00E90A31"/>
    <w:rsid w:val="00E92701"/>
    <w:rsid w:val="00EA1441"/>
    <w:rsid w:val="00EA4547"/>
    <w:rsid w:val="00EA5733"/>
    <w:rsid w:val="00EA6AD7"/>
    <w:rsid w:val="00EB05B9"/>
    <w:rsid w:val="00EB08E7"/>
    <w:rsid w:val="00EC2EFA"/>
    <w:rsid w:val="00EC3B7D"/>
    <w:rsid w:val="00EC4476"/>
    <w:rsid w:val="00ED60A2"/>
    <w:rsid w:val="00ED7ECC"/>
    <w:rsid w:val="00EE5547"/>
    <w:rsid w:val="00EF01EF"/>
    <w:rsid w:val="00EF2773"/>
    <w:rsid w:val="00EF2E05"/>
    <w:rsid w:val="00EF4A32"/>
    <w:rsid w:val="00EF5FAF"/>
    <w:rsid w:val="00EF66AF"/>
    <w:rsid w:val="00EF744D"/>
    <w:rsid w:val="00F0422B"/>
    <w:rsid w:val="00F22753"/>
    <w:rsid w:val="00F2768C"/>
    <w:rsid w:val="00F3153D"/>
    <w:rsid w:val="00F342A6"/>
    <w:rsid w:val="00F351FA"/>
    <w:rsid w:val="00F37C08"/>
    <w:rsid w:val="00F40EBB"/>
    <w:rsid w:val="00F562FC"/>
    <w:rsid w:val="00F56CAB"/>
    <w:rsid w:val="00F627A9"/>
    <w:rsid w:val="00F652DE"/>
    <w:rsid w:val="00F70F19"/>
    <w:rsid w:val="00F72B6D"/>
    <w:rsid w:val="00F773E4"/>
    <w:rsid w:val="00F81408"/>
    <w:rsid w:val="00F8495A"/>
    <w:rsid w:val="00FA122B"/>
    <w:rsid w:val="00FA5D8B"/>
    <w:rsid w:val="00FB4CF9"/>
    <w:rsid w:val="00FB4FBC"/>
    <w:rsid w:val="00FD1524"/>
    <w:rsid w:val="00FD3E52"/>
    <w:rsid w:val="00FD4399"/>
    <w:rsid w:val="00FF1E96"/>
    <w:rsid w:val="00FF3152"/>
    <w:rsid w:val="01A250AA"/>
    <w:rsid w:val="01D5D9F1"/>
    <w:rsid w:val="01DA5F1D"/>
    <w:rsid w:val="01ED9D79"/>
    <w:rsid w:val="024D7338"/>
    <w:rsid w:val="02A90AE8"/>
    <w:rsid w:val="02AA48CA"/>
    <w:rsid w:val="0301EC61"/>
    <w:rsid w:val="03142E65"/>
    <w:rsid w:val="03494460"/>
    <w:rsid w:val="036D9620"/>
    <w:rsid w:val="0373049D"/>
    <w:rsid w:val="039506C3"/>
    <w:rsid w:val="039E455D"/>
    <w:rsid w:val="045BF103"/>
    <w:rsid w:val="047EC0FD"/>
    <w:rsid w:val="047EDCA8"/>
    <w:rsid w:val="04944CE0"/>
    <w:rsid w:val="04BDF158"/>
    <w:rsid w:val="04F94EDD"/>
    <w:rsid w:val="05304E8D"/>
    <w:rsid w:val="0544EBD7"/>
    <w:rsid w:val="061DACCD"/>
    <w:rsid w:val="0692D306"/>
    <w:rsid w:val="06C3CDBC"/>
    <w:rsid w:val="07156BFB"/>
    <w:rsid w:val="071F135B"/>
    <w:rsid w:val="0720E45B"/>
    <w:rsid w:val="07997024"/>
    <w:rsid w:val="07A01831"/>
    <w:rsid w:val="07EA7669"/>
    <w:rsid w:val="084C12BE"/>
    <w:rsid w:val="08CC7642"/>
    <w:rsid w:val="096ADEB0"/>
    <w:rsid w:val="097281A6"/>
    <w:rsid w:val="097C9459"/>
    <w:rsid w:val="09C82543"/>
    <w:rsid w:val="09F47D17"/>
    <w:rsid w:val="09FC1141"/>
    <w:rsid w:val="0A04AD4C"/>
    <w:rsid w:val="0A81D27A"/>
    <w:rsid w:val="0A82D92B"/>
    <w:rsid w:val="0AF1775F"/>
    <w:rsid w:val="0AF7D68D"/>
    <w:rsid w:val="0B001468"/>
    <w:rsid w:val="0B50155B"/>
    <w:rsid w:val="0B669F37"/>
    <w:rsid w:val="0B73F564"/>
    <w:rsid w:val="0BCD89AC"/>
    <w:rsid w:val="0BDC2DAF"/>
    <w:rsid w:val="0BDEEFE0"/>
    <w:rsid w:val="0C0B859A"/>
    <w:rsid w:val="0C14656D"/>
    <w:rsid w:val="0C508819"/>
    <w:rsid w:val="0CC577D9"/>
    <w:rsid w:val="0CE8304D"/>
    <w:rsid w:val="0D196C11"/>
    <w:rsid w:val="0D39E981"/>
    <w:rsid w:val="0D5DAEE2"/>
    <w:rsid w:val="0D7372A8"/>
    <w:rsid w:val="0DFEAA55"/>
    <w:rsid w:val="0E2EA6D2"/>
    <w:rsid w:val="0E787072"/>
    <w:rsid w:val="0E84263B"/>
    <w:rsid w:val="0ECA67F4"/>
    <w:rsid w:val="0F60CE38"/>
    <w:rsid w:val="0FC4DDEA"/>
    <w:rsid w:val="0FFA2D6A"/>
    <w:rsid w:val="100BDE07"/>
    <w:rsid w:val="107A93B4"/>
    <w:rsid w:val="10B67E41"/>
    <w:rsid w:val="111934CD"/>
    <w:rsid w:val="1169560F"/>
    <w:rsid w:val="12312005"/>
    <w:rsid w:val="12D207BE"/>
    <w:rsid w:val="13136EA8"/>
    <w:rsid w:val="1320C55A"/>
    <w:rsid w:val="13D0B8C4"/>
    <w:rsid w:val="13D12795"/>
    <w:rsid w:val="13EE2C8C"/>
    <w:rsid w:val="14CA114C"/>
    <w:rsid w:val="1503C868"/>
    <w:rsid w:val="15E6ED49"/>
    <w:rsid w:val="15F9271F"/>
    <w:rsid w:val="1652303A"/>
    <w:rsid w:val="166A59FA"/>
    <w:rsid w:val="1682DB8C"/>
    <w:rsid w:val="171A09BE"/>
    <w:rsid w:val="18193D5A"/>
    <w:rsid w:val="184D1656"/>
    <w:rsid w:val="185A8678"/>
    <w:rsid w:val="1880AE62"/>
    <w:rsid w:val="18A9AA89"/>
    <w:rsid w:val="18B6254F"/>
    <w:rsid w:val="1917FC01"/>
    <w:rsid w:val="19519127"/>
    <w:rsid w:val="1978A4E9"/>
    <w:rsid w:val="19AA1873"/>
    <w:rsid w:val="19F2D7CB"/>
    <w:rsid w:val="1B4DB848"/>
    <w:rsid w:val="1B8818A0"/>
    <w:rsid w:val="1BB30A70"/>
    <w:rsid w:val="1C98DB8F"/>
    <w:rsid w:val="1C9CC3AA"/>
    <w:rsid w:val="1CB2A81E"/>
    <w:rsid w:val="1CFF8CFF"/>
    <w:rsid w:val="1D2DF79B"/>
    <w:rsid w:val="1D403034"/>
    <w:rsid w:val="1D7C2E2B"/>
    <w:rsid w:val="1D933DD2"/>
    <w:rsid w:val="1D93A01C"/>
    <w:rsid w:val="1DAC662F"/>
    <w:rsid w:val="1DD0126C"/>
    <w:rsid w:val="1DFA9F05"/>
    <w:rsid w:val="1E307539"/>
    <w:rsid w:val="1EA2378B"/>
    <w:rsid w:val="1EC94749"/>
    <w:rsid w:val="1EC9C7FC"/>
    <w:rsid w:val="1EDD9055"/>
    <w:rsid w:val="1F068F4E"/>
    <w:rsid w:val="1F357935"/>
    <w:rsid w:val="1FA5FAD2"/>
    <w:rsid w:val="1FE4F543"/>
    <w:rsid w:val="1FFA93FB"/>
    <w:rsid w:val="2036C986"/>
    <w:rsid w:val="207F7781"/>
    <w:rsid w:val="2082CCA8"/>
    <w:rsid w:val="20A49EA6"/>
    <w:rsid w:val="20A8A950"/>
    <w:rsid w:val="20ADDD71"/>
    <w:rsid w:val="20DB9718"/>
    <w:rsid w:val="20E406F1"/>
    <w:rsid w:val="2110B4FC"/>
    <w:rsid w:val="2141CB33"/>
    <w:rsid w:val="21695E92"/>
    <w:rsid w:val="219CA5E3"/>
    <w:rsid w:val="22129EEB"/>
    <w:rsid w:val="222CE2E5"/>
    <w:rsid w:val="22DD9B94"/>
    <w:rsid w:val="230C177D"/>
    <w:rsid w:val="23C2D9D8"/>
    <w:rsid w:val="23FE5BA9"/>
    <w:rsid w:val="24045056"/>
    <w:rsid w:val="2423B2BB"/>
    <w:rsid w:val="24443D48"/>
    <w:rsid w:val="250FDAE5"/>
    <w:rsid w:val="2517BCCD"/>
    <w:rsid w:val="25379D32"/>
    <w:rsid w:val="256583E3"/>
    <w:rsid w:val="26923DF0"/>
    <w:rsid w:val="26924F3E"/>
    <w:rsid w:val="2716D8D4"/>
    <w:rsid w:val="277F0A25"/>
    <w:rsid w:val="278FD98F"/>
    <w:rsid w:val="27FFCC9B"/>
    <w:rsid w:val="28008D5E"/>
    <w:rsid w:val="280337D6"/>
    <w:rsid w:val="28047092"/>
    <w:rsid w:val="28346463"/>
    <w:rsid w:val="288E79B5"/>
    <w:rsid w:val="28964AFB"/>
    <w:rsid w:val="28D0920F"/>
    <w:rsid w:val="28F6E8BB"/>
    <w:rsid w:val="28FB9250"/>
    <w:rsid w:val="291F41BE"/>
    <w:rsid w:val="29472589"/>
    <w:rsid w:val="295F6E4C"/>
    <w:rsid w:val="298C566F"/>
    <w:rsid w:val="29AA103F"/>
    <w:rsid w:val="29D5A453"/>
    <w:rsid w:val="2A7B7F60"/>
    <w:rsid w:val="2AB23AB3"/>
    <w:rsid w:val="2AC5B859"/>
    <w:rsid w:val="2B92D50F"/>
    <w:rsid w:val="2BB4D949"/>
    <w:rsid w:val="2BD54935"/>
    <w:rsid w:val="2BE36C6B"/>
    <w:rsid w:val="2C0E0871"/>
    <w:rsid w:val="2C8F19BE"/>
    <w:rsid w:val="2CF08DB6"/>
    <w:rsid w:val="2D3AD92B"/>
    <w:rsid w:val="2DAA14EE"/>
    <w:rsid w:val="2E32DF6F"/>
    <w:rsid w:val="2EB81DEC"/>
    <w:rsid w:val="2F058C7F"/>
    <w:rsid w:val="2FCEAFD0"/>
    <w:rsid w:val="300D817A"/>
    <w:rsid w:val="304F890F"/>
    <w:rsid w:val="30D23220"/>
    <w:rsid w:val="30E2314E"/>
    <w:rsid w:val="3163A20C"/>
    <w:rsid w:val="316E3288"/>
    <w:rsid w:val="31FB06A9"/>
    <w:rsid w:val="325E36D2"/>
    <w:rsid w:val="328D60F3"/>
    <w:rsid w:val="32CA96AD"/>
    <w:rsid w:val="333AF787"/>
    <w:rsid w:val="33753F64"/>
    <w:rsid w:val="33A22212"/>
    <w:rsid w:val="34FD9322"/>
    <w:rsid w:val="350A98AB"/>
    <w:rsid w:val="3538C8CD"/>
    <w:rsid w:val="353B0718"/>
    <w:rsid w:val="35641A5D"/>
    <w:rsid w:val="35B5A271"/>
    <w:rsid w:val="35C6AB47"/>
    <w:rsid w:val="364EE40A"/>
    <w:rsid w:val="366F6AA0"/>
    <w:rsid w:val="367731AC"/>
    <w:rsid w:val="36A67F84"/>
    <w:rsid w:val="36AF75B3"/>
    <w:rsid w:val="36BB30A3"/>
    <w:rsid w:val="36EA9078"/>
    <w:rsid w:val="371B7072"/>
    <w:rsid w:val="3775B6A9"/>
    <w:rsid w:val="37947C1B"/>
    <w:rsid w:val="37C729AB"/>
    <w:rsid w:val="38239B73"/>
    <w:rsid w:val="386123DF"/>
    <w:rsid w:val="38ED4333"/>
    <w:rsid w:val="392D6749"/>
    <w:rsid w:val="39566022"/>
    <w:rsid w:val="39AA390B"/>
    <w:rsid w:val="39C58188"/>
    <w:rsid w:val="39CD19DB"/>
    <w:rsid w:val="3A083B3B"/>
    <w:rsid w:val="3A2F343E"/>
    <w:rsid w:val="3AA09D7C"/>
    <w:rsid w:val="3B783EA7"/>
    <w:rsid w:val="3C74A93A"/>
    <w:rsid w:val="3C9775CD"/>
    <w:rsid w:val="3D3182CC"/>
    <w:rsid w:val="3D3433EF"/>
    <w:rsid w:val="3D5D10F7"/>
    <w:rsid w:val="3D849B79"/>
    <w:rsid w:val="3DA3328A"/>
    <w:rsid w:val="3DB876AB"/>
    <w:rsid w:val="3DCCFB90"/>
    <w:rsid w:val="3DE249FD"/>
    <w:rsid w:val="3E1EC545"/>
    <w:rsid w:val="3E749EFA"/>
    <w:rsid w:val="3E76CF4B"/>
    <w:rsid w:val="3E8E7155"/>
    <w:rsid w:val="3EACC2E5"/>
    <w:rsid w:val="3EE2AF0A"/>
    <w:rsid w:val="3EF71058"/>
    <w:rsid w:val="3F239DCF"/>
    <w:rsid w:val="3F3B99ED"/>
    <w:rsid w:val="3F969BD7"/>
    <w:rsid w:val="3FE184FF"/>
    <w:rsid w:val="3FFBBD9B"/>
    <w:rsid w:val="40005232"/>
    <w:rsid w:val="40533B3B"/>
    <w:rsid w:val="405C332F"/>
    <w:rsid w:val="40B3D8FB"/>
    <w:rsid w:val="40D934F3"/>
    <w:rsid w:val="415A59C2"/>
    <w:rsid w:val="41A2FDF0"/>
    <w:rsid w:val="41B412E7"/>
    <w:rsid w:val="41B8832D"/>
    <w:rsid w:val="41CC6030"/>
    <w:rsid w:val="41EE1772"/>
    <w:rsid w:val="422EB11A"/>
    <w:rsid w:val="4252650F"/>
    <w:rsid w:val="43165BAA"/>
    <w:rsid w:val="432583C2"/>
    <w:rsid w:val="43858505"/>
    <w:rsid w:val="43B72C6A"/>
    <w:rsid w:val="43E3780A"/>
    <w:rsid w:val="4409C8EE"/>
    <w:rsid w:val="44B094A0"/>
    <w:rsid w:val="44CEDD91"/>
    <w:rsid w:val="44D8BB83"/>
    <w:rsid w:val="4505813E"/>
    <w:rsid w:val="45132006"/>
    <w:rsid w:val="4531F47D"/>
    <w:rsid w:val="45757097"/>
    <w:rsid w:val="4592DF53"/>
    <w:rsid w:val="45B56D49"/>
    <w:rsid w:val="45E47373"/>
    <w:rsid w:val="45E77302"/>
    <w:rsid w:val="4681EBCA"/>
    <w:rsid w:val="46960573"/>
    <w:rsid w:val="46AAFC73"/>
    <w:rsid w:val="46F8C93F"/>
    <w:rsid w:val="47A290C4"/>
    <w:rsid w:val="48305EE3"/>
    <w:rsid w:val="48423132"/>
    <w:rsid w:val="48AE1AC5"/>
    <w:rsid w:val="48E7AF48"/>
    <w:rsid w:val="49230F4E"/>
    <w:rsid w:val="49654064"/>
    <w:rsid w:val="49809850"/>
    <w:rsid w:val="49F1E809"/>
    <w:rsid w:val="49FD3152"/>
    <w:rsid w:val="4AEC13DE"/>
    <w:rsid w:val="4B697696"/>
    <w:rsid w:val="4B82618A"/>
    <w:rsid w:val="4C17FA99"/>
    <w:rsid w:val="4C4FFC87"/>
    <w:rsid w:val="4CCA8E74"/>
    <w:rsid w:val="4D15A255"/>
    <w:rsid w:val="4D1E6F54"/>
    <w:rsid w:val="4D2A5AEB"/>
    <w:rsid w:val="4D56A8C8"/>
    <w:rsid w:val="4D623753"/>
    <w:rsid w:val="4D624295"/>
    <w:rsid w:val="4D91FA0A"/>
    <w:rsid w:val="4DB1A347"/>
    <w:rsid w:val="4E39C2B8"/>
    <w:rsid w:val="4E52EB15"/>
    <w:rsid w:val="4E75175F"/>
    <w:rsid w:val="4EAA1E5D"/>
    <w:rsid w:val="4ED57C2A"/>
    <w:rsid w:val="4EFB1C53"/>
    <w:rsid w:val="4FA6B74D"/>
    <w:rsid w:val="4FCAAF84"/>
    <w:rsid w:val="4FEEBB76"/>
    <w:rsid w:val="513E7654"/>
    <w:rsid w:val="5141A81A"/>
    <w:rsid w:val="5191C852"/>
    <w:rsid w:val="51B7C488"/>
    <w:rsid w:val="5207C54B"/>
    <w:rsid w:val="520C1D0F"/>
    <w:rsid w:val="5210CA50"/>
    <w:rsid w:val="52F5FEC8"/>
    <w:rsid w:val="530D927F"/>
    <w:rsid w:val="53766ABD"/>
    <w:rsid w:val="538D736F"/>
    <w:rsid w:val="5396D6EB"/>
    <w:rsid w:val="53E4E955"/>
    <w:rsid w:val="544F323E"/>
    <w:rsid w:val="5462F931"/>
    <w:rsid w:val="548715A7"/>
    <w:rsid w:val="549A6363"/>
    <w:rsid w:val="54D8AC48"/>
    <w:rsid w:val="54DA57D1"/>
    <w:rsid w:val="54DDC9A1"/>
    <w:rsid w:val="54E4D9C1"/>
    <w:rsid w:val="54FFC78B"/>
    <w:rsid w:val="551495E5"/>
    <w:rsid w:val="55195A9D"/>
    <w:rsid w:val="55495D68"/>
    <w:rsid w:val="55F07880"/>
    <w:rsid w:val="56AC293D"/>
    <w:rsid w:val="57568767"/>
    <w:rsid w:val="58255708"/>
    <w:rsid w:val="586E17F6"/>
    <w:rsid w:val="58BF03AA"/>
    <w:rsid w:val="590E94B5"/>
    <w:rsid w:val="593B7F28"/>
    <w:rsid w:val="59C2CDD6"/>
    <w:rsid w:val="59D00FFF"/>
    <w:rsid w:val="5A1CB9EB"/>
    <w:rsid w:val="5A749882"/>
    <w:rsid w:val="5A87241E"/>
    <w:rsid w:val="5A8BF94D"/>
    <w:rsid w:val="5ACD3856"/>
    <w:rsid w:val="5AD51FDA"/>
    <w:rsid w:val="5AE7C61A"/>
    <w:rsid w:val="5B2ED458"/>
    <w:rsid w:val="5B35E00F"/>
    <w:rsid w:val="5C9642A4"/>
    <w:rsid w:val="5CAB6F89"/>
    <w:rsid w:val="5D1E060A"/>
    <w:rsid w:val="5D1FC75A"/>
    <w:rsid w:val="5D32F4EF"/>
    <w:rsid w:val="5D344FEA"/>
    <w:rsid w:val="5D836DF3"/>
    <w:rsid w:val="5D89D500"/>
    <w:rsid w:val="5D93B921"/>
    <w:rsid w:val="5DA234F9"/>
    <w:rsid w:val="5DA4091B"/>
    <w:rsid w:val="5DB239FA"/>
    <w:rsid w:val="5DEDB425"/>
    <w:rsid w:val="5E3AD0E3"/>
    <w:rsid w:val="5E8E6C80"/>
    <w:rsid w:val="5EC3568D"/>
    <w:rsid w:val="5F192C85"/>
    <w:rsid w:val="5FCC6721"/>
    <w:rsid w:val="600A5B90"/>
    <w:rsid w:val="6030382C"/>
    <w:rsid w:val="606B5467"/>
    <w:rsid w:val="6071C851"/>
    <w:rsid w:val="60E80E15"/>
    <w:rsid w:val="6112ADB7"/>
    <w:rsid w:val="612332F8"/>
    <w:rsid w:val="612F8DC1"/>
    <w:rsid w:val="61F9F05A"/>
    <w:rsid w:val="61FBD1DF"/>
    <w:rsid w:val="620EE12C"/>
    <w:rsid w:val="625E01D6"/>
    <w:rsid w:val="62690599"/>
    <w:rsid w:val="62866E2C"/>
    <w:rsid w:val="628C8EA9"/>
    <w:rsid w:val="62A5EDF8"/>
    <w:rsid w:val="631AE805"/>
    <w:rsid w:val="635539EB"/>
    <w:rsid w:val="63A543D5"/>
    <w:rsid w:val="63B6226F"/>
    <w:rsid w:val="63D055D7"/>
    <w:rsid w:val="6511F627"/>
    <w:rsid w:val="6543360A"/>
    <w:rsid w:val="656FE659"/>
    <w:rsid w:val="6585A2A9"/>
    <w:rsid w:val="65A6ED92"/>
    <w:rsid w:val="65CA957B"/>
    <w:rsid w:val="660E89D0"/>
    <w:rsid w:val="66183130"/>
    <w:rsid w:val="661A0230"/>
    <w:rsid w:val="6651EA2F"/>
    <w:rsid w:val="668AA073"/>
    <w:rsid w:val="66B7C1B4"/>
    <w:rsid w:val="66BD99B8"/>
    <w:rsid w:val="66D4F5C1"/>
    <w:rsid w:val="66E136E0"/>
    <w:rsid w:val="66E26BB2"/>
    <w:rsid w:val="677D9500"/>
    <w:rsid w:val="67999514"/>
    <w:rsid w:val="67CC66C0"/>
    <w:rsid w:val="67FEB64E"/>
    <w:rsid w:val="681CA27C"/>
    <w:rsid w:val="68250E24"/>
    <w:rsid w:val="682B6902"/>
    <w:rsid w:val="684612B4"/>
    <w:rsid w:val="686B1363"/>
    <w:rsid w:val="688CAEB1"/>
    <w:rsid w:val="68D9F79D"/>
    <w:rsid w:val="691A33C7"/>
    <w:rsid w:val="698F62D3"/>
    <w:rsid w:val="699A86AF"/>
    <w:rsid w:val="69CD342B"/>
    <w:rsid w:val="69DBB58C"/>
    <w:rsid w:val="6A019DE6"/>
    <w:rsid w:val="6A13706E"/>
    <w:rsid w:val="6A815D33"/>
    <w:rsid w:val="6A8855DE"/>
    <w:rsid w:val="6A9736F5"/>
    <w:rsid w:val="6AB60428"/>
    <w:rsid w:val="6ADBF93F"/>
    <w:rsid w:val="6B628EF2"/>
    <w:rsid w:val="6BA20849"/>
    <w:rsid w:val="6BD1780F"/>
    <w:rsid w:val="6BD5E524"/>
    <w:rsid w:val="6C25F2C3"/>
    <w:rsid w:val="6C2F2C0A"/>
    <w:rsid w:val="6C36855A"/>
    <w:rsid w:val="6C743375"/>
    <w:rsid w:val="6C95BCE4"/>
    <w:rsid w:val="6CB28E23"/>
    <w:rsid w:val="6D007EC2"/>
    <w:rsid w:val="6DB560DE"/>
    <w:rsid w:val="6DD4E322"/>
    <w:rsid w:val="6DF59175"/>
    <w:rsid w:val="6E6E923F"/>
    <w:rsid w:val="6EA9A003"/>
    <w:rsid w:val="6ED50F09"/>
    <w:rsid w:val="6F9A95AA"/>
    <w:rsid w:val="6FE2CB7A"/>
    <w:rsid w:val="701089F9"/>
    <w:rsid w:val="708CC07E"/>
    <w:rsid w:val="70D9A6CB"/>
    <w:rsid w:val="7119E7D2"/>
    <w:rsid w:val="71C117B9"/>
    <w:rsid w:val="71C133EF"/>
    <w:rsid w:val="71FC8C52"/>
    <w:rsid w:val="723F4BA8"/>
    <w:rsid w:val="728C4491"/>
    <w:rsid w:val="72A9921F"/>
    <w:rsid w:val="72AFC61E"/>
    <w:rsid w:val="72B955B3"/>
    <w:rsid w:val="72BC8310"/>
    <w:rsid w:val="72D8CDFE"/>
    <w:rsid w:val="7328224D"/>
    <w:rsid w:val="732DEB8F"/>
    <w:rsid w:val="738E076A"/>
    <w:rsid w:val="73B10B02"/>
    <w:rsid w:val="74408855"/>
    <w:rsid w:val="748AE892"/>
    <w:rsid w:val="74A188FD"/>
    <w:rsid w:val="7512CE78"/>
    <w:rsid w:val="75142F59"/>
    <w:rsid w:val="75319001"/>
    <w:rsid w:val="7586478C"/>
    <w:rsid w:val="75D15E4C"/>
    <w:rsid w:val="75F14797"/>
    <w:rsid w:val="761F288C"/>
    <w:rsid w:val="7683D7BA"/>
    <w:rsid w:val="76A982EB"/>
    <w:rsid w:val="76E44263"/>
    <w:rsid w:val="7705A714"/>
    <w:rsid w:val="7742FD1D"/>
    <w:rsid w:val="77B981FC"/>
    <w:rsid w:val="78448224"/>
    <w:rsid w:val="784D3637"/>
    <w:rsid w:val="78735D5A"/>
    <w:rsid w:val="78A690F1"/>
    <w:rsid w:val="78B1B80C"/>
    <w:rsid w:val="78EF74AE"/>
    <w:rsid w:val="798A0373"/>
    <w:rsid w:val="79A85CF5"/>
    <w:rsid w:val="79C4A8DF"/>
    <w:rsid w:val="7A120C86"/>
    <w:rsid w:val="7A4361A4"/>
    <w:rsid w:val="7A59B8AF"/>
    <w:rsid w:val="7AF6939B"/>
    <w:rsid w:val="7B39381B"/>
    <w:rsid w:val="7B442D56"/>
    <w:rsid w:val="7BDC60B3"/>
    <w:rsid w:val="7C0CB560"/>
    <w:rsid w:val="7C237FDE"/>
    <w:rsid w:val="7C55DD90"/>
    <w:rsid w:val="7C96ECA4"/>
    <w:rsid w:val="7D4FE218"/>
    <w:rsid w:val="7D6611E0"/>
    <w:rsid w:val="7D7CDAC6"/>
    <w:rsid w:val="7DBF96A0"/>
    <w:rsid w:val="7DC2E5D1"/>
    <w:rsid w:val="7DD3E8DC"/>
    <w:rsid w:val="7E235B18"/>
    <w:rsid w:val="7E46C12D"/>
    <w:rsid w:val="7E5A52ED"/>
    <w:rsid w:val="7E699543"/>
    <w:rsid w:val="7E9637EE"/>
    <w:rsid w:val="7E995872"/>
    <w:rsid w:val="7EB8BBD6"/>
    <w:rsid w:val="7F289B54"/>
    <w:rsid w:val="7F304668"/>
    <w:rsid w:val="7F4B7DF7"/>
    <w:rsid w:val="7F5D96B6"/>
    <w:rsid w:val="7F978C86"/>
    <w:rsid w:val="7FDD2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6F98A"/>
  <w14:defaultImageDpi w14:val="300"/>
  <w15:docId w15:val="{9F4337C4-CA55-4025-B798-B42442E0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C17FA99"/>
    <w:pPr>
      <w:spacing w:after="120"/>
    </w:pPr>
    <w:rPr>
      <w:rFonts w:ascii="Ubuntu" w:hAnsi="Ubuntu"/>
      <w:sz w:val="20"/>
      <w:szCs w:val="20"/>
    </w:rPr>
  </w:style>
  <w:style w:type="paragraph" w:styleId="Heading1">
    <w:name w:val="heading 1"/>
    <w:basedOn w:val="Normal"/>
    <w:next w:val="Normal"/>
    <w:link w:val="Heading1Char"/>
    <w:uiPriority w:val="9"/>
    <w:qFormat/>
    <w:rsid w:val="4C17FA9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4C17FA9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unhideWhenUsed/>
    <w:qFormat/>
    <w:rsid w:val="4C17FA9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unhideWhenUsed/>
    <w:qFormat/>
    <w:rsid w:val="4C17FA99"/>
    <w:pPr>
      <w:keepNext/>
      <w:keepLines/>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uiPriority w:val="9"/>
    <w:unhideWhenUsed/>
    <w:qFormat/>
    <w:rsid w:val="4C17FA99"/>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uiPriority w:val="9"/>
    <w:unhideWhenUsed/>
    <w:qFormat/>
    <w:rsid w:val="4C17FA9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C17FA9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4C17FA99"/>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4C17FA99"/>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4C17FA99"/>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uiPriority w:val="1"/>
    <w:qFormat/>
    <w:rsid w:val="4C17FA99"/>
    <w:pPr>
      <w:tabs>
        <w:tab w:val="center" w:pos="4320"/>
        <w:tab w:val="right" w:pos="8640"/>
      </w:tabs>
      <w:spacing w:after="0"/>
    </w:pPr>
    <w:rPr>
      <w:sz w:val="18"/>
      <w:szCs w:val="18"/>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4C17FA99"/>
    <w:pPr>
      <w:numPr>
        <w:numId w:val="18"/>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4C17FA99"/>
    <w:pPr>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4C17FA99"/>
    <w:pPr>
      <w:spacing w:beforeAutospacing="1"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4C17F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uiPriority w:val="1"/>
    <w:qFormat/>
    <w:rsid w:val="4C17FA99"/>
    <w:pPr>
      <w:keepNext/>
      <w:keepLines/>
      <w:spacing w:before="120" w:after="200"/>
      <w:jc w:val="both"/>
      <w:outlineLvl w:val="2"/>
    </w:pPr>
    <w:rPr>
      <w:rFonts w:asciiTheme="majorHAnsi" w:eastAsiaTheme="majorEastAsia" w:hAnsiTheme="majorHAnsi" w:cstheme="majorBidi"/>
      <w:b/>
      <w:bCs/>
      <w:color w:val="000000" w:themeColor="text1"/>
      <w:sz w:val="28"/>
      <w:szCs w:val="28"/>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4C17FA99"/>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numbering" w:customStyle="1" w:styleId="NoList1">
    <w:name w:val="No List1"/>
    <w:next w:val="NoList"/>
    <w:uiPriority w:val="99"/>
    <w:semiHidden/>
    <w:unhideWhenUsed/>
    <w:rsid w:val="00B6494A"/>
  </w:style>
  <w:style w:type="paragraph" w:customStyle="1" w:styleId="msonormal0">
    <w:name w:val="msonormal"/>
    <w:basedOn w:val="Normal"/>
    <w:uiPriority w:val="1"/>
    <w:rsid w:val="4C17FA99"/>
    <w:pPr>
      <w:spacing w:beforeAutospacing="1" w:afterAutospacing="1"/>
    </w:pPr>
    <w:rPr>
      <w:rFonts w:ascii="Times New Roman" w:eastAsia="Times New Roman" w:hAnsi="Times New Roman" w:cs="Times New Roman"/>
      <w:sz w:val="24"/>
      <w:szCs w:val="24"/>
      <w:lang w:eastAsia="nl-NL"/>
    </w:rPr>
  </w:style>
  <w:style w:type="character" w:styleId="Emphasis">
    <w:name w:val="Emphasis"/>
    <w:basedOn w:val="DefaultParagraphFont"/>
    <w:uiPriority w:val="20"/>
    <w:qFormat/>
    <w:rsid w:val="00B6494A"/>
    <w:rPr>
      <w:i/>
      <w:iCs/>
    </w:rPr>
  </w:style>
  <w:style w:type="character" w:styleId="Strong">
    <w:name w:val="Strong"/>
    <w:basedOn w:val="DefaultParagraphFont"/>
    <w:uiPriority w:val="22"/>
    <w:qFormat/>
    <w:rsid w:val="00B6494A"/>
    <w:rPr>
      <w:b/>
      <w:bCs/>
    </w:rPr>
  </w:style>
  <w:style w:type="character" w:styleId="HTMLCode">
    <w:name w:val="HTML Code"/>
    <w:basedOn w:val="DefaultParagraphFont"/>
    <w:uiPriority w:val="99"/>
    <w:semiHidden/>
    <w:unhideWhenUsed/>
    <w:rsid w:val="00B6494A"/>
    <w:rPr>
      <w:rFonts w:ascii="Courier New" w:eastAsia="Times New Roman" w:hAnsi="Courier New" w:cs="Courier New"/>
      <w:sz w:val="20"/>
      <w:szCs w:val="20"/>
    </w:rPr>
  </w:style>
  <w:style w:type="character" w:customStyle="1" w:styleId="pl-c1">
    <w:name w:val="pl-c1"/>
    <w:basedOn w:val="DefaultParagraphFont"/>
    <w:rsid w:val="00B6494A"/>
  </w:style>
  <w:style w:type="character" w:customStyle="1" w:styleId="pl-k">
    <w:name w:val="pl-k"/>
    <w:basedOn w:val="DefaultParagraphFont"/>
    <w:rsid w:val="00B6494A"/>
  </w:style>
  <w:style w:type="character" w:customStyle="1" w:styleId="pl-s">
    <w:name w:val="pl-s"/>
    <w:basedOn w:val="DefaultParagraphFont"/>
    <w:rsid w:val="00B6494A"/>
  </w:style>
  <w:style w:type="character" w:customStyle="1" w:styleId="pl-pds">
    <w:name w:val="pl-pds"/>
    <w:basedOn w:val="DefaultParagraphFont"/>
    <w:rsid w:val="00B6494A"/>
  </w:style>
  <w:style w:type="character" w:customStyle="1" w:styleId="pl-v">
    <w:name w:val="pl-v"/>
    <w:basedOn w:val="DefaultParagraphFont"/>
    <w:rsid w:val="00B6494A"/>
  </w:style>
  <w:style w:type="character" w:customStyle="1" w:styleId="pl-c">
    <w:name w:val="pl-c"/>
    <w:basedOn w:val="DefaultParagraphFont"/>
    <w:rsid w:val="00B6494A"/>
  </w:style>
  <w:style w:type="character" w:customStyle="1" w:styleId="pl-en">
    <w:name w:val="pl-en"/>
    <w:basedOn w:val="DefaultParagraphFont"/>
    <w:rsid w:val="00B6494A"/>
  </w:style>
  <w:style w:type="character" w:customStyle="1" w:styleId="pl-smi">
    <w:name w:val="pl-smi"/>
    <w:basedOn w:val="DefaultParagraphFont"/>
    <w:rsid w:val="00B6494A"/>
  </w:style>
  <w:style w:type="paragraph" w:styleId="NoSpacing">
    <w:name w:val="No Spacing"/>
    <w:uiPriority w:val="1"/>
    <w:qFormat/>
    <w:rsid w:val="00B6494A"/>
    <w:rPr>
      <w:rFonts w:ascii="Ubuntu" w:hAnsi="Ubuntu"/>
      <w:sz w:val="20"/>
      <w:lang w:val="nl-NL"/>
    </w:rPr>
  </w:style>
  <w:style w:type="character" w:customStyle="1" w:styleId="UnresolvedMention1">
    <w:name w:val="Unresolved Mention1"/>
    <w:basedOn w:val="DefaultParagraphFont"/>
    <w:uiPriority w:val="99"/>
    <w:semiHidden/>
    <w:unhideWhenUsed/>
    <w:rsid w:val="00465773"/>
    <w:rPr>
      <w:color w:val="605E5C"/>
      <w:shd w:val="clear" w:color="auto" w:fill="E1DFDD"/>
    </w:rPr>
  </w:style>
  <w:style w:type="character" w:styleId="UnresolvedMention">
    <w:name w:val="Unresolved Mention"/>
    <w:basedOn w:val="DefaultParagraphFont"/>
    <w:uiPriority w:val="99"/>
    <w:semiHidden/>
    <w:unhideWhenUsed/>
    <w:rsid w:val="00653D5C"/>
    <w:rPr>
      <w:color w:val="605E5C"/>
      <w:shd w:val="clear" w:color="auto" w:fill="E1DFDD"/>
    </w:rPr>
  </w:style>
  <w:style w:type="paragraph" w:styleId="Title">
    <w:name w:val="Title"/>
    <w:basedOn w:val="Normal"/>
    <w:next w:val="Normal"/>
    <w:uiPriority w:val="10"/>
    <w:qFormat/>
    <w:rsid w:val="4C17FA99"/>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C17FA99"/>
    <w:rPr>
      <w:color w:val="5A5A5A"/>
    </w:rPr>
  </w:style>
  <w:style w:type="paragraph" w:styleId="Quote">
    <w:name w:val="Quote"/>
    <w:basedOn w:val="Normal"/>
    <w:next w:val="Normal"/>
    <w:uiPriority w:val="29"/>
    <w:qFormat/>
    <w:rsid w:val="4C17FA99"/>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C17FA99"/>
    <w:pPr>
      <w:spacing w:before="360" w:after="360"/>
      <w:ind w:left="864" w:right="864"/>
      <w:jc w:val="center"/>
    </w:pPr>
    <w:rPr>
      <w:i/>
      <w:iCs/>
      <w:color w:val="4F81BD" w:themeColor="accent1"/>
    </w:rPr>
  </w:style>
  <w:style w:type="paragraph" w:styleId="TOC1">
    <w:name w:val="toc 1"/>
    <w:basedOn w:val="Normal"/>
    <w:next w:val="Normal"/>
    <w:uiPriority w:val="39"/>
    <w:unhideWhenUsed/>
    <w:rsid w:val="4C17FA99"/>
    <w:pPr>
      <w:spacing w:after="100"/>
    </w:pPr>
  </w:style>
  <w:style w:type="paragraph" w:styleId="TOC2">
    <w:name w:val="toc 2"/>
    <w:basedOn w:val="Normal"/>
    <w:next w:val="Normal"/>
    <w:uiPriority w:val="39"/>
    <w:unhideWhenUsed/>
    <w:rsid w:val="4C17FA99"/>
    <w:pPr>
      <w:spacing w:after="100"/>
      <w:ind w:left="220"/>
    </w:pPr>
  </w:style>
  <w:style w:type="paragraph" w:styleId="TOC3">
    <w:name w:val="toc 3"/>
    <w:basedOn w:val="Normal"/>
    <w:next w:val="Normal"/>
    <w:uiPriority w:val="39"/>
    <w:unhideWhenUsed/>
    <w:rsid w:val="4C17FA99"/>
    <w:pPr>
      <w:spacing w:after="100"/>
      <w:ind w:left="440"/>
    </w:pPr>
  </w:style>
  <w:style w:type="paragraph" w:styleId="TOC4">
    <w:name w:val="toc 4"/>
    <w:basedOn w:val="Normal"/>
    <w:next w:val="Normal"/>
    <w:uiPriority w:val="39"/>
    <w:unhideWhenUsed/>
    <w:rsid w:val="4C17FA99"/>
    <w:pPr>
      <w:spacing w:after="100"/>
      <w:ind w:left="660"/>
    </w:pPr>
  </w:style>
  <w:style w:type="paragraph" w:styleId="TOC5">
    <w:name w:val="toc 5"/>
    <w:basedOn w:val="Normal"/>
    <w:next w:val="Normal"/>
    <w:uiPriority w:val="39"/>
    <w:unhideWhenUsed/>
    <w:rsid w:val="4C17FA99"/>
    <w:pPr>
      <w:spacing w:after="100"/>
      <w:ind w:left="880"/>
    </w:pPr>
  </w:style>
  <w:style w:type="paragraph" w:styleId="TOC6">
    <w:name w:val="toc 6"/>
    <w:basedOn w:val="Normal"/>
    <w:next w:val="Normal"/>
    <w:uiPriority w:val="39"/>
    <w:unhideWhenUsed/>
    <w:rsid w:val="4C17FA99"/>
    <w:pPr>
      <w:spacing w:after="100"/>
      <w:ind w:left="1100"/>
    </w:pPr>
  </w:style>
  <w:style w:type="paragraph" w:styleId="TOC7">
    <w:name w:val="toc 7"/>
    <w:basedOn w:val="Normal"/>
    <w:next w:val="Normal"/>
    <w:uiPriority w:val="39"/>
    <w:unhideWhenUsed/>
    <w:rsid w:val="4C17FA99"/>
    <w:pPr>
      <w:spacing w:after="100"/>
      <w:ind w:left="1320"/>
    </w:pPr>
  </w:style>
  <w:style w:type="paragraph" w:styleId="TOC8">
    <w:name w:val="toc 8"/>
    <w:basedOn w:val="Normal"/>
    <w:next w:val="Normal"/>
    <w:uiPriority w:val="39"/>
    <w:unhideWhenUsed/>
    <w:rsid w:val="4C17FA99"/>
    <w:pPr>
      <w:spacing w:after="100"/>
      <w:ind w:left="1540"/>
    </w:pPr>
  </w:style>
  <w:style w:type="paragraph" w:styleId="TOC9">
    <w:name w:val="toc 9"/>
    <w:basedOn w:val="Normal"/>
    <w:next w:val="Normal"/>
    <w:uiPriority w:val="39"/>
    <w:unhideWhenUsed/>
    <w:rsid w:val="4C17FA99"/>
    <w:pPr>
      <w:spacing w:after="100"/>
      <w:ind w:left="1760"/>
    </w:pPr>
  </w:style>
  <w:style w:type="paragraph" w:styleId="EndnoteText">
    <w:name w:val="endnote text"/>
    <w:basedOn w:val="Normal"/>
    <w:uiPriority w:val="99"/>
    <w:semiHidden/>
    <w:unhideWhenUsed/>
    <w:rsid w:val="4C17FA99"/>
    <w:pPr>
      <w:spacing w:after="0"/>
    </w:pPr>
  </w:style>
  <w:style w:type="paragraph" w:styleId="FootnoteText">
    <w:name w:val="footnote text"/>
    <w:basedOn w:val="Normal"/>
    <w:uiPriority w:val="99"/>
    <w:semiHidden/>
    <w:unhideWhenUsed/>
    <w:rsid w:val="4C17FA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48826">
      <w:bodyDiv w:val="1"/>
      <w:marLeft w:val="0"/>
      <w:marRight w:val="0"/>
      <w:marTop w:val="0"/>
      <w:marBottom w:val="0"/>
      <w:divBdr>
        <w:top w:val="none" w:sz="0" w:space="0" w:color="auto"/>
        <w:left w:val="none" w:sz="0" w:space="0" w:color="auto"/>
        <w:bottom w:val="none" w:sz="0" w:space="0" w:color="auto"/>
        <w:right w:val="none" w:sz="0" w:space="0" w:color="auto"/>
      </w:divBdr>
      <w:divsChild>
        <w:div w:id="54664689">
          <w:marLeft w:val="0"/>
          <w:marRight w:val="0"/>
          <w:marTop w:val="0"/>
          <w:marBottom w:val="240"/>
          <w:divBdr>
            <w:top w:val="none" w:sz="0" w:space="0" w:color="auto"/>
            <w:left w:val="none" w:sz="0" w:space="0" w:color="auto"/>
            <w:bottom w:val="none" w:sz="0" w:space="0" w:color="auto"/>
            <w:right w:val="none" w:sz="0" w:space="0" w:color="auto"/>
          </w:divBdr>
        </w:div>
        <w:div w:id="206724165">
          <w:marLeft w:val="0"/>
          <w:marRight w:val="0"/>
          <w:marTop w:val="0"/>
          <w:marBottom w:val="240"/>
          <w:divBdr>
            <w:top w:val="none" w:sz="0" w:space="0" w:color="auto"/>
            <w:left w:val="none" w:sz="0" w:space="0" w:color="auto"/>
            <w:bottom w:val="none" w:sz="0" w:space="0" w:color="auto"/>
            <w:right w:val="none" w:sz="0" w:space="0" w:color="auto"/>
          </w:divBdr>
        </w:div>
        <w:div w:id="347872326">
          <w:marLeft w:val="0"/>
          <w:marRight w:val="0"/>
          <w:marTop w:val="0"/>
          <w:marBottom w:val="240"/>
          <w:divBdr>
            <w:top w:val="none" w:sz="0" w:space="0" w:color="auto"/>
            <w:left w:val="none" w:sz="0" w:space="0" w:color="auto"/>
            <w:bottom w:val="none" w:sz="0" w:space="0" w:color="auto"/>
            <w:right w:val="none" w:sz="0" w:space="0" w:color="auto"/>
          </w:divBdr>
        </w:div>
        <w:div w:id="350769129">
          <w:marLeft w:val="0"/>
          <w:marRight w:val="0"/>
          <w:marTop w:val="0"/>
          <w:marBottom w:val="240"/>
          <w:divBdr>
            <w:top w:val="none" w:sz="0" w:space="0" w:color="auto"/>
            <w:left w:val="none" w:sz="0" w:space="0" w:color="auto"/>
            <w:bottom w:val="none" w:sz="0" w:space="0" w:color="auto"/>
            <w:right w:val="none" w:sz="0" w:space="0" w:color="auto"/>
          </w:divBdr>
        </w:div>
        <w:div w:id="351613826">
          <w:marLeft w:val="0"/>
          <w:marRight w:val="0"/>
          <w:marTop w:val="0"/>
          <w:marBottom w:val="240"/>
          <w:divBdr>
            <w:top w:val="none" w:sz="0" w:space="0" w:color="auto"/>
            <w:left w:val="none" w:sz="0" w:space="0" w:color="auto"/>
            <w:bottom w:val="none" w:sz="0" w:space="0" w:color="auto"/>
            <w:right w:val="none" w:sz="0" w:space="0" w:color="auto"/>
          </w:divBdr>
        </w:div>
        <w:div w:id="383525876">
          <w:marLeft w:val="0"/>
          <w:marRight w:val="0"/>
          <w:marTop w:val="0"/>
          <w:marBottom w:val="240"/>
          <w:divBdr>
            <w:top w:val="none" w:sz="0" w:space="0" w:color="auto"/>
            <w:left w:val="none" w:sz="0" w:space="0" w:color="auto"/>
            <w:bottom w:val="none" w:sz="0" w:space="0" w:color="auto"/>
            <w:right w:val="none" w:sz="0" w:space="0" w:color="auto"/>
          </w:divBdr>
        </w:div>
        <w:div w:id="415248505">
          <w:marLeft w:val="0"/>
          <w:marRight w:val="0"/>
          <w:marTop w:val="0"/>
          <w:marBottom w:val="240"/>
          <w:divBdr>
            <w:top w:val="none" w:sz="0" w:space="0" w:color="auto"/>
            <w:left w:val="none" w:sz="0" w:space="0" w:color="auto"/>
            <w:bottom w:val="none" w:sz="0" w:space="0" w:color="auto"/>
            <w:right w:val="none" w:sz="0" w:space="0" w:color="auto"/>
          </w:divBdr>
        </w:div>
        <w:div w:id="422839467">
          <w:marLeft w:val="0"/>
          <w:marRight w:val="0"/>
          <w:marTop w:val="0"/>
          <w:marBottom w:val="240"/>
          <w:divBdr>
            <w:top w:val="none" w:sz="0" w:space="0" w:color="auto"/>
            <w:left w:val="none" w:sz="0" w:space="0" w:color="auto"/>
            <w:bottom w:val="none" w:sz="0" w:space="0" w:color="auto"/>
            <w:right w:val="none" w:sz="0" w:space="0" w:color="auto"/>
          </w:divBdr>
        </w:div>
        <w:div w:id="449787330">
          <w:marLeft w:val="0"/>
          <w:marRight w:val="0"/>
          <w:marTop w:val="0"/>
          <w:marBottom w:val="240"/>
          <w:divBdr>
            <w:top w:val="none" w:sz="0" w:space="0" w:color="auto"/>
            <w:left w:val="none" w:sz="0" w:space="0" w:color="auto"/>
            <w:bottom w:val="none" w:sz="0" w:space="0" w:color="auto"/>
            <w:right w:val="none" w:sz="0" w:space="0" w:color="auto"/>
          </w:divBdr>
        </w:div>
        <w:div w:id="454178245">
          <w:marLeft w:val="0"/>
          <w:marRight w:val="0"/>
          <w:marTop w:val="0"/>
          <w:marBottom w:val="240"/>
          <w:divBdr>
            <w:top w:val="none" w:sz="0" w:space="0" w:color="auto"/>
            <w:left w:val="none" w:sz="0" w:space="0" w:color="auto"/>
            <w:bottom w:val="none" w:sz="0" w:space="0" w:color="auto"/>
            <w:right w:val="none" w:sz="0" w:space="0" w:color="auto"/>
          </w:divBdr>
        </w:div>
        <w:div w:id="473066199">
          <w:marLeft w:val="0"/>
          <w:marRight w:val="0"/>
          <w:marTop w:val="0"/>
          <w:marBottom w:val="240"/>
          <w:divBdr>
            <w:top w:val="none" w:sz="0" w:space="0" w:color="auto"/>
            <w:left w:val="none" w:sz="0" w:space="0" w:color="auto"/>
            <w:bottom w:val="none" w:sz="0" w:space="0" w:color="auto"/>
            <w:right w:val="none" w:sz="0" w:space="0" w:color="auto"/>
          </w:divBdr>
        </w:div>
        <w:div w:id="519273411">
          <w:marLeft w:val="0"/>
          <w:marRight w:val="0"/>
          <w:marTop w:val="0"/>
          <w:marBottom w:val="240"/>
          <w:divBdr>
            <w:top w:val="none" w:sz="0" w:space="0" w:color="auto"/>
            <w:left w:val="none" w:sz="0" w:space="0" w:color="auto"/>
            <w:bottom w:val="none" w:sz="0" w:space="0" w:color="auto"/>
            <w:right w:val="none" w:sz="0" w:space="0" w:color="auto"/>
          </w:divBdr>
        </w:div>
        <w:div w:id="549656166">
          <w:marLeft w:val="0"/>
          <w:marRight w:val="0"/>
          <w:marTop w:val="0"/>
          <w:marBottom w:val="240"/>
          <w:divBdr>
            <w:top w:val="none" w:sz="0" w:space="0" w:color="auto"/>
            <w:left w:val="none" w:sz="0" w:space="0" w:color="auto"/>
            <w:bottom w:val="none" w:sz="0" w:space="0" w:color="auto"/>
            <w:right w:val="none" w:sz="0" w:space="0" w:color="auto"/>
          </w:divBdr>
        </w:div>
        <w:div w:id="564996049">
          <w:marLeft w:val="0"/>
          <w:marRight w:val="0"/>
          <w:marTop w:val="0"/>
          <w:marBottom w:val="240"/>
          <w:divBdr>
            <w:top w:val="none" w:sz="0" w:space="0" w:color="auto"/>
            <w:left w:val="none" w:sz="0" w:space="0" w:color="auto"/>
            <w:bottom w:val="none" w:sz="0" w:space="0" w:color="auto"/>
            <w:right w:val="none" w:sz="0" w:space="0" w:color="auto"/>
          </w:divBdr>
        </w:div>
        <w:div w:id="596208969">
          <w:marLeft w:val="0"/>
          <w:marRight w:val="0"/>
          <w:marTop w:val="0"/>
          <w:marBottom w:val="240"/>
          <w:divBdr>
            <w:top w:val="none" w:sz="0" w:space="0" w:color="auto"/>
            <w:left w:val="none" w:sz="0" w:space="0" w:color="auto"/>
            <w:bottom w:val="none" w:sz="0" w:space="0" w:color="auto"/>
            <w:right w:val="none" w:sz="0" w:space="0" w:color="auto"/>
          </w:divBdr>
        </w:div>
        <w:div w:id="632291727">
          <w:marLeft w:val="0"/>
          <w:marRight w:val="0"/>
          <w:marTop w:val="0"/>
          <w:marBottom w:val="240"/>
          <w:divBdr>
            <w:top w:val="none" w:sz="0" w:space="0" w:color="auto"/>
            <w:left w:val="none" w:sz="0" w:space="0" w:color="auto"/>
            <w:bottom w:val="none" w:sz="0" w:space="0" w:color="auto"/>
            <w:right w:val="none" w:sz="0" w:space="0" w:color="auto"/>
          </w:divBdr>
        </w:div>
        <w:div w:id="668293367">
          <w:marLeft w:val="0"/>
          <w:marRight w:val="0"/>
          <w:marTop w:val="0"/>
          <w:marBottom w:val="240"/>
          <w:divBdr>
            <w:top w:val="none" w:sz="0" w:space="0" w:color="auto"/>
            <w:left w:val="none" w:sz="0" w:space="0" w:color="auto"/>
            <w:bottom w:val="none" w:sz="0" w:space="0" w:color="auto"/>
            <w:right w:val="none" w:sz="0" w:space="0" w:color="auto"/>
          </w:divBdr>
        </w:div>
        <w:div w:id="684406404">
          <w:marLeft w:val="0"/>
          <w:marRight w:val="0"/>
          <w:marTop w:val="0"/>
          <w:marBottom w:val="240"/>
          <w:divBdr>
            <w:top w:val="none" w:sz="0" w:space="0" w:color="auto"/>
            <w:left w:val="none" w:sz="0" w:space="0" w:color="auto"/>
            <w:bottom w:val="none" w:sz="0" w:space="0" w:color="auto"/>
            <w:right w:val="none" w:sz="0" w:space="0" w:color="auto"/>
          </w:divBdr>
        </w:div>
        <w:div w:id="745811088">
          <w:marLeft w:val="0"/>
          <w:marRight w:val="0"/>
          <w:marTop w:val="0"/>
          <w:marBottom w:val="240"/>
          <w:divBdr>
            <w:top w:val="none" w:sz="0" w:space="0" w:color="auto"/>
            <w:left w:val="none" w:sz="0" w:space="0" w:color="auto"/>
            <w:bottom w:val="none" w:sz="0" w:space="0" w:color="auto"/>
            <w:right w:val="none" w:sz="0" w:space="0" w:color="auto"/>
          </w:divBdr>
        </w:div>
        <w:div w:id="772169602">
          <w:marLeft w:val="0"/>
          <w:marRight w:val="0"/>
          <w:marTop w:val="0"/>
          <w:marBottom w:val="240"/>
          <w:divBdr>
            <w:top w:val="none" w:sz="0" w:space="0" w:color="auto"/>
            <w:left w:val="none" w:sz="0" w:space="0" w:color="auto"/>
            <w:bottom w:val="none" w:sz="0" w:space="0" w:color="auto"/>
            <w:right w:val="none" w:sz="0" w:space="0" w:color="auto"/>
          </w:divBdr>
        </w:div>
        <w:div w:id="816919661">
          <w:marLeft w:val="0"/>
          <w:marRight w:val="0"/>
          <w:marTop w:val="0"/>
          <w:marBottom w:val="240"/>
          <w:divBdr>
            <w:top w:val="none" w:sz="0" w:space="0" w:color="auto"/>
            <w:left w:val="none" w:sz="0" w:space="0" w:color="auto"/>
            <w:bottom w:val="none" w:sz="0" w:space="0" w:color="auto"/>
            <w:right w:val="none" w:sz="0" w:space="0" w:color="auto"/>
          </w:divBdr>
        </w:div>
        <w:div w:id="883518812">
          <w:marLeft w:val="0"/>
          <w:marRight w:val="0"/>
          <w:marTop w:val="0"/>
          <w:marBottom w:val="240"/>
          <w:divBdr>
            <w:top w:val="none" w:sz="0" w:space="0" w:color="auto"/>
            <w:left w:val="none" w:sz="0" w:space="0" w:color="auto"/>
            <w:bottom w:val="none" w:sz="0" w:space="0" w:color="auto"/>
            <w:right w:val="none" w:sz="0" w:space="0" w:color="auto"/>
          </w:divBdr>
        </w:div>
        <w:div w:id="992761581">
          <w:marLeft w:val="0"/>
          <w:marRight w:val="0"/>
          <w:marTop w:val="0"/>
          <w:marBottom w:val="240"/>
          <w:divBdr>
            <w:top w:val="none" w:sz="0" w:space="0" w:color="auto"/>
            <w:left w:val="none" w:sz="0" w:space="0" w:color="auto"/>
            <w:bottom w:val="none" w:sz="0" w:space="0" w:color="auto"/>
            <w:right w:val="none" w:sz="0" w:space="0" w:color="auto"/>
          </w:divBdr>
        </w:div>
        <w:div w:id="1118717905">
          <w:marLeft w:val="0"/>
          <w:marRight w:val="0"/>
          <w:marTop w:val="0"/>
          <w:marBottom w:val="240"/>
          <w:divBdr>
            <w:top w:val="none" w:sz="0" w:space="0" w:color="auto"/>
            <w:left w:val="none" w:sz="0" w:space="0" w:color="auto"/>
            <w:bottom w:val="none" w:sz="0" w:space="0" w:color="auto"/>
            <w:right w:val="none" w:sz="0" w:space="0" w:color="auto"/>
          </w:divBdr>
        </w:div>
        <w:div w:id="1183085559">
          <w:marLeft w:val="0"/>
          <w:marRight w:val="0"/>
          <w:marTop w:val="0"/>
          <w:marBottom w:val="240"/>
          <w:divBdr>
            <w:top w:val="none" w:sz="0" w:space="0" w:color="auto"/>
            <w:left w:val="none" w:sz="0" w:space="0" w:color="auto"/>
            <w:bottom w:val="none" w:sz="0" w:space="0" w:color="auto"/>
            <w:right w:val="none" w:sz="0" w:space="0" w:color="auto"/>
          </w:divBdr>
        </w:div>
        <w:div w:id="1224098776">
          <w:marLeft w:val="0"/>
          <w:marRight w:val="0"/>
          <w:marTop w:val="0"/>
          <w:marBottom w:val="240"/>
          <w:divBdr>
            <w:top w:val="none" w:sz="0" w:space="0" w:color="auto"/>
            <w:left w:val="none" w:sz="0" w:space="0" w:color="auto"/>
            <w:bottom w:val="none" w:sz="0" w:space="0" w:color="auto"/>
            <w:right w:val="none" w:sz="0" w:space="0" w:color="auto"/>
          </w:divBdr>
        </w:div>
        <w:div w:id="1249656075">
          <w:marLeft w:val="0"/>
          <w:marRight w:val="0"/>
          <w:marTop w:val="0"/>
          <w:marBottom w:val="240"/>
          <w:divBdr>
            <w:top w:val="none" w:sz="0" w:space="0" w:color="auto"/>
            <w:left w:val="none" w:sz="0" w:space="0" w:color="auto"/>
            <w:bottom w:val="none" w:sz="0" w:space="0" w:color="auto"/>
            <w:right w:val="none" w:sz="0" w:space="0" w:color="auto"/>
          </w:divBdr>
        </w:div>
        <w:div w:id="1322390517">
          <w:marLeft w:val="0"/>
          <w:marRight w:val="0"/>
          <w:marTop w:val="0"/>
          <w:marBottom w:val="240"/>
          <w:divBdr>
            <w:top w:val="none" w:sz="0" w:space="0" w:color="auto"/>
            <w:left w:val="none" w:sz="0" w:space="0" w:color="auto"/>
            <w:bottom w:val="none" w:sz="0" w:space="0" w:color="auto"/>
            <w:right w:val="none" w:sz="0" w:space="0" w:color="auto"/>
          </w:divBdr>
        </w:div>
        <w:div w:id="1333336834">
          <w:marLeft w:val="0"/>
          <w:marRight w:val="0"/>
          <w:marTop w:val="0"/>
          <w:marBottom w:val="240"/>
          <w:divBdr>
            <w:top w:val="none" w:sz="0" w:space="0" w:color="auto"/>
            <w:left w:val="none" w:sz="0" w:space="0" w:color="auto"/>
            <w:bottom w:val="none" w:sz="0" w:space="0" w:color="auto"/>
            <w:right w:val="none" w:sz="0" w:space="0" w:color="auto"/>
          </w:divBdr>
        </w:div>
        <w:div w:id="1465004030">
          <w:marLeft w:val="0"/>
          <w:marRight w:val="0"/>
          <w:marTop w:val="0"/>
          <w:marBottom w:val="240"/>
          <w:divBdr>
            <w:top w:val="none" w:sz="0" w:space="0" w:color="auto"/>
            <w:left w:val="none" w:sz="0" w:space="0" w:color="auto"/>
            <w:bottom w:val="none" w:sz="0" w:space="0" w:color="auto"/>
            <w:right w:val="none" w:sz="0" w:space="0" w:color="auto"/>
          </w:divBdr>
        </w:div>
        <w:div w:id="1546719357">
          <w:marLeft w:val="0"/>
          <w:marRight w:val="0"/>
          <w:marTop w:val="0"/>
          <w:marBottom w:val="240"/>
          <w:divBdr>
            <w:top w:val="none" w:sz="0" w:space="0" w:color="auto"/>
            <w:left w:val="none" w:sz="0" w:space="0" w:color="auto"/>
            <w:bottom w:val="none" w:sz="0" w:space="0" w:color="auto"/>
            <w:right w:val="none" w:sz="0" w:space="0" w:color="auto"/>
          </w:divBdr>
        </w:div>
        <w:div w:id="1577978978">
          <w:blockQuote w:val="1"/>
          <w:marLeft w:val="0"/>
          <w:marRight w:val="0"/>
          <w:marTop w:val="0"/>
          <w:marBottom w:val="240"/>
          <w:divBdr>
            <w:top w:val="none" w:sz="0" w:space="0" w:color="auto"/>
            <w:left w:val="single" w:sz="24" w:space="12" w:color="DFE2E5"/>
            <w:bottom w:val="none" w:sz="0" w:space="0" w:color="auto"/>
            <w:right w:val="none" w:sz="0" w:space="0" w:color="auto"/>
          </w:divBdr>
        </w:div>
        <w:div w:id="1643467051">
          <w:marLeft w:val="0"/>
          <w:marRight w:val="0"/>
          <w:marTop w:val="0"/>
          <w:marBottom w:val="240"/>
          <w:divBdr>
            <w:top w:val="none" w:sz="0" w:space="0" w:color="auto"/>
            <w:left w:val="none" w:sz="0" w:space="0" w:color="auto"/>
            <w:bottom w:val="none" w:sz="0" w:space="0" w:color="auto"/>
            <w:right w:val="none" w:sz="0" w:space="0" w:color="auto"/>
          </w:divBdr>
        </w:div>
        <w:div w:id="1776364921">
          <w:marLeft w:val="0"/>
          <w:marRight w:val="0"/>
          <w:marTop w:val="0"/>
          <w:marBottom w:val="240"/>
          <w:divBdr>
            <w:top w:val="none" w:sz="0" w:space="0" w:color="auto"/>
            <w:left w:val="none" w:sz="0" w:space="0" w:color="auto"/>
            <w:bottom w:val="none" w:sz="0" w:space="0" w:color="auto"/>
            <w:right w:val="none" w:sz="0" w:space="0" w:color="auto"/>
          </w:divBdr>
        </w:div>
        <w:div w:id="1856535759">
          <w:marLeft w:val="0"/>
          <w:marRight w:val="0"/>
          <w:marTop w:val="0"/>
          <w:marBottom w:val="240"/>
          <w:divBdr>
            <w:top w:val="none" w:sz="0" w:space="0" w:color="auto"/>
            <w:left w:val="none" w:sz="0" w:space="0" w:color="auto"/>
            <w:bottom w:val="none" w:sz="0" w:space="0" w:color="auto"/>
            <w:right w:val="none" w:sz="0" w:space="0" w:color="auto"/>
          </w:divBdr>
        </w:div>
        <w:div w:id="1880699337">
          <w:marLeft w:val="0"/>
          <w:marRight w:val="0"/>
          <w:marTop w:val="0"/>
          <w:marBottom w:val="240"/>
          <w:divBdr>
            <w:top w:val="none" w:sz="0" w:space="0" w:color="auto"/>
            <w:left w:val="none" w:sz="0" w:space="0" w:color="auto"/>
            <w:bottom w:val="none" w:sz="0" w:space="0" w:color="auto"/>
            <w:right w:val="none" w:sz="0" w:space="0" w:color="auto"/>
          </w:divBdr>
        </w:div>
        <w:div w:id="1980380662">
          <w:marLeft w:val="0"/>
          <w:marRight w:val="0"/>
          <w:marTop w:val="0"/>
          <w:marBottom w:val="240"/>
          <w:divBdr>
            <w:top w:val="none" w:sz="0" w:space="0" w:color="auto"/>
            <w:left w:val="none" w:sz="0" w:space="0" w:color="auto"/>
            <w:bottom w:val="none" w:sz="0" w:space="0" w:color="auto"/>
            <w:right w:val="none" w:sz="0" w:space="0" w:color="auto"/>
          </w:divBdr>
        </w:div>
        <w:div w:id="2023778656">
          <w:marLeft w:val="0"/>
          <w:marRight w:val="0"/>
          <w:marTop w:val="0"/>
          <w:marBottom w:val="240"/>
          <w:divBdr>
            <w:top w:val="none" w:sz="0" w:space="0" w:color="auto"/>
            <w:left w:val="none" w:sz="0" w:space="0" w:color="auto"/>
            <w:bottom w:val="none" w:sz="0" w:space="0" w:color="auto"/>
            <w:right w:val="none" w:sz="0" w:space="0" w:color="auto"/>
          </w:divBdr>
        </w:div>
        <w:div w:id="2069262316">
          <w:marLeft w:val="0"/>
          <w:marRight w:val="0"/>
          <w:marTop w:val="0"/>
          <w:marBottom w:val="240"/>
          <w:divBdr>
            <w:top w:val="none" w:sz="0" w:space="0" w:color="auto"/>
            <w:left w:val="none" w:sz="0" w:space="0" w:color="auto"/>
            <w:bottom w:val="none" w:sz="0" w:space="0" w:color="auto"/>
            <w:right w:val="none" w:sz="0" w:space="0" w:color="auto"/>
          </w:divBdr>
        </w:div>
      </w:divsChild>
    </w:div>
    <w:div w:id="457260664">
      <w:bodyDiv w:val="1"/>
      <w:marLeft w:val="0"/>
      <w:marRight w:val="0"/>
      <w:marTop w:val="0"/>
      <w:marBottom w:val="0"/>
      <w:divBdr>
        <w:top w:val="none" w:sz="0" w:space="0" w:color="auto"/>
        <w:left w:val="none" w:sz="0" w:space="0" w:color="auto"/>
        <w:bottom w:val="none" w:sz="0" w:space="0" w:color="auto"/>
        <w:right w:val="none" w:sz="0" w:space="0" w:color="auto"/>
      </w:divBdr>
      <w:divsChild>
        <w:div w:id="61413843">
          <w:marLeft w:val="0"/>
          <w:marRight w:val="0"/>
          <w:marTop w:val="0"/>
          <w:marBottom w:val="240"/>
          <w:divBdr>
            <w:top w:val="none" w:sz="0" w:space="0" w:color="auto"/>
            <w:left w:val="none" w:sz="0" w:space="0" w:color="auto"/>
            <w:bottom w:val="none" w:sz="0" w:space="0" w:color="auto"/>
            <w:right w:val="none" w:sz="0" w:space="0" w:color="auto"/>
          </w:divBdr>
        </w:div>
        <w:div w:id="75366531">
          <w:marLeft w:val="0"/>
          <w:marRight w:val="0"/>
          <w:marTop w:val="0"/>
          <w:marBottom w:val="240"/>
          <w:divBdr>
            <w:top w:val="none" w:sz="0" w:space="0" w:color="auto"/>
            <w:left w:val="none" w:sz="0" w:space="0" w:color="auto"/>
            <w:bottom w:val="none" w:sz="0" w:space="0" w:color="auto"/>
            <w:right w:val="none" w:sz="0" w:space="0" w:color="auto"/>
          </w:divBdr>
        </w:div>
        <w:div w:id="90590486">
          <w:marLeft w:val="0"/>
          <w:marRight w:val="0"/>
          <w:marTop w:val="0"/>
          <w:marBottom w:val="240"/>
          <w:divBdr>
            <w:top w:val="none" w:sz="0" w:space="0" w:color="auto"/>
            <w:left w:val="none" w:sz="0" w:space="0" w:color="auto"/>
            <w:bottom w:val="none" w:sz="0" w:space="0" w:color="auto"/>
            <w:right w:val="none" w:sz="0" w:space="0" w:color="auto"/>
          </w:divBdr>
        </w:div>
        <w:div w:id="98457193">
          <w:marLeft w:val="0"/>
          <w:marRight w:val="0"/>
          <w:marTop w:val="0"/>
          <w:marBottom w:val="240"/>
          <w:divBdr>
            <w:top w:val="none" w:sz="0" w:space="0" w:color="auto"/>
            <w:left w:val="none" w:sz="0" w:space="0" w:color="auto"/>
            <w:bottom w:val="none" w:sz="0" w:space="0" w:color="auto"/>
            <w:right w:val="none" w:sz="0" w:space="0" w:color="auto"/>
          </w:divBdr>
        </w:div>
        <w:div w:id="178353052">
          <w:marLeft w:val="0"/>
          <w:marRight w:val="0"/>
          <w:marTop w:val="0"/>
          <w:marBottom w:val="240"/>
          <w:divBdr>
            <w:top w:val="none" w:sz="0" w:space="0" w:color="auto"/>
            <w:left w:val="none" w:sz="0" w:space="0" w:color="auto"/>
            <w:bottom w:val="none" w:sz="0" w:space="0" w:color="auto"/>
            <w:right w:val="none" w:sz="0" w:space="0" w:color="auto"/>
          </w:divBdr>
        </w:div>
        <w:div w:id="229922467">
          <w:marLeft w:val="0"/>
          <w:marRight w:val="0"/>
          <w:marTop w:val="0"/>
          <w:marBottom w:val="240"/>
          <w:divBdr>
            <w:top w:val="none" w:sz="0" w:space="0" w:color="auto"/>
            <w:left w:val="none" w:sz="0" w:space="0" w:color="auto"/>
            <w:bottom w:val="none" w:sz="0" w:space="0" w:color="auto"/>
            <w:right w:val="none" w:sz="0" w:space="0" w:color="auto"/>
          </w:divBdr>
        </w:div>
        <w:div w:id="266432441">
          <w:marLeft w:val="0"/>
          <w:marRight w:val="0"/>
          <w:marTop w:val="0"/>
          <w:marBottom w:val="240"/>
          <w:divBdr>
            <w:top w:val="none" w:sz="0" w:space="0" w:color="auto"/>
            <w:left w:val="none" w:sz="0" w:space="0" w:color="auto"/>
            <w:bottom w:val="none" w:sz="0" w:space="0" w:color="auto"/>
            <w:right w:val="none" w:sz="0" w:space="0" w:color="auto"/>
          </w:divBdr>
        </w:div>
        <w:div w:id="320277642">
          <w:marLeft w:val="0"/>
          <w:marRight w:val="0"/>
          <w:marTop w:val="0"/>
          <w:marBottom w:val="240"/>
          <w:divBdr>
            <w:top w:val="none" w:sz="0" w:space="0" w:color="auto"/>
            <w:left w:val="none" w:sz="0" w:space="0" w:color="auto"/>
            <w:bottom w:val="none" w:sz="0" w:space="0" w:color="auto"/>
            <w:right w:val="none" w:sz="0" w:space="0" w:color="auto"/>
          </w:divBdr>
        </w:div>
        <w:div w:id="322662073">
          <w:marLeft w:val="0"/>
          <w:marRight w:val="0"/>
          <w:marTop w:val="0"/>
          <w:marBottom w:val="240"/>
          <w:divBdr>
            <w:top w:val="none" w:sz="0" w:space="0" w:color="auto"/>
            <w:left w:val="none" w:sz="0" w:space="0" w:color="auto"/>
            <w:bottom w:val="none" w:sz="0" w:space="0" w:color="auto"/>
            <w:right w:val="none" w:sz="0" w:space="0" w:color="auto"/>
          </w:divBdr>
        </w:div>
        <w:div w:id="415984580">
          <w:marLeft w:val="0"/>
          <w:marRight w:val="0"/>
          <w:marTop w:val="0"/>
          <w:marBottom w:val="240"/>
          <w:divBdr>
            <w:top w:val="none" w:sz="0" w:space="0" w:color="auto"/>
            <w:left w:val="none" w:sz="0" w:space="0" w:color="auto"/>
            <w:bottom w:val="none" w:sz="0" w:space="0" w:color="auto"/>
            <w:right w:val="none" w:sz="0" w:space="0" w:color="auto"/>
          </w:divBdr>
        </w:div>
        <w:div w:id="424617554">
          <w:marLeft w:val="0"/>
          <w:marRight w:val="0"/>
          <w:marTop w:val="0"/>
          <w:marBottom w:val="240"/>
          <w:divBdr>
            <w:top w:val="none" w:sz="0" w:space="0" w:color="auto"/>
            <w:left w:val="none" w:sz="0" w:space="0" w:color="auto"/>
            <w:bottom w:val="none" w:sz="0" w:space="0" w:color="auto"/>
            <w:right w:val="none" w:sz="0" w:space="0" w:color="auto"/>
          </w:divBdr>
        </w:div>
        <w:div w:id="531767655">
          <w:marLeft w:val="0"/>
          <w:marRight w:val="0"/>
          <w:marTop w:val="0"/>
          <w:marBottom w:val="240"/>
          <w:divBdr>
            <w:top w:val="none" w:sz="0" w:space="0" w:color="auto"/>
            <w:left w:val="none" w:sz="0" w:space="0" w:color="auto"/>
            <w:bottom w:val="none" w:sz="0" w:space="0" w:color="auto"/>
            <w:right w:val="none" w:sz="0" w:space="0" w:color="auto"/>
          </w:divBdr>
        </w:div>
        <w:div w:id="633025360">
          <w:marLeft w:val="0"/>
          <w:marRight w:val="0"/>
          <w:marTop w:val="0"/>
          <w:marBottom w:val="240"/>
          <w:divBdr>
            <w:top w:val="none" w:sz="0" w:space="0" w:color="auto"/>
            <w:left w:val="none" w:sz="0" w:space="0" w:color="auto"/>
            <w:bottom w:val="none" w:sz="0" w:space="0" w:color="auto"/>
            <w:right w:val="none" w:sz="0" w:space="0" w:color="auto"/>
          </w:divBdr>
        </w:div>
        <w:div w:id="641544710">
          <w:marLeft w:val="0"/>
          <w:marRight w:val="0"/>
          <w:marTop w:val="0"/>
          <w:marBottom w:val="240"/>
          <w:divBdr>
            <w:top w:val="none" w:sz="0" w:space="0" w:color="auto"/>
            <w:left w:val="none" w:sz="0" w:space="0" w:color="auto"/>
            <w:bottom w:val="none" w:sz="0" w:space="0" w:color="auto"/>
            <w:right w:val="none" w:sz="0" w:space="0" w:color="auto"/>
          </w:divBdr>
        </w:div>
        <w:div w:id="687608074">
          <w:marLeft w:val="0"/>
          <w:marRight w:val="0"/>
          <w:marTop w:val="0"/>
          <w:marBottom w:val="240"/>
          <w:divBdr>
            <w:top w:val="none" w:sz="0" w:space="0" w:color="auto"/>
            <w:left w:val="none" w:sz="0" w:space="0" w:color="auto"/>
            <w:bottom w:val="none" w:sz="0" w:space="0" w:color="auto"/>
            <w:right w:val="none" w:sz="0" w:space="0" w:color="auto"/>
          </w:divBdr>
        </w:div>
        <w:div w:id="804810397">
          <w:marLeft w:val="0"/>
          <w:marRight w:val="0"/>
          <w:marTop w:val="0"/>
          <w:marBottom w:val="240"/>
          <w:divBdr>
            <w:top w:val="none" w:sz="0" w:space="0" w:color="auto"/>
            <w:left w:val="none" w:sz="0" w:space="0" w:color="auto"/>
            <w:bottom w:val="none" w:sz="0" w:space="0" w:color="auto"/>
            <w:right w:val="none" w:sz="0" w:space="0" w:color="auto"/>
          </w:divBdr>
        </w:div>
        <w:div w:id="806240037">
          <w:marLeft w:val="0"/>
          <w:marRight w:val="0"/>
          <w:marTop w:val="0"/>
          <w:marBottom w:val="240"/>
          <w:divBdr>
            <w:top w:val="none" w:sz="0" w:space="0" w:color="auto"/>
            <w:left w:val="none" w:sz="0" w:space="0" w:color="auto"/>
            <w:bottom w:val="none" w:sz="0" w:space="0" w:color="auto"/>
            <w:right w:val="none" w:sz="0" w:space="0" w:color="auto"/>
          </w:divBdr>
        </w:div>
        <w:div w:id="825972191">
          <w:marLeft w:val="0"/>
          <w:marRight w:val="0"/>
          <w:marTop w:val="0"/>
          <w:marBottom w:val="240"/>
          <w:divBdr>
            <w:top w:val="none" w:sz="0" w:space="0" w:color="auto"/>
            <w:left w:val="none" w:sz="0" w:space="0" w:color="auto"/>
            <w:bottom w:val="none" w:sz="0" w:space="0" w:color="auto"/>
            <w:right w:val="none" w:sz="0" w:space="0" w:color="auto"/>
          </w:divBdr>
        </w:div>
        <w:div w:id="872573687">
          <w:marLeft w:val="0"/>
          <w:marRight w:val="0"/>
          <w:marTop w:val="0"/>
          <w:marBottom w:val="240"/>
          <w:divBdr>
            <w:top w:val="none" w:sz="0" w:space="0" w:color="auto"/>
            <w:left w:val="none" w:sz="0" w:space="0" w:color="auto"/>
            <w:bottom w:val="none" w:sz="0" w:space="0" w:color="auto"/>
            <w:right w:val="none" w:sz="0" w:space="0" w:color="auto"/>
          </w:divBdr>
        </w:div>
        <w:div w:id="935868251">
          <w:marLeft w:val="0"/>
          <w:marRight w:val="0"/>
          <w:marTop w:val="0"/>
          <w:marBottom w:val="240"/>
          <w:divBdr>
            <w:top w:val="none" w:sz="0" w:space="0" w:color="auto"/>
            <w:left w:val="none" w:sz="0" w:space="0" w:color="auto"/>
            <w:bottom w:val="none" w:sz="0" w:space="0" w:color="auto"/>
            <w:right w:val="none" w:sz="0" w:space="0" w:color="auto"/>
          </w:divBdr>
        </w:div>
        <w:div w:id="1010762435">
          <w:marLeft w:val="0"/>
          <w:marRight w:val="0"/>
          <w:marTop w:val="0"/>
          <w:marBottom w:val="240"/>
          <w:divBdr>
            <w:top w:val="none" w:sz="0" w:space="0" w:color="auto"/>
            <w:left w:val="none" w:sz="0" w:space="0" w:color="auto"/>
            <w:bottom w:val="none" w:sz="0" w:space="0" w:color="auto"/>
            <w:right w:val="none" w:sz="0" w:space="0" w:color="auto"/>
          </w:divBdr>
        </w:div>
        <w:div w:id="1034189111">
          <w:marLeft w:val="0"/>
          <w:marRight w:val="0"/>
          <w:marTop w:val="0"/>
          <w:marBottom w:val="240"/>
          <w:divBdr>
            <w:top w:val="none" w:sz="0" w:space="0" w:color="auto"/>
            <w:left w:val="none" w:sz="0" w:space="0" w:color="auto"/>
            <w:bottom w:val="none" w:sz="0" w:space="0" w:color="auto"/>
            <w:right w:val="none" w:sz="0" w:space="0" w:color="auto"/>
          </w:divBdr>
        </w:div>
        <w:div w:id="1054739007">
          <w:marLeft w:val="0"/>
          <w:marRight w:val="0"/>
          <w:marTop w:val="0"/>
          <w:marBottom w:val="240"/>
          <w:divBdr>
            <w:top w:val="none" w:sz="0" w:space="0" w:color="auto"/>
            <w:left w:val="none" w:sz="0" w:space="0" w:color="auto"/>
            <w:bottom w:val="none" w:sz="0" w:space="0" w:color="auto"/>
            <w:right w:val="none" w:sz="0" w:space="0" w:color="auto"/>
          </w:divBdr>
        </w:div>
        <w:div w:id="1086074907">
          <w:marLeft w:val="0"/>
          <w:marRight w:val="0"/>
          <w:marTop w:val="0"/>
          <w:marBottom w:val="240"/>
          <w:divBdr>
            <w:top w:val="none" w:sz="0" w:space="0" w:color="auto"/>
            <w:left w:val="none" w:sz="0" w:space="0" w:color="auto"/>
            <w:bottom w:val="none" w:sz="0" w:space="0" w:color="auto"/>
            <w:right w:val="none" w:sz="0" w:space="0" w:color="auto"/>
          </w:divBdr>
        </w:div>
        <w:div w:id="1099718574">
          <w:marLeft w:val="0"/>
          <w:marRight w:val="0"/>
          <w:marTop w:val="0"/>
          <w:marBottom w:val="240"/>
          <w:divBdr>
            <w:top w:val="none" w:sz="0" w:space="0" w:color="auto"/>
            <w:left w:val="none" w:sz="0" w:space="0" w:color="auto"/>
            <w:bottom w:val="none" w:sz="0" w:space="0" w:color="auto"/>
            <w:right w:val="none" w:sz="0" w:space="0" w:color="auto"/>
          </w:divBdr>
        </w:div>
        <w:div w:id="1130897357">
          <w:marLeft w:val="0"/>
          <w:marRight w:val="0"/>
          <w:marTop w:val="0"/>
          <w:marBottom w:val="240"/>
          <w:divBdr>
            <w:top w:val="none" w:sz="0" w:space="0" w:color="auto"/>
            <w:left w:val="none" w:sz="0" w:space="0" w:color="auto"/>
            <w:bottom w:val="none" w:sz="0" w:space="0" w:color="auto"/>
            <w:right w:val="none" w:sz="0" w:space="0" w:color="auto"/>
          </w:divBdr>
        </w:div>
        <w:div w:id="1201433607">
          <w:marLeft w:val="0"/>
          <w:marRight w:val="0"/>
          <w:marTop w:val="0"/>
          <w:marBottom w:val="240"/>
          <w:divBdr>
            <w:top w:val="none" w:sz="0" w:space="0" w:color="auto"/>
            <w:left w:val="none" w:sz="0" w:space="0" w:color="auto"/>
            <w:bottom w:val="none" w:sz="0" w:space="0" w:color="auto"/>
            <w:right w:val="none" w:sz="0" w:space="0" w:color="auto"/>
          </w:divBdr>
        </w:div>
        <w:div w:id="1227686170">
          <w:marLeft w:val="0"/>
          <w:marRight w:val="0"/>
          <w:marTop w:val="0"/>
          <w:marBottom w:val="240"/>
          <w:divBdr>
            <w:top w:val="none" w:sz="0" w:space="0" w:color="auto"/>
            <w:left w:val="none" w:sz="0" w:space="0" w:color="auto"/>
            <w:bottom w:val="none" w:sz="0" w:space="0" w:color="auto"/>
            <w:right w:val="none" w:sz="0" w:space="0" w:color="auto"/>
          </w:divBdr>
        </w:div>
        <w:div w:id="1316029939">
          <w:marLeft w:val="0"/>
          <w:marRight w:val="0"/>
          <w:marTop w:val="0"/>
          <w:marBottom w:val="240"/>
          <w:divBdr>
            <w:top w:val="none" w:sz="0" w:space="0" w:color="auto"/>
            <w:left w:val="none" w:sz="0" w:space="0" w:color="auto"/>
            <w:bottom w:val="none" w:sz="0" w:space="0" w:color="auto"/>
            <w:right w:val="none" w:sz="0" w:space="0" w:color="auto"/>
          </w:divBdr>
        </w:div>
        <w:div w:id="1323579841">
          <w:marLeft w:val="0"/>
          <w:marRight w:val="0"/>
          <w:marTop w:val="0"/>
          <w:marBottom w:val="240"/>
          <w:divBdr>
            <w:top w:val="none" w:sz="0" w:space="0" w:color="auto"/>
            <w:left w:val="none" w:sz="0" w:space="0" w:color="auto"/>
            <w:bottom w:val="none" w:sz="0" w:space="0" w:color="auto"/>
            <w:right w:val="none" w:sz="0" w:space="0" w:color="auto"/>
          </w:divBdr>
        </w:div>
        <w:div w:id="1342851961">
          <w:marLeft w:val="0"/>
          <w:marRight w:val="0"/>
          <w:marTop w:val="0"/>
          <w:marBottom w:val="240"/>
          <w:divBdr>
            <w:top w:val="none" w:sz="0" w:space="0" w:color="auto"/>
            <w:left w:val="none" w:sz="0" w:space="0" w:color="auto"/>
            <w:bottom w:val="none" w:sz="0" w:space="0" w:color="auto"/>
            <w:right w:val="none" w:sz="0" w:space="0" w:color="auto"/>
          </w:divBdr>
        </w:div>
        <w:div w:id="1370446734">
          <w:blockQuote w:val="1"/>
          <w:marLeft w:val="0"/>
          <w:marRight w:val="0"/>
          <w:marTop w:val="0"/>
          <w:marBottom w:val="240"/>
          <w:divBdr>
            <w:top w:val="none" w:sz="0" w:space="0" w:color="auto"/>
            <w:left w:val="single" w:sz="24" w:space="12" w:color="DFE2E5"/>
            <w:bottom w:val="none" w:sz="0" w:space="0" w:color="auto"/>
            <w:right w:val="none" w:sz="0" w:space="0" w:color="auto"/>
          </w:divBdr>
        </w:div>
        <w:div w:id="1412504224">
          <w:marLeft w:val="0"/>
          <w:marRight w:val="0"/>
          <w:marTop w:val="0"/>
          <w:marBottom w:val="240"/>
          <w:divBdr>
            <w:top w:val="none" w:sz="0" w:space="0" w:color="auto"/>
            <w:left w:val="none" w:sz="0" w:space="0" w:color="auto"/>
            <w:bottom w:val="none" w:sz="0" w:space="0" w:color="auto"/>
            <w:right w:val="none" w:sz="0" w:space="0" w:color="auto"/>
          </w:divBdr>
        </w:div>
        <w:div w:id="1652631599">
          <w:marLeft w:val="0"/>
          <w:marRight w:val="0"/>
          <w:marTop w:val="0"/>
          <w:marBottom w:val="240"/>
          <w:divBdr>
            <w:top w:val="none" w:sz="0" w:space="0" w:color="auto"/>
            <w:left w:val="none" w:sz="0" w:space="0" w:color="auto"/>
            <w:bottom w:val="none" w:sz="0" w:space="0" w:color="auto"/>
            <w:right w:val="none" w:sz="0" w:space="0" w:color="auto"/>
          </w:divBdr>
        </w:div>
        <w:div w:id="1666394204">
          <w:marLeft w:val="0"/>
          <w:marRight w:val="0"/>
          <w:marTop w:val="0"/>
          <w:marBottom w:val="240"/>
          <w:divBdr>
            <w:top w:val="none" w:sz="0" w:space="0" w:color="auto"/>
            <w:left w:val="none" w:sz="0" w:space="0" w:color="auto"/>
            <w:bottom w:val="none" w:sz="0" w:space="0" w:color="auto"/>
            <w:right w:val="none" w:sz="0" w:space="0" w:color="auto"/>
          </w:divBdr>
        </w:div>
        <w:div w:id="1758284686">
          <w:marLeft w:val="0"/>
          <w:marRight w:val="0"/>
          <w:marTop w:val="0"/>
          <w:marBottom w:val="240"/>
          <w:divBdr>
            <w:top w:val="none" w:sz="0" w:space="0" w:color="auto"/>
            <w:left w:val="none" w:sz="0" w:space="0" w:color="auto"/>
            <w:bottom w:val="none" w:sz="0" w:space="0" w:color="auto"/>
            <w:right w:val="none" w:sz="0" w:space="0" w:color="auto"/>
          </w:divBdr>
        </w:div>
        <w:div w:id="1796949882">
          <w:marLeft w:val="0"/>
          <w:marRight w:val="0"/>
          <w:marTop w:val="0"/>
          <w:marBottom w:val="240"/>
          <w:divBdr>
            <w:top w:val="none" w:sz="0" w:space="0" w:color="auto"/>
            <w:left w:val="none" w:sz="0" w:space="0" w:color="auto"/>
            <w:bottom w:val="none" w:sz="0" w:space="0" w:color="auto"/>
            <w:right w:val="none" w:sz="0" w:space="0" w:color="auto"/>
          </w:divBdr>
        </w:div>
        <w:div w:id="1858494943">
          <w:marLeft w:val="0"/>
          <w:marRight w:val="0"/>
          <w:marTop w:val="0"/>
          <w:marBottom w:val="240"/>
          <w:divBdr>
            <w:top w:val="none" w:sz="0" w:space="0" w:color="auto"/>
            <w:left w:val="none" w:sz="0" w:space="0" w:color="auto"/>
            <w:bottom w:val="none" w:sz="0" w:space="0" w:color="auto"/>
            <w:right w:val="none" w:sz="0" w:space="0" w:color="auto"/>
          </w:divBdr>
        </w:div>
        <w:div w:id="1892184749">
          <w:marLeft w:val="0"/>
          <w:marRight w:val="0"/>
          <w:marTop w:val="0"/>
          <w:marBottom w:val="240"/>
          <w:divBdr>
            <w:top w:val="none" w:sz="0" w:space="0" w:color="auto"/>
            <w:left w:val="none" w:sz="0" w:space="0" w:color="auto"/>
            <w:bottom w:val="none" w:sz="0" w:space="0" w:color="auto"/>
            <w:right w:val="none" w:sz="0" w:space="0" w:color="auto"/>
          </w:divBdr>
        </w:div>
      </w:divsChild>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643463688">
      <w:bodyDiv w:val="1"/>
      <w:marLeft w:val="0"/>
      <w:marRight w:val="0"/>
      <w:marTop w:val="0"/>
      <w:marBottom w:val="0"/>
      <w:divBdr>
        <w:top w:val="none" w:sz="0" w:space="0" w:color="auto"/>
        <w:left w:val="none" w:sz="0" w:space="0" w:color="auto"/>
        <w:bottom w:val="none" w:sz="0" w:space="0" w:color="auto"/>
        <w:right w:val="none" w:sz="0" w:space="0" w:color="auto"/>
      </w:divBdr>
      <w:divsChild>
        <w:div w:id="125516150">
          <w:marLeft w:val="0"/>
          <w:marRight w:val="0"/>
          <w:marTop w:val="0"/>
          <w:marBottom w:val="240"/>
          <w:divBdr>
            <w:top w:val="none" w:sz="0" w:space="0" w:color="auto"/>
            <w:left w:val="none" w:sz="0" w:space="0" w:color="auto"/>
            <w:bottom w:val="none" w:sz="0" w:space="0" w:color="auto"/>
            <w:right w:val="none" w:sz="0" w:space="0" w:color="auto"/>
          </w:divBdr>
        </w:div>
        <w:div w:id="158931571">
          <w:marLeft w:val="0"/>
          <w:marRight w:val="0"/>
          <w:marTop w:val="0"/>
          <w:marBottom w:val="240"/>
          <w:divBdr>
            <w:top w:val="none" w:sz="0" w:space="0" w:color="auto"/>
            <w:left w:val="none" w:sz="0" w:space="0" w:color="auto"/>
            <w:bottom w:val="none" w:sz="0" w:space="0" w:color="auto"/>
            <w:right w:val="none" w:sz="0" w:space="0" w:color="auto"/>
          </w:divBdr>
        </w:div>
        <w:div w:id="179242590">
          <w:marLeft w:val="0"/>
          <w:marRight w:val="0"/>
          <w:marTop w:val="0"/>
          <w:marBottom w:val="240"/>
          <w:divBdr>
            <w:top w:val="none" w:sz="0" w:space="0" w:color="auto"/>
            <w:left w:val="none" w:sz="0" w:space="0" w:color="auto"/>
            <w:bottom w:val="none" w:sz="0" w:space="0" w:color="auto"/>
            <w:right w:val="none" w:sz="0" w:space="0" w:color="auto"/>
          </w:divBdr>
        </w:div>
        <w:div w:id="342128668">
          <w:marLeft w:val="0"/>
          <w:marRight w:val="0"/>
          <w:marTop w:val="0"/>
          <w:marBottom w:val="240"/>
          <w:divBdr>
            <w:top w:val="none" w:sz="0" w:space="0" w:color="auto"/>
            <w:left w:val="none" w:sz="0" w:space="0" w:color="auto"/>
            <w:bottom w:val="none" w:sz="0" w:space="0" w:color="auto"/>
            <w:right w:val="none" w:sz="0" w:space="0" w:color="auto"/>
          </w:divBdr>
        </w:div>
        <w:div w:id="342129438">
          <w:marLeft w:val="0"/>
          <w:marRight w:val="0"/>
          <w:marTop w:val="0"/>
          <w:marBottom w:val="240"/>
          <w:divBdr>
            <w:top w:val="none" w:sz="0" w:space="0" w:color="auto"/>
            <w:left w:val="none" w:sz="0" w:space="0" w:color="auto"/>
            <w:bottom w:val="none" w:sz="0" w:space="0" w:color="auto"/>
            <w:right w:val="none" w:sz="0" w:space="0" w:color="auto"/>
          </w:divBdr>
        </w:div>
        <w:div w:id="460920119">
          <w:marLeft w:val="0"/>
          <w:marRight w:val="0"/>
          <w:marTop w:val="0"/>
          <w:marBottom w:val="240"/>
          <w:divBdr>
            <w:top w:val="none" w:sz="0" w:space="0" w:color="auto"/>
            <w:left w:val="none" w:sz="0" w:space="0" w:color="auto"/>
            <w:bottom w:val="none" w:sz="0" w:space="0" w:color="auto"/>
            <w:right w:val="none" w:sz="0" w:space="0" w:color="auto"/>
          </w:divBdr>
        </w:div>
        <w:div w:id="469175869">
          <w:marLeft w:val="0"/>
          <w:marRight w:val="0"/>
          <w:marTop w:val="0"/>
          <w:marBottom w:val="240"/>
          <w:divBdr>
            <w:top w:val="none" w:sz="0" w:space="0" w:color="auto"/>
            <w:left w:val="none" w:sz="0" w:space="0" w:color="auto"/>
            <w:bottom w:val="none" w:sz="0" w:space="0" w:color="auto"/>
            <w:right w:val="none" w:sz="0" w:space="0" w:color="auto"/>
          </w:divBdr>
        </w:div>
        <w:div w:id="471220008">
          <w:marLeft w:val="0"/>
          <w:marRight w:val="0"/>
          <w:marTop w:val="0"/>
          <w:marBottom w:val="240"/>
          <w:divBdr>
            <w:top w:val="none" w:sz="0" w:space="0" w:color="auto"/>
            <w:left w:val="none" w:sz="0" w:space="0" w:color="auto"/>
            <w:bottom w:val="none" w:sz="0" w:space="0" w:color="auto"/>
            <w:right w:val="none" w:sz="0" w:space="0" w:color="auto"/>
          </w:divBdr>
        </w:div>
        <w:div w:id="552469426">
          <w:marLeft w:val="0"/>
          <w:marRight w:val="0"/>
          <w:marTop w:val="0"/>
          <w:marBottom w:val="240"/>
          <w:divBdr>
            <w:top w:val="none" w:sz="0" w:space="0" w:color="auto"/>
            <w:left w:val="none" w:sz="0" w:space="0" w:color="auto"/>
            <w:bottom w:val="none" w:sz="0" w:space="0" w:color="auto"/>
            <w:right w:val="none" w:sz="0" w:space="0" w:color="auto"/>
          </w:divBdr>
        </w:div>
        <w:div w:id="661543844">
          <w:marLeft w:val="0"/>
          <w:marRight w:val="0"/>
          <w:marTop w:val="0"/>
          <w:marBottom w:val="240"/>
          <w:divBdr>
            <w:top w:val="none" w:sz="0" w:space="0" w:color="auto"/>
            <w:left w:val="none" w:sz="0" w:space="0" w:color="auto"/>
            <w:bottom w:val="none" w:sz="0" w:space="0" w:color="auto"/>
            <w:right w:val="none" w:sz="0" w:space="0" w:color="auto"/>
          </w:divBdr>
        </w:div>
        <w:div w:id="679892589">
          <w:marLeft w:val="0"/>
          <w:marRight w:val="0"/>
          <w:marTop w:val="0"/>
          <w:marBottom w:val="240"/>
          <w:divBdr>
            <w:top w:val="none" w:sz="0" w:space="0" w:color="auto"/>
            <w:left w:val="none" w:sz="0" w:space="0" w:color="auto"/>
            <w:bottom w:val="none" w:sz="0" w:space="0" w:color="auto"/>
            <w:right w:val="none" w:sz="0" w:space="0" w:color="auto"/>
          </w:divBdr>
        </w:div>
        <w:div w:id="787774955">
          <w:marLeft w:val="0"/>
          <w:marRight w:val="0"/>
          <w:marTop w:val="0"/>
          <w:marBottom w:val="240"/>
          <w:divBdr>
            <w:top w:val="none" w:sz="0" w:space="0" w:color="auto"/>
            <w:left w:val="none" w:sz="0" w:space="0" w:color="auto"/>
            <w:bottom w:val="none" w:sz="0" w:space="0" w:color="auto"/>
            <w:right w:val="none" w:sz="0" w:space="0" w:color="auto"/>
          </w:divBdr>
        </w:div>
        <w:div w:id="841629465">
          <w:marLeft w:val="0"/>
          <w:marRight w:val="0"/>
          <w:marTop w:val="0"/>
          <w:marBottom w:val="240"/>
          <w:divBdr>
            <w:top w:val="none" w:sz="0" w:space="0" w:color="auto"/>
            <w:left w:val="none" w:sz="0" w:space="0" w:color="auto"/>
            <w:bottom w:val="none" w:sz="0" w:space="0" w:color="auto"/>
            <w:right w:val="none" w:sz="0" w:space="0" w:color="auto"/>
          </w:divBdr>
        </w:div>
        <w:div w:id="867983877">
          <w:marLeft w:val="0"/>
          <w:marRight w:val="0"/>
          <w:marTop w:val="0"/>
          <w:marBottom w:val="240"/>
          <w:divBdr>
            <w:top w:val="none" w:sz="0" w:space="0" w:color="auto"/>
            <w:left w:val="none" w:sz="0" w:space="0" w:color="auto"/>
            <w:bottom w:val="none" w:sz="0" w:space="0" w:color="auto"/>
            <w:right w:val="none" w:sz="0" w:space="0" w:color="auto"/>
          </w:divBdr>
        </w:div>
        <w:div w:id="888761728">
          <w:marLeft w:val="0"/>
          <w:marRight w:val="0"/>
          <w:marTop w:val="0"/>
          <w:marBottom w:val="240"/>
          <w:divBdr>
            <w:top w:val="none" w:sz="0" w:space="0" w:color="auto"/>
            <w:left w:val="none" w:sz="0" w:space="0" w:color="auto"/>
            <w:bottom w:val="none" w:sz="0" w:space="0" w:color="auto"/>
            <w:right w:val="none" w:sz="0" w:space="0" w:color="auto"/>
          </w:divBdr>
        </w:div>
        <w:div w:id="903485752">
          <w:marLeft w:val="0"/>
          <w:marRight w:val="0"/>
          <w:marTop w:val="0"/>
          <w:marBottom w:val="240"/>
          <w:divBdr>
            <w:top w:val="none" w:sz="0" w:space="0" w:color="auto"/>
            <w:left w:val="none" w:sz="0" w:space="0" w:color="auto"/>
            <w:bottom w:val="none" w:sz="0" w:space="0" w:color="auto"/>
            <w:right w:val="none" w:sz="0" w:space="0" w:color="auto"/>
          </w:divBdr>
        </w:div>
        <w:div w:id="960189208">
          <w:marLeft w:val="0"/>
          <w:marRight w:val="0"/>
          <w:marTop w:val="0"/>
          <w:marBottom w:val="240"/>
          <w:divBdr>
            <w:top w:val="none" w:sz="0" w:space="0" w:color="auto"/>
            <w:left w:val="none" w:sz="0" w:space="0" w:color="auto"/>
            <w:bottom w:val="none" w:sz="0" w:space="0" w:color="auto"/>
            <w:right w:val="none" w:sz="0" w:space="0" w:color="auto"/>
          </w:divBdr>
        </w:div>
        <w:div w:id="1049917389">
          <w:marLeft w:val="0"/>
          <w:marRight w:val="0"/>
          <w:marTop w:val="0"/>
          <w:marBottom w:val="240"/>
          <w:divBdr>
            <w:top w:val="none" w:sz="0" w:space="0" w:color="auto"/>
            <w:left w:val="none" w:sz="0" w:space="0" w:color="auto"/>
            <w:bottom w:val="none" w:sz="0" w:space="0" w:color="auto"/>
            <w:right w:val="none" w:sz="0" w:space="0" w:color="auto"/>
          </w:divBdr>
        </w:div>
        <w:div w:id="1124082087">
          <w:marLeft w:val="0"/>
          <w:marRight w:val="0"/>
          <w:marTop w:val="0"/>
          <w:marBottom w:val="240"/>
          <w:divBdr>
            <w:top w:val="none" w:sz="0" w:space="0" w:color="auto"/>
            <w:left w:val="none" w:sz="0" w:space="0" w:color="auto"/>
            <w:bottom w:val="none" w:sz="0" w:space="0" w:color="auto"/>
            <w:right w:val="none" w:sz="0" w:space="0" w:color="auto"/>
          </w:divBdr>
        </w:div>
        <w:div w:id="1142308438">
          <w:marLeft w:val="0"/>
          <w:marRight w:val="0"/>
          <w:marTop w:val="0"/>
          <w:marBottom w:val="240"/>
          <w:divBdr>
            <w:top w:val="none" w:sz="0" w:space="0" w:color="auto"/>
            <w:left w:val="none" w:sz="0" w:space="0" w:color="auto"/>
            <w:bottom w:val="none" w:sz="0" w:space="0" w:color="auto"/>
            <w:right w:val="none" w:sz="0" w:space="0" w:color="auto"/>
          </w:divBdr>
        </w:div>
        <w:div w:id="1201170353">
          <w:marLeft w:val="0"/>
          <w:marRight w:val="0"/>
          <w:marTop w:val="0"/>
          <w:marBottom w:val="240"/>
          <w:divBdr>
            <w:top w:val="none" w:sz="0" w:space="0" w:color="auto"/>
            <w:left w:val="none" w:sz="0" w:space="0" w:color="auto"/>
            <w:bottom w:val="none" w:sz="0" w:space="0" w:color="auto"/>
            <w:right w:val="none" w:sz="0" w:space="0" w:color="auto"/>
          </w:divBdr>
        </w:div>
        <w:div w:id="1252818495">
          <w:marLeft w:val="0"/>
          <w:marRight w:val="0"/>
          <w:marTop w:val="0"/>
          <w:marBottom w:val="240"/>
          <w:divBdr>
            <w:top w:val="none" w:sz="0" w:space="0" w:color="auto"/>
            <w:left w:val="none" w:sz="0" w:space="0" w:color="auto"/>
            <w:bottom w:val="none" w:sz="0" w:space="0" w:color="auto"/>
            <w:right w:val="none" w:sz="0" w:space="0" w:color="auto"/>
          </w:divBdr>
        </w:div>
        <w:div w:id="1297642782">
          <w:marLeft w:val="0"/>
          <w:marRight w:val="0"/>
          <w:marTop w:val="0"/>
          <w:marBottom w:val="240"/>
          <w:divBdr>
            <w:top w:val="none" w:sz="0" w:space="0" w:color="auto"/>
            <w:left w:val="none" w:sz="0" w:space="0" w:color="auto"/>
            <w:bottom w:val="none" w:sz="0" w:space="0" w:color="auto"/>
            <w:right w:val="none" w:sz="0" w:space="0" w:color="auto"/>
          </w:divBdr>
        </w:div>
        <w:div w:id="1327898649">
          <w:marLeft w:val="0"/>
          <w:marRight w:val="0"/>
          <w:marTop w:val="0"/>
          <w:marBottom w:val="240"/>
          <w:divBdr>
            <w:top w:val="none" w:sz="0" w:space="0" w:color="auto"/>
            <w:left w:val="none" w:sz="0" w:space="0" w:color="auto"/>
            <w:bottom w:val="none" w:sz="0" w:space="0" w:color="auto"/>
            <w:right w:val="none" w:sz="0" w:space="0" w:color="auto"/>
          </w:divBdr>
        </w:div>
        <w:div w:id="1480607449">
          <w:marLeft w:val="0"/>
          <w:marRight w:val="0"/>
          <w:marTop w:val="0"/>
          <w:marBottom w:val="240"/>
          <w:divBdr>
            <w:top w:val="none" w:sz="0" w:space="0" w:color="auto"/>
            <w:left w:val="none" w:sz="0" w:space="0" w:color="auto"/>
            <w:bottom w:val="none" w:sz="0" w:space="0" w:color="auto"/>
            <w:right w:val="none" w:sz="0" w:space="0" w:color="auto"/>
          </w:divBdr>
        </w:div>
        <w:div w:id="1555047908">
          <w:marLeft w:val="0"/>
          <w:marRight w:val="0"/>
          <w:marTop w:val="0"/>
          <w:marBottom w:val="240"/>
          <w:divBdr>
            <w:top w:val="none" w:sz="0" w:space="0" w:color="auto"/>
            <w:left w:val="none" w:sz="0" w:space="0" w:color="auto"/>
            <w:bottom w:val="none" w:sz="0" w:space="0" w:color="auto"/>
            <w:right w:val="none" w:sz="0" w:space="0" w:color="auto"/>
          </w:divBdr>
        </w:div>
        <w:div w:id="1636595677">
          <w:marLeft w:val="0"/>
          <w:marRight w:val="0"/>
          <w:marTop w:val="0"/>
          <w:marBottom w:val="240"/>
          <w:divBdr>
            <w:top w:val="none" w:sz="0" w:space="0" w:color="auto"/>
            <w:left w:val="none" w:sz="0" w:space="0" w:color="auto"/>
            <w:bottom w:val="none" w:sz="0" w:space="0" w:color="auto"/>
            <w:right w:val="none" w:sz="0" w:space="0" w:color="auto"/>
          </w:divBdr>
        </w:div>
        <w:div w:id="1668363333">
          <w:marLeft w:val="0"/>
          <w:marRight w:val="0"/>
          <w:marTop w:val="0"/>
          <w:marBottom w:val="240"/>
          <w:divBdr>
            <w:top w:val="none" w:sz="0" w:space="0" w:color="auto"/>
            <w:left w:val="none" w:sz="0" w:space="0" w:color="auto"/>
            <w:bottom w:val="none" w:sz="0" w:space="0" w:color="auto"/>
            <w:right w:val="none" w:sz="0" w:space="0" w:color="auto"/>
          </w:divBdr>
        </w:div>
        <w:div w:id="1676958068">
          <w:marLeft w:val="0"/>
          <w:marRight w:val="0"/>
          <w:marTop w:val="0"/>
          <w:marBottom w:val="240"/>
          <w:divBdr>
            <w:top w:val="none" w:sz="0" w:space="0" w:color="auto"/>
            <w:left w:val="none" w:sz="0" w:space="0" w:color="auto"/>
            <w:bottom w:val="none" w:sz="0" w:space="0" w:color="auto"/>
            <w:right w:val="none" w:sz="0" w:space="0" w:color="auto"/>
          </w:divBdr>
        </w:div>
        <w:div w:id="1731995602">
          <w:marLeft w:val="0"/>
          <w:marRight w:val="0"/>
          <w:marTop w:val="0"/>
          <w:marBottom w:val="240"/>
          <w:divBdr>
            <w:top w:val="none" w:sz="0" w:space="0" w:color="auto"/>
            <w:left w:val="none" w:sz="0" w:space="0" w:color="auto"/>
            <w:bottom w:val="none" w:sz="0" w:space="0" w:color="auto"/>
            <w:right w:val="none" w:sz="0" w:space="0" w:color="auto"/>
          </w:divBdr>
        </w:div>
        <w:div w:id="1770658713">
          <w:blockQuote w:val="1"/>
          <w:marLeft w:val="0"/>
          <w:marRight w:val="0"/>
          <w:marTop w:val="0"/>
          <w:marBottom w:val="240"/>
          <w:divBdr>
            <w:top w:val="none" w:sz="0" w:space="0" w:color="auto"/>
            <w:left w:val="single" w:sz="24" w:space="12" w:color="DFE2E5"/>
            <w:bottom w:val="none" w:sz="0" w:space="0" w:color="auto"/>
            <w:right w:val="none" w:sz="0" w:space="0" w:color="auto"/>
          </w:divBdr>
        </w:div>
        <w:div w:id="1771119903">
          <w:marLeft w:val="0"/>
          <w:marRight w:val="0"/>
          <w:marTop w:val="0"/>
          <w:marBottom w:val="240"/>
          <w:divBdr>
            <w:top w:val="none" w:sz="0" w:space="0" w:color="auto"/>
            <w:left w:val="none" w:sz="0" w:space="0" w:color="auto"/>
            <w:bottom w:val="none" w:sz="0" w:space="0" w:color="auto"/>
            <w:right w:val="none" w:sz="0" w:space="0" w:color="auto"/>
          </w:divBdr>
        </w:div>
        <w:div w:id="1845171950">
          <w:marLeft w:val="0"/>
          <w:marRight w:val="0"/>
          <w:marTop w:val="0"/>
          <w:marBottom w:val="240"/>
          <w:divBdr>
            <w:top w:val="none" w:sz="0" w:space="0" w:color="auto"/>
            <w:left w:val="none" w:sz="0" w:space="0" w:color="auto"/>
            <w:bottom w:val="none" w:sz="0" w:space="0" w:color="auto"/>
            <w:right w:val="none" w:sz="0" w:space="0" w:color="auto"/>
          </w:divBdr>
        </w:div>
        <w:div w:id="1908688267">
          <w:marLeft w:val="0"/>
          <w:marRight w:val="0"/>
          <w:marTop w:val="0"/>
          <w:marBottom w:val="240"/>
          <w:divBdr>
            <w:top w:val="none" w:sz="0" w:space="0" w:color="auto"/>
            <w:left w:val="none" w:sz="0" w:space="0" w:color="auto"/>
            <w:bottom w:val="none" w:sz="0" w:space="0" w:color="auto"/>
            <w:right w:val="none" w:sz="0" w:space="0" w:color="auto"/>
          </w:divBdr>
        </w:div>
        <w:div w:id="1960449630">
          <w:marLeft w:val="0"/>
          <w:marRight w:val="0"/>
          <w:marTop w:val="0"/>
          <w:marBottom w:val="240"/>
          <w:divBdr>
            <w:top w:val="none" w:sz="0" w:space="0" w:color="auto"/>
            <w:left w:val="none" w:sz="0" w:space="0" w:color="auto"/>
            <w:bottom w:val="none" w:sz="0" w:space="0" w:color="auto"/>
            <w:right w:val="none" w:sz="0" w:space="0" w:color="auto"/>
          </w:divBdr>
        </w:div>
        <w:div w:id="2028948727">
          <w:marLeft w:val="0"/>
          <w:marRight w:val="0"/>
          <w:marTop w:val="0"/>
          <w:marBottom w:val="240"/>
          <w:divBdr>
            <w:top w:val="none" w:sz="0" w:space="0" w:color="auto"/>
            <w:left w:val="none" w:sz="0" w:space="0" w:color="auto"/>
            <w:bottom w:val="none" w:sz="0" w:space="0" w:color="auto"/>
            <w:right w:val="none" w:sz="0" w:space="0" w:color="auto"/>
          </w:divBdr>
        </w:div>
        <w:div w:id="2029477804">
          <w:marLeft w:val="0"/>
          <w:marRight w:val="0"/>
          <w:marTop w:val="0"/>
          <w:marBottom w:val="240"/>
          <w:divBdr>
            <w:top w:val="none" w:sz="0" w:space="0" w:color="auto"/>
            <w:left w:val="none" w:sz="0" w:space="0" w:color="auto"/>
            <w:bottom w:val="none" w:sz="0" w:space="0" w:color="auto"/>
            <w:right w:val="none" w:sz="0" w:space="0" w:color="auto"/>
          </w:divBdr>
        </w:div>
        <w:div w:id="2059279254">
          <w:marLeft w:val="0"/>
          <w:marRight w:val="0"/>
          <w:marTop w:val="0"/>
          <w:marBottom w:val="240"/>
          <w:divBdr>
            <w:top w:val="none" w:sz="0" w:space="0" w:color="auto"/>
            <w:left w:val="none" w:sz="0" w:space="0" w:color="auto"/>
            <w:bottom w:val="none" w:sz="0" w:space="0" w:color="auto"/>
            <w:right w:val="none" w:sz="0" w:space="0" w:color="auto"/>
          </w:divBdr>
        </w:div>
        <w:div w:id="2137523872">
          <w:marLeft w:val="0"/>
          <w:marRight w:val="0"/>
          <w:marTop w:val="0"/>
          <w:marBottom w:val="240"/>
          <w:divBdr>
            <w:top w:val="none" w:sz="0" w:space="0" w:color="auto"/>
            <w:left w:val="none" w:sz="0" w:space="0" w:color="auto"/>
            <w:bottom w:val="none" w:sz="0" w:space="0" w:color="auto"/>
            <w:right w:val="none" w:sz="0" w:space="0" w:color="auto"/>
          </w:divBdr>
        </w:div>
      </w:divsChild>
    </w:div>
    <w:div w:id="2011790601">
      <w:bodyDiv w:val="1"/>
      <w:marLeft w:val="0"/>
      <w:marRight w:val="0"/>
      <w:marTop w:val="0"/>
      <w:marBottom w:val="0"/>
      <w:divBdr>
        <w:top w:val="none" w:sz="0" w:space="0" w:color="auto"/>
        <w:left w:val="none" w:sz="0" w:space="0" w:color="auto"/>
        <w:bottom w:val="none" w:sz="0" w:space="0" w:color="auto"/>
        <w:right w:val="none" w:sz="0" w:space="0" w:color="auto"/>
      </w:divBdr>
      <w:divsChild>
        <w:div w:id="75442295">
          <w:marLeft w:val="0"/>
          <w:marRight w:val="0"/>
          <w:marTop w:val="0"/>
          <w:marBottom w:val="240"/>
          <w:divBdr>
            <w:top w:val="none" w:sz="0" w:space="0" w:color="auto"/>
            <w:left w:val="none" w:sz="0" w:space="0" w:color="auto"/>
            <w:bottom w:val="none" w:sz="0" w:space="0" w:color="auto"/>
            <w:right w:val="none" w:sz="0" w:space="0" w:color="auto"/>
          </w:divBdr>
        </w:div>
        <w:div w:id="375740376">
          <w:marLeft w:val="0"/>
          <w:marRight w:val="0"/>
          <w:marTop w:val="0"/>
          <w:marBottom w:val="240"/>
          <w:divBdr>
            <w:top w:val="none" w:sz="0" w:space="0" w:color="auto"/>
            <w:left w:val="none" w:sz="0" w:space="0" w:color="auto"/>
            <w:bottom w:val="none" w:sz="0" w:space="0" w:color="auto"/>
            <w:right w:val="none" w:sz="0" w:space="0" w:color="auto"/>
          </w:divBdr>
        </w:div>
        <w:div w:id="716591206">
          <w:marLeft w:val="0"/>
          <w:marRight w:val="0"/>
          <w:marTop w:val="0"/>
          <w:marBottom w:val="240"/>
          <w:divBdr>
            <w:top w:val="none" w:sz="0" w:space="0" w:color="auto"/>
            <w:left w:val="none" w:sz="0" w:space="0" w:color="auto"/>
            <w:bottom w:val="none" w:sz="0" w:space="0" w:color="auto"/>
            <w:right w:val="none" w:sz="0" w:space="0" w:color="auto"/>
          </w:divBdr>
        </w:div>
        <w:div w:id="1013800553">
          <w:marLeft w:val="0"/>
          <w:marRight w:val="0"/>
          <w:marTop w:val="0"/>
          <w:marBottom w:val="240"/>
          <w:divBdr>
            <w:top w:val="none" w:sz="0" w:space="0" w:color="auto"/>
            <w:left w:val="none" w:sz="0" w:space="0" w:color="auto"/>
            <w:bottom w:val="none" w:sz="0" w:space="0" w:color="auto"/>
            <w:right w:val="none" w:sz="0" w:space="0" w:color="auto"/>
          </w:divBdr>
        </w:div>
        <w:div w:id="1103258246">
          <w:marLeft w:val="0"/>
          <w:marRight w:val="0"/>
          <w:marTop w:val="0"/>
          <w:marBottom w:val="240"/>
          <w:divBdr>
            <w:top w:val="none" w:sz="0" w:space="0" w:color="auto"/>
            <w:left w:val="none" w:sz="0" w:space="0" w:color="auto"/>
            <w:bottom w:val="none" w:sz="0" w:space="0" w:color="auto"/>
            <w:right w:val="none" w:sz="0" w:space="0" w:color="auto"/>
          </w:divBdr>
        </w:div>
        <w:div w:id="1103455628">
          <w:marLeft w:val="0"/>
          <w:marRight w:val="0"/>
          <w:marTop w:val="0"/>
          <w:marBottom w:val="240"/>
          <w:divBdr>
            <w:top w:val="none" w:sz="0" w:space="0" w:color="auto"/>
            <w:left w:val="none" w:sz="0" w:space="0" w:color="auto"/>
            <w:bottom w:val="none" w:sz="0" w:space="0" w:color="auto"/>
            <w:right w:val="none" w:sz="0" w:space="0" w:color="auto"/>
          </w:divBdr>
        </w:div>
        <w:div w:id="1120106030">
          <w:marLeft w:val="0"/>
          <w:marRight w:val="0"/>
          <w:marTop w:val="0"/>
          <w:marBottom w:val="240"/>
          <w:divBdr>
            <w:top w:val="none" w:sz="0" w:space="0" w:color="auto"/>
            <w:left w:val="none" w:sz="0" w:space="0" w:color="auto"/>
            <w:bottom w:val="none" w:sz="0" w:space="0" w:color="auto"/>
            <w:right w:val="none" w:sz="0" w:space="0" w:color="auto"/>
          </w:divBdr>
        </w:div>
        <w:div w:id="1120605591">
          <w:marLeft w:val="0"/>
          <w:marRight w:val="0"/>
          <w:marTop w:val="0"/>
          <w:marBottom w:val="240"/>
          <w:divBdr>
            <w:top w:val="none" w:sz="0" w:space="0" w:color="auto"/>
            <w:left w:val="none" w:sz="0" w:space="0" w:color="auto"/>
            <w:bottom w:val="none" w:sz="0" w:space="0" w:color="auto"/>
            <w:right w:val="none" w:sz="0" w:space="0" w:color="auto"/>
          </w:divBdr>
        </w:div>
        <w:div w:id="1190678535">
          <w:marLeft w:val="0"/>
          <w:marRight w:val="0"/>
          <w:marTop w:val="0"/>
          <w:marBottom w:val="240"/>
          <w:divBdr>
            <w:top w:val="none" w:sz="0" w:space="0" w:color="auto"/>
            <w:left w:val="none" w:sz="0" w:space="0" w:color="auto"/>
            <w:bottom w:val="none" w:sz="0" w:space="0" w:color="auto"/>
            <w:right w:val="none" w:sz="0" w:space="0" w:color="auto"/>
          </w:divBdr>
        </w:div>
        <w:div w:id="1203329610">
          <w:marLeft w:val="0"/>
          <w:marRight w:val="0"/>
          <w:marTop w:val="0"/>
          <w:marBottom w:val="240"/>
          <w:divBdr>
            <w:top w:val="none" w:sz="0" w:space="0" w:color="auto"/>
            <w:left w:val="none" w:sz="0" w:space="0" w:color="auto"/>
            <w:bottom w:val="none" w:sz="0" w:space="0" w:color="auto"/>
            <w:right w:val="none" w:sz="0" w:space="0" w:color="auto"/>
          </w:divBdr>
        </w:div>
        <w:div w:id="1273054048">
          <w:blockQuote w:val="1"/>
          <w:marLeft w:val="0"/>
          <w:marRight w:val="0"/>
          <w:marTop w:val="0"/>
          <w:marBottom w:val="240"/>
          <w:divBdr>
            <w:top w:val="none" w:sz="0" w:space="0" w:color="auto"/>
            <w:left w:val="single" w:sz="24" w:space="12" w:color="DFE2E5"/>
            <w:bottom w:val="none" w:sz="0" w:space="0" w:color="auto"/>
            <w:right w:val="none" w:sz="0" w:space="0" w:color="auto"/>
          </w:divBdr>
        </w:div>
        <w:div w:id="1275166706">
          <w:marLeft w:val="0"/>
          <w:marRight w:val="0"/>
          <w:marTop w:val="0"/>
          <w:marBottom w:val="240"/>
          <w:divBdr>
            <w:top w:val="none" w:sz="0" w:space="0" w:color="auto"/>
            <w:left w:val="none" w:sz="0" w:space="0" w:color="auto"/>
            <w:bottom w:val="none" w:sz="0" w:space="0" w:color="auto"/>
            <w:right w:val="none" w:sz="0" w:space="0" w:color="auto"/>
          </w:divBdr>
        </w:div>
        <w:div w:id="1329870073">
          <w:marLeft w:val="0"/>
          <w:marRight w:val="0"/>
          <w:marTop w:val="0"/>
          <w:marBottom w:val="240"/>
          <w:divBdr>
            <w:top w:val="none" w:sz="0" w:space="0" w:color="auto"/>
            <w:left w:val="none" w:sz="0" w:space="0" w:color="auto"/>
            <w:bottom w:val="none" w:sz="0" w:space="0" w:color="auto"/>
            <w:right w:val="none" w:sz="0" w:space="0" w:color="auto"/>
          </w:divBdr>
        </w:div>
        <w:div w:id="1518033604">
          <w:marLeft w:val="0"/>
          <w:marRight w:val="0"/>
          <w:marTop w:val="0"/>
          <w:marBottom w:val="240"/>
          <w:divBdr>
            <w:top w:val="none" w:sz="0" w:space="0" w:color="auto"/>
            <w:left w:val="none" w:sz="0" w:space="0" w:color="auto"/>
            <w:bottom w:val="none" w:sz="0" w:space="0" w:color="auto"/>
            <w:right w:val="none" w:sz="0" w:space="0" w:color="auto"/>
          </w:divBdr>
        </w:div>
        <w:div w:id="1592004921">
          <w:marLeft w:val="0"/>
          <w:marRight w:val="0"/>
          <w:marTop w:val="0"/>
          <w:marBottom w:val="240"/>
          <w:divBdr>
            <w:top w:val="none" w:sz="0" w:space="0" w:color="auto"/>
            <w:left w:val="none" w:sz="0" w:space="0" w:color="auto"/>
            <w:bottom w:val="none" w:sz="0" w:space="0" w:color="auto"/>
            <w:right w:val="none" w:sz="0" w:space="0" w:color="auto"/>
          </w:divBdr>
        </w:div>
        <w:div w:id="1753888243">
          <w:marLeft w:val="0"/>
          <w:marRight w:val="0"/>
          <w:marTop w:val="0"/>
          <w:marBottom w:val="240"/>
          <w:divBdr>
            <w:top w:val="none" w:sz="0" w:space="0" w:color="auto"/>
            <w:left w:val="none" w:sz="0" w:space="0" w:color="auto"/>
            <w:bottom w:val="none" w:sz="0" w:space="0" w:color="auto"/>
            <w:right w:val="none" w:sz="0" w:space="0" w:color="auto"/>
          </w:divBdr>
        </w:div>
        <w:div w:id="1770735132">
          <w:marLeft w:val="0"/>
          <w:marRight w:val="0"/>
          <w:marTop w:val="0"/>
          <w:marBottom w:val="240"/>
          <w:divBdr>
            <w:top w:val="none" w:sz="0" w:space="0" w:color="auto"/>
            <w:left w:val="none" w:sz="0" w:space="0" w:color="auto"/>
            <w:bottom w:val="none" w:sz="0" w:space="0" w:color="auto"/>
            <w:right w:val="none" w:sz="0" w:space="0" w:color="auto"/>
          </w:divBdr>
        </w:div>
        <w:div w:id="1867060690">
          <w:marLeft w:val="0"/>
          <w:marRight w:val="0"/>
          <w:marTop w:val="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ndianness"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classroom.github.com/a/U6StD_V0" TargetMode="External"/><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s://sourceforge.net/p/raspberry-gpio-python/wiki/Inputs/" TargetMode="External"/><Relationship Id="rId46" Type="http://schemas.openxmlformats.org/officeDocument/2006/relationships/image" Target="media/image31.png"/><Relationship Id="rId59"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hyperlink" Target="https://desktop.github.com/" TargetMode="External"/><Relationship Id="rId54" Type="http://schemas.openxmlformats.org/officeDocument/2006/relationships/image" Target="media/image38.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github.com/howest-mct/2025-2026-sandi-lastnamefirstname" TargetMode="External"/><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sc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7.emf"/></Relationships>
</file>

<file path=word/_rels/header1.xml.rels><?xml version="1.0" encoding="UTF-8" standalone="yes"?>
<Relationships xmlns="http://schemas.openxmlformats.org/package/2006/relationships"><Relationship Id="rId1" Type="http://schemas.openxmlformats.org/officeDocument/2006/relationships/image" Target="media/image45.emf"/></Relationships>
</file>

<file path=word/_rels/header2.xml.rels><?xml version="1.0" encoding="UTF-8" standalone="yes"?>
<Relationships xmlns="http://schemas.openxmlformats.org/package/2006/relationships"><Relationship Id="rId1" Type="http://schemas.openxmlformats.org/officeDocument/2006/relationships/image" Target="media/image4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fc9733-74df-46d5-ade2-d24696b4f559">
  <we:reference id="WA200005502" version="1.0.0.9" store="en-US" storeType="omex"/>
  <we:alternateReferences>
    <we:reference id="WA200005502" version="1.0.0.9" store="en-US" storeType="omex"/>
  </we:alternateReferences>
  <we:properties>
    <we:property name="docId" value="&quot;cEvs3oVco30yFU4OlvEEb&quot;"/>
    <we:property name="data" value="{&quot;version&quot;:3,&quot;introHidden&quot;:false,&quot;behavior&quot;:&quot;&quot;,&quot;threads&quot;:[{&quot;id&quot;:&quot;DTKTR2kpPoOg1udsIoxAB&quot;,&quot;contextType&quot;:&quot;CONTEXT_NONE&quot;,&quot;queries&quot;:[{&quot;id&quot;:&quot;fEo7yFapc3pgdZ7xWjk9M&quot;,&quot;user&quot;:&quot;Translate to English&quot;,&quot;assistant&quot;:&quot;Certainly! Please provide the text you would like me to translate into English.&quot;}],&quot;context&quot;:&quot;&quot;},{&quot;id&quot;:&quot;KFyOVbCoRhNkQYHkQEqJC&quot;,&quot;contextType&quot;:&quot;CONTEXT_SELECTION&quot;,&quot;context&quot;:&quot;Bitoperaties events\nDoelstelling\nLogische operatoren\nLeren werken met een logische teller\nInterrupts &amp; Event\n\nUndervoltage controleren\nDe voorbije weken hebben we gemerkt dat een beperkt aantal studenten een “under-voltage  detected” warning kregen. Dit kan zichtbaar zijn in de grafische interface, of zichtbaar zijn door het knipperen van de rode power led.  Deze warning is ongevaarlijk voor de hardware van de Raspberry Pi, maar het is zeker geen warning die we zomaar kunnen negeren. Een te lage spanning kan er voor zorgen dat de Pi zich vreemd kan gedragen. Er is ook een groot risico dat de SD-card van de Pi onherstelbaar beschadigd wordt. Deze warning doet zich voor als er een slechte voeding  of een te zwakke voeding gebruikt wordt of als de usb kabel van een povere kwaliteit is. Meestal is de USB kabel de grootste boosdoener. Het beste is om deze kabel onmiddellijk te vernietigen, gebruik je hem voor andere doeleinden (b.v. opladen van je GSM) kan die kabel daar ook voor problemen zorgen. In het beste geval duurt het ontzettend lang voor je GSM opgeladen is. \nJe kan op 2 manieren controleren of je voeding ok is. \nJe kan een scherm aansluiten (of via VNC) en controleren of je af en toe de bliksemschicht ziet verschijnen.\nVia het commando “dmesg” in de terminal kan je info over de hardware van het systeem verkrijgen.\n\n\n\n\nBits &amp; bytes\nDat een byte uit 8 bits bestaat weet je vast al. Bit operaties zijn van toepassing op getallen van willekeurige lengte, maar voor het gemak werken spreken we hier van bytes. De bits in een byte hebben als waarde (van rechts naar links) opeenvolgende machten van 2:\n \nBits worden steeds genummerd vanaf 0 en van rechts naar links, waarmee de nummering ook overeenkomt met de machten van 2. Bit 0 is de least significant bit (LSB) en staat helemaal rechts, de uiterst linkse is dan de most significant bit (MSB) en heeft dan ook de hoogste waarde. Dat is bij decimale getallen niet anders.\nNet als bij decimale getallen kan je leading zeros, nullen langs de linkerkant dus, weglaten. Voor de duidelijkheid schrijf ik ze hier wel om steeds aan volledige bytes te komen, Python doet die moeite echter niet en de meeste code snippets zijn rechtstreekse output van de Python-REPL (te herkennen aan de &gt;&gt;&gt;).\nAls we met bits en bytes werken is decimale notatie meestal weinig intuïtief, maar binaire notatie is nogal omslachtig. Een mooi compromis is hexadecimale notatie, een byte bestaat dan namelijk mooi uit exact 2 cijfers (elk 4 bits, ook wel nibble genoemd).\n Merk op: in de byte 0xff zijn alle bits 1, in 0x80 enkel de MSB en in 0x88 telkens de MSB van elke nibble. In 0xfe is enkel de LSB 0 en in 0x7f enkel de MSB, ...\nPython\nJe kan bin() en hex() gebruiken om een getal om te zetten naar een bin/hex-string en int() om zo'n string te lezen: (opstarten van python, door python3 in te tikken in de terminal)\n&quot;,&quot;queries&quot;:[{&quot;id&quot;:&quot;cpQ00HnWzCJYViA8mokW0&quot;,&quot;user&quot;:&quot;translate to english&quot;,&quot;assistant&quot;:&quot;Bitwise operations events\nObjective\nLogical operators\nLearning to work with a logical counter\nInterrupts &amp; Event\n\nChecking undervoltage\nIn the past weeks, we have noticed that a limited number of students received an \&quot;under-voltage detected\&quot; warning. This can be visible in the graphical interface or indicated by the blinking of the red power LED. This warning is harmless to the hardware of the Raspberry Pi, but it is definitely not a warning that we can ignore. A low voltage can cause the Pi to behave strangely. There is also a high risk of irreparable damage to the Pi's SD card. This warning occurs when a poor or weak power supply is used or when the USB cable is of poor quality. Usually, the USB cable is the main culprit. The best course of action is to immediately discard this cable. If you use it for other purposes (e.g., charging your phone), it can also cause problems there. In the best case scenario, it will take an incredibly long time for your phone to charge.\n\nThere are 2 ways to check if your power supply is okay.\nYou can connect a monitor (or use VNC) and check if you occasionally see the lightning bolt symbol appear.\nYou can use the command \&quot;dmesg\&quot; in the terminal to obtain information about the system's hardware.\n\n\nBits &amp; bytes\nYou probably already know that a byte consists of 8 bits. Bit operations apply to numbers of arbitrary length, but for convenience, we will refer to them as bytes here. The bits in a byte have values (from right to left) as consecutive powers of 2:\n\nBits are always numbered starting from 0 and from right to left, which corresponds to the numbering of powers of 2. Bit 0 is the least significant bit (LSB) and is located all the way to the right, while the leftmost bit is the most significant bit (MSB) and has the highest value. This is no different from decimal numbers.\nJust like with decimal numbers, you can omit leading zeros (zeros on the left-hand side). For clarity, I will include them here to have complete bytes, but Python does not bother with them, and most code snippets are direct output from the Python REPL (recognizable by the &gt;&gt;&gt;).\nWhen working with bits and bytes, decimal notation is usually not very intuitive, but binary notation is quite cumbersome. A nice compromise is hexadecimal notation, as a byte neatly consists of exactly 2 digits (each 4 bits, also called a nibble).\nNote: In the byte 0xff, all bits are 1; in 0x80, only the MSB is set; in 0x88, the MSB of each nibble is set. In 0xfe, only the LSB is 0, and in 0x7f, only the MSB is set, and so on.\n\nPython\nYou can use `bin()` and `hex()` to convert a number to a binary/hex string, and `int()` to read such a string: (start Python by typing `python3` in the terminal)&quot;}]},{&quot;id&quot;:&quot;ywvO3dNfnW2gL0EFeJQUo&quot;,&quot;contextType&quot;:&quot;CONTEXT_SELECTION&quot;,&quot;context&quot;:&quot;Als je format() gebruikt om variabelen in een string te vervangen kan je achter een : het gewenste formaat meegeven:\n&quot;,&quot;queries&quot;:[{&quot;id&quot;:&quot;n2IMkCcUyUa_7cebt40Qu&quot;,&quot;user&quot;:&quot;translate to english&quot;,&quot;assistant&quot;:&quot;When using `format()` to replace variables in a string, you can specify the desired format after a colon (`:`):&quot;}]},{&quot;id&quot;:&quot;jyPBy3KK7X9UVtvEmeE49&quot;,&quot;contextType&quot;:&quot;CONTEXT_SELECTION&quot;,&quot;context&quot;:&quot;Bitwise operators\nBoolean vs. bitwise operators\nDe logische of boolean operatoren AND, OR, NOT en XOR zou je al moeten kennen. Voor de volledigheid herhalen we nog eens de waarheidstabel voor allemaal:\n&quot;,&quot;queries&quot;:[{&quot;id&quot;:&quot;Nn0Eb2nGWJCyl2l8rYmiv&quot;,&quot;user&quot;:&quot;translate&quot;,&quot;assistant&quot;:&quot;Bitwise operators\nBoolean vs. bitwise operators\nYou should already be familiar with the logical or boolean operators AND, OR, NOT, and XOR. For the sake of completeness, let's repeat the truth table for all of them:&quot;}]},{&quot;id&quot;:&quot;Bh0Vw9sDsh0SBCNwK55ZK&quot;,&quot;contextType&quot;:&quot;CONTEXT_SELECTION&quot;,&quot;queries&quot;:[{&quot;id&quot;:&quot;6745tngwYlESj1GyCREvt&quot;,&quot;user&quot;:&quot;translate&quot;,&quot;assistant&quot;:&quot;In Python, these operators are written in words (and, or, not), in C and derivatives as &amp;&amp;, ||, and ! (XOR is a bit different here, as XOR on booleans is essentially a check if both values are different). You can use them on two booleans, for example, in an if...else statement, and they will produce a boolean as the result.\n\nHowever, all these operators also have a variant that operates not on booleans, but on the bits within whole bytes (or ints, or whatever). These operators are called bitwise operators or bit operations because they perform their operation bit by bit on two arbitrarily long binary numbers, ultimately resulting in a (usually equally long) number as the output.&quot;}],&quot;context&quot;:&quot;n Python worden deze operatoren in woorden geschreven (and, or, not), in C en afgeleiden als &amp;&amp;, || en ! (XOR valt hier wat uit de boot, een XOR op booleans is in feite een controle of beide waarden verschillend zijn). Je kan ze gebruiken op twee booleans , b.v. in een if... else, en ze leveren opnieuw een boolean als resultaat.\n\nAl deze operatoren hebben echter ook een variant die niet op booleans werkt maar op de bits die in hele bytes zitten (of int, of wat dan ook). Deze operatoren noemt men bitwise operators of bitoperaties omdat ze hun bewerking bit per bit uitvoeren op 2 willekeurig lange binaire getallen, met uiteindelijk een (meestal even lang) getal als resultaat.\n&quot;},{&quot;id&quot;:&quot;n8-R3jTZjRRlIL83XDs3N&quot;,&quot;contextType&quot;:&quot;CONTEXT_SELECTION&quot;,&quot;context&quot;:&quot;Bitoperaties zijn belangrijk omdat je er individuele bits in een getal mee kan selecteren. Zo kan een IC bijvoorbeeld een configuratieregister hebben waar je een bepaalde bit op 1 moet zetten om iets in te stellen, omgekeerd kan een (of enkele) bit(s) in een statusregister een bepaalde toestand voorstellen die je moet uitlezen. Of neem de seriële poort: klinkt allemaal mooi, \&quot;bits één voor één doorsturen\&quot; - maar hoe doe je zoiets überhaupt? Wel, met bitoperaties dus.\n\n\nDeze kunnen we dus gebruiken:\n&quot;,&quot;queries&quot;:[{&quot;id&quot;:&quot;mFOqjEIFPDjyxb7CVrd1R&quot;,&quot;user&quot;:&quot;translate&quot;,&quot;assistant&quot;:&quot;Bit operations are important because they allow you to manipulate individual bits in a number. For example, an IC (Integrated Circuit) may have a configuration register where you need to set a specific bit to 1 in order to configure something. Conversely, one or several bit(s) in a status register may represent a certain state that needs to be read. Take the serial port as another example: it all sounds great, \&quot;sending bits one by one\&quot; - but how do you even accomplish that? Well, with bitwise operations.\n\nSo, we can use the following operations:&quot;}]},{&quot;id&quot;:&quot;O4vQ_sl6FFPgcEzaHnLQN&quot;,&quot;contextType&quot;:&quot;CONTEXT_SELECTION&quot;,&quot;context&quot;:&quot;De eerste operator is de | of bitwise OR. Als een bit op één van beide inputs 1 is, wordt die bij een | sowieso ook altijd 1in het resultaat. In het voorbeeld hieronder hebben we 2 getallen in1 en in2 aangemaakt. We passen op die 2 getallen de bitwise | or operator toe en vergelijken die met het getal out. \n&quot;,&quot;queries&quot;:[{&quot;id&quot;:&quot;DcdjW8NchNjnwN3xAaRBS&quot;,&quot;user&quot;:&quot;translate&quot;,&quot;assistant&quot;:&quot;The first operator is the | or bitwise OR. If a bit is 1 in either of the inputs, it will always result in 1 in the output when using |. In the example below, we have created two numbers, \&quot;in1\&quot; and \&quot;in2\&quot;. We apply the bitwise | OR operator to these two numbers and compare the result with the number \&quot;out\&quot;.&quot;}]},{&quot;id&quot;:&quot;wsftpF1cpzqoV_l3fbOMe&quot;,&quot;contextType&quot;:&quot;CONTEXT_SELECTION&quot;,&quot;context&quot;:&quot;De OR kan je de daarom gebruiken om een of meer bits \&quot;aan\&quot; te zetten (set), ongeacht hun huidige waarde. Stel dat je de derde bit (b2) in een register op 1 moet zetten om een component te configureren:\n&quot;,&quot;queries&quot;:[{&quot;id&quot;:&quot;Ciq7WdbNvpnONXCblMu2y&quot;,&quot;user&quot;:&quot;translate&quot;,&quot;assistant&quot;:&quot;You can use the OR operator to set one or more bits to \&quot;on\&quot; (set), regardless of their current value. Suppose you need to set the third bit (b2) in a register to 1 in order to configure a component:&quot;}]},{&quot;id&quot;:&quot;GB-TynH_D3oiUA0EUEN1e&quot;,&quot;contextType&quot;:&quot;CONTEXT_SELECTION&quot;,&quot;context&quot;:&quot;De waarde van mask dient dus om enkel díe bits te selecteren die je nodig hebt en de rest buiten schot te laten, ze dient als het ware als masker dat je over het getal legt. Men noemt dit daarom een bitmask of kortweg mask, in het Nederlands dus masker.\nMerk op dat het resultaat hetzelfde blijft als de bit al \&quot;aan\&quot; was :\n&quot;,&quot;queries&quot;:[{&quot;id&quot;:&quot;FixYu6pNHGGqFb7yststy&quot;,&quot;user&quot;:&quot;translate&quot;,&quot;assistant&quot;:&quot;The value of the mask is used to select only those bits that you need and leave the rest untouched. It acts as a mask that you apply over the number. That's why it's called a bitmask or simply a mask. Note that the result remains the same if the bit was already \&quot;on\&quot; before:&quot;}]},{&quot;id&quot;:&quot;Nl6_ypZ8AOqYNcUs8EfdH&quot;,&quot;contextType&quot;:&quot;CONTEXT_SELECTION&quot;,&quot;context&quot;:&quot;Een tweede toepassing is het combineren of plakken van bits in een ander getal als je zeker weet dat die bits daar momenteel 0 zijn.\n\n\nDit voorbeeld is een beetje bij de haren gesleurd, maar later zien we hoe je met zo'n | meerdere bytes achter elkaar kan plakken, bv. om een 32-bit waarde te reconstrueren die je in aparte bytes hebt binnengekregen (maar dan moeten we ook nog shiften en dat zie we straks).\n&quot;,&quot;queries&quot;:[{&quot;id&quot;:&quot;pwL9vg1eyFY73hZZEggWa&quot;,&quot;user&quot;:&quot;translate&quot;,&quot;assistant&quot;:&quot;Another application is the combining or \&quot;sticking\&quot; of bits into another number when you are certain that those bits are currently 0.\n\nThis example may be a bit contrived, but later we will see how you can use \&quot;|\&quot; to concatenate multiple bytes together, for example, to reconstruct a 32-bit value that you received in separate bytes (but then we also need to perform shifting, which we will see shortl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8B50E4-CFA2-48B9-9E2B-8B3D5025AFE7}">
  <ds:schemaRefs>
    <ds:schemaRef ds:uri="http://schemas.microsoft.com/sharepoint/v3/contenttype/forms"/>
  </ds:schemaRefs>
</ds:datastoreItem>
</file>

<file path=customXml/itemProps2.xml><?xml version="1.0" encoding="utf-8"?>
<ds:datastoreItem xmlns:ds="http://schemas.openxmlformats.org/officeDocument/2006/customXml" ds:itemID="{16BAC896-B2BC-4509-88AA-65DD061DB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E8D42-7C05-4BBC-8E3F-19CAEB21379D}">
  <ds:schemaRefs>
    <ds:schemaRef ds:uri="http://schemas.openxmlformats.org/officeDocument/2006/bibliography"/>
  </ds:schemaRefs>
</ds:datastoreItem>
</file>

<file path=customXml/itemProps4.xml><?xml version="1.0" encoding="utf-8"?>
<ds:datastoreItem xmlns:ds="http://schemas.openxmlformats.org/officeDocument/2006/customXml" ds:itemID="{A61EAB43-C48D-48CB-AB8F-67ADBE16A99C}">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1641</TotalTime>
  <Pages>31</Pages>
  <Words>4792</Words>
  <Characters>27315</Characters>
  <Application>Microsoft Office Word</Application>
  <DocSecurity>0</DocSecurity>
  <Lines>227</Lines>
  <Paragraphs>64</Paragraphs>
  <ScaleCrop>false</ScaleCrop>
  <Company/>
  <LinksUpToDate>false</LinksUpToDate>
  <CharactersWithSpaces>32043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176</cp:revision>
  <cp:lastPrinted>2022-03-02T12:52:00Z</cp:lastPrinted>
  <dcterms:created xsi:type="dcterms:W3CDTF">2019-02-23T03:34:00Z</dcterms:created>
  <dcterms:modified xsi:type="dcterms:W3CDTF">2026-02-27T11:04:00Z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