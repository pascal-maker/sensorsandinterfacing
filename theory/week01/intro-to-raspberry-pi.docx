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989D" w14:textId="26ABB987" w:rsidR="002C1948" w:rsidRPr="00EA4547" w:rsidRDefault="00DD724F" w:rsidP="00EF2E05">
      <w:pPr>
        <w:pStyle w:val="Heading1"/>
        <w:spacing w:after="240"/>
      </w:pPr>
      <w:r>
        <w:t xml:space="preserve">Intro </w:t>
      </w:r>
      <w:r w:rsidR="00BB6F0C">
        <w:t>Raspberry</w:t>
      </w:r>
      <w:r>
        <w:t xml:space="preserve"> pi</w:t>
      </w:r>
    </w:p>
    <w:p w14:paraId="7ADCAF80" w14:textId="01EAA07B" w:rsidR="00BB76FD" w:rsidRDefault="79198D2A" w:rsidP="00BB76FD">
      <w:pPr>
        <w:pStyle w:val="Heading2"/>
        <w:rPr>
          <w:lang w:val="nl-BE"/>
        </w:rPr>
      </w:pPr>
      <w:r w:rsidRPr="3439467C">
        <w:rPr>
          <w:lang w:val="nl-BE"/>
        </w:rPr>
        <w:t>Objectives</w:t>
      </w:r>
    </w:p>
    <w:p w14:paraId="1B2B8B18" w14:textId="5FF5099F" w:rsidR="00BB76FD" w:rsidRPr="00ED60A2" w:rsidRDefault="79198D2A" w:rsidP="3439467C">
      <w:pPr>
        <w:pStyle w:val="ListParagraph"/>
        <w:numPr>
          <w:ilvl w:val="0"/>
          <w:numId w:val="4"/>
        </w:numPr>
        <w:rPr>
          <w:szCs w:val="20"/>
          <w:lang w:val="nl-BE"/>
        </w:rPr>
      </w:pPr>
      <w:r w:rsidRPr="3439467C">
        <w:rPr>
          <w:lang w:val="nl-BE"/>
        </w:rPr>
        <w:t>Configure the Raspberry Pi image</w:t>
      </w:r>
    </w:p>
    <w:p w14:paraId="29EF92AA" w14:textId="3EE5E6C9" w:rsidR="00BB76FD" w:rsidRPr="00B82F9B" w:rsidRDefault="79198D2A" w:rsidP="3439467C">
      <w:pPr>
        <w:pStyle w:val="ListParagraph"/>
        <w:numPr>
          <w:ilvl w:val="0"/>
          <w:numId w:val="4"/>
        </w:numPr>
        <w:rPr>
          <w:szCs w:val="20"/>
          <w:lang w:val="en-US"/>
        </w:rPr>
      </w:pPr>
      <w:r w:rsidRPr="00B82F9B">
        <w:rPr>
          <w:lang w:val="en-US"/>
        </w:rPr>
        <w:t>Establish a remote connection with the Pi</w:t>
      </w:r>
    </w:p>
    <w:p w14:paraId="355DBE9F" w14:textId="7490C2B3" w:rsidR="00BB76FD" w:rsidRPr="00B82F9B" w:rsidRDefault="79198D2A" w:rsidP="3439467C">
      <w:pPr>
        <w:pStyle w:val="ListParagraph"/>
        <w:numPr>
          <w:ilvl w:val="0"/>
          <w:numId w:val="4"/>
        </w:numPr>
        <w:rPr>
          <w:szCs w:val="20"/>
          <w:lang w:val="en-US"/>
        </w:rPr>
      </w:pPr>
      <w:r w:rsidRPr="00B82F9B">
        <w:rPr>
          <w:lang w:val="en-US"/>
        </w:rPr>
        <w:t xml:space="preserve">Safely connect </w:t>
      </w:r>
      <w:r w:rsidR="0D3C92D7" w:rsidRPr="00B82F9B">
        <w:rPr>
          <w:lang w:val="en-US"/>
        </w:rPr>
        <w:t>Projects Kit</w:t>
      </w:r>
      <w:r w:rsidRPr="00B82F9B">
        <w:rPr>
          <w:lang w:val="en-US"/>
        </w:rPr>
        <w:t xml:space="preserve"> to the Pi</w:t>
      </w:r>
    </w:p>
    <w:p w14:paraId="749287CB" w14:textId="3178014A" w:rsidR="00BB76FD" w:rsidRPr="00B82F9B" w:rsidRDefault="79198D2A" w:rsidP="3439467C">
      <w:pPr>
        <w:pStyle w:val="ListParagraph"/>
        <w:numPr>
          <w:ilvl w:val="0"/>
          <w:numId w:val="4"/>
        </w:numPr>
        <w:rPr>
          <w:szCs w:val="20"/>
          <w:lang w:val="en-US"/>
        </w:rPr>
      </w:pPr>
      <w:r w:rsidRPr="00B82F9B">
        <w:rPr>
          <w:lang w:val="en-US"/>
        </w:rPr>
        <w:t>Program the GPIO pins using Python</w:t>
      </w:r>
    </w:p>
    <w:p w14:paraId="72C11EA9" w14:textId="77777777" w:rsidR="00B82F9B" w:rsidRPr="00B82F9B" w:rsidRDefault="00B82F9B" w:rsidP="00B82F9B">
      <w:pPr>
        <w:pStyle w:val="ListParagraph"/>
        <w:numPr>
          <w:ilvl w:val="0"/>
          <w:numId w:val="0"/>
        </w:numPr>
        <w:ind w:left="720"/>
        <w:rPr>
          <w:szCs w:val="20"/>
          <w:lang w:val="en-US"/>
        </w:rPr>
      </w:pPr>
    </w:p>
    <w:p w14:paraId="57F71A3F" w14:textId="282B9861" w:rsidR="00B82F9B" w:rsidRPr="00B82F9B" w:rsidRDefault="00012B86" w:rsidP="00B82F9B">
      <w:pPr>
        <w:rPr>
          <w:szCs w:val="20"/>
          <w:lang w:val="en-US"/>
        </w:rPr>
      </w:pPr>
      <w:r>
        <w:rPr>
          <w:szCs w:val="20"/>
          <w:lang w:val="en-US"/>
        </w:rPr>
        <w:t>* Sections</w:t>
      </w:r>
      <w:r w:rsidR="00B82F9B">
        <w:rPr>
          <w:szCs w:val="20"/>
          <w:lang w:val="en-US"/>
        </w:rPr>
        <w:t xml:space="preserve"> with FYI are For Your Information, this is not direct knowledge you need to know/study</w:t>
      </w:r>
    </w:p>
    <w:p w14:paraId="34705BAD" w14:textId="52DF8719" w:rsidR="00EF2E05" w:rsidRPr="00B82F9B" w:rsidRDefault="6B715A42" w:rsidP="00EF2E05">
      <w:pPr>
        <w:pStyle w:val="Heading2"/>
        <w:rPr>
          <w:lang w:val="en-US"/>
        </w:rPr>
      </w:pPr>
      <w:r w:rsidRPr="00B82F9B">
        <w:rPr>
          <w:lang w:val="en-US"/>
        </w:rPr>
        <w:t>Introduction</w:t>
      </w:r>
    </w:p>
    <w:p w14:paraId="19F2DF82" w14:textId="0F1CF298" w:rsidR="3A3FB2A6" w:rsidRPr="00B82F9B" w:rsidRDefault="3A3FB2A6" w:rsidP="3439467C">
      <w:pPr>
        <w:rPr>
          <w:lang w:val="en-US"/>
        </w:rPr>
      </w:pPr>
      <w:r w:rsidRPr="00B82F9B">
        <w:rPr>
          <w:lang w:val="en-US"/>
        </w:rPr>
        <w:t xml:space="preserve">The Raspberry Pi is a full-fledged PC the size of a credit card, featuring an ARM processor. Various models exist, including Model A, Model B, Model B+, and the Raspberry Pi 2 and 3 Model B. Key differences include connectivity options (26 or 40-pin connector) and the processor. Starting with the Raspberry Pi 2, Windows 10 IoT Core can also be run. Subsequent models, like the Pi 3 and the current Pi 4, offer Bluetooth 4.0 or Bluetooth Low Energy and WiFi. </w:t>
      </w:r>
      <w:r w:rsidR="7BBA410D" w:rsidRPr="00B82F9B">
        <w:rPr>
          <w:lang w:val="en-US"/>
        </w:rPr>
        <w:t>Recently the Pi 5 was released, which is again faster (cpu and ram), has newer Wifi and Bluetooth chips and the ability the interface with</w:t>
      </w:r>
      <w:r w:rsidR="7EF4A8CC" w:rsidRPr="00B82F9B">
        <w:rPr>
          <w:lang w:val="en-US"/>
        </w:rPr>
        <w:t xml:space="preserve"> PCI devices. </w:t>
      </w:r>
      <w:r w:rsidRPr="00B82F9B">
        <w:rPr>
          <w:lang w:val="en-US"/>
        </w:rPr>
        <w:t xml:space="preserve">The Pi </w:t>
      </w:r>
      <w:r w:rsidR="276F94AC" w:rsidRPr="00B82F9B">
        <w:rPr>
          <w:lang w:val="en-US"/>
        </w:rPr>
        <w:t>5</w:t>
      </w:r>
      <w:r w:rsidRPr="00B82F9B">
        <w:rPr>
          <w:lang w:val="en-US"/>
        </w:rPr>
        <w:t xml:space="preserve"> is available with varying amounts of RAM</w:t>
      </w:r>
      <w:r w:rsidR="305D988C" w:rsidRPr="00B82F9B">
        <w:rPr>
          <w:lang w:val="en-US"/>
        </w:rPr>
        <w:t>.</w:t>
      </w:r>
      <w:r w:rsidRPr="00B82F9B">
        <w:rPr>
          <w:lang w:val="en-US"/>
        </w:rPr>
        <w:t xml:space="preserve"> The Pi Zero, available for $5, is a very compact version that requires additional connectors but could be interesting for advanced prototype stages due to its small size and low power consumption. </w:t>
      </w:r>
    </w:p>
    <w:p w14:paraId="6A5E98BC" w14:textId="0163D614" w:rsidR="3A3FB2A6" w:rsidRPr="00B82F9B" w:rsidRDefault="3A3FB2A6" w:rsidP="3439467C">
      <w:pPr>
        <w:rPr>
          <w:lang w:val="en-US"/>
        </w:rPr>
      </w:pPr>
      <w:r w:rsidRPr="00B82F9B">
        <w:rPr>
          <w:lang w:val="en-US"/>
        </w:rPr>
        <w:t xml:space="preserve">The Pi supports various OSes, databases, and web server configurations. </w:t>
      </w:r>
    </w:p>
    <w:p w14:paraId="6E131648" w14:textId="77777777" w:rsidR="3A3FB2A6" w:rsidRDefault="3A3FB2A6" w:rsidP="3439467C">
      <w:pPr>
        <w:rPr>
          <w:lang w:val="nl-BE"/>
        </w:rPr>
      </w:pPr>
      <w:hyperlink r:id="rId11">
        <w:r w:rsidRPr="3439467C">
          <w:rPr>
            <w:rStyle w:val="Hyperlink"/>
            <w:lang w:val="nl-BE"/>
          </w:rPr>
          <w:t>https://www.raspberrypi.org/</w:t>
        </w:r>
      </w:hyperlink>
    </w:p>
    <w:p w14:paraId="3D798DFA" w14:textId="74646330" w:rsidR="3439467C" w:rsidRDefault="3439467C" w:rsidP="3439467C">
      <w:pPr>
        <w:rPr>
          <w:lang w:val="nl-BE"/>
        </w:rPr>
      </w:pPr>
    </w:p>
    <w:p w14:paraId="4D3AEBDD" w14:textId="1908B7B0" w:rsidR="4F2DD5AA" w:rsidRDefault="4F2DD5AA" w:rsidP="3439467C">
      <w:pPr>
        <w:rPr>
          <w:lang w:val="nl-BE"/>
        </w:rPr>
      </w:pPr>
      <w:r>
        <w:rPr>
          <w:noProof/>
        </w:rPr>
        <w:drawing>
          <wp:inline distT="0" distB="0" distL="0" distR="0" wp14:anchorId="7C16A767" wp14:editId="05E0AC40">
            <wp:extent cx="3213735" cy="2009775"/>
            <wp:effectExtent l="0" t="0" r="5715" b="9525"/>
            <wp:docPr id="170792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3213735" cy="2009775"/>
                    </a:xfrm>
                    <a:prstGeom prst="rect">
                      <a:avLst/>
                    </a:prstGeom>
                  </pic:spPr>
                </pic:pic>
              </a:graphicData>
            </a:graphic>
          </wp:inline>
        </w:drawing>
      </w:r>
    </w:p>
    <w:p w14:paraId="5C59CF23" w14:textId="4072F65C" w:rsidR="4F2DD5AA" w:rsidRPr="00B82F9B" w:rsidRDefault="4F2DD5AA" w:rsidP="3439467C">
      <w:pPr>
        <w:rPr>
          <w:lang w:val="en-US"/>
        </w:rPr>
      </w:pPr>
      <w:r w:rsidRPr="00B82F9B">
        <w:rPr>
          <w:lang w:val="en-US"/>
        </w:rPr>
        <w:t>Note:</w:t>
      </w:r>
    </w:p>
    <w:p w14:paraId="3AFDD0C6" w14:textId="2A13C58F" w:rsidR="4F2DD5AA" w:rsidRPr="00B82F9B" w:rsidRDefault="4F2DD5AA" w:rsidP="3439467C">
      <w:pPr>
        <w:spacing w:line="259" w:lineRule="auto"/>
        <w:rPr>
          <w:lang w:val="en-US"/>
        </w:rPr>
      </w:pPr>
      <w:r w:rsidRPr="00B82F9B">
        <w:rPr>
          <w:lang w:val="en-US"/>
        </w:rPr>
        <w:t xml:space="preserve">A rapsberry pi (or other similar hardware) is primarily used for prototyping. For a more reliable solution, a PLC might be preferable due to its robustness and better-protected inputs and outputs. </w:t>
      </w:r>
    </w:p>
    <w:p w14:paraId="67858DF5" w14:textId="444B3BED" w:rsidR="3439467C" w:rsidRPr="00B82F9B" w:rsidRDefault="3439467C" w:rsidP="3439467C">
      <w:pPr>
        <w:spacing w:line="259" w:lineRule="auto"/>
        <w:rPr>
          <w:lang w:val="en-US"/>
        </w:rPr>
      </w:pPr>
    </w:p>
    <w:p w14:paraId="20BA7BCF" w14:textId="61D1DC3C" w:rsidR="3439467C" w:rsidRPr="00B82F9B" w:rsidRDefault="3439467C" w:rsidP="3439467C">
      <w:pPr>
        <w:rPr>
          <w:lang w:val="en-US"/>
        </w:rPr>
      </w:pPr>
    </w:p>
    <w:p w14:paraId="23A4EA88" w14:textId="6C83E9B9" w:rsidR="3439467C" w:rsidRPr="00B82F9B" w:rsidRDefault="3439467C">
      <w:pPr>
        <w:rPr>
          <w:lang w:val="en-US"/>
        </w:rPr>
      </w:pPr>
      <w:r w:rsidRPr="00B82F9B">
        <w:rPr>
          <w:lang w:val="en-US"/>
        </w:rPr>
        <w:br w:type="page"/>
      </w:r>
    </w:p>
    <w:p w14:paraId="72A5B1C1" w14:textId="77777777" w:rsidR="00E55FBC" w:rsidRPr="00B82F9B" w:rsidRDefault="291832F2" w:rsidP="00E55FBC">
      <w:pPr>
        <w:pStyle w:val="Heading2"/>
        <w:rPr>
          <w:lang w:val="en-US"/>
        </w:rPr>
      </w:pPr>
      <w:r w:rsidRPr="00B82F9B">
        <w:rPr>
          <w:lang w:val="en-US"/>
        </w:rPr>
        <w:lastRenderedPageBreak/>
        <w:t>Image</w:t>
      </w:r>
    </w:p>
    <w:p w14:paraId="5CDC1F00" w14:textId="21B0912C" w:rsidR="0F563CA3" w:rsidRPr="00B82F9B" w:rsidRDefault="0F563CA3" w:rsidP="3439467C">
      <w:pPr>
        <w:rPr>
          <w:lang w:val="en-US"/>
        </w:rPr>
      </w:pPr>
      <w:r w:rsidRPr="00B82F9B">
        <w:rPr>
          <w:lang w:val="en-US"/>
        </w:rPr>
        <w:t xml:space="preserve">Just like any regular computer, the Pi needs an operating system. While we can run (a modified version) of Windows on the Pi, </w:t>
      </w:r>
      <w:r w:rsidR="7D22DECA" w:rsidRPr="00B82F9B">
        <w:rPr>
          <w:lang w:val="en-US"/>
        </w:rPr>
        <w:t>we’ll be installing and running an operating system provided by the Raspberry Pi organisation.</w:t>
      </w:r>
    </w:p>
    <w:p w14:paraId="1C54D143" w14:textId="00426D0D" w:rsidR="7D14A5B0" w:rsidRPr="00B82F9B" w:rsidRDefault="7D14A5B0" w:rsidP="3439467C">
      <w:pPr>
        <w:rPr>
          <w:lang w:val="en-US"/>
        </w:rPr>
      </w:pPr>
      <w:r w:rsidRPr="00B82F9B">
        <w:rPr>
          <w:lang w:val="en-US"/>
        </w:rPr>
        <w:t xml:space="preserve">For an easy start with the Pi, visit the Raspberry Pi website to install various operating systems. </w:t>
      </w:r>
      <w:r w:rsidR="781F49BE" w:rsidRPr="00B82F9B">
        <w:rPr>
          <w:lang w:val="en-US"/>
        </w:rPr>
        <w:t xml:space="preserve">You can easily install various OS including Raspberry Pi OS, Ubuntu, RetroPie, etc., through NOOBS, which has a more complex directory structure and makes configuration more difficult since you can have different OS installed. </w:t>
      </w:r>
    </w:p>
    <w:p w14:paraId="4A03ECDF" w14:textId="50FB2BF9" w:rsidR="781F49BE" w:rsidRPr="00B82F9B" w:rsidRDefault="781F49BE" w:rsidP="3439467C">
      <w:pPr>
        <w:rPr>
          <w:lang w:val="en-US"/>
        </w:rPr>
      </w:pPr>
      <w:r w:rsidRPr="00B82F9B">
        <w:rPr>
          <w:lang w:val="en-US"/>
        </w:rPr>
        <w:t>However, we prefer to install only Bookworm as OS.</w:t>
      </w:r>
    </w:p>
    <w:p w14:paraId="7B5B9C00" w14:textId="53A7EA17" w:rsidR="781F49BE" w:rsidRPr="00B82F9B" w:rsidRDefault="781F49BE" w:rsidP="3439467C">
      <w:pPr>
        <w:rPr>
          <w:lang w:val="en-US"/>
        </w:rPr>
      </w:pPr>
      <w:r w:rsidRPr="00B82F9B">
        <w:rPr>
          <w:lang w:val="en-US"/>
        </w:rPr>
        <w:t xml:space="preserve"> </w:t>
      </w:r>
    </w:p>
    <w:p w14:paraId="0936963F" w14:textId="7CE12C94" w:rsidR="781F49BE" w:rsidRPr="00B82F9B" w:rsidRDefault="781F49BE" w:rsidP="3439467C">
      <w:pPr>
        <w:rPr>
          <w:lang w:val="en-US"/>
        </w:rPr>
      </w:pPr>
      <w:r w:rsidRPr="00B82F9B">
        <w:rPr>
          <w:lang w:val="en-US"/>
        </w:rPr>
        <w:t xml:space="preserve">We will write this ourselves on the SD card and adjust it so that we can configure it according to our needs. </w:t>
      </w:r>
    </w:p>
    <w:p w14:paraId="4FBC6F09" w14:textId="3BEC64DD" w:rsidR="3439467C" w:rsidRPr="00B82F9B" w:rsidRDefault="3439467C" w:rsidP="3439467C">
      <w:pPr>
        <w:rPr>
          <w:lang w:val="en-US"/>
        </w:rPr>
      </w:pPr>
    </w:p>
    <w:p w14:paraId="0777E945" w14:textId="19691A26" w:rsidR="470F8ABC" w:rsidRPr="00B82F9B" w:rsidRDefault="470F8ABC" w:rsidP="3439467C">
      <w:pPr>
        <w:rPr>
          <w:lang w:val="en-US"/>
        </w:rPr>
      </w:pPr>
      <w:r w:rsidRPr="00B82F9B">
        <w:rPr>
          <w:lang w:val="en-US"/>
        </w:rPr>
        <w:t xml:space="preserve">Please refer to </w:t>
      </w:r>
      <w:r w:rsidR="65857A11" w:rsidRPr="00B82F9B">
        <w:rPr>
          <w:lang w:val="en-US"/>
        </w:rPr>
        <w:t>“</w:t>
      </w:r>
      <w:r w:rsidR="6AC339C1" w:rsidRPr="00B82F9B">
        <w:rPr>
          <w:lang w:val="en-US"/>
        </w:rPr>
        <w:t>Week00_</w:t>
      </w:r>
      <w:r w:rsidR="00180EB8">
        <w:rPr>
          <w:lang w:val="en-US"/>
        </w:rPr>
        <w:t>RP</w:t>
      </w:r>
      <w:r w:rsidR="6AC339C1" w:rsidRPr="00B82F9B">
        <w:rPr>
          <w:lang w:val="en-US"/>
        </w:rPr>
        <w:t>i_config</w:t>
      </w:r>
      <w:r w:rsidRPr="00B82F9B">
        <w:rPr>
          <w:lang w:val="en-US"/>
        </w:rPr>
        <w:t>.docx</w:t>
      </w:r>
      <w:r w:rsidR="45987160" w:rsidRPr="00B82F9B">
        <w:rPr>
          <w:lang w:val="en-US"/>
        </w:rPr>
        <w:t>”</w:t>
      </w:r>
      <w:r w:rsidRPr="00B82F9B">
        <w:rPr>
          <w:lang w:val="en-US"/>
        </w:rPr>
        <w:t xml:space="preserve"> for an in-</w:t>
      </w:r>
      <w:r w:rsidR="7FE044C5" w:rsidRPr="00B82F9B">
        <w:rPr>
          <w:lang w:val="en-US"/>
        </w:rPr>
        <w:t>depth installation manual</w:t>
      </w:r>
    </w:p>
    <w:p w14:paraId="3282DAEB" w14:textId="77777777" w:rsidR="00E55FBC" w:rsidRPr="00B82F9B" w:rsidRDefault="005838D2" w:rsidP="00946EBF">
      <w:pPr>
        <w:pStyle w:val="Heading2"/>
        <w:rPr>
          <w:lang w:val="en-US"/>
        </w:rPr>
      </w:pPr>
      <w:r>
        <w:rPr>
          <w:noProof/>
        </w:rPr>
        <w:drawing>
          <wp:anchor distT="0" distB="0" distL="114300" distR="114300" simplePos="0" relativeHeight="251658247" behindDoc="1" locked="0" layoutInCell="1" allowOverlap="1" wp14:anchorId="7914E849" wp14:editId="16E5A2F6">
            <wp:simplePos x="0" y="0"/>
            <wp:positionH relativeFrom="column">
              <wp:posOffset>3348990</wp:posOffset>
            </wp:positionH>
            <wp:positionV relativeFrom="page">
              <wp:posOffset>3680460</wp:posOffset>
            </wp:positionV>
            <wp:extent cx="3220085" cy="2956560"/>
            <wp:effectExtent l="0" t="0" r="0" b="0"/>
            <wp:wrapTight wrapText="bothSides">
              <wp:wrapPolygon edited="0">
                <wp:start x="0" y="0"/>
                <wp:lineTo x="0" y="21433"/>
                <wp:lineTo x="21468" y="21433"/>
                <wp:lineTo x="21468" y="0"/>
                <wp:lineTo x="0" y="0"/>
              </wp:wrapPolygon>
            </wp:wrapTight>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20085" cy="2956560"/>
                    </a:xfrm>
                    <a:prstGeom prst="rect">
                      <a:avLst/>
                    </a:prstGeom>
                  </pic:spPr>
                </pic:pic>
              </a:graphicData>
            </a:graphic>
          </wp:anchor>
        </w:drawing>
      </w:r>
    </w:p>
    <w:p w14:paraId="61154023" w14:textId="77777777" w:rsidR="00DD724F" w:rsidRPr="00B82F9B" w:rsidRDefault="00946EBF" w:rsidP="00946EBF">
      <w:pPr>
        <w:pStyle w:val="Heading2"/>
        <w:rPr>
          <w:lang w:val="en-US"/>
        </w:rPr>
      </w:pPr>
      <w:r w:rsidRPr="00B82F9B">
        <w:rPr>
          <w:lang w:val="en-US"/>
        </w:rPr>
        <w:t>Raspberry pi board</w:t>
      </w:r>
    </w:p>
    <w:p w14:paraId="1C2C1854" w14:textId="75957D69" w:rsidR="4AC6F43F" w:rsidRPr="00B82F9B" w:rsidRDefault="4AC6F43F">
      <w:pPr>
        <w:rPr>
          <w:lang w:val="en-US"/>
        </w:rPr>
      </w:pPr>
      <w:r w:rsidRPr="00B82F9B">
        <w:rPr>
          <w:lang w:val="en-US"/>
        </w:rPr>
        <w:t>Raspberry Pi Board Notes:</w:t>
      </w:r>
    </w:p>
    <w:p w14:paraId="522E7A74" w14:textId="52B2362D" w:rsidR="4AC6F43F" w:rsidRPr="00B82F9B" w:rsidRDefault="4AC6F43F" w:rsidP="3439467C">
      <w:pPr>
        <w:rPr>
          <w:lang w:val="en-US"/>
        </w:rPr>
      </w:pPr>
      <w:r w:rsidRPr="00B82F9B">
        <w:rPr>
          <w:lang w:val="en-US"/>
        </w:rPr>
        <w:t xml:space="preserve">- The Pi </w:t>
      </w:r>
      <w:r w:rsidRPr="00B82F9B">
        <w:rPr>
          <w:b/>
          <w:bCs/>
          <w:lang w:val="en-US"/>
        </w:rPr>
        <w:t>lacks a voltage regulator</w:t>
      </w:r>
      <w:r w:rsidRPr="00B82F9B">
        <w:rPr>
          <w:lang w:val="en-US"/>
        </w:rPr>
        <w:t>, so only use power sources that provide exactly 5V or a laptop's USB port.</w:t>
      </w:r>
    </w:p>
    <w:p w14:paraId="7C86929B" w14:textId="56FA52D5" w:rsidR="4AC6F43F" w:rsidRPr="00B82F9B" w:rsidRDefault="4AC6F43F" w:rsidP="3439467C">
      <w:pPr>
        <w:rPr>
          <w:lang w:val="en-US"/>
        </w:rPr>
      </w:pPr>
      <w:r w:rsidRPr="00B82F9B">
        <w:rPr>
          <w:lang w:val="en-US"/>
        </w:rPr>
        <w:t>- The GPIO pins allow connection of various sensors and actuators. There are libraries for using these pins in C or Python.</w:t>
      </w:r>
    </w:p>
    <w:p w14:paraId="15254136" w14:textId="3F02CC2A" w:rsidR="4AC6F43F" w:rsidRPr="00B82F9B" w:rsidRDefault="4AC6F43F" w:rsidP="3439467C">
      <w:pPr>
        <w:rPr>
          <w:lang w:val="en-US"/>
        </w:rPr>
      </w:pPr>
      <w:r w:rsidRPr="00B82F9B">
        <w:rPr>
          <w:lang w:val="en-US"/>
        </w:rPr>
        <w:t xml:space="preserve">- Beware: </w:t>
      </w:r>
      <w:r w:rsidRPr="00B82F9B">
        <w:rPr>
          <w:b/>
          <w:bCs/>
          <w:highlight w:val="yellow"/>
          <w:lang w:val="en-US"/>
        </w:rPr>
        <w:t>GPIO (General Purpose Input Output) pins are fragile</w:t>
      </w:r>
      <w:r w:rsidRPr="00B82F9B">
        <w:rPr>
          <w:highlight w:val="yellow"/>
          <w:lang w:val="en-US"/>
        </w:rPr>
        <w:t>!</w:t>
      </w:r>
      <w:r w:rsidRPr="00B82F9B">
        <w:rPr>
          <w:lang w:val="en-US"/>
        </w:rPr>
        <w:t xml:space="preserve"> </w:t>
      </w:r>
    </w:p>
    <w:p w14:paraId="00476976" w14:textId="1BCE00BD" w:rsidR="3439467C" w:rsidRPr="00B82F9B" w:rsidRDefault="3439467C" w:rsidP="3439467C">
      <w:pPr>
        <w:rPr>
          <w:lang w:val="en-US"/>
        </w:rPr>
      </w:pPr>
    </w:p>
    <w:p w14:paraId="2A3DB243" w14:textId="6C44AB65" w:rsidR="00E55FBC" w:rsidRPr="00B82F9B" w:rsidRDefault="005838D2">
      <w:pPr>
        <w:spacing w:after="0"/>
        <w:rPr>
          <w:rFonts w:eastAsiaTheme="majorEastAsia" w:cstheme="majorBidi"/>
          <w:b/>
          <w:bCs/>
          <w:color w:val="E65692"/>
          <w:sz w:val="28"/>
          <w:szCs w:val="28"/>
          <w:lang w:val="en-US"/>
        </w:rPr>
      </w:pPr>
      <w:r>
        <w:rPr>
          <w:noProof/>
        </w:rPr>
        <w:drawing>
          <wp:anchor distT="0" distB="0" distL="114300" distR="114300" simplePos="0" relativeHeight="251658249" behindDoc="0" locked="0" layoutInCell="1" allowOverlap="1" wp14:anchorId="6953A49D" wp14:editId="4A59A611">
            <wp:simplePos x="0" y="0"/>
            <wp:positionH relativeFrom="column">
              <wp:posOffset>953</wp:posOffset>
            </wp:positionH>
            <wp:positionV relativeFrom="paragraph">
              <wp:posOffset>635</wp:posOffset>
            </wp:positionV>
            <wp:extent cx="3215640" cy="2064536"/>
            <wp:effectExtent l="0" t="0" r="3810" b="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5640" cy="2064536"/>
                    </a:xfrm>
                    <a:prstGeom prst="rect">
                      <a:avLst/>
                    </a:prstGeom>
                  </pic:spPr>
                </pic:pic>
              </a:graphicData>
            </a:graphic>
          </wp:anchor>
        </w:drawing>
      </w:r>
    </w:p>
    <w:p w14:paraId="1BEC88DD" w14:textId="65488EB8" w:rsidR="00AB134A" w:rsidRPr="00B82F9B" w:rsidRDefault="4A6A4B1A" w:rsidP="00AB134A">
      <w:pPr>
        <w:pStyle w:val="Heading2"/>
        <w:rPr>
          <w:lang w:val="en-US"/>
        </w:rPr>
      </w:pPr>
      <w:r w:rsidRPr="00B82F9B">
        <w:rPr>
          <w:lang w:val="en-US"/>
        </w:rPr>
        <w:t>GPIO-connector</w:t>
      </w:r>
    </w:p>
    <w:p w14:paraId="3B79557A" w14:textId="44898C89" w:rsidR="0E8AAE51" w:rsidRPr="00B82F9B" w:rsidRDefault="0E8AAE51" w:rsidP="3439467C">
      <w:pPr>
        <w:rPr>
          <w:lang w:val="en-US"/>
        </w:rPr>
      </w:pPr>
      <w:r w:rsidRPr="00B82F9B">
        <w:rPr>
          <w:lang w:val="en-US"/>
        </w:rPr>
        <w:t>General Purpose Input Output pins</w:t>
      </w:r>
    </w:p>
    <w:p w14:paraId="688CB4F0" w14:textId="36913F36" w:rsidR="14653026" w:rsidRPr="00B82F9B" w:rsidRDefault="14653026" w:rsidP="3439467C">
      <w:pPr>
        <w:rPr>
          <w:lang w:val="en-US"/>
        </w:rPr>
      </w:pPr>
      <w:r w:rsidRPr="00B82F9B">
        <w:rPr>
          <w:lang w:val="en-US"/>
        </w:rPr>
        <w:t>These are digital pins (digital = binary = 0 or 1 ; false or true)</w:t>
      </w:r>
    </w:p>
    <w:p w14:paraId="45295B03" w14:textId="21A23406" w:rsidR="14653026" w:rsidRPr="00B82F9B" w:rsidRDefault="14653026" w:rsidP="3439467C">
      <w:pPr>
        <w:rPr>
          <w:lang w:val="en-US"/>
        </w:rPr>
      </w:pPr>
      <w:r w:rsidRPr="00B82F9B">
        <w:rPr>
          <w:lang w:val="en-US"/>
        </w:rPr>
        <w:t>So these pins can have 2 states, On or Off</w:t>
      </w:r>
    </w:p>
    <w:p w14:paraId="34ADED69" w14:textId="5D1622F3" w:rsidR="503DF889" w:rsidRPr="00B82F9B" w:rsidRDefault="503DF889" w:rsidP="3439467C">
      <w:pPr>
        <w:rPr>
          <w:lang w:val="en-US"/>
        </w:rPr>
      </w:pPr>
      <w:r w:rsidRPr="00B82F9B">
        <w:rPr>
          <w:lang w:val="en-US"/>
        </w:rPr>
        <w:t>A high/1/On signal means 3.3V</w:t>
      </w:r>
    </w:p>
    <w:p w14:paraId="295FE0AD" w14:textId="1E527FA6" w:rsidR="503DF889" w:rsidRPr="00B82F9B" w:rsidRDefault="503DF889" w:rsidP="3439467C">
      <w:pPr>
        <w:rPr>
          <w:lang w:val="en-US"/>
        </w:rPr>
      </w:pPr>
      <w:r w:rsidRPr="00B82F9B">
        <w:rPr>
          <w:lang w:val="en-US"/>
        </w:rPr>
        <w:t>A low/0/Off signal means 0V (= GND)</w:t>
      </w:r>
    </w:p>
    <w:p w14:paraId="5D89731C" w14:textId="36E450FE" w:rsidR="14653026" w:rsidRPr="00B82F9B" w:rsidRDefault="14653026" w:rsidP="3439467C">
      <w:pPr>
        <w:rPr>
          <w:lang w:val="en-US"/>
        </w:rPr>
      </w:pPr>
      <w:r w:rsidRPr="00B82F9B">
        <w:rPr>
          <w:lang w:val="en-US"/>
        </w:rPr>
        <w:t xml:space="preserve">They can do this in </w:t>
      </w:r>
      <w:r w:rsidR="0D8FD118" w:rsidRPr="00B82F9B">
        <w:rPr>
          <w:lang w:val="en-US"/>
        </w:rPr>
        <w:t>both directions; meaning</w:t>
      </w:r>
      <w:r w:rsidR="595AC48A" w:rsidRPr="00B82F9B">
        <w:rPr>
          <w:lang w:val="en-US"/>
        </w:rPr>
        <w:t>:</w:t>
      </w:r>
    </w:p>
    <w:p w14:paraId="7F9154F5" w14:textId="3046D7EA" w:rsidR="595AC48A" w:rsidRPr="00B82F9B" w:rsidRDefault="595AC48A" w:rsidP="3439467C">
      <w:pPr>
        <w:pStyle w:val="ListParagraph"/>
        <w:numPr>
          <w:ilvl w:val="0"/>
          <w:numId w:val="1"/>
        </w:numPr>
        <w:rPr>
          <w:szCs w:val="20"/>
          <w:lang w:val="en-US"/>
        </w:rPr>
      </w:pPr>
      <w:r w:rsidRPr="00B82F9B">
        <w:rPr>
          <w:lang w:val="en-US"/>
        </w:rPr>
        <w:t>I</w:t>
      </w:r>
      <w:r w:rsidR="0D8FD118" w:rsidRPr="00B82F9B">
        <w:rPr>
          <w:lang w:val="en-US"/>
        </w:rPr>
        <w:t>nput (read a value</w:t>
      </w:r>
      <w:r w:rsidR="6433C2A0" w:rsidRPr="00B82F9B">
        <w:rPr>
          <w:lang w:val="en-US"/>
        </w:rPr>
        <w:t>; e.g. if a battery were to be connected, when you feel nothing the value is 0/low; when you feel tingling the signal is high/1</w:t>
      </w:r>
      <w:r w:rsidR="0D8FD118" w:rsidRPr="00B82F9B">
        <w:rPr>
          <w:lang w:val="en-US"/>
        </w:rPr>
        <w:t>)</w:t>
      </w:r>
    </w:p>
    <w:p w14:paraId="3D266AA0" w14:textId="4C12F367" w:rsidR="43F43918" w:rsidRPr="00B82F9B" w:rsidRDefault="43F43918" w:rsidP="3439467C">
      <w:pPr>
        <w:pStyle w:val="ListParagraph"/>
        <w:numPr>
          <w:ilvl w:val="0"/>
          <w:numId w:val="1"/>
        </w:numPr>
        <w:rPr>
          <w:szCs w:val="20"/>
          <w:lang w:val="en-US"/>
        </w:rPr>
      </w:pPr>
      <w:r w:rsidRPr="00B82F9B">
        <w:rPr>
          <w:lang w:val="en-US"/>
        </w:rPr>
        <w:t>O</w:t>
      </w:r>
      <w:r w:rsidR="0D8FD118" w:rsidRPr="00B82F9B">
        <w:rPr>
          <w:lang w:val="en-US"/>
        </w:rPr>
        <w:t>utput (write/put some value on the pin</w:t>
      </w:r>
      <w:r w:rsidR="28BB0C14" w:rsidRPr="00B82F9B">
        <w:rPr>
          <w:lang w:val="en-US"/>
        </w:rPr>
        <w:t>, like turning a battery on or off)</w:t>
      </w:r>
    </w:p>
    <w:p w14:paraId="1761D572" w14:textId="126F9CF5" w:rsidR="3439467C" w:rsidRPr="00B82F9B" w:rsidRDefault="3439467C" w:rsidP="3439467C">
      <w:pPr>
        <w:rPr>
          <w:szCs w:val="20"/>
          <w:lang w:val="en-US"/>
        </w:rPr>
      </w:pPr>
    </w:p>
    <w:p w14:paraId="72348532" w14:textId="45A078F7" w:rsidR="00E55FBC" w:rsidRPr="00B82F9B" w:rsidRDefault="02220CAD" w:rsidP="3439467C">
      <w:pPr>
        <w:spacing w:after="0"/>
        <w:rPr>
          <w:b/>
          <w:bCs/>
          <w:lang w:val="en-US"/>
        </w:rPr>
      </w:pPr>
      <w:r w:rsidRPr="00B82F9B">
        <w:rPr>
          <w:lang w:val="en-US"/>
        </w:rPr>
        <w:lastRenderedPageBreak/>
        <w:t>The</w:t>
      </w:r>
      <w:r w:rsidR="5422991B" w:rsidRPr="00B82F9B">
        <w:rPr>
          <w:lang w:val="en-US"/>
        </w:rPr>
        <w:t>se</w:t>
      </w:r>
      <w:r w:rsidRPr="00B82F9B">
        <w:rPr>
          <w:lang w:val="en-US"/>
        </w:rPr>
        <w:t xml:space="preserve"> IO pins are unprotected and directly connected to the Pi. Mistakes could damage the Pi. When connecting buttons and LEDs, always use a resistor in series and switch to 0 Volt or ground. </w:t>
      </w:r>
      <w:r w:rsidRPr="00B82F9B">
        <w:rPr>
          <w:b/>
          <w:bCs/>
          <w:lang w:val="en-US"/>
        </w:rPr>
        <w:t>- In this course we will n</w:t>
      </w:r>
      <w:r w:rsidR="3C4188FC" w:rsidRPr="00B82F9B">
        <w:rPr>
          <w:b/>
          <w:bCs/>
          <w:lang w:val="en-US"/>
        </w:rPr>
        <w:t xml:space="preserve">ot </w:t>
      </w:r>
      <w:r w:rsidRPr="00B82F9B">
        <w:rPr>
          <w:b/>
          <w:bCs/>
          <w:lang w:val="en-US"/>
        </w:rPr>
        <w:t xml:space="preserve">have to do this ourselves, but </w:t>
      </w:r>
      <w:r w:rsidR="18C075B6" w:rsidRPr="00B82F9B">
        <w:rPr>
          <w:b/>
          <w:bCs/>
          <w:lang w:val="en-US"/>
        </w:rPr>
        <w:t>fyi</w:t>
      </w:r>
    </w:p>
    <w:p w14:paraId="5F21279D" w14:textId="4E80F7A1" w:rsidR="08815E63" w:rsidRPr="00B82F9B" w:rsidRDefault="08815E63" w:rsidP="08815E63">
      <w:pPr>
        <w:spacing w:after="0"/>
        <w:rPr>
          <w:lang w:val="en-US"/>
        </w:rPr>
      </w:pPr>
    </w:p>
    <w:p w14:paraId="31E0EBCF" w14:textId="7E20D4B1" w:rsidR="00E55FBC" w:rsidRPr="00B82F9B" w:rsidRDefault="314962FA" w:rsidP="3439467C">
      <w:pPr>
        <w:spacing w:after="0"/>
        <w:rPr>
          <w:lang w:val="en-US"/>
        </w:rPr>
      </w:pPr>
      <w:r w:rsidRPr="00B82F9B">
        <w:rPr>
          <w:lang w:val="en-US"/>
        </w:rPr>
        <w:t>Some rules of thumb:</w:t>
      </w:r>
    </w:p>
    <w:p w14:paraId="74FB7F37" w14:textId="69AE85F9" w:rsidR="00E55FBC" w:rsidRPr="00B82F9B" w:rsidRDefault="314962FA" w:rsidP="3439467C">
      <w:pPr>
        <w:spacing w:after="0"/>
        <w:rPr>
          <w:lang w:val="en-US"/>
        </w:rPr>
      </w:pPr>
      <w:r w:rsidRPr="00B82F9B">
        <w:rPr>
          <w:b/>
          <w:bCs/>
          <w:lang w:val="en-US"/>
        </w:rPr>
        <w:t xml:space="preserve"> </w:t>
      </w:r>
    </w:p>
    <w:p w14:paraId="0F97819B" w14:textId="307928DB" w:rsidR="00E55FBC" w:rsidRPr="00B82F9B" w:rsidRDefault="314962FA" w:rsidP="3439467C">
      <w:pPr>
        <w:spacing w:after="0"/>
        <w:rPr>
          <w:lang w:val="en-US"/>
        </w:rPr>
      </w:pPr>
      <w:r w:rsidRPr="00B82F9B">
        <w:rPr>
          <w:b/>
          <w:bCs/>
          <w:lang w:val="en-US"/>
        </w:rPr>
        <w:t>- When connecting a button and LED: Always use a resistor in series.</w:t>
      </w:r>
    </w:p>
    <w:p w14:paraId="6472FC54" w14:textId="248CC3C8" w:rsidR="00E55FBC" w:rsidRPr="00B82F9B" w:rsidRDefault="314962FA" w:rsidP="3439467C">
      <w:pPr>
        <w:spacing w:after="0"/>
        <w:rPr>
          <w:lang w:val="en-US"/>
        </w:rPr>
      </w:pPr>
      <w:r w:rsidRPr="00B82F9B">
        <w:rPr>
          <w:b/>
          <w:bCs/>
          <w:lang w:val="en-US"/>
        </w:rPr>
        <w:t>- When connecting a button and LED: Always switch to 0 Volts or ground!</w:t>
      </w:r>
    </w:p>
    <w:p w14:paraId="7D560ED9" w14:textId="660BE705" w:rsidR="00E55FBC" w:rsidRPr="00B82F9B" w:rsidRDefault="00E55FBC">
      <w:pPr>
        <w:spacing w:after="0"/>
        <w:rPr>
          <w:lang w:val="en-US"/>
        </w:rPr>
      </w:pPr>
    </w:p>
    <w:p w14:paraId="4247ADC0" w14:textId="037BC273" w:rsidR="00E55FBC" w:rsidRDefault="12F908B9">
      <w:pPr>
        <w:spacing w:after="0"/>
        <w:rPr>
          <w:lang w:val="nl-BE"/>
        </w:rPr>
      </w:pPr>
      <w:r>
        <w:rPr>
          <w:noProof/>
        </w:rPr>
        <w:drawing>
          <wp:inline distT="0" distB="0" distL="0" distR="0" wp14:anchorId="40CF181A" wp14:editId="7A145DE8">
            <wp:extent cx="5710688" cy="2592994"/>
            <wp:effectExtent l="0" t="0" r="444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15">
                      <a:extLst>
                        <a:ext uri="{28A0092B-C50C-407E-A947-70E740481C1C}">
                          <a14:useLocalDpi xmlns:a14="http://schemas.microsoft.com/office/drawing/2010/main" val="0"/>
                        </a:ext>
                      </a:extLst>
                    </a:blip>
                    <a:stretch>
                      <a:fillRect/>
                    </a:stretch>
                  </pic:blipFill>
                  <pic:spPr>
                    <a:xfrm>
                      <a:off x="0" y="0"/>
                      <a:ext cx="5710688" cy="2592994"/>
                    </a:xfrm>
                    <a:prstGeom prst="rect">
                      <a:avLst/>
                    </a:prstGeom>
                  </pic:spPr>
                </pic:pic>
              </a:graphicData>
            </a:graphic>
          </wp:inline>
        </w:drawing>
      </w:r>
    </w:p>
    <w:p w14:paraId="1D929970" w14:textId="3253D47B" w:rsidR="00E55FBC" w:rsidRPr="00B82F9B" w:rsidRDefault="60791EE0" w:rsidP="3439467C">
      <w:pPr>
        <w:rPr>
          <w:lang w:val="en-US"/>
        </w:rPr>
      </w:pPr>
      <w:r w:rsidRPr="00B82F9B">
        <w:rPr>
          <w:lang w:val="en-US"/>
        </w:rPr>
        <w:t xml:space="preserve">There are different modes for setting the GPIO pins, namely the wiringPi and the BCM GPIO. We will use the BCM GPIO because our extension board is provided with that BCM numbering. Beware: </w:t>
      </w:r>
      <w:r w:rsidRPr="00B82F9B">
        <w:rPr>
          <w:highlight w:val="yellow"/>
          <w:lang w:val="en-US"/>
        </w:rPr>
        <w:t>the Pi has power pins of 3</w:t>
      </w:r>
      <w:r w:rsidR="2B50DF93" w:rsidRPr="00B82F9B">
        <w:rPr>
          <w:highlight w:val="yellow"/>
          <w:lang w:val="en-US"/>
        </w:rPr>
        <w:t>.</w:t>
      </w:r>
      <w:r w:rsidRPr="00B82F9B">
        <w:rPr>
          <w:highlight w:val="yellow"/>
          <w:lang w:val="en-US"/>
        </w:rPr>
        <w:t>3 Volts and of 5 Volts. So, NEVER use the 5-volt power pin for reading buttons</w:t>
      </w:r>
      <w:r w:rsidRPr="00B82F9B">
        <w:rPr>
          <w:lang w:val="en-US"/>
        </w:rPr>
        <w:t>, for example. The Pi has 5V power pins to supply ICs with power.</w:t>
      </w:r>
      <w:r w:rsidR="36BCFE92" w:rsidRPr="00B82F9B">
        <w:rPr>
          <w:lang w:val="en-US"/>
        </w:rPr>
        <w:t xml:space="preserve"> </w:t>
      </w:r>
    </w:p>
    <w:p w14:paraId="055CA51A" w14:textId="40C2D012" w:rsidR="00E55FBC" w:rsidRDefault="36BCFE92" w:rsidP="3439467C">
      <w:pPr>
        <w:rPr>
          <w:lang w:val="nl-BE"/>
        </w:rPr>
      </w:pPr>
      <w:r w:rsidRPr="3439467C">
        <w:rPr>
          <w:lang w:val="nl-BE"/>
        </w:rPr>
        <w:t>(ICs = Intergrated Circuits = microchips)</w:t>
      </w:r>
    </w:p>
    <w:p w14:paraId="526A700E" w14:textId="5AF27A04" w:rsidR="00E55FBC" w:rsidRDefault="00E55FBC" w:rsidP="3439467C">
      <w:pPr>
        <w:rPr>
          <w:lang w:val="nl-BE"/>
        </w:rPr>
      </w:pPr>
    </w:p>
    <w:p w14:paraId="0BDD7FCA" w14:textId="15C7629A" w:rsidR="00E55FBC" w:rsidRDefault="00E55FBC" w:rsidP="3439467C">
      <w:pPr>
        <w:rPr>
          <w:noProof/>
          <w:lang w:val="nl-BE"/>
        </w:rPr>
      </w:pPr>
    </w:p>
    <w:p w14:paraId="4B7C1AA9" w14:textId="77777777" w:rsidR="00AB134A" w:rsidRDefault="00AB134A" w:rsidP="00AB134A">
      <w:pPr>
        <w:rPr>
          <w:lang w:val="nl-BE"/>
        </w:rPr>
      </w:pPr>
      <w:r>
        <w:rPr>
          <w:noProof/>
          <w:lang w:val="nl-BE" w:eastAsia="nl-BE"/>
        </w:rPr>
        <w:lastRenderedPageBreak/>
        <w:drawing>
          <wp:inline distT="0" distB="0" distL="0" distR="0" wp14:anchorId="1C93D4CA" wp14:editId="6E56FD15">
            <wp:extent cx="5943600" cy="633178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146"/>
                    <a:stretch/>
                  </pic:blipFill>
                  <pic:spPr bwMode="auto">
                    <a:xfrm>
                      <a:off x="0" y="0"/>
                      <a:ext cx="5943600" cy="6331789"/>
                    </a:xfrm>
                    <a:prstGeom prst="rect">
                      <a:avLst/>
                    </a:prstGeom>
                    <a:ln>
                      <a:noFill/>
                    </a:ln>
                    <a:extLst>
                      <a:ext uri="{53640926-AAD7-44D8-BBD7-CCE9431645EC}">
                        <a14:shadowObscured xmlns:a14="http://schemas.microsoft.com/office/drawing/2010/main"/>
                      </a:ext>
                    </a:extLst>
                  </pic:spPr>
                </pic:pic>
              </a:graphicData>
            </a:graphic>
          </wp:inline>
        </w:drawing>
      </w:r>
    </w:p>
    <w:p w14:paraId="73179AA9" w14:textId="77777777" w:rsidR="00E55FBC" w:rsidRDefault="00E55FBC">
      <w:pPr>
        <w:spacing w:after="0"/>
        <w:rPr>
          <w:lang w:val="nl-BE"/>
        </w:rPr>
      </w:pPr>
      <w:r w:rsidRPr="3439467C">
        <w:rPr>
          <w:lang w:val="nl-BE"/>
        </w:rPr>
        <w:br w:type="page"/>
      </w:r>
    </w:p>
    <w:p w14:paraId="20904B9F" w14:textId="410B0F2C" w:rsidR="5EDD16F5" w:rsidRPr="00B82F9B" w:rsidRDefault="5EDD16F5" w:rsidP="3439467C">
      <w:pPr>
        <w:rPr>
          <w:b/>
          <w:bCs/>
          <w:lang w:val="en-US"/>
        </w:rPr>
      </w:pPr>
      <w:r w:rsidRPr="00B82F9B">
        <w:rPr>
          <w:b/>
          <w:bCs/>
          <w:lang w:val="en-US"/>
        </w:rPr>
        <w:lastRenderedPageBreak/>
        <w:t>Some pins are special</w:t>
      </w:r>
    </w:p>
    <w:p w14:paraId="0CC7EC26" w14:textId="29685902" w:rsidR="42C8B728" w:rsidRPr="00B82F9B" w:rsidRDefault="42C8B728" w:rsidP="3439467C">
      <w:pPr>
        <w:rPr>
          <w:lang w:val="en-US"/>
        </w:rPr>
      </w:pPr>
      <w:r w:rsidRPr="00B82F9B">
        <w:rPr>
          <w:lang w:val="en-US"/>
        </w:rPr>
        <w:t>On the figure below, you get a clear overview of the different pins. Some pins are used to connect buses such as UART, SPI, or I2C. Buttons and LEDs are best connected to the ordinary GPIO pins. These are the pins marked in yellow in the figure below.</w:t>
      </w:r>
    </w:p>
    <w:p w14:paraId="31F32AD9" w14:textId="5E9C5884" w:rsidR="3439467C" w:rsidRPr="00B82F9B" w:rsidRDefault="3439467C" w:rsidP="3439467C">
      <w:pPr>
        <w:rPr>
          <w:lang w:val="en-US"/>
        </w:rPr>
      </w:pPr>
    </w:p>
    <w:p w14:paraId="4AD51DFC" w14:textId="18B11C72" w:rsidR="3439467C" w:rsidRPr="00B82F9B" w:rsidRDefault="3439467C" w:rsidP="3439467C">
      <w:pPr>
        <w:rPr>
          <w:lang w:val="en-US"/>
        </w:rPr>
      </w:pPr>
    </w:p>
    <w:p w14:paraId="4F51FB59" w14:textId="77777777" w:rsidR="00AB134A" w:rsidRDefault="00AB134A" w:rsidP="00AB134A">
      <w:pPr>
        <w:rPr>
          <w:lang w:val="nl-BE"/>
        </w:rPr>
      </w:pPr>
      <w:r>
        <w:rPr>
          <w:noProof/>
          <w:lang w:val="nl-BE" w:eastAsia="nl-BE"/>
        </w:rPr>
        <w:drawing>
          <wp:inline distT="0" distB="0" distL="0" distR="0" wp14:anchorId="1A37F535" wp14:editId="6FC6BF5A">
            <wp:extent cx="5943600" cy="41522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152265"/>
                    </a:xfrm>
                    <a:prstGeom prst="rect">
                      <a:avLst/>
                    </a:prstGeom>
                  </pic:spPr>
                </pic:pic>
              </a:graphicData>
            </a:graphic>
          </wp:inline>
        </w:drawing>
      </w:r>
    </w:p>
    <w:p w14:paraId="17246AF0" w14:textId="578B3AEE" w:rsidR="00AB134A" w:rsidRDefault="4E30E715" w:rsidP="00AB134A">
      <w:pPr>
        <w:pStyle w:val="Heading2"/>
      </w:pPr>
      <w:r>
        <w:t>Hardware</w:t>
      </w:r>
    </w:p>
    <w:p w14:paraId="6B27385A" w14:textId="1BB058C5" w:rsidR="00AB134A" w:rsidRDefault="7EFFD5A5" w:rsidP="00AB134A">
      <w:pPr>
        <w:pStyle w:val="Heading3"/>
      </w:pPr>
      <w:r w:rsidRPr="08815E63">
        <w:rPr>
          <w:highlight w:val="yellow"/>
          <w:lang w:val="nl-BE"/>
        </w:rPr>
        <w:t>FY</w:t>
      </w:r>
      <w:r w:rsidR="00B82F9B">
        <w:rPr>
          <w:lang w:val="nl-BE"/>
        </w:rPr>
        <w:t>I</w:t>
      </w:r>
      <w:r w:rsidRPr="08815E63">
        <w:rPr>
          <w:lang w:val="nl-BE"/>
        </w:rPr>
        <w:t xml:space="preserve">: </w:t>
      </w:r>
      <w:r w:rsidR="2E9915F8">
        <w:t>Breadboard</w:t>
      </w:r>
    </w:p>
    <w:p w14:paraId="5AA9B341" w14:textId="77777777" w:rsidR="00AB134A" w:rsidRPr="00855E42" w:rsidRDefault="12F908B9" w:rsidP="00AB134A">
      <w:r>
        <w:rPr>
          <w:noProof/>
        </w:rPr>
        <w:drawing>
          <wp:inline distT="0" distB="0" distL="0" distR="0" wp14:anchorId="36A7DC60" wp14:editId="69CC0A35">
            <wp:extent cx="4410075" cy="14192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8">
                      <a:extLst>
                        <a:ext uri="{28A0092B-C50C-407E-A947-70E740481C1C}">
                          <a14:useLocalDpi xmlns:a14="http://schemas.microsoft.com/office/drawing/2010/main" val="0"/>
                        </a:ext>
                      </a:extLst>
                    </a:blip>
                    <a:stretch>
                      <a:fillRect/>
                    </a:stretch>
                  </pic:blipFill>
                  <pic:spPr>
                    <a:xfrm rot="10800000">
                      <a:off x="0" y="0"/>
                      <a:ext cx="4410075" cy="1419225"/>
                    </a:xfrm>
                    <a:prstGeom prst="rect">
                      <a:avLst/>
                    </a:prstGeom>
                  </pic:spPr>
                </pic:pic>
              </a:graphicData>
            </a:graphic>
          </wp:inline>
        </w:drawing>
      </w:r>
    </w:p>
    <w:p w14:paraId="6696AC78" w14:textId="20C5C3DB" w:rsidR="717B8ABF" w:rsidRDefault="717B8ABF" w:rsidP="3439467C">
      <w:pPr>
        <w:rPr>
          <w:lang w:val="nl-BE"/>
        </w:rPr>
      </w:pPr>
      <w:r w:rsidRPr="00B82F9B">
        <w:rPr>
          <w:lang w:val="en-US"/>
        </w:rPr>
        <w:t xml:space="preserve">With this board, we can make electronic circuits without needing a soldering iron. It is important to know that all the holes of the red and blue lines are connected to each other. </w:t>
      </w:r>
      <w:r w:rsidRPr="3439467C">
        <w:rPr>
          <w:lang w:val="nl-BE"/>
        </w:rPr>
        <w:t>Vertically, 5 holes are always connected to each other.</w:t>
      </w:r>
    </w:p>
    <w:p w14:paraId="33982347" w14:textId="2CB662F7" w:rsidR="3439467C" w:rsidRDefault="3439467C" w:rsidP="3439467C">
      <w:pPr>
        <w:rPr>
          <w:lang w:val="nl-BE"/>
        </w:rPr>
      </w:pPr>
    </w:p>
    <w:p w14:paraId="1F183CD5" w14:textId="77777777" w:rsidR="00AB134A" w:rsidRDefault="12F908B9" w:rsidP="00AB134A">
      <w:r>
        <w:rPr>
          <w:noProof/>
        </w:rPr>
        <w:lastRenderedPageBreak/>
        <w:drawing>
          <wp:inline distT="0" distB="0" distL="0" distR="0" wp14:anchorId="7B9CB598" wp14:editId="47BE3592">
            <wp:extent cx="5943600" cy="20250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19">
                      <a:extLst>
                        <a:ext uri="{28A0092B-C50C-407E-A947-70E740481C1C}">
                          <a14:useLocalDpi xmlns:a14="http://schemas.microsoft.com/office/drawing/2010/main" val="0"/>
                        </a:ext>
                      </a:extLst>
                    </a:blip>
                    <a:stretch>
                      <a:fillRect/>
                    </a:stretch>
                  </pic:blipFill>
                  <pic:spPr>
                    <a:xfrm>
                      <a:off x="0" y="0"/>
                      <a:ext cx="5943600" cy="2025015"/>
                    </a:xfrm>
                    <a:prstGeom prst="rect">
                      <a:avLst/>
                    </a:prstGeom>
                  </pic:spPr>
                </pic:pic>
              </a:graphicData>
            </a:graphic>
          </wp:inline>
        </w:drawing>
      </w:r>
    </w:p>
    <w:p w14:paraId="2839056D" w14:textId="6EB91E70" w:rsidR="4E8FB2AB" w:rsidRPr="00B82F9B" w:rsidRDefault="4E8FB2AB" w:rsidP="3439467C">
      <w:pPr>
        <w:rPr>
          <w:lang w:val="en-US"/>
        </w:rPr>
      </w:pPr>
      <w:r w:rsidRPr="00B82F9B">
        <w:rPr>
          <w:lang w:val="en-US"/>
        </w:rPr>
        <w:t>In case of this error, the LED cannot light up.</w:t>
      </w:r>
    </w:p>
    <w:p w14:paraId="31294BAF" w14:textId="77777777" w:rsidR="00AB134A" w:rsidRDefault="00AB134A" w:rsidP="00AB134A">
      <w:r>
        <w:rPr>
          <w:noProof/>
          <w:lang w:val="nl-BE" w:eastAsia="nl-BE"/>
        </w:rPr>
        <w:drawing>
          <wp:inline distT="0" distB="0" distL="0" distR="0" wp14:anchorId="12B01935" wp14:editId="08C3BC35">
            <wp:extent cx="3933825" cy="215676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7919" cy="2164496"/>
                    </a:xfrm>
                    <a:prstGeom prst="rect">
                      <a:avLst/>
                    </a:prstGeom>
                  </pic:spPr>
                </pic:pic>
              </a:graphicData>
            </a:graphic>
          </wp:inline>
        </w:drawing>
      </w:r>
    </w:p>
    <w:p w14:paraId="4B3FB3FB" w14:textId="4A43726B" w:rsidR="00AB134A" w:rsidRPr="00B82F9B" w:rsidRDefault="1251B20A" w:rsidP="08815E63">
      <w:pPr>
        <w:rPr>
          <w:sz w:val="24"/>
          <w:lang w:val="en-US"/>
        </w:rPr>
      </w:pPr>
      <w:r w:rsidRPr="00B82F9B">
        <w:rPr>
          <w:sz w:val="32"/>
          <w:szCs w:val="32"/>
          <w:highlight w:val="yellow"/>
          <w:lang w:val="en-US"/>
        </w:rPr>
        <w:t>This error (below) means PI RIP.</w:t>
      </w:r>
      <w:r w:rsidRPr="00B82F9B">
        <w:rPr>
          <w:sz w:val="32"/>
          <w:szCs w:val="32"/>
          <w:lang w:val="en-US"/>
        </w:rPr>
        <w:t xml:space="preserve"> Here, the resistor is parallel to a conductor and is thus actually short-circuited.</w:t>
      </w:r>
    </w:p>
    <w:p w14:paraId="65E87195" w14:textId="77777777" w:rsidR="00AB134A" w:rsidRPr="007B379B" w:rsidRDefault="7E74FD6D" w:rsidP="00AB134A">
      <w:r>
        <w:rPr>
          <w:noProof/>
        </w:rPr>
        <w:drawing>
          <wp:inline distT="0" distB="0" distL="0" distR="0" wp14:anchorId="5817E856" wp14:editId="031D83F2">
            <wp:extent cx="1933969" cy="15811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21">
                      <a:extLst>
                        <a:ext uri="{28A0092B-C50C-407E-A947-70E740481C1C}">
                          <a14:useLocalDpi xmlns:a14="http://schemas.microsoft.com/office/drawing/2010/main" val="0"/>
                        </a:ext>
                      </a:extLst>
                    </a:blip>
                    <a:stretch>
                      <a:fillRect/>
                    </a:stretch>
                  </pic:blipFill>
                  <pic:spPr>
                    <a:xfrm>
                      <a:off x="0" y="0"/>
                      <a:ext cx="1933969" cy="1581150"/>
                    </a:xfrm>
                    <a:prstGeom prst="rect">
                      <a:avLst/>
                    </a:prstGeom>
                  </pic:spPr>
                </pic:pic>
              </a:graphicData>
            </a:graphic>
          </wp:inline>
        </w:drawing>
      </w:r>
    </w:p>
    <w:p w14:paraId="215A5352" w14:textId="77777777" w:rsidR="00AB134A" w:rsidRDefault="00AB134A" w:rsidP="00AB134A">
      <w:pPr>
        <w:rPr>
          <w:rFonts w:asciiTheme="majorHAnsi" w:eastAsiaTheme="majorEastAsia" w:hAnsiTheme="majorHAnsi" w:cstheme="majorBidi"/>
          <w:color w:val="365F91" w:themeColor="accent1" w:themeShade="BF"/>
          <w:sz w:val="26"/>
          <w:szCs w:val="26"/>
          <w:lang w:val="nl-BE"/>
        </w:rPr>
      </w:pPr>
      <w:r>
        <w:rPr>
          <w:lang w:val="nl-BE"/>
        </w:rPr>
        <w:br w:type="page"/>
      </w:r>
    </w:p>
    <w:p w14:paraId="213B43BD" w14:textId="45A0D365" w:rsidR="00AB134A" w:rsidRPr="00B82F9B" w:rsidRDefault="570102A7" w:rsidP="08815E63">
      <w:pPr>
        <w:pStyle w:val="Heading3"/>
        <w:rPr>
          <w:highlight w:val="yellow"/>
          <w:lang w:val="en-US"/>
        </w:rPr>
      </w:pPr>
      <w:r w:rsidRPr="00B82F9B">
        <w:rPr>
          <w:highlight w:val="yellow"/>
          <w:lang w:val="en-US"/>
        </w:rPr>
        <w:lastRenderedPageBreak/>
        <w:t>F</w:t>
      </w:r>
      <w:r w:rsidR="4EDB72B1" w:rsidRPr="00B82F9B">
        <w:rPr>
          <w:highlight w:val="yellow"/>
          <w:lang w:val="en-US"/>
        </w:rPr>
        <w:t>YI</w:t>
      </w:r>
    </w:p>
    <w:p w14:paraId="050DAA95" w14:textId="55441314" w:rsidR="14624C00" w:rsidRPr="00B82F9B" w:rsidRDefault="14624C00" w:rsidP="3439467C">
      <w:pPr>
        <w:pBdr>
          <w:top w:val="single" w:sz="4" w:space="1" w:color="auto"/>
          <w:left w:val="single" w:sz="4" w:space="4" w:color="auto"/>
          <w:bottom w:val="single" w:sz="4" w:space="1" w:color="auto"/>
          <w:right w:val="single" w:sz="4" w:space="4" w:color="auto"/>
        </w:pBdr>
        <w:rPr>
          <w:sz w:val="18"/>
          <w:szCs w:val="18"/>
          <w:lang w:val="en-US"/>
        </w:rPr>
      </w:pPr>
      <w:r w:rsidRPr="00B82F9B">
        <w:rPr>
          <w:sz w:val="18"/>
          <w:szCs w:val="18"/>
          <w:lang w:val="en-US"/>
        </w:rPr>
        <w:t xml:space="preserve">Why use a 470 Ω resistor? We have a voltage of 3.3V at our output pin. (GPIO) The LED causes a voltage drop of 1.8V and burns optimally at a current of 10mA. </w:t>
      </w:r>
    </w:p>
    <w:p w14:paraId="12A23152" w14:textId="30422F0D" w:rsidR="14624C00" w:rsidRPr="00B82F9B" w:rsidRDefault="14624C00" w:rsidP="3439467C">
      <w:pPr>
        <w:pBdr>
          <w:top w:val="single" w:sz="4" w:space="1" w:color="auto"/>
          <w:left w:val="single" w:sz="4" w:space="4" w:color="auto"/>
          <w:bottom w:val="single" w:sz="4" w:space="1" w:color="auto"/>
          <w:right w:val="single" w:sz="4" w:space="4" w:color="auto"/>
        </w:pBdr>
        <w:rPr>
          <w:sz w:val="18"/>
          <w:szCs w:val="18"/>
          <w:lang w:val="en-US"/>
        </w:rPr>
      </w:pPr>
      <w:r w:rsidRPr="00B82F9B">
        <w:rPr>
          <w:sz w:val="18"/>
          <w:szCs w:val="18"/>
          <w:lang w:val="en-US"/>
        </w:rPr>
        <w:t xml:space="preserve">Ohm's law: R = Ur/I </w:t>
      </w:r>
    </w:p>
    <w:p w14:paraId="4A2ABEB2" w14:textId="584EB47A" w:rsidR="14624C00" w:rsidRPr="00B82F9B" w:rsidRDefault="14624C00" w:rsidP="3439467C">
      <w:pPr>
        <w:pBdr>
          <w:top w:val="single" w:sz="4" w:space="1" w:color="auto"/>
          <w:left w:val="single" w:sz="4" w:space="4" w:color="auto"/>
          <w:bottom w:val="single" w:sz="4" w:space="1" w:color="auto"/>
          <w:right w:val="single" w:sz="4" w:space="4" w:color="auto"/>
        </w:pBdr>
        <w:rPr>
          <w:sz w:val="18"/>
          <w:szCs w:val="18"/>
          <w:lang w:val="en-US"/>
        </w:rPr>
      </w:pPr>
      <w:r w:rsidRPr="00B82F9B">
        <w:rPr>
          <w:sz w:val="18"/>
          <w:szCs w:val="18"/>
          <w:lang w:val="en-US"/>
        </w:rPr>
        <w:t xml:space="preserve">We, therefore, have R = (3.3-1.8)/0.01 = 160 Ohm (minimum resistance value) With a 470 Ω resistor, we thus have a current of about 3 mA. Enough to make the LED burn. </w:t>
      </w:r>
    </w:p>
    <w:p w14:paraId="38EC624A" w14:textId="2F353C9B" w:rsidR="14624C00" w:rsidRPr="00B82F9B" w:rsidRDefault="14624C00" w:rsidP="3439467C">
      <w:pPr>
        <w:pBdr>
          <w:top w:val="single" w:sz="4" w:space="1" w:color="auto"/>
          <w:left w:val="single" w:sz="4" w:space="4" w:color="auto"/>
          <w:bottom w:val="single" w:sz="4" w:space="1" w:color="auto"/>
          <w:right w:val="single" w:sz="4" w:space="4" w:color="auto"/>
        </w:pBdr>
        <w:rPr>
          <w:sz w:val="18"/>
          <w:szCs w:val="18"/>
          <w:lang w:val="en-US"/>
        </w:rPr>
      </w:pPr>
      <w:r w:rsidRPr="00B82F9B">
        <w:rPr>
          <w:sz w:val="18"/>
          <w:szCs w:val="18"/>
          <w:lang w:val="en-US"/>
        </w:rPr>
        <w:t>More than 3mA per pin can shorten the lifespan of the PI (see above)</w:t>
      </w:r>
    </w:p>
    <w:p w14:paraId="77987D0F" w14:textId="77777777" w:rsidR="00AB134A" w:rsidRPr="00B82F9B" w:rsidRDefault="005272FB" w:rsidP="00AB134A">
      <w:pPr>
        <w:rPr>
          <w:lang w:val="en-US"/>
        </w:rPr>
      </w:pPr>
      <w:r>
        <w:rPr>
          <w:noProof/>
          <w:lang w:val="nl-BE" w:eastAsia="nl-BE"/>
        </w:rPr>
        <w:drawing>
          <wp:anchor distT="0" distB="0" distL="114300" distR="114300" simplePos="0" relativeHeight="251658243" behindDoc="1" locked="0" layoutInCell="1" allowOverlap="1" wp14:anchorId="2FCF5E38" wp14:editId="415E6289">
            <wp:simplePos x="0" y="0"/>
            <wp:positionH relativeFrom="column">
              <wp:posOffset>4099560</wp:posOffset>
            </wp:positionH>
            <wp:positionV relativeFrom="paragraph">
              <wp:posOffset>144145</wp:posOffset>
            </wp:positionV>
            <wp:extent cx="1007773" cy="1462405"/>
            <wp:effectExtent l="0" t="0" r="9525" b="0"/>
            <wp:wrapTight wrapText="bothSides">
              <wp:wrapPolygon edited="0">
                <wp:start x="0" y="0"/>
                <wp:lineTo x="0" y="21369"/>
                <wp:lineTo x="21467" y="21369"/>
                <wp:lineTo x="21467"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007773" cy="1462405"/>
                    </a:xfrm>
                    <a:prstGeom prst="rect">
                      <a:avLst/>
                    </a:prstGeom>
                  </pic:spPr>
                </pic:pic>
              </a:graphicData>
            </a:graphic>
            <wp14:sizeRelH relativeFrom="margin">
              <wp14:pctWidth>0</wp14:pctWidth>
            </wp14:sizeRelH>
            <wp14:sizeRelV relativeFrom="margin">
              <wp14:pctHeight>0</wp14:pctHeight>
            </wp14:sizeRelV>
          </wp:anchor>
        </w:drawing>
      </w:r>
    </w:p>
    <w:p w14:paraId="3002A68E" w14:textId="77777777" w:rsidR="00AB134A" w:rsidRPr="00283547" w:rsidRDefault="00AB134A" w:rsidP="00AB134A">
      <w:pPr>
        <w:rPr>
          <w:lang w:val="nl-BE"/>
        </w:rPr>
      </w:pPr>
      <w:r>
        <w:rPr>
          <w:noProof/>
          <w:lang w:val="nl-BE" w:eastAsia="nl-BE"/>
        </w:rPr>
        <w:drawing>
          <wp:inline distT="0" distB="0" distL="0" distR="0" wp14:anchorId="0D93104C" wp14:editId="5DE4DBFF">
            <wp:extent cx="2933700" cy="19138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937375" cy="1916228"/>
                    </a:xfrm>
                    <a:prstGeom prst="rect">
                      <a:avLst/>
                    </a:prstGeom>
                  </pic:spPr>
                </pic:pic>
              </a:graphicData>
            </a:graphic>
          </wp:inline>
        </w:drawing>
      </w:r>
      <w:r w:rsidRPr="00527E6E">
        <w:rPr>
          <w:noProof/>
          <w:lang w:val="nl-BE"/>
        </w:rPr>
        <w:t xml:space="preserve"> </w:t>
      </w:r>
    </w:p>
    <w:p w14:paraId="027CB0D4" w14:textId="73A2D8E3" w:rsidR="71AC7178" w:rsidRPr="00B82F9B" w:rsidRDefault="71AC7178" w:rsidP="00031856">
      <w:pPr>
        <w:pStyle w:val="Heading2"/>
        <w:rPr>
          <w:lang w:val="en-US"/>
        </w:rPr>
      </w:pPr>
      <w:r w:rsidRPr="00B82F9B">
        <w:rPr>
          <w:lang w:val="en-US"/>
        </w:rPr>
        <w:t xml:space="preserve">Digital Output </w:t>
      </w:r>
    </w:p>
    <w:p w14:paraId="4A455D8C" w14:textId="5476F7DB" w:rsidR="6A893BC4" w:rsidRPr="00B82F9B" w:rsidRDefault="6A893BC4" w:rsidP="3439467C">
      <w:pPr>
        <w:rPr>
          <w:lang w:val="en-US"/>
        </w:rPr>
      </w:pPr>
      <w:r w:rsidRPr="00B82F9B">
        <w:rPr>
          <w:lang w:val="en-US"/>
        </w:rPr>
        <w:t xml:space="preserve">When a pin is configured as an output, it comes in a low impedance (resistance) status and can supply current to an electronic circuit. You can supply both a positive current and receive a negative current. The pin can handle a maximum current of 16mA (not recommended). This is enough to drive a LED, transistor, etc. </w:t>
      </w:r>
    </w:p>
    <w:p w14:paraId="338936A5" w14:textId="61256C8B" w:rsidR="6A893BC4" w:rsidRPr="00B82F9B" w:rsidRDefault="6A893BC4" w:rsidP="3439467C">
      <w:pPr>
        <w:rPr>
          <w:lang w:val="en-US"/>
        </w:rPr>
      </w:pPr>
      <w:r w:rsidRPr="00B82F9B">
        <w:rPr>
          <w:lang w:val="en-US"/>
        </w:rPr>
        <w:t xml:space="preserve">For certain components like motors, relays, etc., we need an </w:t>
      </w:r>
      <w:r w:rsidRPr="00B82F9B">
        <w:rPr>
          <w:b/>
          <w:bCs/>
          <w:lang w:val="en-US"/>
        </w:rPr>
        <w:t>external power supply</w:t>
      </w:r>
      <w:r w:rsidRPr="00B82F9B">
        <w:rPr>
          <w:lang w:val="en-US"/>
        </w:rPr>
        <w:t xml:space="preserve">. </w:t>
      </w:r>
    </w:p>
    <w:p w14:paraId="6334FE35" w14:textId="2C99ACC6" w:rsidR="3439467C" w:rsidRPr="00B82F9B" w:rsidRDefault="3439467C" w:rsidP="3439467C">
      <w:pPr>
        <w:rPr>
          <w:lang w:val="en-US"/>
        </w:rPr>
      </w:pPr>
    </w:p>
    <w:p w14:paraId="3B0672C1" w14:textId="7815EB53" w:rsidR="7F8B9AAB" w:rsidRPr="00B82F9B" w:rsidRDefault="7F8B9AAB" w:rsidP="3439467C">
      <w:pPr>
        <w:rPr>
          <w:lang w:val="en-US"/>
        </w:rPr>
      </w:pPr>
      <w:r w:rsidRPr="00B82F9B">
        <w:rPr>
          <w:lang w:val="en-US"/>
        </w:rPr>
        <w:t xml:space="preserve">So a </w:t>
      </w:r>
      <w:r w:rsidR="6A893BC4" w:rsidRPr="00B82F9B">
        <w:rPr>
          <w:lang w:val="en-US"/>
        </w:rPr>
        <w:t xml:space="preserve">pin can both supply and receive current. We can thus connect an LED in two ways. </w:t>
      </w:r>
    </w:p>
    <w:p w14:paraId="2F5D490A" w14:textId="4B473227" w:rsidR="6A893BC4" w:rsidRPr="00B82F9B" w:rsidRDefault="6A893BC4" w:rsidP="3439467C">
      <w:pPr>
        <w:rPr>
          <w:lang w:val="en-US"/>
        </w:rPr>
      </w:pPr>
      <w:r w:rsidRPr="00B82F9B">
        <w:rPr>
          <w:lang w:val="en-US"/>
        </w:rPr>
        <w:t xml:space="preserve">I suggest that you only let the pin supply current. This way, you cannot accidentally connect 5V to the pin. </w:t>
      </w:r>
    </w:p>
    <w:p w14:paraId="47242DBF" w14:textId="41895131" w:rsidR="6AC36CB0" w:rsidRPr="00B82F9B" w:rsidRDefault="6AC36CB0" w:rsidP="3439467C">
      <w:pPr>
        <w:rPr>
          <w:lang w:val="en-US"/>
        </w:rPr>
      </w:pPr>
      <w:r w:rsidRPr="00B82F9B">
        <w:rPr>
          <w:lang w:val="en-US"/>
        </w:rPr>
        <w:t>In code: i</w:t>
      </w:r>
      <w:r w:rsidR="6A893BC4" w:rsidRPr="00B82F9B">
        <w:rPr>
          <w:lang w:val="en-US"/>
        </w:rPr>
        <w:t>f we set the status of the pin to HIGH, there will be 3</w:t>
      </w:r>
      <w:r w:rsidR="24A48B80" w:rsidRPr="00B82F9B">
        <w:rPr>
          <w:lang w:val="en-US"/>
        </w:rPr>
        <w:t>.</w:t>
      </w:r>
      <w:r w:rsidR="6A893BC4" w:rsidRPr="00B82F9B">
        <w:rPr>
          <w:lang w:val="en-US"/>
        </w:rPr>
        <w:t xml:space="preserve">3 V DC voltage on the pin. </w:t>
      </w:r>
    </w:p>
    <w:p w14:paraId="57DC016F" w14:textId="1EF11738" w:rsidR="6A893BC4" w:rsidRPr="00B82F9B" w:rsidRDefault="6A893BC4" w:rsidP="3439467C">
      <w:pPr>
        <w:rPr>
          <w:lang w:val="en-US"/>
        </w:rPr>
      </w:pPr>
      <w:r w:rsidRPr="00B82F9B">
        <w:rPr>
          <w:lang w:val="en-US"/>
        </w:rPr>
        <w:t xml:space="preserve">The current can flow back to the ground through the LED and the series resistor. If we set the status of the pin to LOW, there is 0 V voltage on the pin, and thus we have no voltage difference. </w:t>
      </w:r>
    </w:p>
    <w:p w14:paraId="6AC5CDD9" w14:textId="3DB3AA26" w:rsidR="005272FB" w:rsidRPr="00B82F9B" w:rsidRDefault="005272FB" w:rsidP="08815E63">
      <w:pPr>
        <w:spacing w:after="0"/>
        <w:rPr>
          <w:lang w:val="en-US"/>
        </w:rPr>
      </w:pPr>
    </w:p>
    <w:p w14:paraId="6B4A268E" w14:textId="696FAE59" w:rsidR="65FFF09D" w:rsidRPr="00B82F9B" w:rsidRDefault="65FFF09D" w:rsidP="3439467C">
      <w:pPr>
        <w:rPr>
          <w:lang w:val="en-US"/>
        </w:rPr>
      </w:pPr>
      <w:r w:rsidRPr="00B82F9B">
        <w:rPr>
          <w:highlight w:val="yellow"/>
          <w:lang w:val="en-US"/>
        </w:rPr>
        <w:t>Beware!!! Short circuits or too high currents can damage the transistors of the Raspberry Pi</w:t>
      </w:r>
    </w:p>
    <w:p w14:paraId="1B2CCAE9" w14:textId="56401A2A" w:rsidR="3439467C" w:rsidRPr="00B82F9B" w:rsidRDefault="3439467C" w:rsidP="3439467C">
      <w:pPr>
        <w:rPr>
          <w:highlight w:val="yellow"/>
          <w:lang w:val="en-US"/>
        </w:rPr>
      </w:pPr>
    </w:p>
    <w:p w14:paraId="0856721A" w14:textId="70DB6931" w:rsidR="00AB134A" w:rsidRPr="00B82F9B" w:rsidRDefault="00622107" w:rsidP="08815E63">
      <w:pPr>
        <w:rPr>
          <w:highlight w:val="green"/>
          <w:lang w:val="en-US"/>
        </w:rPr>
      </w:pPr>
      <w:r w:rsidRPr="00622107">
        <w:rPr>
          <w:noProof/>
          <w:lang w:val="nl-BE" w:eastAsia="nl-BE"/>
        </w:rPr>
        <w:lastRenderedPageBreak/>
        <w:drawing>
          <wp:anchor distT="0" distB="0" distL="114300" distR="114300" simplePos="0" relativeHeight="251659273" behindDoc="0" locked="0" layoutInCell="1" allowOverlap="1" wp14:anchorId="35D859E9" wp14:editId="5D680907">
            <wp:simplePos x="0" y="0"/>
            <wp:positionH relativeFrom="margin">
              <wp:align>left</wp:align>
            </wp:positionH>
            <wp:positionV relativeFrom="paragraph">
              <wp:posOffset>231140</wp:posOffset>
            </wp:positionV>
            <wp:extent cx="2494280" cy="2162175"/>
            <wp:effectExtent l="0" t="0" r="127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94280" cy="2162175"/>
                    </a:xfrm>
                    <a:prstGeom prst="rect">
                      <a:avLst/>
                    </a:prstGeom>
                  </pic:spPr>
                </pic:pic>
              </a:graphicData>
            </a:graphic>
            <wp14:sizeRelH relativeFrom="margin">
              <wp14:pctWidth>0</wp14:pctWidth>
            </wp14:sizeRelH>
            <wp14:sizeRelV relativeFrom="margin">
              <wp14:pctHeight>0</wp14:pctHeight>
            </wp14:sizeRelV>
          </wp:anchor>
        </w:drawing>
      </w:r>
      <w:r w:rsidR="7E74FD6D" w:rsidRPr="00B82F9B">
        <w:rPr>
          <w:highlight w:val="red"/>
          <w:lang w:val="en-US"/>
        </w:rPr>
        <w:t>S</w:t>
      </w:r>
      <w:r w:rsidR="59215EDB" w:rsidRPr="00B82F9B">
        <w:rPr>
          <w:highlight w:val="red"/>
          <w:lang w:val="en-US"/>
        </w:rPr>
        <w:t>upplying</w:t>
      </w:r>
      <w:r w:rsidR="7E74FD6D" w:rsidRPr="00B82F9B">
        <w:rPr>
          <w:highlight w:val="red"/>
          <w:lang w:val="en-US"/>
        </w:rPr>
        <w:t xml:space="preserve"> </w:t>
      </w:r>
      <w:r w:rsidR="4122CFED" w:rsidRPr="00B82F9B">
        <w:rPr>
          <w:highlight w:val="red"/>
          <w:lang w:val="en-US"/>
        </w:rPr>
        <w:t xml:space="preserve">current </w:t>
      </w:r>
      <w:r w:rsidR="7E74FD6D" w:rsidRPr="00B82F9B">
        <w:rPr>
          <w:highlight w:val="red"/>
          <w:lang w:val="en-US"/>
        </w:rPr>
        <w:t xml:space="preserve">=&gt; </w:t>
      </w:r>
      <w:r w:rsidR="6FF0F6A1" w:rsidRPr="00B82F9B">
        <w:rPr>
          <w:highlight w:val="red"/>
          <w:lang w:val="en-US"/>
        </w:rPr>
        <w:t>more error prone</w:t>
      </w:r>
      <w:r w:rsidR="00AB134A" w:rsidRPr="00B82F9B">
        <w:rPr>
          <w:lang w:val="en-US"/>
        </w:rPr>
        <w:tab/>
      </w:r>
      <w:r w:rsidR="00AB134A" w:rsidRPr="00B82F9B">
        <w:rPr>
          <w:lang w:val="en-US"/>
        </w:rPr>
        <w:tab/>
      </w:r>
      <w:r w:rsidR="21C9CD3F" w:rsidRPr="00B82F9B">
        <w:rPr>
          <w:highlight w:val="green"/>
          <w:lang w:val="en-US"/>
        </w:rPr>
        <w:t>receiving current</w:t>
      </w:r>
      <w:r w:rsidR="7E74FD6D" w:rsidRPr="00B82F9B">
        <w:rPr>
          <w:highlight w:val="green"/>
          <w:lang w:val="en-US"/>
        </w:rPr>
        <w:t xml:space="preserve"> =&gt; </w:t>
      </w:r>
      <w:r w:rsidR="4267FFDB" w:rsidRPr="00B82F9B">
        <w:rPr>
          <w:highlight w:val="green"/>
          <w:lang w:val="en-US"/>
        </w:rPr>
        <w:t>safer</w:t>
      </w:r>
    </w:p>
    <w:p w14:paraId="7763F428" w14:textId="581849ED" w:rsidR="00AB134A" w:rsidRDefault="7D75C8C2" w:rsidP="00AB134A">
      <w:pPr>
        <w:rPr>
          <w:lang w:val="nl-BE"/>
        </w:rPr>
      </w:pPr>
      <w:r>
        <w:rPr>
          <w:noProof/>
        </w:rPr>
        <w:drawing>
          <wp:inline distT="0" distB="0" distL="0" distR="0" wp14:anchorId="7DA7D699" wp14:editId="484124C9">
            <wp:extent cx="2666747" cy="2443163"/>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5">
                      <a:extLst>
                        <a:ext uri="{28A0092B-C50C-407E-A947-70E740481C1C}">
                          <a14:useLocalDpi xmlns:a14="http://schemas.microsoft.com/office/drawing/2010/main" val="0"/>
                        </a:ext>
                      </a:extLst>
                    </a:blip>
                    <a:stretch>
                      <a:fillRect/>
                    </a:stretch>
                  </pic:blipFill>
                  <pic:spPr>
                    <a:xfrm>
                      <a:off x="0" y="0"/>
                      <a:ext cx="2666747" cy="2443163"/>
                    </a:xfrm>
                    <a:prstGeom prst="rect">
                      <a:avLst/>
                    </a:prstGeom>
                  </pic:spPr>
                </pic:pic>
              </a:graphicData>
            </a:graphic>
          </wp:inline>
        </w:drawing>
      </w:r>
    </w:p>
    <w:p w14:paraId="7FF62D5D" w14:textId="77777777" w:rsidR="00012B86" w:rsidRDefault="00012B86" w:rsidP="00AB134A">
      <w:pPr>
        <w:rPr>
          <w:lang w:val="nl-BE"/>
        </w:rPr>
      </w:pPr>
    </w:p>
    <w:p w14:paraId="3BB33DC8" w14:textId="6655F679" w:rsidR="00012B86" w:rsidRDefault="00012B86" w:rsidP="00AB134A">
      <w:pPr>
        <w:rPr>
          <w:lang w:val="nl-BE"/>
        </w:rPr>
      </w:pPr>
      <w:r w:rsidRPr="00012B86">
        <w:rPr>
          <w:noProof/>
          <w:lang w:val="en-US"/>
        </w:rPr>
        <w:drawing>
          <wp:inline distT="0" distB="0" distL="0" distR="0" wp14:anchorId="0ADD717A" wp14:editId="6C570FE9">
            <wp:extent cx="5744377" cy="1952898"/>
            <wp:effectExtent l="0" t="0" r="0" b="9525"/>
            <wp:docPr id="160435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98682" name=""/>
                    <pic:cNvPicPr/>
                  </pic:nvPicPr>
                  <pic:blipFill>
                    <a:blip r:embed="rId26"/>
                    <a:stretch>
                      <a:fillRect/>
                    </a:stretch>
                  </pic:blipFill>
                  <pic:spPr>
                    <a:xfrm>
                      <a:off x="0" y="0"/>
                      <a:ext cx="5744377" cy="1952898"/>
                    </a:xfrm>
                    <a:prstGeom prst="rect">
                      <a:avLst/>
                    </a:prstGeom>
                  </pic:spPr>
                </pic:pic>
              </a:graphicData>
            </a:graphic>
          </wp:inline>
        </w:drawing>
      </w:r>
    </w:p>
    <w:p w14:paraId="12D3E641" w14:textId="77777777" w:rsidR="00012B86" w:rsidRDefault="00012B86" w:rsidP="00AB134A">
      <w:pPr>
        <w:pStyle w:val="Heading1"/>
        <w:rPr>
          <w:lang w:val="en-US"/>
        </w:rPr>
      </w:pPr>
    </w:p>
    <w:p w14:paraId="509AA2E2" w14:textId="10C5F05E" w:rsidR="00AB134A" w:rsidRPr="00B82F9B" w:rsidRDefault="578045D8" w:rsidP="00AB134A">
      <w:pPr>
        <w:pStyle w:val="Heading1"/>
        <w:rPr>
          <w:lang w:val="en-US"/>
        </w:rPr>
      </w:pPr>
      <w:r w:rsidRPr="00B82F9B">
        <w:rPr>
          <w:lang w:val="en-US"/>
        </w:rPr>
        <w:t>FY</w:t>
      </w:r>
      <w:r w:rsidR="00CF000E">
        <w:rPr>
          <w:lang w:val="en-US"/>
        </w:rPr>
        <w:t>I</w:t>
      </w:r>
      <w:r w:rsidRPr="00B82F9B">
        <w:rPr>
          <w:lang w:val="en-US"/>
        </w:rPr>
        <w:t xml:space="preserve">: </w:t>
      </w:r>
      <w:r w:rsidR="00AB134A">
        <w:rPr>
          <w:noProof/>
          <w:lang w:val="nl-BE" w:eastAsia="nl-BE"/>
        </w:rPr>
        <w:drawing>
          <wp:anchor distT="0" distB="0" distL="114300" distR="114300" simplePos="0" relativeHeight="251658241" behindDoc="1" locked="0" layoutInCell="1" allowOverlap="1" wp14:anchorId="6136C5E8" wp14:editId="0D535111">
            <wp:simplePos x="0" y="0"/>
            <wp:positionH relativeFrom="column">
              <wp:posOffset>4436110</wp:posOffset>
            </wp:positionH>
            <wp:positionV relativeFrom="paragraph">
              <wp:posOffset>31115</wp:posOffset>
            </wp:positionV>
            <wp:extent cx="946785" cy="848360"/>
            <wp:effectExtent l="0" t="0" r="5715" b="8890"/>
            <wp:wrapTight wrapText="bothSides">
              <wp:wrapPolygon edited="0">
                <wp:start x="0" y="0"/>
                <wp:lineTo x="0" y="21341"/>
                <wp:lineTo x="21296" y="21341"/>
                <wp:lineTo x="21296"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46785" cy="848360"/>
                    </a:xfrm>
                    <a:prstGeom prst="rect">
                      <a:avLst/>
                    </a:prstGeom>
                  </pic:spPr>
                </pic:pic>
              </a:graphicData>
            </a:graphic>
            <wp14:sizeRelH relativeFrom="page">
              <wp14:pctWidth>0</wp14:pctWidth>
            </wp14:sizeRelH>
            <wp14:sizeRelV relativeFrom="page">
              <wp14:pctHeight>0</wp14:pctHeight>
            </wp14:sizeRelV>
          </wp:anchor>
        </w:drawing>
      </w:r>
      <w:r w:rsidR="556BDF23" w:rsidRPr="00B82F9B">
        <w:rPr>
          <w:lang w:val="en-US"/>
        </w:rPr>
        <w:t>Tactile push button</w:t>
      </w:r>
    </w:p>
    <w:p w14:paraId="576797C9" w14:textId="032E978C" w:rsidR="00AB134A" w:rsidRPr="00B82F9B" w:rsidRDefault="556BDF23" w:rsidP="00AB134A">
      <w:pPr>
        <w:pStyle w:val="Heading3"/>
        <w:rPr>
          <w:lang w:val="en-US"/>
        </w:rPr>
      </w:pPr>
      <w:r w:rsidRPr="00B82F9B">
        <w:rPr>
          <w:lang w:val="en-US"/>
        </w:rPr>
        <w:t xml:space="preserve">Digital Pins </w:t>
      </w:r>
    </w:p>
    <w:p w14:paraId="7C049F7C" w14:textId="07838C9E" w:rsidR="00AB134A" w:rsidRPr="00B82F9B" w:rsidRDefault="00AB134A" w:rsidP="00AB134A">
      <w:pPr>
        <w:rPr>
          <w:lang w:val="en-US"/>
        </w:rPr>
      </w:pPr>
      <w:r>
        <w:rPr>
          <w:noProof/>
          <w:lang w:val="nl-BE" w:eastAsia="nl-BE"/>
        </w:rPr>
        <w:drawing>
          <wp:anchor distT="0" distB="0" distL="114300" distR="114300" simplePos="0" relativeHeight="251658242" behindDoc="1" locked="0" layoutInCell="1" allowOverlap="1" wp14:anchorId="5059AF59" wp14:editId="1BA8CFB0">
            <wp:simplePos x="0" y="0"/>
            <wp:positionH relativeFrom="page">
              <wp:align>right</wp:align>
            </wp:positionH>
            <wp:positionV relativeFrom="paragraph">
              <wp:posOffset>166370</wp:posOffset>
            </wp:positionV>
            <wp:extent cx="3333750" cy="2542540"/>
            <wp:effectExtent l="0" t="0" r="0" b="0"/>
            <wp:wrapTight wrapText="bothSides">
              <wp:wrapPolygon edited="0">
                <wp:start x="0" y="0"/>
                <wp:lineTo x="0" y="21363"/>
                <wp:lineTo x="21477" y="21363"/>
                <wp:lineTo x="21477"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333750" cy="2542540"/>
                    </a:xfrm>
                    <a:prstGeom prst="rect">
                      <a:avLst/>
                    </a:prstGeom>
                  </pic:spPr>
                </pic:pic>
              </a:graphicData>
            </a:graphic>
            <wp14:sizeRelH relativeFrom="margin">
              <wp14:pctWidth>0</wp14:pctWidth>
            </wp14:sizeRelH>
            <wp14:sizeRelV relativeFrom="margin">
              <wp14:pctHeight>0</wp14:pctHeight>
            </wp14:sizeRelV>
          </wp:anchor>
        </w:drawing>
      </w:r>
      <w:r w:rsidR="42BC4E19" w:rsidRPr="00B82F9B">
        <w:rPr>
          <w:lang w:val="en-US"/>
        </w:rPr>
        <w:t xml:space="preserve">Each digital pin can be configured as an input or output. By default, the pins are set as inputs with a high impedance. A good practice is to configure every pin you use. </w:t>
      </w:r>
    </w:p>
    <w:p w14:paraId="1E285392" w14:textId="7D3D69E4" w:rsidR="00AB134A" w:rsidRPr="00B82F9B" w:rsidRDefault="42BC4E19" w:rsidP="00AB134A">
      <w:pPr>
        <w:pStyle w:val="Heading3"/>
        <w:rPr>
          <w:lang w:val="en-US"/>
        </w:rPr>
      </w:pPr>
      <w:r w:rsidRPr="00B82F9B">
        <w:rPr>
          <w:lang w:val="en-US"/>
        </w:rPr>
        <w:t xml:space="preserve">Digital Input </w:t>
      </w:r>
    </w:p>
    <w:p w14:paraId="46562355" w14:textId="5EA34704" w:rsidR="00AB134A" w:rsidRPr="00B82F9B" w:rsidRDefault="42BC4E19" w:rsidP="3439467C">
      <w:pPr>
        <w:rPr>
          <w:lang w:val="en-US"/>
        </w:rPr>
      </w:pPr>
      <w:r w:rsidRPr="00B82F9B">
        <w:rPr>
          <w:lang w:val="en-US"/>
        </w:rPr>
        <w:t xml:space="preserve">A digital input requires only a very small current equivalent to a 50KΩ resistor. Therefore, we can connect a button directly to an input without using an extra resistor. The inputs are also very sensitive; a small current can already be detected. </w:t>
      </w:r>
    </w:p>
    <w:p w14:paraId="63EE69FC" w14:textId="32977D6F" w:rsidR="00AB134A" w:rsidRPr="00B82F9B" w:rsidRDefault="42BC4E19" w:rsidP="3439467C">
      <w:pPr>
        <w:rPr>
          <w:lang w:val="en-US"/>
        </w:rPr>
      </w:pPr>
      <w:r w:rsidRPr="00B82F9B">
        <w:rPr>
          <w:lang w:val="en-US"/>
        </w:rPr>
        <w:t xml:space="preserve">If we do not connect anything to such an input, it is very sensitive to interference. </w:t>
      </w:r>
    </w:p>
    <w:p w14:paraId="3B3FB95B" w14:textId="09D3F10E" w:rsidR="00AB134A" w:rsidRPr="00B82F9B" w:rsidRDefault="42BC4E19" w:rsidP="3439467C">
      <w:pPr>
        <w:rPr>
          <w:lang w:val="en-US"/>
        </w:rPr>
      </w:pPr>
      <w:r w:rsidRPr="00B82F9B">
        <w:rPr>
          <w:lang w:val="en-US"/>
        </w:rPr>
        <w:t xml:space="preserve">However, there are 50K pull-up resistors built into the chip. We can set them using the software with the setup function. </w:t>
      </w:r>
    </w:p>
    <w:p w14:paraId="7C5C5977" w14:textId="305AE673" w:rsidR="00AB134A" w:rsidRPr="00B82F9B" w:rsidRDefault="42BC4E19" w:rsidP="3439467C">
      <w:pPr>
        <w:rPr>
          <w:lang w:val="en-US"/>
        </w:rPr>
      </w:pPr>
      <w:r w:rsidRPr="00B82F9B">
        <w:rPr>
          <w:lang w:val="en-US"/>
        </w:rPr>
        <w:t>For example, if we connect a button to a pull-up input, we must connect the other end of the button to the ground. If the button is open, we will read a HIGH at the input. If we press the button, we have a current circuit from our pull-up input (+3.3V) to the ground, and we will read a LOW.</w:t>
      </w:r>
    </w:p>
    <w:p w14:paraId="395D7676" w14:textId="39E639AB" w:rsidR="00AB134A" w:rsidRPr="00B82F9B" w:rsidRDefault="42BC4E19" w:rsidP="3439467C">
      <w:pPr>
        <w:rPr>
          <w:lang w:val="en-US"/>
        </w:rPr>
      </w:pPr>
      <w:r w:rsidRPr="00B82F9B">
        <w:rPr>
          <w:lang w:val="en-US"/>
        </w:rPr>
        <w:t xml:space="preserve">I suggest using only pull-up inputs so you cannot accidentally connect 5V, and your pin (or Pi) does not break. </w:t>
      </w:r>
    </w:p>
    <w:p w14:paraId="2167E939" w14:textId="7B6FC829" w:rsidR="00AB134A" w:rsidRPr="00B82F9B" w:rsidRDefault="00AB134A" w:rsidP="3439467C">
      <w:pPr>
        <w:rPr>
          <w:lang w:val="en-US"/>
        </w:rPr>
      </w:pPr>
    </w:p>
    <w:p w14:paraId="2A6AFC83" w14:textId="77777777" w:rsidR="00716B7C" w:rsidRPr="00B82F9B" w:rsidRDefault="00716B7C">
      <w:pPr>
        <w:spacing w:after="0"/>
        <w:rPr>
          <w:rFonts w:eastAsiaTheme="majorEastAsia" w:cstheme="majorBidi"/>
          <w:b/>
          <w:bCs/>
          <w:color w:val="E65692"/>
          <w:sz w:val="28"/>
          <w:szCs w:val="28"/>
          <w:lang w:val="en-US"/>
        </w:rPr>
      </w:pPr>
      <w:r w:rsidRPr="00B82F9B">
        <w:rPr>
          <w:lang w:val="en-US"/>
        </w:rPr>
        <w:br w:type="page"/>
      </w:r>
    </w:p>
    <w:p w14:paraId="6565E808" w14:textId="1033B8BB" w:rsidR="00AB134A" w:rsidRPr="00B82F9B" w:rsidRDefault="57DF7D80" w:rsidP="005B65E9">
      <w:pPr>
        <w:pStyle w:val="Heading2"/>
        <w:rPr>
          <w:lang w:val="en-US"/>
        </w:rPr>
      </w:pPr>
      <w:r w:rsidRPr="00B82F9B">
        <w:rPr>
          <w:highlight w:val="yellow"/>
          <w:lang w:val="en-US"/>
        </w:rPr>
        <w:lastRenderedPageBreak/>
        <w:t>FIY:</w:t>
      </w:r>
      <w:r w:rsidRPr="00B82F9B">
        <w:rPr>
          <w:lang w:val="en-US"/>
        </w:rPr>
        <w:t xml:space="preserve"> </w:t>
      </w:r>
      <w:r w:rsidR="2E9915F8" w:rsidRPr="00B82F9B">
        <w:rPr>
          <w:lang w:val="en-US"/>
        </w:rPr>
        <w:t>Extension board</w:t>
      </w:r>
    </w:p>
    <w:p w14:paraId="5CAEEDED" w14:textId="2C79635A" w:rsidR="6E009F77" w:rsidRPr="00B82F9B" w:rsidRDefault="6E009F77" w:rsidP="3439467C">
      <w:pPr>
        <w:rPr>
          <w:lang w:val="en-US"/>
        </w:rPr>
      </w:pPr>
      <w:r w:rsidRPr="00B82F9B">
        <w:rPr>
          <w:lang w:val="en-US"/>
        </w:rPr>
        <w:t xml:space="preserve">You should place it on the breadboard in the following manner. This way, the red line of positive voltages is at the top. The extension board does nothing more than connect the Pi's connector with the breadboard. It is very handy that the names of the pins are mentioned on the extension board. Make sure you connect the connector on the correct side. The arrow point of the connector must be connected to pin one on the Pi. Pin 1 of the Pi can be recognized by the square soldering at the bottom of the Pi. </w:t>
      </w:r>
    </w:p>
    <w:p w14:paraId="3ED7E9D3" w14:textId="5DF6E308" w:rsidR="6E009F77" w:rsidRPr="00B82F9B" w:rsidRDefault="6E009F77" w:rsidP="3439467C">
      <w:pPr>
        <w:rPr>
          <w:b/>
          <w:bCs/>
          <w:lang w:val="en-US"/>
        </w:rPr>
      </w:pPr>
      <w:r w:rsidRPr="00B82F9B">
        <w:rPr>
          <w:b/>
          <w:bCs/>
          <w:lang w:val="en-US"/>
        </w:rPr>
        <w:t>Beware: the connector is not foolproof on the Pi side.</w:t>
      </w:r>
    </w:p>
    <w:p w14:paraId="7E9BFBBF" w14:textId="54AA140B" w:rsidR="3439467C" w:rsidRPr="00B82F9B" w:rsidRDefault="3439467C" w:rsidP="3439467C">
      <w:pPr>
        <w:rPr>
          <w:lang w:val="en-US"/>
        </w:rPr>
      </w:pPr>
    </w:p>
    <w:p w14:paraId="68BC0BCA" w14:textId="77777777" w:rsidR="00AB134A" w:rsidRPr="00FC33D3" w:rsidRDefault="00AB134A" w:rsidP="00AB134A">
      <w:pPr>
        <w:rPr>
          <w:lang w:val="nl-BE"/>
        </w:rPr>
      </w:pPr>
      <w:r>
        <w:rPr>
          <w:noProof/>
          <w:lang w:val="nl-BE" w:eastAsia="nl-BE"/>
        </w:rPr>
        <w:drawing>
          <wp:inline distT="0" distB="0" distL="0" distR="0" wp14:anchorId="4CFFBD52" wp14:editId="0A0ED83F">
            <wp:extent cx="3482671" cy="1044802"/>
            <wp:effectExtent l="0" t="0" r="3810" b="3175"/>
            <wp:docPr id="34" name="Picture 34" descr="http://pi4j.com/images/j8header-ph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i4j.com/images/j8header-photo.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92797" cy="1047840"/>
                    </a:xfrm>
                    <a:prstGeom prst="rect">
                      <a:avLst/>
                    </a:prstGeom>
                    <a:noFill/>
                    <a:ln>
                      <a:noFill/>
                    </a:ln>
                  </pic:spPr>
                </pic:pic>
              </a:graphicData>
            </a:graphic>
          </wp:inline>
        </w:drawing>
      </w:r>
    </w:p>
    <w:p w14:paraId="111D21F9" w14:textId="77777777" w:rsidR="00AB134A" w:rsidRPr="007521B3" w:rsidRDefault="12F908B9" w:rsidP="00AB134A">
      <w:pPr>
        <w:rPr>
          <w:lang w:val="nl-BE"/>
        </w:rPr>
      </w:pPr>
      <w:r>
        <w:rPr>
          <w:noProof/>
        </w:rPr>
        <w:drawing>
          <wp:inline distT="0" distB="0" distL="0" distR="0" wp14:anchorId="768A9A1D" wp14:editId="16D32BF7">
            <wp:extent cx="4802588" cy="18322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30">
                      <a:extLst>
                        <a:ext uri="{28A0092B-C50C-407E-A947-70E740481C1C}">
                          <a14:useLocalDpi xmlns:a14="http://schemas.microsoft.com/office/drawing/2010/main" val="0"/>
                        </a:ext>
                      </a:extLst>
                    </a:blip>
                    <a:stretch>
                      <a:fillRect/>
                    </a:stretch>
                  </pic:blipFill>
                  <pic:spPr>
                    <a:xfrm>
                      <a:off x="0" y="0"/>
                      <a:ext cx="4802588" cy="1832270"/>
                    </a:xfrm>
                    <a:prstGeom prst="rect">
                      <a:avLst/>
                    </a:prstGeom>
                  </pic:spPr>
                </pic:pic>
              </a:graphicData>
            </a:graphic>
          </wp:inline>
        </w:drawing>
      </w:r>
    </w:p>
    <w:p w14:paraId="574CFAD5" w14:textId="77777777" w:rsidR="00E54F68" w:rsidRPr="00B82F9B" w:rsidRDefault="00E54F68" w:rsidP="00E54F68">
      <w:pPr>
        <w:pStyle w:val="Heading2"/>
        <w:rPr>
          <w:lang w:val="en-US"/>
        </w:rPr>
      </w:pPr>
      <w:r w:rsidRPr="00B82F9B">
        <w:rPr>
          <w:lang w:val="en-US"/>
        </w:rPr>
        <w:t xml:space="preserve">Python </w:t>
      </w:r>
    </w:p>
    <w:p w14:paraId="385433B1" w14:textId="74BF8EA1" w:rsidR="00E54F68" w:rsidRPr="00B82F9B" w:rsidRDefault="4D456F83" w:rsidP="3439467C">
      <w:pPr>
        <w:rPr>
          <w:lang w:val="en-US"/>
        </w:rPr>
      </w:pPr>
      <w:r w:rsidRPr="00B82F9B">
        <w:rPr>
          <w:lang w:val="en-US"/>
        </w:rPr>
        <w:t xml:space="preserve">Python is a scripting language and is therefore somewhat slower than C (+/- 100x). On the Pi, Python is usually used; if speed is really an issue, you can solve the problem in C. </w:t>
      </w:r>
    </w:p>
    <w:p w14:paraId="0C1A8C39" w14:textId="56DC5F31" w:rsidR="00E54F68" w:rsidRPr="00B82F9B" w:rsidRDefault="4D456F83" w:rsidP="3439467C">
      <w:pPr>
        <w:rPr>
          <w:lang w:val="en-US"/>
        </w:rPr>
      </w:pPr>
      <w:r w:rsidRPr="00B82F9B">
        <w:rPr>
          <w:lang w:val="en-US"/>
        </w:rPr>
        <w:t xml:space="preserve">We will, of course, start with the mandatory "Hello world." </w:t>
      </w:r>
    </w:p>
    <w:p w14:paraId="2CD1B6EA" w14:textId="35262623" w:rsidR="00E54F68" w:rsidRPr="00B82F9B" w:rsidRDefault="4D456F83" w:rsidP="3439467C">
      <w:pPr>
        <w:rPr>
          <w:lang w:val="en-US"/>
        </w:rPr>
      </w:pPr>
      <w:r w:rsidRPr="00B82F9B">
        <w:rPr>
          <w:lang w:val="en-US"/>
        </w:rPr>
        <w:t xml:space="preserve">Python is installed by default in Bullseye. </w:t>
      </w:r>
    </w:p>
    <w:p w14:paraId="428B674A" w14:textId="3DEEE0CD" w:rsidR="00E54F68" w:rsidRPr="00B82F9B" w:rsidRDefault="4D456F83" w:rsidP="3439467C">
      <w:pPr>
        <w:rPr>
          <w:lang w:val="en-US"/>
        </w:rPr>
      </w:pPr>
      <w:r w:rsidRPr="00B82F9B">
        <w:rPr>
          <w:lang w:val="en-US"/>
        </w:rPr>
        <w:t xml:space="preserve">`$ cd /` shows us the root of the system. </w:t>
      </w:r>
    </w:p>
    <w:p w14:paraId="6FBC0E8D" w14:textId="017BC5AA" w:rsidR="00E54F68" w:rsidRPr="00B82F9B" w:rsidRDefault="4D456F83" w:rsidP="3439467C">
      <w:pPr>
        <w:rPr>
          <w:lang w:val="en-US"/>
        </w:rPr>
      </w:pPr>
      <w:r w:rsidRPr="00B82F9B">
        <w:rPr>
          <w:lang w:val="en-US"/>
        </w:rPr>
        <w:t xml:space="preserve">In the directory `/usr/local/lib`, you can find the Python libraries. Python 3.11 is installed by default. Using the command `whereis`, you can easily find the location of files. </w:t>
      </w:r>
    </w:p>
    <w:p w14:paraId="0BBE6507" w14:textId="3A69AE67" w:rsidR="00E54F68" w:rsidRDefault="4D456F83" w:rsidP="3439467C">
      <w:pPr>
        <w:rPr>
          <w:lang w:val="nl-BE"/>
        </w:rPr>
      </w:pPr>
      <w:r w:rsidRPr="3439467C">
        <w:rPr>
          <w:lang w:val="nl-BE"/>
        </w:rPr>
        <w:t xml:space="preserve">For example, `whereis python`. </w:t>
      </w:r>
    </w:p>
    <w:p w14:paraId="4318580A" w14:textId="6C53663D" w:rsidR="00E54F68" w:rsidRDefault="00E54F68" w:rsidP="3439467C">
      <w:pPr>
        <w:rPr>
          <w:lang w:val="nl-BE"/>
        </w:rPr>
      </w:pPr>
    </w:p>
    <w:p w14:paraId="17F65A04" w14:textId="54794DD1" w:rsidR="00E54F68" w:rsidRDefault="01E10017" w:rsidP="00E54F68">
      <w:pPr>
        <w:rPr>
          <w:lang w:val="nl-BE"/>
        </w:rPr>
      </w:pPr>
      <w:r>
        <w:rPr>
          <w:noProof/>
        </w:rPr>
        <w:drawing>
          <wp:inline distT="0" distB="0" distL="0" distR="0" wp14:anchorId="4CAB2B5C" wp14:editId="50B3B4E0">
            <wp:extent cx="5756276" cy="732790"/>
            <wp:effectExtent l="0" t="0" r="0" b="0"/>
            <wp:docPr id="918868166"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pic:nvPicPr>
                  <pic:blipFill>
                    <a:blip r:embed="rId31">
                      <a:extLst>
                        <a:ext uri="{28A0092B-C50C-407E-A947-70E740481C1C}">
                          <a14:useLocalDpi xmlns:a14="http://schemas.microsoft.com/office/drawing/2010/main" val="0"/>
                        </a:ext>
                      </a:extLst>
                    </a:blip>
                    <a:stretch>
                      <a:fillRect/>
                    </a:stretch>
                  </pic:blipFill>
                  <pic:spPr>
                    <a:xfrm>
                      <a:off x="0" y="0"/>
                      <a:ext cx="5756276" cy="732790"/>
                    </a:xfrm>
                    <a:prstGeom prst="rect">
                      <a:avLst/>
                    </a:prstGeom>
                  </pic:spPr>
                </pic:pic>
              </a:graphicData>
            </a:graphic>
          </wp:inline>
        </w:drawing>
      </w:r>
    </w:p>
    <w:p w14:paraId="62A97FCF" w14:textId="501C48AD" w:rsidR="00AB134A" w:rsidRDefault="00D166B6" w:rsidP="3439467C">
      <w:r>
        <w:br w:type="page"/>
      </w:r>
    </w:p>
    <w:p w14:paraId="3FCE6A39" w14:textId="08A6CA85" w:rsidR="00AB134A" w:rsidRDefault="34CAD499" w:rsidP="3439467C">
      <w:pPr>
        <w:pStyle w:val="Heading2"/>
        <w:spacing w:line="259" w:lineRule="auto"/>
        <w:rPr>
          <w:lang w:val="en-GB"/>
        </w:rPr>
      </w:pPr>
      <w:r w:rsidRPr="3439467C">
        <w:rPr>
          <w:lang w:val="en-GB"/>
        </w:rPr>
        <w:lastRenderedPageBreak/>
        <w:t>Freenove Projects Kit for Raspberry Pi</w:t>
      </w:r>
    </w:p>
    <w:p w14:paraId="616AA026" w14:textId="77777777" w:rsidR="00012B86" w:rsidRDefault="00012B86" w:rsidP="00012B86">
      <w:pPr>
        <w:rPr>
          <w:lang w:val="en-GB"/>
        </w:rPr>
      </w:pPr>
    </w:p>
    <w:p w14:paraId="185FDBE9" w14:textId="31830636" w:rsidR="00012B86" w:rsidRDefault="00012B86" w:rsidP="00012B86">
      <w:pPr>
        <w:rPr>
          <w:lang w:val="en-GB"/>
        </w:rPr>
      </w:pPr>
      <w:hyperlink r:id="rId32" w:history="1">
        <w:r w:rsidRPr="00D85E45">
          <w:rPr>
            <w:rStyle w:val="Hyperlink"/>
            <w:lang w:val="en-GB"/>
          </w:rPr>
          <w:t>https://store.freenove.com/products/fnk0054</w:t>
        </w:r>
      </w:hyperlink>
    </w:p>
    <w:p w14:paraId="52929114" w14:textId="5ABE4E4E" w:rsidR="00012B86" w:rsidRDefault="00012B86" w:rsidP="00012B86">
      <w:pPr>
        <w:rPr>
          <w:lang w:val="fr-BE"/>
        </w:rPr>
      </w:pPr>
      <w:r w:rsidRPr="00012B86">
        <w:rPr>
          <w:lang w:val="fr-BE"/>
        </w:rPr>
        <w:t xml:space="preserve">Docs: </w:t>
      </w:r>
      <w:hyperlink r:id="rId33" w:history="1">
        <w:r w:rsidRPr="00D85E45">
          <w:rPr>
            <w:rStyle w:val="Hyperlink"/>
            <w:lang w:val="fr-BE"/>
          </w:rPr>
          <w:t>https://docs.freenove.com/projects/fnk0054/en/latest/</w:t>
        </w:r>
      </w:hyperlink>
    </w:p>
    <w:p w14:paraId="4B916E9B" w14:textId="77777777" w:rsidR="00012B86" w:rsidRPr="00012B86" w:rsidRDefault="00012B86" w:rsidP="00012B86">
      <w:pPr>
        <w:rPr>
          <w:lang w:val="fr-BE"/>
        </w:rPr>
      </w:pPr>
    </w:p>
    <w:p w14:paraId="556FBB3E" w14:textId="792772B3" w:rsidR="00AB134A" w:rsidRDefault="200E8BBB" w:rsidP="3439467C">
      <w:r>
        <w:rPr>
          <w:noProof/>
        </w:rPr>
        <w:drawing>
          <wp:inline distT="0" distB="0" distL="0" distR="0" wp14:anchorId="0301B801" wp14:editId="366BCB1D">
            <wp:extent cx="5819775" cy="3491865"/>
            <wp:effectExtent l="0" t="0" r="0" b="0"/>
            <wp:docPr id="1597170716" name="Picture 159717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819775" cy="3491865"/>
                    </a:xfrm>
                    <a:prstGeom prst="rect">
                      <a:avLst/>
                    </a:prstGeom>
                  </pic:spPr>
                </pic:pic>
              </a:graphicData>
            </a:graphic>
          </wp:inline>
        </w:drawing>
      </w:r>
    </w:p>
    <w:p w14:paraId="23A8C1CF" w14:textId="3DDD13C0" w:rsidR="00AB134A" w:rsidRPr="00B82F9B" w:rsidRDefault="200E8BBB" w:rsidP="3439467C">
      <w:pPr>
        <w:rPr>
          <w:lang w:val="en-US"/>
        </w:rPr>
      </w:pPr>
      <w:r w:rsidRPr="00B82F9B">
        <w:rPr>
          <w:lang w:val="en-US"/>
        </w:rPr>
        <w:t>We’ve selected this kit so no real electrical knowledge is needed. (At least in the beginning)</w:t>
      </w:r>
      <w:r w:rsidR="00D166B6" w:rsidRPr="00B82F9B">
        <w:rPr>
          <w:lang w:val="en-US"/>
        </w:rPr>
        <w:br/>
      </w:r>
      <w:r w:rsidR="0116000B" w:rsidRPr="00B82F9B">
        <w:rPr>
          <w:lang w:val="en-US"/>
        </w:rPr>
        <w:t>Most of the sensors/actuators on this board are plug and play (or plug and code)</w:t>
      </w:r>
    </w:p>
    <w:p w14:paraId="2B819ED5" w14:textId="7B0D49D7" w:rsidR="00AB134A" w:rsidRPr="00B82F9B" w:rsidRDefault="00AB134A" w:rsidP="3439467C">
      <w:pPr>
        <w:rPr>
          <w:lang w:val="en-US"/>
        </w:rPr>
      </w:pPr>
    </w:p>
    <w:p w14:paraId="206FE9D5" w14:textId="58B57A30" w:rsidR="00AB134A" w:rsidRPr="00B82F9B" w:rsidRDefault="0116000B" w:rsidP="3439467C">
      <w:pPr>
        <w:rPr>
          <w:lang w:val="en-US"/>
        </w:rPr>
      </w:pPr>
      <w:r w:rsidRPr="00B82F9B">
        <w:rPr>
          <w:lang w:val="en-US"/>
        </w:rPr>
        <w:t>We can install our flex cable between the pi and our board. If you wa</w:t>
      </w:r>
      <w:r w:rsidR="42711AD9" w:rsidRPr="00B82F9B">
        <w:rPr>
          <w:lang w:val="en-US"/>
        </w:rPr>
        <w:t xml:space="preserve">nt you can secure your Pi to the board and install the bottom plate </w:t>
      </w:r>
      <w:r w:rsidR="42711AD9" w:rsidRPr="00B82F9B">
        <w:rPr>
          <w:b/>
          <w:bCs/>
          <w:lang w:val="en-US"/>
        </w:rPr>
        <w:t>to avoid shorting something out</w:t>
      </w:r>
      <w:r w:rsidR="42711AD9" w:rsidRPr="00B82F9B">
        <w:rPr>
          <w:lang w:val="en-US"/>
        </w:rPr>
        <w:t>:</w:t>
      </w:r>
    </w:p>
    <w:p w14:paraId="277993A1" w14:textId="28E66147" w:rsidR="00AB134A" w:rsidRDefault="405EEDF0" w:rsidP="3439467C">
      <w:r>
        <w:rPr>
          <w:noProof/>
        </w:rPr>
        <w:lastRenderedPageBreak/>
        <w:drawing>
          <wp:inline distT="0" distB="0" distL="0" distR="0" wp14:anchorId="3AE32E01" wp14:editId="2EDE04E7">
            <wp:extent cx="5385348" cy="4162425"/>
            <wp:effectExtent l="0" t="0" r="0" b="0"/>
            <wp:docPr id="738506823" name="Picture 73850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385348" cy="4162425"/>
                    </a:xfrm>
                    <a:prstGeom prst="rect">
                      <a:avLst/>
                    </a:prstGeom>
                  </pic:spPr>
                </pic:pic>
              </a:graphicData>
            </a:graphic>
          </wp:inline>
        </w:drawing>
      </w:r>
    </w:p>
    <w:p w14:paraId="0DDD8DBF" w14:textId="7E7B662F" w:rsidR="00012B86" w:rsidRDefault="00012B86">
      <w:pPr>
        <w:spacing w:after="0"/>
        <w:rPr>
          <w:rFonts w:eastAsiaTheme="majorEastAsia" w:cstheme="majorBidi"/>
          <w:b/>
          <w:bCs/>
          <w:color w:val="E65692"/>
          <w:sz w:val="28"/>
          <w:szCs w:val="28"/>
          <w:lang w:val="en-GB"/>
        </w:rPr>
      </w:pPr>
    </w:p>
    <w:p w14:paraId="1BE6AD90" w14:textId="42621ED3" w:rsidR="00E0084C" w:rsidRDefault="00E0084C">
      <w:pPr>
        <w:spacing w:after="0"/>
        <w:rPr>
          <w:lang w:val="en-GB"/>
        </w:rPr>
      </w:pPr>
      <w:r>
        <w:rPr>
          <w:lang w:val="en-GB"/>
        </w:rPr>
        <w:t xml:space="preserve">Action sells a tech case which is almost made for our board + RPi: </w:t>
      </w:r>
      <w:hyperlink r:id="rId36" w:history="1">
        <w:r w:rsidRPr="00D85E45">
          <w:rPr>
            <w:rStyle w:val="Hyperlink"/>
            <w:lang w:val="en-GB"/>
          </w:rPr>
          <w:t>https://www.action.com/nl-be/p/3011812/lab31-opbergcase/</w:t>
        </w:r>
      </w:hyperlink>
      <w:r>
        <w:rPr>
          <w:lang w:val="en-GB"/>
        </w:rPr>
        <w:t xml:space="preserve"> (is optional)</w:t>
      </w:r>
    </w:p>
    <w:p w14:paraId="656E079A" w14:textId="77777777" w:rsidR="00E0084C" w:rsidRDefault="00E0084C">
      <w:pPr>
        <w:spacing w:after="0"/>
        <w:rPr>
          <w:lang w:val="en-GB"/>
        </w:rPr>
      </w:pPr>
    </w:p>
    <w:p w14:paraId="6C807DFE" w14:textId="4BFDAA77" w:rsidR="00E0084C" w:rsidRDefault="00E0084C">
      <w:pPr>
        <w:spacing w:after="0"/>
        <w:rPr>
          <w:rFonts w:eastAsiaTheme="majorEastAsia" w:cstheme="majorBidi"/>
          <w:b/>
          <w:bCs/>
          <w:color w:val="E65692"/>
          <w:sz w:val="28"/>
          <w:szCs w:val="28"/>
          <w:lang w:val="en-GB"/>
        </w:rPr>
      </w:pPr>
      <w:r w:rsidRPr="00E0084C">
        <w:rPr>
          <w:noProof/>
          <w:lang w:val="en-GB"/>
        </w:rPr>
        <w:drawing>
          <wp:inline distT="0" distB="0" distL="0" distR="0" wp14:anchorId="7FDB07C5" wp14:editId="2AE5C685">
            <wp:extent cx="5756275" cy="3776345"/>
            <wp:effectExtent l="0" t="0" r="0" b="0"/>
            <wp:docPr id="7246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18154" name=""/>
                    <pic:cNvPicPr/>
                  </pic:nvPicPr>
                  <pic:blipFill>
                    <a:blip r:embed="rId37"/>
                    <a:stretch>
                      <a:fillRect/>
                    </a:stretch>
                  </pic:blipFill>
                  <pic:spPr>
                    <a:xfrm>
                      <a:off x="0" y="0"/>
                      <a:ext cx="5756275" cy="3776345"/>
                    </a:xfrm>
                    <a:prstGeom prst="rect">
                      <a:avLst/>
                    </a:prstGeom>
                  </pic:spPr>
                </pic:pic>
              </a:graphicData>
            </a:graphic>
          </wp:inline>
        </w:drawing>
      </w:r>
      <w:r>
        <w:rPr>
          <w:lang w:val="en-GB"/>
        </w:rPr>
        <w:br w:type="page"/>
      </w:r>
    </w:p>
    <w:p w14:paraId="60E811E2" w14:textId="5F0C0DF6" w:rsidR="00AB134A" w:rsidRDefault="4DC71AB3" w:rsidP="00AB134A">
      <w:pPr>
        <w:pStyle w:val="Heading2"/>
        <w:rPr>
          <w:lang w:val="en-GB"/>
        </w:rPr>
      </w:pPr>
      <w:r w:rsidRPr="3439467C">
        <w:rPr>
          <w:lang w:val="en-GB"/>
        </w:rPr>
        <w:lastRenderedPageBreak/>
        <w:t>Demo:</w:t>
      </w:r>
      <w:r w:rsidR="0F12F038" w:rsidRPr="3439467C">
        <w:rPr>
          <w:lang w:val="en-GB"/>
        </w:rPr>
        <w:t xml:space="preserve"> ”hello world”</w:t>
      </w:r>
      <w:r w:rsidR="4E4652A1" w:rsidRPr="3439467C">
        <w:rPr>
          <w:lang w:val="en-GB"/>
        </w:rPr>
        <w:t xml:space="preserve"> with hardware</w:t>
      </w:r>
      <w:r w:rsidR="0F12F038" w:rsidRPr="3439467C">
        <w:rPr>
          <w:lang w:val="en-GB"/>
        </w:rPr>
        <w:t xml:space="preserve"> (led and button) </w:t>
      </w:r>
    </w:p>
    <w:p w14:paraId="1EB32C9D" w14:textId="3309293C" w:rsidR="006E7C11" w:rsidRPr="00B82F9B" w:rsidRDefault="78846EE7" w:rsidP="3439467C">
      <w:pPr>
        <w:rPr>
          <w:lang w:val="en-US"/>
        </w:rPr>
      </w:pPr>
      <w:r w:rsidRPr="00B82F9B">
        <w:rPr>
          <w:lang w:val="en-US"/>
        </w:rPr>
        <w:t>Use the button on GPIO20 and the led on GPIO17</w:t>
      </w:r>
      <w:r w:rsidR="00E0084C">
        <w:rPr>
          <w:lang w:val="en-US"/>
        </w:rPr>
        <w:t xml:space="preserve"> (look at the board, GPIO is labeled for each hardware part)</w:t>
      </w:r>
      <w:r w:rsidR="00E0084C">
        <w:rPr>
          <w:lang w:val="en-US"/>
        </w:rPr>
        <w:br/>
      </w:r>
      <w:r w:rsidR="00E0084C">
        <w:rPr>
          <w:lang w:val="en-US"/>
        </w:rPr>
        <w:br/>
      </w:r>
    </w:p>
    <w:p w14:paraId="2D2E8190" w14:textId="5B80ED27" w:rsidR="006E7C11" w:rsidRDefault="78846EE7" w:rsidP="3439467C">
      <w:pPr>
        <w:rPr>
          <w:lang w:val="en-US"/>
        </w:rPr>
      </w:pPr>
      <w:r w:rsidRPr="00B82F9B">
        <w:rPr>
          <w:lang w:val="en-US"/>
        </w:rPr>
        <w:t>When the button is pressed, the LED lights up</w:t>
      </w:r>
    </w:p>
    <w:p w14:paraId="0FBC604C" w14:textId="77777777" w:rsidR="00012B86" w:rsidRDefault="00012B86" w:rsidP="3439467C">
      <w:pPr>
        <w:rPr>
          <w:lang w:val="en-US"/>
        </w:rPr>
      </w:pPr>
    </w:p>
    <w:p w14:paraId="135E000A" w14:textId="327E6331" w:rsidR="00012B86" w:rsidRDefault="00012B86" w:rsidP="3439467C">
      <w:pPr>
        <w:rPr>
          <w:lang w:val="en-US"/>
        </w:rPr>
      </w:pPr>
      <w:r w:rsidRPr="00012B86">
        <w:rPr>
          <w:noProof/>
          <w:lang w:val="en-US"/>
        </w:rPr>
        <w:drawing>
          <wp:inline distT="0" distB="0" distL="0" distR="0" wp14:anchorId="35B01D67" wp14:editId="46DC909C">
            <wp:extent cx="5756275" cy="1600835"/>
            <wp:effectExtent l="0" t="0" r="0" b="0"/>
            <wp:docPr id="144036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1698" name=""/>
                    <pic:cNvPicPr/>
                  </pic:nvPicPr>
                  <pic:blipFill>
                    <a:blip r:embed="rId38"/>
                    <a:stretch>
                      <a:fillRect/>
                    </a:stretch>
                  </pic:blipFill>
                  <pic:spPr>
                    <a:xfrm>
                      <a:off x="0" y="0"/>
                      <a:ext cx="5756275" cy="1600835"/>
                    </a:xfrm>
                    <a:prstGeom prst="rect">
                      <a:avLst/>
                    </a:prstGeom>
                  </pic:spPr>
                </pic:pic>
              </a:graphicData>
            </a:graphic>
          </wp:inline>
        </w:drawing>
      </w:r>
    </w:p>
    <w:p w14:paraId="3F576CCD" w14:textId="71571FDB" w:rsidR="00012B86" w:rsidRPr="00B82F9B" w:rsidRDefault="00012B86" w:rsidP="3439467C">
      <w:pPr>
        <w:rPr>
          <w:lang w:val="en-US"/>
        </w:rPr>
      </w:pPr>
      <w:r w:rsidRPr="00012B86">
        <w:rPr>
          <w:noProof/>
          <w:lang w:val="en-US"/>
        </w:rPr>
        <w:drawing>
          <wp:inline distT="0" distB="0" distL="0" distR="0" wp14:anchorId="366E003B" wp14:editId="350BB206">
            <wp:extent cx="5744377" cy="1952898"/>
            <wp:effectExtent l="0" t="0" r="0" b="9525"/>
            <wp:docPr id="78539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98682" name=""/>
                    <pic:cNvPicPr/>
                  </pic:nvPicPr>
                  <pic:blipFill>
                    <a:blip r:embed="rId26"/>
                    <a:stretch>
                      <a:fillRect/>
                    </a:stretch>
                  </pic:blipFill>
                  <pic:spPr>
                    <a:xfrm>
                      <a:off x="0" y="0"/>
                      <a:ext cx="5744377" cy="1952898"/>
                    </a:xfrm>
                    <a:prstGeom prst="rect">
                      <a:avLst/>
                    </a:prstGeom>
                  </pic:spPr>
                </pic:pic>
              </a:graphicData>
            </a:graphic>
          </wp:inline>
        </w:drawing>
      </w:r>
    </w:p>
    <w:p w14:paraId="63F084B0" w14:textId="785EF70D" w:rsidR="006E7C11" w:rsidRPr="00B82F9B" w:rsidRDefault="006E7C11" w:rsidP="3439467C">
      <w:pPr>
        <w:rPr>
          <w:lang w:val="en-US"/>
        </w:rPr>
      </w:pPr>
    </w:p>
    <w:p w14:paraId="6F40958A" w14:textId="4D6D0F32" w:rsidR="08815E63" w:rsidRPr="00B82F9B" w:rsidRDefault="08815E63" w:rsidP="08815E63">
      <w:pPr>
        <w:rPr>
          <w:lang w:val="en-US"/>
        </w:rPr>
      </w:pPr>
    </w:p>
    <w:p w14:paraId="2C523D4F" w14:textId="05040CD2" w:rsidR="006E7C11" w:rsidRDefault="006E7C11" w:rsidP="3439467C">
      <w:r>
        <w:rPr>
          <w:noProof/>
        </w:rPr>
        <w:lastRenderedPageBreak/>
        <mc:AlternateContent>
          <mc:Choice Requires="wpg">
            <w:drawing>
              <wp:inline distT="0" distB="0" distL="0" distR="0" wp14:anchorId="5B123791" wp14:editId="7F67579F">
                <wp:extent cx="3000375" cy="4572000"/>
                <wp:effectExtent l="0" t="0" r="9525" b="0"/>
                <wp:docPr id="872836820" name="Group 4"/>
                <wp:cNvGraphicFramePr/>
                <a:graphic xmlns:a="http://schemas.openxmlformats.org/drawingml/2006/main">
                  <a:graphicData uri="http://schemas.microsoft.com/office/word/2010/wordprocessingGroup">
                    <wpg:wgp>
                      <wpg:cNvGrpSpPr/>
                      <wpg:grpSpPr>
                        <a:xfrm>
                          <a:off x="0" y="0"/>
                          <a:ext cx="3000375" cy="4572000"/>
                          <a:chOff x="0" y="0"/>
                          <a:chExt cx="3000375" cy="4572000"/>
                        </a:xfrm>
                      </wpg:grpSpPr>
                      <pic:pic xmlns:pic="http://schemas.openxmlformats.org/drawingml/2006/picture">
                        <pic:nvPicPr>
                          <pic:cNvPr id="562158909" name="Picture 1"/>
                          <pic:cNvPicPr>
                            <a:picLocks noChangeAspect="1"/>
                          </pic:cNvPicPr>
                        </pic:nvPicPr>
                        <pic:blipFill>
                          <a:blip r:embed="rId39"/>
                          <a:stretch>
                            <a:fillRect/>
                          </a:stretch>
                        </pic:blipFill>
                        <pic:spPr>
                          <a:xfrm>
                            <a:off x="0" y="0"/>
                            <a:ext cx="3000375" cy="4572000"/>
                          </a:xfrm>
                          <a:prstGeom prst="rect">
                            <a:avLst/>
                          </a:prstGeom>
                        </pic:spPr>
                      </pic:pic>
                      <wps:wsp>
                        <wps:cNvPr id="3" name="Rectangle 3"/>
                        <wps:cNvSpPr/>
                        <wps:spPr>
                          <a:xfrm>
                            <a:off x="261937" y="2057400"/>
                            <a:ext cx="2447925" cy="771525"/>
                          </a:xfrm>
                          <a:prstGeom prst="rect">
                            <a:avLst/>
                          </a:prstGeom>
                          <a:noFill/>
                          <a:ln w="28575">
                            <a:solidFill>
                              <a:srgbClr val="FFFF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881187" y="361950"/>
                            <a:ext cx="457200" cy="4191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 name="Rectangle 5"/>
                        <wps:cNvSpPr/>
                        <wps:spPr>
                          <a:xfrm>
                            <a:off x="1776412" y="2828925"/>
                            <a:ext cx="457200" cy="4191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a14="http://schemas.microsoft.com/office/drawing/2010/main"/>
        </mc:AlternateContent>
      </w:r>
    </w:p>
    <w:p w14:paraId="4702095C" w14:textId="77777777" w:rsidR="00AB134A" w:rsidRDefault="17E1649D" w:rsidP="00AB134A">
      <w:pPr>
        <w:rPr>
          <w:lang w:val="nl-BE"/>
        </w:rPr>
      </w:pPr>
      <w:r w:rsidRPr="3439467C">
        <w:rPr>
          <w:noProof/>
          <w:lang w:eastAsia="nl-NL"/>
        </w:rPr>
        <w:t xml:space="preserve"> </w:t>
      </w:r>
    </w:p>
    <w:p w14:paraId="71A49A25" w14:textId="362ECF97" w:rsidR="75089B92" w:rsidRPr="00B82F9B" w:rsidRDefault="75089B92" w:rsidP="3439467C">
      <w:pPr>
        <w:rPr>
          <w:noProof/>
          <w:lang w:val="en-US" w:eastAsia="nl-NL"/>
        </w:rPr>
      </w:pPr>
      <w:r w:rsidRPr="00B82F9B">
        <w:rPr>
          <w:noProof/>
          <w:lang w:val="en-US" w:eastAsia="nl-NL"/>
        </w:rPr>
        <w:t>We will have to enable the functionality of the buttons and the led with the dip-switches (Marked in yellow above</w:t>
      </w:r>
      <w:r w:rsidR="67D5993B" w:rsidRPr="00B82F9B">
        <w:rPr>
          <w:noProof/>
          <w:lang w:val="en-US" w:eastAsia="nl-NL"/>
        </w:rPr>
        <w:t>)</w:t>
      </w:r>
    </w:p>
    <w:p w14:paraId="2E16604E" w14:textId="7812EDD5" w:rsidR="67D5993B" w:rsidRPr="00B82F9B" w:rsidRDefault="67D5993B" w:rsidP="3439467C">
      <w:pPr>
        <w:rPr>
          <w:noProof/>
          <w:lang w:val="en-US" w:eastAsia="nl-NL"/>
        </w:rPr>
      </w:pPr>
      <w:r w:rsidRPr="00B82F9B">
        <w:rPr>
          <w:noProof/>
          <w:lang w:val="en-US" w:eastAsia="nl-NL"/>
        </w:rPr>
        <w:t>I</w:t>
      </w:r>
      <w:r w:rsidR="47280BD4" w:rsidRPr="00B82F9B">
        <w:rPr>
          <w:noProof/>
          <w:lang w:val="en-US" w:eastAsia="nl-NL"/>
        </w:rPr>
        <w:t>n that picture, all the swicthes are in the ‘on’ position, which I wouldn’t recommend, even tough this could work. Make sure you only turn on the switches for the components you need</w:t>
      </w:r>
      <w:r w:rsidR="75089B92" w:rsidRPr="00B82F9B">
        <w:rPr>
          <w:noProof/>
          <w:lang w:val="en-US" w:eastAsia="nl-NL"/>
        </w:rPr>
        <w:t>)</w:t>
      </w:r>
      <w:r w:rsidR="00012B86">
        <w:rPr>
          <w:noProof/>
          <w:lang w:val="en-US" w:eastAsia="nl-NL"/>
        </w:rPr>
        <w:br/>
      </w:r>
      <w:r w:rsidR="00012B86">
        <w:rPr>
          <w:noProof/>
          <w:lang w:val="en-US" w:eastAsia="nl-NL"/>
        </w:rPr>
        <w:lastRenderedPageBreak/>
        <w:br/>
      </w:r>
      <w:r w:rsidR="00012B86" w:rsidRPr="00012B86">
        <w:rPr>
          <w:noProof/>
          <w:lang w:val="en-US" w:eastAsia="nl-NL"/>
        </w:rPr>
        <w:drawing>
          <wp:inline distT="0" distB="0" distL="0" distR="0" wp14:anchorId="093B06FC" wp14:editId="37196AAD">
            <wp:extent cx="6172200" cy="5998575"/>
            <wp:effectExtent l="0" t="0" r="0" b="2540"/>
            <wp:docPr id="169520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09939" name=""/>
                    <pic:cNvPicPr/>
                  </pic:nvPicPr>
                  <pic:blipFill>
                    <a:blip r:embed="rId40"/>
                    <a:stretch>
                      <a:fillRect/>
                    </a:stretch>
                  </pic:blipFill>
                  <pic:spPr>
                    <a:xfrm>
                      <a:off x="0" y="0"/>
                      <a:ext cx="6184964" cy="6010980"/>
                    </a:xfrm>
                    <a:prstGeom prst="rect">
                      <a:avLst/>
                    </a:prstGeom>
                  </pic:spPr>
                </pic:pic>
              </a:graphicData>
            </a:graphic>
          </wp:inline>
        </w:drawing>
      </w:r>
    </w:p>
    <w:p w14:paraId="4DED0A3F" w14:textId="07761B9E" w:rsidR="3439467C" w:rsidRPr="00B82F9B" w:rsidRDefault="3439467C" w:rsidP="3439467C">
      <w:pPr>
        <w:rPr>
          <w:noProof/>
          <w:lang w:val="en-US" w:eastAsia="nl-NL"/>
        </w:rPr>
      </w:pPr>
    </w:p>
    <w:p w14:paraId="342DDEAC" w14:textId="66BB3752" w:rsidR="009B639D" w:rsidRPr="00B82F9B" w:rsidRDefault="009B639D">
      <w:pPr>
        <w:spacing w:after="0"/>
        <w:rPr>
          <w:lang w:val="en-US"/>
        </w:rPr>
      </w:pPr>
      <w:r w:rsidRPr="00B82F9B">
        <w:rPr>
          <w:lang w:val="en-US"/>
        </w:rPr>
        <w:br w:type="page"/>
      </w:r>
    </w:p>
    <w:p w14:paraId="4CBB708F" w14:textId="77777777" w:rsidR="009B639D" w:rsidRPr="00B82F9B" w:rsidRDefault="009B639D">
      <w:pPr>
        <w:spacing w:after="0"/>
        <w:rPr>
          <w:lang w:val="en-US"/>
        </w:rPr>
      </w:pPr>
    </w:p>
    <w:p w14:paraId="4DD9F8D6" w14:textId="77777777" w:rsidR="002B3C3F" w:rsidRPr="00B82F9B" w:rsidRDefault="002B3C3F" w:rsidP="00AB134A">
      <w:pPr>
        <w:rPr>
          <w:lang w:val="en-US"/>
        </w:rPr>
      </w:pPr>
    </w:p>
    <w:p w14:paraId="3B7806F2" w14:textId="3A300812" w:rsidR="005D2F74" w:rsidRPr="00B82F9B" w:rsidRDefault="712D13E1" w:rsidP="00793D88">
      <w:pPr>
        <w:pStyle w:val="Heading3"/>
        <w:rPr>
          <w:lang w:val="en-US"/>
        </w:rPr>
      </w:pPr>
      <w:r w:rsidRPr="00B82F9B">
        <w:rPr>
          <w:lang w:val="en-US"/>
        </w:rPr>
        <w:t>Prepare/write SD card and configuring the RPi</w:t>
      </w:r>
    </w:p>
    <w:p w14:paraId="4516F30C" w14:textId="50A0F2DF" w:rsidR="7912E838" w:rsidRPr="00B82F9B" w:rsidRDefault="42EB7888" w:rsidP="3439467C">
      <w:pPr>
        <w:rPr>
          <w:lang w:val="en-US"/>
        </w:rPr>
      </w:pPr>
      <w:r w:rsidRPr="00B82F9B">
        <w:rPr>
          <w:lang w:val="en-US"/>
        </w:rPr>
        <w:t>Use the document: “</w:t>
      </w:r>
      <w:r w:rsidR="021ABEF0" w:rsidRPr="00B82F9B">
        <w:rPr>
          <w:b/>
          <w:bCs/>
          <w:lang w:val="en-US"/>
        </w:rPr>
        <w:t>Week00_</w:t>
      </w:r>
      <w:r w:rsidR="00635152">
        <w:rPr>
          <w:b/>
          <w:bCs/>
          <w:lang w:val="en-US"/>
        </w:rPr>
        <w:t>RP</w:t>
      </w:r>
      <w:r w:rsidR="021ABEF0" w:rsidRPr="00B82F9B">
        <w:rPr>
          <w:b/>
          <w:bCs/>
          <w:lang w:val="en-US"/>
        </w:rPr>
        <w:t>i_config</w:t>
      </w:r>
      <w:r w:rsidRPr="00B82F9B">
        <w:rPr>
          <w:b/>
          <w:bCs/>
          <w:lang w:val="en-US"/>
        </w:rPr>
        <w:t>.docx</w:t>
      </w:r>
      <w:r w:rsidRPr="00B82F9B">
        <w:rPr>
          <w:lang w:val="en-US"/>
        </w:rPr>
        <w:t xml:space="preserve">” to write the image and make the initial settings. </w:t>
      </w:r>
    </w:p>
    <w:p w14:paraId="56BB2FD2" w14:textId="7CB44F5B" w:rsidR="3439467C" w:rsidRPr="00B82F9B" w:rsidRDefault="3439467C" w:rsidP="3439467C">
      <w:pPr>
        <w:rPr>
          <w:lang w:val="en-US"/>
        </w:rPr>
      </w:pPr>
    </w:p>
    <w:p w14:paraId="646CECC7" w14:textId="793099BF" w:rsidR="7912E838" w:rsidRPr="00B82F9B" w:rsidRDefault="00031856" w:rsidP="3439467C">
      <w:pPr>
        <w:rPr>
          <w:lang w:val="en-US"/>
        </w:rPr>
      </w:pPr>
      <w:r>
        <w:rPr>
          <w:lang w:val="en-US"/>
        </w:rPr>
        <w:t>Next</w:t>
      </w:r>
      <w:r w:rsidR="7912E838" w:rsidRPr="00B82F9B">
        <w:rPr>
          <w:lang w:val="en-US"/>
        </w:rPr>
        <w:t xml:space="preserve"> check or make sure you do the following things:</w:t>
      </w:r>
    </w:p>
    <w:p w14:paraId="59617943" w14:textId="57930F4E" w:rsidR="7912E838" w:rsidRPr="00B82F9B" w:rsidRDefault="7912E838" w:rsidP="3439467C">
      <w:pPr>
        <w:pStyle w:val="ListParagraph"/>
        <w:numPr>
          <w:ilvl w:val="0"/>
          <w:numId w:val="2"/>
        </w:numPr>
        <w:rPr>
          <w:szCs w:val="20"/>
          <w:lang w:val="en-US"/>
        </w:rPr>
      </w:pPr>
      <w:r w:rsidRPr="00B82F9B">
        <w:rPr>
          <w:lang w:val="en-US"/>
        </w:rPr>
        <w:t xml:space="preserve">Make sure you have a </w:t>
      </w:r>
      <w:r w:rsidRPr="00B82F9B">
        <w:rPr>
          <w:b/>
          <w:bCs/>
          <w:lang w:val="en-US"/>
        </w:rPr>
        <w:t xml:space="preserve">valid </w:t>
      </w:r>
      <w:r w:rsidRPr="00B82F9B">
        <w:rPr>
          <w:lang w:val="en-US"/>
        </w:rPr>
        <w:t>unique hostname. Make sure you do not use spaces in the name!</w:t>
      </w:r>
    </w:p>
    <w:p w14:paraId="0B534B8D" w14:textId="1544694A" w:rsidR="7912E838" w:rsidRPr="00B82F9B" w:rsidRDefault="7912E838" w:rsidP="3439467C">
      <w:pPr>
        <w:pStyle w:val="ListParagraph"/>
        <w:numPr>
          <w:ilvl w:val="0"/>
          <w:numId w:val="2"/>
        </w:numPr>
        <w:rPr>
          <w:szCs w:val="20"/>
          <w:lang w:val="en-US"/>
        </w:rPr>
      </w:pPr>
      <w:r w:rsidRPr="00B82F9B">
        <w:rPr>
          <w:lang w:val="en-US"/>
        </w:rPr>
        <w:t>Create a folder "s</w:t>
      </w:r>
      <w:r w:rsidR="2CC2F922" w:rsidRPr="00B82F9B">
        <w:rPr>
          <w:lang w:val="en-US"/>
        </w:rPr>
        <w:t>and</w:t>
      </w:r>
      <w:r w:rsidRPr="00B82F9B">
        <w:rPr>
          <w:lang w:val="en-US"/>
        </w:rPr>
        <w:t xml:space="preserve">i" </w:t>
      </w:r>
      <w:r w:rsidR="6B2C6A2B" w:rsidRPr="00B82F9B">
        <w:rPr>
          <w:lang w:val="en-US"/>
        </w:rPr>
        <w:t>in your home folder</w:t>
      </w:r>
    </w:p>
    <w:p w14:paraId="758DED78" w14:textId="68963416" w:rsidR="7912E838" w:rsidRPr="00031856" w:rsidRDefault="7912E838" w:rsidP="00031856">
      <w:pPr>
        <w:pStyle w:val="ListParagraph"/>
        <w:numPr>
          <w:ilvl w:val="0"/>
          <w:numId w:val="2"/>
        </w:numPr>
        <w:rPr>
          <w:szCs w:val="20"/>
          <w:lang w:val="en-US"/>
        </w:rPr>
      </w:pPr>
      <w:r w:rsidRPr="00B82F9B">
        <w:rPr>
          <w:lang w:val="en-US"/>
        </w:rPr>
        <w:t>Install the VNC viewer on your laptop.</w:t>
      </w:r>
      <w:r w:rsidR="00031856">
        <w:rPr>
          <w:lang w:val="en-US"/>
        </w:rPr>
        <w:t xml:space="preserve"> (</w:t>
      </w:r>
      <w:hyperlink r:id="rId41" w:history="1">
        <w:r w:rsidR="00031856" w:rsidRPr="00D85E45">
          <w:rPr>
            <w:rStyle w:val="Hyperlink"/>
            <w:lang w:val="en-US"/>
          </w:rPr>
          <w:t>https://www.realvnc.com/en/connect/download/viewer/</w:t>
        </w:r>
      </w:hyperlink>
      <w:r w:rsidR="00031856" w:rsidRPr="00031856">
        <w:rPr>
          <w:lang w:val="en-US"/>
        </w:rPr>
        <w:t>)</w:t>
      </w:r>
    </w:p>
    <w:p w14:paraId="7C084DF1" w14:textId="77777777" w:rsidR="00031856" w:rsidRPr="00031856" w:rsidRDefault="00031856" w:rsidP="00031856">
      <w:pPr>
        <w:pStyle w:val="ListParagraph"/>
        <w:numPr>
          <w:ilvl w:val="0"/>
          <w:numId w:val="0"/>
        </w:numPr>
        <w:ind w:left="720"/>
        <w:rPr>
          <w:szCs w:val="20"/>
          <w:lang w:val="en-US"/>
        </w:rPr>
      </w:pPr>
    </w:p>
    <w:p w14:paraId="4A2C8EB3" w14:textId="1CBA5D73" w:rsidR="3439467C" w:rsidRPr="00B82F9B" w:rsidRDefault="3439467C" w:rsidP="3439467C">
      <w:pPr>
        <w:rPr>
          <w:lang w:val="en-US"/>
        </w:rPr>
      </w:pPr>
    </w:p>
    <w:p w14:paraId="5BFD88C6" w14:textId="77777777" w:rsidR="00793D88" w:rsidRPr="00B82F9B" w:rsidRDefault="00793D88" w:rsidP="005D2F74">
      <w:pPr>
        <w:rPr>
          <w:lang w:val="en-US"/>
        </w:rPr>
      </w:pPr>
    </w:p>
    <w:p w14:paraId="2874F3FD" w14:textId="77777777" w:rsidR="00240360" w:rsidRPr="00B82F9B" w:rsidRDefault="00240360">
      <w:pPr>
        <w:spacing w:after="0"/>
        <w:rPr>
          <w:rFonts w:eastAsiaTheme="majorEastAsia" w:cstheme="majorBidi"/>
          <w:b/>
          <w:bCs/>
          <w:color w:val="E65692"/>
          <w:sz w:val="24"/>
          <w:lang w:val="en-US"/>
        </w:rPr>
      </w:pPr>
      <w:r w:rsidRPr="00B82F9B">
        <w:rPr>
          <w:lang w:val="en-US"/>
        </w:rPr>
        <w:br w:type="page"/>
      </w:r>
    </w:p>
    <w:p w14:paraId="6CFD0279" w14:textId="5AE0DB48" w:rsidR="00240360" w:rsidRPr="00B82F9B" w:rsidRDefault="4AED567F" w:rsidP="00B736AC">
      <w:pPr>
        <w:pStyle w:val="Heading3"/>
        <w:rPr>
          <w:lang w:val="en-US"/>
        </w:rPr>
      </w:pPr>
      <w:r w:rsidRPr="00B82F9B">
        <w:rPr>
          <w:lang w:val="en-US"/>
        </w:rPr>
        <w:lastRenderedPageBreak/>
        <w:t>Thonny IDE</w:t>
      </w:r>
    </w:p>
    <w:p w14:paraId="4FB57416" w14:textId="7E56D247" w:rsidR="005D2F74" w:rsidRPr="00B82F9B" w:rsidRDefault="784C45B0" w:rsidP="3439467C">
      <w:pPr>
        <w:rPr>
          <w:lang w:val="en-US"/>
        </w:rPr>
      </w:pPr>
      <w:r w:rsidRPr="00B82F9B">
        <w:rPr>
          <w:lang w:val="en-US"/>
        </w:rPr>
        <w:t>Open Thonny IDE, and save your file in ~/sandi/week01/demo.py</w:t>
      </w:r>
    </w:p>
    <w:p w14:paraId="72FFB032" w14:textId="5B3F36AA" w:rsidR="005D2F74" w:rsidRPr="00B82F9B" w:rsidRDefault="784C45B0" w:rsidP="3439467C">
      <w:pPr>
        <w:rPr>
          <w:lang w:val="en-US"/>
        </w:rPr>
      </w:pPr>
      <w:r w:rsidRPr="00B82F9B">
        <w:rPr>
          <w:lang w:val="en-US"/>
        </w:rPr>
        <w:t>(So create a folder sandi in your home folder, en then we’ll create a new folder for each week)</w:t>
      </w:r>
    </w:p>
    <w:p w14:paraId="4154C947" w14:textId="45E8E3BD" w:rsidR="005D2F74" w:rsidRDefault="2207D6C2" w:rsidP="3439467C">
      <w:r>
        <w:rPr>
          <w:noProof/>
        </w:rPr>
        <w:drawing>
          <wp:inline distT="0" distB="0" distL="0" distR="0" wp14:anchorId="626A4B2F" wp14:editId="21E2B606">
            <wp:extent cx="5568286" cy="3886200"/>
            <wp:effectExtent l="0" t="0" r="0" b="0"/>
            <wp:docPr id="1253174519" name="Picture 125317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568286" cy="3886200"/>
                    </a:xfrm>
                    <a:prstGeom prst="rect">
                      <a:avLst/>
                    </a:prstGeom>
                  </pic:spPr>
                </pic:pic>
              </a:graphicData>
            </a:graphic>
          </wp:inline>
        </w:drawing>
      </w:r>
    </w:p>
    <w:p w14:paraId="09CE9A22" w14:textId="443D77B4" w:rsidR="00240360" w:rsidRDefault="00240360" w:rsidP="005D2F74"/>
    <w:p w14:paraId="550D4BB0" w14:textId="502EAAEB" w:rsidR="2207D6C2" w:rsidRPr="00B82F9B" w:rsidRDefault="2207D6C2" w:rsidP="3439467C">
      <w:pPr>
        <w:rPr>
          <w:lang w:val="en-US"/>
        </w:rPr>
      </w:pPr>
      <w:r w:rsidRPr="00B82F9B">
        <w:rPr>
          <w:lang w:val="en-US"/>
        </w:rPr>
        <w:t>Beware if you put an "infinite" loop in your code, then you must stop the code in Thonny first and then you can run the new code!</w:t>
      </w:r>
    </w:p>
    <w:p w14:paraId="3B055070" w14:textId="22FE1746" w:rsidR="3439467C" w:rsidRPr="00B82F9B" w:rsidRDefault="3439467C" w:rsidP="3439467C">
      <w:pPr>
        <w:rPr>
          <w:lang w:val="en-US"/>
        </w:rPr>
      </w:pPr>
    </w:p>
    <w:p w14:paraId="55FBB1D6" w14:textId="77777777" w:rsidR="005D2F74" w:rsidRPr="00B82F9B" w:rsidRDefault="005D2F74" w:rsidP="00AB134A">
      <w:pPr>
        <w:rPr>
          <w:lang w:val="en-US"/>
        </w:rPr>
      </w:pPr>
    </w:p>
    <w:p w14:paraId="33E25461" w14:textId="77777777" w:rsidR="005D2F74" w:rsidRPr="00B82F9B" w:rsidRDefault="005D2F74" w:rsidP="00AB134A">
      <w:pPr>
        <w:rPr>
          <w:lang w:val="en-US"/>
        </w:rPr>
      </w:pPr>
    </w:p>
    <w:p w14:paraId="6DBB5BD7" w14:textId="7D0509FF" w:rsidR="3439467C" w:rsidRPr="00B82F9B" w:rsidRDefault="3439467C">
      <w:pPr>
        <w:rPr>
          <w:lang w:val="en-US"/>
        </w:rPr>
      </w:pPr>
      <w:r w:rsidRPr="00B82F9B">
        <w:rPr>
          <w:lang w:val="en-US"/>
        </w:rPr>
        <w:br w:type="page"/>
      </w:r>
    </w:p>
    <w:p w14:paraId="0CCBEDD3" w14:textId="62EDA3BD" w:rsidR="00BA668B" w:rsidRDefault="4CE15C93" w:rsidP="00BA668B">
      <w:pPr>
        <w:pStyle w:val="Heading3"/>
        <w:rPr>
          <w:lang w:val="en-US"/>
        </w:rPr>
      </w:pPr>
      <w:r w:rsidRPr="00B82F9B">
        <w:rPr>
          <w:lang w:val="en-US"/>
        </w:rPr>
        <w:lastRenderedPageBreak/>
        <w:t>T</w:t>
      </w:r>
      <w:r w:rsidR="15A6EA9F" w:rsidRPr="00B82F9B">
        <w:rPr>
          <w:lang w:val="en-US"/>
        </w:rPr>
        <w:t>he</w:t>
      </w:r>
      <w:r w:rsidRPr="00B82F9B">
        <w:rPr>
          <w:lang w:val="en-US"/>
        </w:rPr>
        <w:t xml:space="preserve"> </w:t>
      </w:r>
      <w:r w:rsidR="0BB80A0B" w:rsidRPr="00B82F9B">
        <w:rPr>
          <w:lang w:val="en-US"/>
        </w:rPr>
        <w:t>RPi.GPIO-library</w:t>
      </w:r>
    </w:p>
    <w:p w14:paraId="13E9FCFB" w14:textId="383BB659" w:rsidR="00031856" w:rsidRDefault="00031856" w:rsidP="00031856">
      <w:pPr>
        <w:rPr>
          <w:lang w:val="en-US"/>
        </w:rPr>
      </w:pPr>
      <w:r>
        <w:rPr>
          <w:lang w:val="en-US"/>
        </w:rPr>
        <w:t>How can we “work” with the RPi pins? Using python and a library!</w:t>
      </w:r>
    </w:p>
    <w:p w14:paraId="7A7A86FE" w14:textId="64F1AD36" w:rsidR="00031856" w:rsidRDefault="00031856" w:rsidP="00031856">
      <w:pPr>
        <w:rPr>
          <w:lang w:val="en-US"/>
        </w:rPr>
      </w:pPr>
      <w:r>
        <w:rPr>
          <w:lang w:val="en-US"/>
        </w:rPr>
        <w:t xml:space="preserve">This library is installed by default on the raspberry pi </w:t>
      </w:r>
    </w:p>
    <w:p w14:paraId="4F52D82B" w14:textId="77777777" w:rsidR="00031856" w:rsidRPr="00031856" w:rsidRDefault="00031856" w:rsidP="00031856">
      <w:pPr>
        <w:rPr>
          <w:lang w:val="en-US"/>
        </w:rPr>
      </w:pPr>
    </w:p>
    <w:p w14:paraId="066F704D" w14:textId="77777777" w:rsidR="00BA668B" w:rsidRPr="00B82F9B" w:rsidRDefault="48AA199A" w:rsidP="00BA668B">
      <w:pPr>
        <w:pStyle w:val="Heading4"/>
        <w:rPr>
          <w:lang w:val="en-US"/>
        </w:rPr>
      </w:pPr>
      <w:r w:rsidRPr="00B82F9B">
        <w:rPr>
          <w:lang w:val="en-US"/>
        </w:rPr>
        <w:t>Setup</w:t>
      </w:r>
    </w:p>
    <w:p w14:paraId="770D9341" w14:textId="23683B85" w:rsidR="1B8E6F7B" w:rsidRPr="00B82F9B" w:rsidRDefault="1B8E6F7B" w:rsidP="3439467C">
      <w:pPr>
        <w:pStyle w:val="NormalWeb"/>
        <w:spacing w:before="0" w:beforeAutospacing="0" w:after="240" w:afterAutospacing="0"/>
        <w:rPr>
          <w:rFonts w:ascii="Ubuntu" w:eastAsiaTheme="minorEastAsia" w:hAnsi="Ubuntu" w:cstheme="minorBidi"/>
          <w:sz w:val="20"/>
          <w:szCs w:val="20"/>
        </w:rPr>
      </w:pPr>
      <w:r w:rsidRPr="00B82F9B">
        <w:rPr>
          <w:rFonts w:ascii="Ubuntu" w:eastAsiaTheme="minorEastAsia" w:hAnsi="Ubuntu" w:cstheme="minorBidi"/>
          <w:sz w:val="20"/>
          <w:szCs w:val="20"/>
        </w:rPr>
        <w:t>To use the GPIO pins, you must first (copy and) import the RPi.GPIO library:</w:t>
      </w:r>
    </w:p>
    <w:p w14:paraId="7100913D" w14:textId="77777777" w:rsidR="00BA668B" w:rsidRPr="00B82F9B" w:rsidRDefault="00BA668B" w:rsidP="00BA668B">
      <w:pPr>
        <w:pStyle w:val="HTMLPreformatted"/>
        <w:shd w:val="clear" w:color="auto" w:fill="F6F8FA"/>
        <w:rPr>
          <w:rStyle w:val="pl-k"/>
          <w:rFonts w:ascii="Consolas" w:hAnsi="Consolas"/>
          <w:color w:val="D73A49"/>
        </w:rPr>
      </w:pPr>
    </w:p>
    <w:p w14:paraId="3DD0B963" w14:textId="77777777" w:rsidR="00BA668B" w:rsidRPr="00B82F9B" w:rsidRDefault="00BA668B" w:rsidP="00BA668B">
      <w:pPr>
        <w:pStyle w:val="HTMLPreformatted"/>
        <w:shd w:val="clear" w:color="auto" w:fill="F6F8FA"/>
        <w:rPr>
          <w:rStyle w:val="pl-c1"/>
          <w:rFonts w:ascii="Consolas" w:hAnsi="Consolas"/>
          <w:color w:val="005CC5"/>
        </w:rPr>
      </w:pPr>
      <w:r w:rsidRPr="00B82F9B">
        <w:rPr>
          <w:rStyle w:val="pl-k"/>
          <w:rFonts w:ascii="Consolas" w:hAnsi="Consolas"/>
          <w:color w:val="D73A49"/>
        </w:rPr>
        <w:tab/>
        <w:t>from</w:t>
      </w:r>
      <w:r w:rsidRPr="00B82F9B">
        <w:rPr>
          <w:rFonts w:ascii="Consolas" w:hAnsi="Consolas"/>
          <w:color w:val="24292E"/>
        </w:rPr>
        <w:t xml:space="preserve"> RPi </w:t>
      </w:r>
      <w:r w:rsidRPr="00B82F9B">
        <w:rPr>
          <w:rStyle w:val="pl-k"/>
          <w:rFonts w:ascii="Consolas" w:hAnsi="Consolas"/>
          <w:color w:val="D73A49"/>
        </w:rPr>
        <w:t>import</w:t>
      </w:r>
      <w:r w:rsidRPr="00B82F9B">
        <w:rPr>
          <w:rFonts w:ascii="Consolas" w:hAnsi="Consolas"/>
          <w:color w:val="24292E"/>
        </w:rPr>
        <w:t xml:space="preserve"> </w:t>
      </w:r>
      <w:r w:rsidRPr="00B82F9B">
        <w:rPr>
          <w:rStyle w:val="pl-c1"/>
          <w:rFonts w:ascii="Consolas" w:hAnsi="Consolas"/>
          <w:color w:val="005CC5"/>
        </w:rPr>
        <w:t>GPIO</w:t>
      </w:r>
    </w:p>
    <w:p w14:paraId="0B64D7EB" w14:textId="77777777" w:rsidR="00BA668B" w:rsidRPr="00B82F9B" w:rsidRDefault="00BA668B" w:rsidP="00BA668B">
      <w:pPr>
        <w:pStyle w:val="HTMLPreformatted"/>
        <w:shd w:val="clear" w:color="auto" w:fill="F6F8FA"/>
        <w:rPr>
          <w:rFonts w:ascii="Consolas" w:hAnsi="Consolas"/>
          <w:color w:val="24292E"/>
        </w:rPr>
      </w:pPr>
    </w:p>
    <w:p w14:paraId="36BC1AC1" w14:textId="77777777" w:rsidR="00BA668B" w:rsidRPr="00B82F9B" w:rsidRDefault="00BA668B" w:rsidP="00BA668B">
      <w:pPr>
        <w:pStyle w:val="NormalWeb"/>
        <w:spacing w:before="0" w:beforeAutospacing="0" w:after="240" w:afterAutospacing="0"/>
        <w:rPr>
          <w:rFonts w:ascii="Ubuntu" w:eastAsiaTheme="minorEastAsia" w:hAnsi="Ubuntu" w:cstheme="minorBidi"/>
          <w:sz w:val="20"/>
        </w:rPr>
      </w:pPr>
    </w:p>
    <w:p w14:paraId="1ED17865" w14:textId="3584280D" w:rsidR="1184B6E1" w:rsidRPr="00B82F9B" w:rsidRDefault="1184B6E1" w:rsidP="3439467C">
      <w:pPr>
        <w:pStyle w:val="NormalWeb"/>
        <w:spacing w:before="0" w:beforeAutospacing="0" w:after="240" w:afterAutospacing="0"/>
        <w:rPr>
          <w:rFonts w:ascii="Ubuntu" w:eastAsiaTheme="minorEastAsia" w:hAnsi="Ubuntu" w:cstheme="minorBidi"/>
          <w:sz w:val="20"/>
          <w:szCs w:val="20"/>
        </w:rPr>
      </w:pPr>
      <w:r w:rsidRPr="00B82F9B">
        <w:rPr>
          <w:rFonts w:ascii="Ubuntu" w:eastAsiaTheme="minorEastAsia" w:hAnsi="Ubuntu" w:cstheme="minorBidi"/>
          <w:sz w:val="20"/>
          <w:szCs w:val="20"/>
        </w:rPr>
        <w:t>Then you must choose which pin numbering you want to use (</w:t>
      </w:r>
      <w:r w:rsidRPr="00B82F9B">
        <w:rPr>
          <w:rFonts w:ascii="Ubuntu" w:eastAsiaTheme="minorEastAsia" w:hAnsi="Ubuntu" w:cstheme="minorBidi"/>
          <w:b/>
          <w:bCs/>
          <w:sz w:val="20"/>
          <w:szCs w:val="20"/>
        </w:rPr>
        <w:t>always mandatory!!!)</w:t>
      </w:r>
    </w:p>
    <w:p w14:paraId="686AC0BF" w14:textId="77777777" w:rsidR="00BA668B" w:rsidRPr="00B82F9B" w:rsidRDefault="00BA668B" w:rsidP="00BA668B">
      <w:pPr>
        <w:pStyle w:val="HTMLPreformatted"/>
        <w:shd w:val="clear" w:color="auto" w:fill="F6F8FA"/>
        <w:rPr>
          <w:rStyle w:val="pl-c1"/>
          <w:rFonts w:ascii="Consolas" w:hAnsi="Consolas"/>
          <w:color w:val="005CC5"/>
        </w:rPr>
      </w:pPr>
    </w:p>
    <w:p w14:paraId="62714969" w14:textId="77777777" w:rsidR="00BA668B" w:rsidRPr="00B82F9B" w:rsidRDefault="00BA668B" w:rsidP="00BA668B">
      <w:pPr>
        <w:pStyle w:val="HTMLPreformatted"/>
        <w:shd w:val="clear" w:color="auto" w:fill="F6F8FA"/>
        <w:rPr>
          <w:rFonts w:ascii="Consolas" w:hAnsi="Consolas"/>
          <w:color w:val="24292E"/>
        </w:rPr>
      </w:pPr>
      <w:r w:rsidRPr="00B82F9B">
        <w:rPr>
          <w:rStyle w:val="pl-c1"/>
          <w:rFonts w:ascii="Consolas" w:hAnsi="Consolas"/>
          <w:color w:val="005CC5"/>
        </w:rPr>
        <w:tab/>
        <w:t>GPIO</w:t>
      </w:r>
      <w:r w:rsidRPr="00B82F9B">
        <w:rPr>
          <w:rFonts w:ascii="Consolas" w:hAnsi="Consolas"/>
          <w:color w:val="24292E"/>
        </w:rPr>
        <w:t>.setmode(</w:t>
      </w:r>
      <w:r w:rsidRPr="00B82F9B">
        <w:rPr>
          <w:rStyle w:val="pl-c1"/>
          <w:rFonts w:ascii="Consolas" w:hAnsi="Consolas"/>
          <w:color w:val="005CC5"/>
        </w:rPr>
        <w:t>GPIO</w:t>
      </w:r>
      <w:r w:rsidRPr="00B82F9B">
        <w:rPr>
          <w:rFonts w:ascii="Consolas" w:hAnsi="Consolas"/>
          <w:color w:val="24292E"/>
        </w:rPr>
        <w:t>.</w:t>
      </w:r>
      <w:r w:rsidRPr="00B82F9B">
        <w:rPr>
          <w:rStyle w:val="pl-c1"/>
          <w:rFonts w:ascii="Consolas" w:hAnsi="Consolas"/>
          <w:color w:val="005CC5"/>
        </w:rPr>
        <w:t>BCM</w:t>
      </w:r>
      <w:r w:rsidRPr="00B82F9B">
        <w:rPr>
          <w:rFonts w:ascii="Consolas" w:hAnsi="Consolas"/>
          <w:color w:val="24292E"/>
        </w:rPr>
        <w:t>)</w:t>
      </w:r>
    </w:p>
    <w:p w14:paraId="2F1A1BCF" w14:textId="77777777" w:rsidR="00BA668B" w:rsidRPr="00B82F9B" w:rsidRDefault="00BA668B" w:rsidP="00BA668B">
      <w:pPr>
        <w:pStyle w:val="HTMLPreformatted"/>
        <w:shd w:val="clear" w:color="auto" w:fill="F6F8FA"/>
        <w:rPr>
          <w:rFonts w:ascii="Consolas" w:hAnsi="Consolas"/>
          <w:color w:val="24292E"/>
        </w:rPr>
      </w:pPr>
    </w:p>
    <w:p w14:paraId="17A9A5CD" w14:textId="77777777" w:rsidR="00BA668B" w:rsidRPr="00B82F9B" w:rsidRDefault="00BA668B" w:rsidP="00BA668B">
      <w:pPr>
        <w:pStyle w:val="NormalWeb"/>
        <w:spacing w:before="0" w:beforeAutospacing="0" w:after="0" w:afterAutospacing="0"/>
        <w:rPr>
          <w:rStyle w:val="HTMLCode"/>
          <w:rFonts w:ascii="Consolas" w:eastAsiaTheme="majorEastAsia" w:hAnsi="Consolas"/>
        </w:rPr>
      </w:pPr>
    </w:p>
    <w:p w14:paraId="2EA2ABFE" w14:textId="25C9B4A1" w:rsidR="2170D3BD" w:rsidRPr="00B82F9B" w:rsidRDefault="2170D3BD" w:rsidP="3439467C">
      <w:pPr>
        <w:pStyle w:val="NormalWeb"/>
        <w:spacing w:before="0" w:beforeAutospacing="0" w:after="0" w:afterAutospacing="0"/>
        <w:rPr>
          <w:rStyle w:val="HTMLCode"/>
          <w:rFonts w:ascii="Consolas" w:eastAsiaTheme="majorEastAsia" w:hAnsi="Consolas"/>
        </w:rPr>
      </w:pPr>
      <w:r w:rsidRPr="00B82F9B">
        <w:rPr>
          <w:rStyle w:val="HTMLCode"/>
          <w:rFonts w:ascii="Consolas" w:eastAsiaTheme="majorEastAsia" w:hAnsi="Consolas"/>
        </w:rPr>
        <w:t>Here we must first configure the pin using the function GPIO.setup(channel, mode). The parameter channel indicates the pin, which can be either a single pin number or a list. Mode is a predefined constant: GPIO.IN or GPIO.OUT. For example:</w:t>
      </w:r>
    </w:p>
    <w:p w14:paraId="58C014C0" w14:textId="77777777" w:rsidR="00BA668B" w:rsidRPr="00B82F9B" w:rsidRDefault="00BA668B" w:rsidP="00BA668B">
      <w:pPr>
        <w:pStyle w:val="NormalWeb"/>
        <w:spacing w:before="0" w:beforeAutospacing="0" w:after="0" w:afterAutospacing="0"/>
        <w:rPr>
          <w:rStyle w:val="HTMLCode"/>
          <w:rFonts w:ascii="Consolas" w:eastAsiaTheme="majorEastAsia" w:hAnsi="Consolas"/>
        </w:rPr>
      </w:pPr>
    </w:p>
    <w:p w14:paraId="5BE8FB7D" w14:textId="1857639C" w:rsidR="00BA668B" w:rsidRPr="00B82F9B" w:rsidRDefault="00BA668B" w:rsidP="3439467C">
      <w:pPr>
        <w:pStyle w:val="HTMLPreformatted"/>
        <w:shd w:val="clear" w:color="auto" w:fill="F6F8FA"/>
        <w:rPr>
          <w:rFonts w:ascii="Consolas" w:eastAsia="Consolas" w:hAnsi="Consolas" w:cs="Consolas"/>
          <w:color w:val="005CC5"/>
          <w:sz w:val="19"/>
          <w:szCs w:val="19"/>
        </w:rPr>
      </w:pPr>
    </w:p>
    <w:p w14:paraId="0E6DD72C" w14:textId="27C29D21" w:rsidR="00BA668B" w:rsidRPr="00B82F9B" w:rsidRDefault="48AA199A" w:rsidP="3439467C">
      <w:pPr>
        <w:pStyle w:val="HTMLPreformatted"/>
        <w:shd w:val="clear" w:color="auto" w:fill="F6F8FA"/>
        <w:ind w:firstLine="720"/>
        <w:rPr>
          <w:rFonts w:ascii="Consolas" w:hAnsi="Consolas"/>
          <w:color w:val="24292E"/>
        </w:rPr>
      </w:pPr>
      <w:r w:rsidRPr="00B82F9B">
        <w:rPr>
          <w:rStyle w:val="pl-c1"/>
          <w:rFonts w:ascii="Consolas" w:hAnsi="Consolas"/>
          <w:color w:val="005CC5"/>
        </w:rPr>
        <w:t>GPIO</w:t>
      </w:r>
      <w:r w:rsidRPr="00B82F9B">
        <w:rPr>
          <w:rFonts w:ascii="Consolas" w:hAnsi="Consolas"/>
          <w:color w:val="24292E"/>
        </w:rPr>
        <w:t>.setup(</w:t>
      </w:r>
      <w:r w:rsidRPr="00B82F9B">
        <w:rPr>
          <w:rStyle w:val="pl-c1"/>
          <w:rFonts w:ascii="Consolas" w:hAnsi="Consolas"/>
          <w:color w:val="005CC5"/>
        </w:rPr>
        <w:t>9</w:t>
      </w:r>
      <w:r w:rsidRPr="00B82F9B">
        <w:rPr>
          <w:rFonts w:ascii="Consolas" w:hAnsi="Consolas"/>
          <w:color w:val="24292E"/>
        </w:rPr>
        <w:t xml:space="preserve">, </w:t>
      </w:r>
      <w:r w:rsidRPr="00B82F9B">
        <w:rPr>
          <w:rStyle w:val="pl-c1"/>
          <w:rFonts w:ascii="Consolas" w:hAnsi="Consolas"/>
          <w:color w:val="005CC5"/>
        </w:rPr>
        <w:t>GPIO</w:t>
      </w:r>
      <w:r w:rsidRPr="00B82F9B">
        <w:rPr>
          <w:rFonts w:ascii="Consolas" w:hAnsi="Consolas"/>
          <w:color w:val="24292E"/>
        </w:rPr>
        <w:t>.</w:t>
      </w:r>
      <w:r w:rsidRPr="00B82F9B">
        <w:rPr>
          <w:rStyle w:val="pl-c1"/>
          <w:rFonts w:ascii="Consolas" w:hAnsi="Consolas"/>
          <w:color w:val="005CC5"/>
        </w:rPr>
        <w:t>IN</w:t>
      </w:r>
      <w:r w:rsidRPr="00B82F9B">
        <w:rPr>
          <w:rFonts w:ascii="Consolas" w:hAnsi="Consolas"/>
          <w:color w:val="24292E"/>
        </w:rPr>
        <w:t>)</w:t>
      </w:r>
    </w:p>
    <w:p w14:paraId="1A1CAC8E" w14:textId="5595D5A7" w:rsidR="00BA668B" w:rsidRPr="00B82F9B" w:rsidRDefault="48AA199A" w:rsidP="3439467C">
      <w:pPr>
        <w:pStyle w:val="HTMLPreformatted"/>
        <w:shd w:val="clear" w:color="auto" w:fill="F6F8FA"/>
        <w:ind w:firstLine="720"/>
        <w:rPr>
          <w:rFonts w:ascii="Consolas" w:hAnsi="Consolas"/>
          <w:color w:val="24292E"/>
        </w:rPr>
      </w:pPr>
      <w:r w:rsidRPr="00B82F9B">
        <w:rPr>
          <w:rStyle w:val="pl-c1"/>
          <w:rFonts w:ascii="Consolas" w:hAnsi="Consolas"/>
          <w:color w:val="005CC5"/>
        </w:rPr>
        <w:t>GPIO</w:t>
      </w:r>
      <w:r w:rsidRPr="00B82F9B">
        <w:rPr>
          <w:rFonts w:ascii="Consolas" w:hAnsi="Consolas"/>
          <w:color w:val="24292E"/>
        </w:rPr>
        <w:t>.setup((</w:t>
      </w:r>
      <w:r w:rsidRPr="00B82F9B">
        <w:rPr>
          <w:rStyle w:val="pl-c1"/>
          <w:rFonts w:ascii="Consolas" w:hAnsi="Consolas"/>
          <w:color w:val="005CC5"/>
        </w:rPr>
        <w:t>10</w:t>
      </w:r>
      <w:r w:rsidRPr="00B82F9B">
        <w:rPr>
          <w:rFonts w:ascii="Consolas" w:hAnsi="Consolas"/>
          <w:color w:val="24292E"/>
        </w:rPr>
        <w:t xml:space="preserve">, </w:t>
      </w:r>
      <w:r w:rsidRPr="00B82F9B">
        <w:rPr>
          <w:rStyle w:val="pl-c1"/>
          <w:rFonts w:ascii="Consolas" w:hAnsi="Consolas"/>
          <w:color w:val="005CC5"/>
        </w:rPr>
        <w:t>11</w:t>
      </w:r>
      <w:r w:rsidRPr="00B82F9B">
        <w:rPr>
          <w:rFonts w:ascii="Consolas" w:hAnsi="Consolas"/>
          <w:color w:val="24292E"/>
        </w:rPr>
        <w:t xml:space="preserve">, </w:t>
      </w:r>
      <w:r w:rsidRPr="00B82F9B">
        <w:rPr>
          <w:rStyle w:val="pl-c1"/>
          <w:rFonts w:ascii="Consolas" w:hAnsi="Consolas"/>
          <w:color w:val="005CC5"/>
        </w:rPr>
        <w:t>12</w:t>
      </w:r>
      <w:r w:rsidRPr="00B82F9B">
        <w:rPr>
          <w:rFonts w:ascii="Consolas" w:hAnsi="Consolas"/>
          <w:color w:val="24292E"/>
        </w:rPr>
        <w:t xml:space="preserve">), </w:t>
      </w:r>
      <w:r w:rsidRPr="00B82F9B">
        <w:rPr>
          <w:rStyle w:val="pl-c1"/>
          <w:rFonts w:ascii="Consolas" w:hAnsi="Consolas"/>
          <w:color w:val="005CC5"/>
        </w:rPr>
        <w:t>GPIO</w:t>
      </w:r>
      <w:r w:rsidRPr="00B82F9B">
        <w:rPr>
          <w:rFonts w:ascii="Consolas" w:hAnsi="Consolas"/>
          <w:color w:val="24292E"/>
        </w:rPr>
        <w:t>.</w:t>
      </w:r>
      <w:r w:rsidRPr="00B82F9B">
        <w:rPr>
          <w:rStyle w:val="pl-c1"/>
          <w:rFonts w:ascii="Consolas" w:hAnsi="Consolas"/>
          <w:color w:val="005CC5"/>
        </w:rPr>
        <w:t>OUT</w:t>
      </w:r>
      <w:r w:rsidRPr="00B82F9B">
        <w:rPr>
          <w:rFonts w:ascii="Consolas" w:hAnsi="Consolas"/>
          <w:color w:val="24292E"/>
        </w:rPr>
        <w:t>)</w:t>
      </w:r>
    </w:p>
    <w:p w14:paraId="5914963B" w14:textId="77777777" w:rsidR="00BA668B" w:rsidRPr="00B82F9B" w:rsidRDefault="00BA668B" w:rsidP="00BA668B">
      <w:pPr>
        <w:pStyle w:val="HTMLPreformatted"/>
        <w:shd w:val="clear" w:color="auto" w:fill="F6F8FA"/>
        <w:rPr>
          <w:rFonts w:ascii="Consolas" w:hAnsi="Consolas"/>
          <w:color w:val="24292E"/>
        </w:rPr>
      </w:pPr>
    </w:p>
    <w:p w14:paraId="05D43CB0" w14:textId="77777777" w:rsidR="00BA668B" w:rsidRPr="00B82F9B" w:rsidRDefault="00BA668B" w:rsidP="00BA668B">
      <w:pPr>
        <w:pStyle w:val="NormalWeb"/>
        <w:spacing w:before="0" w:beforeAutospacing="0" w:after="0" w:afterAutospacing="0"/>
        <w:rPr>
          <w:rStyle w:val="HTMLCode"/>
          <w:rFonts w:ascii="Consolas" w:eastAsiaTheme="majorEastAsia" w:hAnsi="Consolas"/>
        </w:rPr>
      </w:pPr>
    </w:p>
    <w:p w14:paraId="63210419" w14:textId="7B2988E2" w:rsidR="77B4B36E" w:rsidRPr="00B82F9B" w:rsidRDefault="77B4B36E" w:rsidP="3439467C">
      <w:pPr>
        <w:pStyle w:val="NormalWeb"/>
        <w:spacing w:before="0" w:beforeAutospacing="0" w:after="0" w:afterAutospacing="0"/>
        <w:rPr>
          <w:rStyle w:val="HTMLCode"/>
          <w:rFonts w:ascii="Consolas" w:eastAsiaTheme="majorEastAsia" w:hAnsi="Consolas"/>
        </w:rPr>
      </w:pPr>
      <w:r w:rsidRPr="00B82F9B">
        <w:rPr>
          <w:rStyle w:val="HTMLCode"/>
          <w:rFonts w:ascii="Consolas" w:eastAsiaTheme="majorEastAsia" w:hAnsi="Consolas"/>
        </w:rPr>
        <w:t>To configure a pull-up/down resistor, setup has a parameter pull_up_down. The value thereof must be one of the constants PUD_UP or PUD_DOWN that the GPIO module defines (or None for neither).</w:t>
      </w:r>
    </w:p>
    <w:p w14:paraId="4ECA6343" w14:textId="77777777" w:rsidR="00BA668B" w:rsidRPr="00B82F9B" w:rsidRDefault="00BA668B" w:rsidP="00BA668B">
      <w:pPr>
        <w:pStyle w:val="NormalWeb"/>
        <w:spacing w:before="0" w:beforeAutospacing="0" w:after="0" w:afterAutospacing="0"/>
        <w:rPr>
          <w:rStyle w:val="HTMLCode"/>
          <w:rFonts w:ascii="Consolas" w:eastAsiaTheme="majorEastAsia" w:hAnsi="Consolas"/>
        </w:rPr>
      </w:pPr>
    </w:p>
    <w:p w14:paraId="454EEC43" w14:textId="77777777" w:rsidR="00BA668B" w:rsidRPr="00B82F9B" w:rsidRDefault="00BA668B" w:rsidP="00BA668B">
      <w:pPr>
        <w:pStyle w:val="HTMLPreformatted"/>
        <w:shd w:val="clear" w:color="auto" w:fill="F6F8FA"/>
        <w:rPr>
          <w:rStyle w:val="pl-c1"/>
          <w:rFonts w:ascii="Consolas" w:hAnsi="Consolas"/>
          <w:color w:val="005CC5"/>
        </w:rPr>
      </w:pPr>
    </w:p>
    <w:p w14:paraId="7FCAA7E5" w14:textId="77777777" w:rsidR="00BA668B" w:rsidRDefault="48AA199A" w:rsidP="3439467C">
      <w:pPr>
        <w:pStyle w:val="HTMLPreformatted"/>
        <w:shd w:val="clear" w:color="auto" w:fill="F6F8FA"/>
        <w:ind w:firstLine="720"/>
        <w:rPr>
          <w:rFonts w:ascii="Consolas" w:hAnsi="Consolas"/>
          <w:color w:val="24292E"/>
        </w:rPr>
      </w:pPr>
      <w:r w:rsidRPr="3439467C">
        <w:rPr>
          <w:rStyle w:val="pl-c1"/>
          <w:rFonts w:ascii="Consolas" w:hAnsi="Consolas"/>
          <w:color w:val="005CC5"/>
        </w:rPr>
        <w:t>GPIO</w:t>
      </w:r>
      <w:r w:rsidRPr="3439467C">
        <w:rPr>
          <w:rFonts w:ascii="Consolas" w:hAnsi="Consolas"/>
          <w:color w:val="24292E"/>
        </w:rPr>
        <w:t>.setup(</w:t>
      </w:r>
      <w:r w:rsidRPr="3439467C">
        <w:rPr>
          <w:rStyle w:val="pl-c1"/>
          <w:rFonts w:ascii="Consolas" w:hAnsi="Consolas"/>
          <w:color w:val="005CC5"/>
        </w:rPr>
        <w:t>7</w:t>
      </w:r>
      <w:r w:rsidRPr="3439467C">
        <w:rPr>
          <w:rFonts w:ascii="Consolas" w:hAnsi="Consolas"/>
          <w:color w:val="24292E"/>
        </w:rPr>
        <w:t xml:space="preserve">, </w:t>
      </w:r>
      <w:r w:rsidRPr="3439467C">
        <w:rPr>
          <w:rStyle w:val="pl-c1"/>
          <w:rFonts w:ascii="Consolas" w:hAnsi="Consolas"/>
          <w:color w:val="005CC5"/>
        </w:rPr>
        <w:t>GPIO</w:t>
      </w:r>
      <w:r w:rsidRPr="3439467C">
        <w:rPr>
          <w:rFonts w:ascii="Consolas" w:hAnsi="Consolas"/>
          <w:color w:val="24292E"/>
        </w:rPr>
        <w:t>.</w:t>
      </w:r>
      <w:r w:rsidRPr="3439467C">
        <w:rPr>
          <w:rStyle w:val="pl-c1"/>
          <w:rFonts w:ascii="Consolas" w:hAnsi="Consolas"/>
          <w:color w:val="005CC5"/>
        </w:rPr>
        <w:t>IN</w:t>
      </w:r>
      <w:r w:rsidRPr="3439467C">
        <w:rPr>
          <w:rFonts w:ascii="Consolas" w:hAnsi="Consolas"/>
          <w:color w:val="24292E"/>
        </w:rPr>
        <w:t xml:space="preserve">, </w:t>
      </w:r>
      <w:r w:rsidRPr="3439467C">
        <w:rPr>
          <w:rStyle w:val="pl-v"/>
          <w:rFonts w:ascii="Consolas" w:hAnsi="Consolas"/>
          <w:color w:val="E36209"/>
        </w:rPr>
        <w:t>pull_up_down</w:t>
      </w:r>
      <w:r w:rsidRPr="3439467C">
        <w:rPr>
          <w:rStyle w:val="pl-k"/>
          <w:rFonts w:ascii="Consolas" w:hAnsi="Consolas"/>
          <w:color w:val="D73A49"/>
        </w:rPr>
        <w:t>=</w:t>
      </w:r>
      <w:r w:rsidRPr="3439467C">
        <w:rPr>
          <w:rStyle w:val="pl-c1"/>
          <w:rFonts w:ascii="Consolas" w:hAnsi="Consolas"/>
          <w:color w:val="005CC5"/>
        </w:rPr>
        <w:t>GPIO</w:t>
      </w:r>
      <w:r w:rsidRPr="3439467C">
        <w:rPr>
          <w:rFonts w:ascii="Consolas" w:hAnsi="Consolas"/>
          <w:color w:val="24292E"/>
        </w:rPr>
        <w:t>.</w:t>
      </w:r>
      <w:r w:rsidRPr="3439467C">
        <w:rPr>
          <w:rStyle w:val="pl-c1"/>
          <w:rFonts w:ascii="Consolas" w:hAnsi="Consolas"/>
          <w:color w:val="005CC5"/>
        </w:rPr>
        <w:t>PUD_UP</w:t>
      </w:r>
      <w:r w:rsidRPr="3439467C">
        <w:rPr>
          <w:rFonts w:ascii="Consolas" w:hAnsi="Consolas"/>
          <w:color w:val="24292E"/>
        </w:rPr>
        <w:t>)</w:t>
      </w:r>
    </w:p>
    <w:p w14:paraId="1C97E911" w14:textId="77777777" w:rsidR="00BA668B" w:rsidRDefault="00BA668B" w:rsidP="00BA668B">
      <w:pPr>
        <w:pStyle w:val="HTMLPreformatted"/>
        <w:shd w:val="clear" w:color="auto" w:fill="F6F8FA"/>
        <w:rPr>
          <w:rFonts w:ascii="Consolas" w:hAnsi="Consolas"/>
          <w:color w:val="24292E"/>
        </w:rPr>
      </w:pPr>
    </w:p>
    <w:p w14:paraId="0AD4E1CF" w14:textId="77777777" w:rsidR="00BA668B" w:rsidRPr="00412A55" w:rsidRDefault="00BA668B" w:rsidP="00BA668B">
      <w:pPr>
        <w:pStyle w:val="Heading4"/>
        <w:rPr>
          <w:lang w:val="en-GB"/>
        </w:rPr>
      </w:pPr>
    </w:p>
    <w:p w14:paraId="79895D09" w14:textId="1B4D5538" w:rsidR="00BA668B" w:rsidRPr="00B82F9B" w:rsidRDefault="107DDEDA" w:rsidP="3439467C">
      <w:pPr>
        <w:pStyle w:val="Heading4"/>
        <w:spacing w:before="0"/>
        <w:rPr>
          <w:lang w:val="en-US"/>
        </w:rPr>
      </w:pPr>
      <w:r w:rsidRPr="00B82F9B">
        <w:rPr>
          <w:lang w:val="en-US"/>
        </w:rPr>
        <w:t xml:space="preserve">Setting and Reading Pins </w:t>
      </w:r>
    </w:p>
    <w:p w14:paraId="00F0A727" w14:textId="504885F5" w:rsidR="00BA668B" w:rsidRPr="00B82F9B" w:rsidRDefault="107DDEDA" w:rsidP="3439467C">
      <w:pPr>
        <w:pStyle w:val="NormalWeb"/>
        <w:spacing w:before="0" w:beforeAutospacing="0" w:after="0" w:afterAutospacing="0"/>
        <w:rPr>
          <w:rStyle w:val="HTMLCode"/>
          <w:rFonts w:ascii="Consolas" w:eastAsiaTheme="majorEastAsia" w:hAnsi="Consolas"/>
        </w:rPr>
      </w:pPr>
      <w:r w:rsidRPr="00B82F9B">
        <w:rPr>
          <w:rStyle w:val="HTMLCode"/>
          <w:rFonts w:ascii="Consolas" w:eastAsiaTheme="majorEastAsia" w:hAnsi="Consolas"/>
        </w:rPr>
        <w:t xml:space="preserve">It is, of course, neater to store the pin number in a variable. Then you can read the pins with input(channel) or set them with output(channel, value): </w:t>
      </w:r>
    </w:p>
    <w:p w14:paraId="2B494329" w14:textId="77777777" w:rsidR="00BA668B" w:rsidRPr="00B82F9B" w:rsidRDefault="00BA668B" w:rsidP="00BA668B">
      <w:pPr>
        <w:pStyle w:val="NormalWeb"/>
        <w:spacing w:before="0" w:beforeAutospacing="0" w:after="0" w:afterAutospacing="0"/>
        <w:rPr>
          <w:rStyle w:val="HTMLCode"/>
          <w:rFonts w:ascii="Consolas" w:eastAsiaTheme="majorEastAsia" w:hAnsi="Consolas"/>
        </w:rPr>
      </w:pPr>
    </w:p>
    <w:p w14:paraId="34A23405" w14:textId="77777777" w:rsidR="00BA668B" w:rsidRPr="00B82F9B" w:rsidRDefault="00BA668B" w:rsidP="00BA668B">
      <w:pPr>
        <w:pStyle w:val="HTMLPreformatted"/>
        <w:shd w:val="clear" w:color="auto" w:fill="F6F8FA"/>
        <w:rPr>
          <w:rFonts w:ascii="Consolas" w:hAnsi="Consolas"/>
          <w:color w:val="24292E"/>
        </w:rPr>
      </w:pPr>
    </w:p>
    <w:p w14:paraId="362FAD52" w14:textId="4D3FD5EB" w:rsidR="00BA668B" w:rsidRDefault="6BFE3986" w:rsidP="3439467C">
      <w:pPr>
        <w:pStyle w:val="HTMLPreformatted"/>
        <w:shd w:val="clear" w:color="auto" w:fill="F6F8FA"/>
        <w:ind w:firstLine="720"/>
        <w:rPr>
          <w:rFonts w:ascii="Consolas" w:hAnsi="Consolas"/>
          <w:color w:val="24292E"/>
        </w:rPr>
      </w:pPr>
      <w:r w:rsidRPr="3439467C">
        <w:rPr>
          <w:rFonts w:ascii="Consolas" w:hAnsi="Consolas"/>
          <w:color w:val="24292E"/>
        </w:rPr>
        <w:t>b</w:t>
      </w:r>
      <w:r w:rsidR="48AA199A" w:rsidRPr="3439467C">
        <w:rPr>
          <w:rFonts w:ascii="Consolas" w:hAnsi="Consolas"/>
          <w:color w:val="24292E"/>
        </w:rPr>
        <w:t xml:space="preserve">tn </w:t>
      </w:r>
      <w:r w:rsidR="48AA199A" w:rsidRPr="3439467C">
        <w:rPr>
          <w:rStyle w:val="pl-k"/>
          <w:rFonts w:ascii="Consolas" w:hAnsi="Consolas"/>
          <w:color w:val="D73A49"/>
        </w:rPr>
        <w:t>=</w:t>
      </w:r>
      <w:r w:rsidR="48AA199A" w:rsidRPr="3439467C">
        <w:rPr>
          <w:rFonts w:ascii="Consolas" w:hAnsi="Consolas"/>
          <w:color w:val="24292E"/>
        </w:rPr>
        <w:t xml:space="preserve"> </w:t>
      </w:r>
      <w:r w:rsidR="48AA199A" w:rsidRPr="3439467C">
        <w:rPr>
          <w:rStyle w:val="pl-c1"/>
          <w:rFonts w:ascii="Consolas" w:hAnsi="Consolas"/>
          <w:color w:val="005CC5"/>
        </w:rPr>
        <w:t>9</w:t>
      </w:r>
    </w:p>
    <w:p w14:paraId="63E75754" w14:textId="29AA1A3D" w:rsidR="00BA668B" w:rsidRDefault="48AA199A" w:rsidP="3439467C">
      <w:pPr>
        <w:pStyle w:val="HTMLPreformatted"/>
        <w:shd w:val="clear" w:color="auto" w:fill="F6F8FA"/>
        <w:ind w:firstLine="720"/>
        <w:rPr>
          <w:rFonts w:ascii="Consolas" w:hAnsi="Consolas"/>
          <w:color w:val="24292E"/>
        </w:rPr>
      </w:pPr>
      <w:r w:rsidRPr="3439467C">
        <w:rPr>
          <w:rStyle w:val="pl-c1"/>
          <w:rFonts w:ascii="Consolas" w:hAnsi="Consolas"/>
          <w:color w:val="005CC5"/>
        </w:rPr>
        <w:t>GPIO</w:t>
      </w:r>
      <w:r w:rsidRPr="3439467C">
        <w:rPr>
          <w:rFonts w:ascii="Consolas" w:hAnsi="Consolas"/>
          <w:color w:val="24292E"/>
        </w:rPr>
        <w:t xml:space="preserve">.setup(btn, </w:t>
      </w:r>
      <w:r w:rsidRPr="3439467C">
        <w:rPr>
          <w:rStyle w:val="pl-c1"/>
          <w:rFonts w:ascii="Consolas" w:hAnsi="Consolas"/>
          <w:color w:val="005CC5"/>
        </w:rPr>
        <w:t>GPIO</w:t>
      </w:r>
      <w:r w:rsidRPr="3439467C">
        <w:rPr>
          <w:rFonts w:ascii="Consolas" w:hAnsi="Consolas"/>
          <w:color w:val="24292E"/>
        </w:rPr>
        <w:t>.</w:t>
      </w:r>
      <w:r w:rsidRPr="3439467C">
        <w:rPr>
          <w:rStyle w:val="pl-c1"/>
          <w:rFonts w:ascii="Consolas" w:hAnsi="Consolas"/>
          <w:color w:val="005CC5"/>
        </w:rPr>
        <w:t>IN</w:t>
      </w:r>
      <w:r w:rsidRPr="3439467C">
        <w:rPr>
          <w:rFonts w:ascii="Consolas" w:hAnsi="Consolas"/>
          <w:color w:val="24292E"/>
        </w:rPr>
        <w:t xml:space="preserve">, </w:t>
      </w:r>
      <w:r w:rsidRPr="3439467C">
        <w:rPr>
          <w:rStyle w:val="pl-v"/>
          <w:rFonts w:ascii="Consolas" w:hAnsi="Consolas"/>
          <w:color w:val="E36209"/>
        </w:rPr>
        <w:t>pull_up_down</w:t>
      </w:r>
      <w:r w:rsidRPr="3439467C">
        <w:rPr>
          <w:rStyle w:val="pl-k"/>
          <w:rFonts w:ascii="Consolas" w:hAnsi="Consolas"/>
          <w:color w:val="D73A49"/>
        </w:rPr>
        <w:t>=</w:t>
      </w:r>
      <w:r w:rsidRPr="3439467C">
        <w:rPr>
          <w:rStyle w:val="pl-c1"/>
          <w:rFonts w:ascii="Consolas" w:hAnsi="Consolas"/>
          <w:color w:val="005CC5"/>
        </w:rPr>
        <w:t>GPIO</w:t>
      </w:r>
      <w:r w:rsidRPr="3439467C">
        <w:rPr>
          <w:rFonts w:ascii="Consolas" w:hAnsi="Consolas"/>
          <w:color w:val="24292E"/>
        </w:rPr>
        <w:t>.</w:t>
      </w:r>
      <w:r w:rsidRPr="3439467C">
        <w:rPr>
          <w:rStyle w:val="pl-c1"/>
          <w:rFonts w:ascii="Consolas" w:hAnsi="Consolas"/>
          <w:color w:val="005CC5"/>
        </w:rPr>
        <w:t>PUD_UP</w:t>
      </w:r>
      <w:r w:rsidRPr="3439467C">
        <w:rPr>
          <w:rFonts w:ascii="Consolas" w:hAnsi="Consolas"/>
          <w:color w:val="24292E"/>
        </w:rPr>
        <w:t>)</w:t>
      </w:r>
    </w:p>
    <w:p w14:paraId="7D5B4B47" w14:textId="54D73329" w:rsidR="00BA668B" w:rsidRDefault="48AA199A" w:rsidP="3439467C">
      <w:pPr>
        <w:pStyle w:val="HTMLPreformatted"/>
        <w:shd w:val="clear" w:color="auto" w:fill="F6F8FA"/>
        <w:ind w:firstLine="720"/>
        <w:rPr>
          <w:rFonts w:ascii="Consolas" w:hAnsi="Consolas"/>
          <w:color w:val="24292E"/>
        </w:rPr>
      </w:pPr>
      <w:r w:rsidRPr="3439467C">
        <w:rPr>
          <w:rFonts w:ascii="Consolas" w:hAnsi="Consolas"/>
          <w:color w:val="24292E"/>
        </w:rPr>
        <w:t xml:space="preserve">value </w:t>
      </w:r>
      <w:r w:rsidRPr="3439467C">
        <w:rPr>
          <w:rStyle w:val="pl-k"/>
          <w:rFonts w:ascii="Consolas" w:hAnsi="Consolas"/>
          <w:color w:val="D73A49"/>
        </w:rPr>
        <w:t>=</w:t>
      </w:r>
      <w:r w:rsidRPr="3439467C">
        <w:rPr>
          <w:rFonts w:ascii="Consolas" w:hAnsi="Consolas"/>
          <w:color w:val="24292E"/>
        </w:rPr>
        <w:t xml:space="preserve"> </w:t>
      </w:r>
      <w:r w:rsidRPr="3439467C">
        <w:rPr>
          <w:rStyle w:val="pl-c1"/>
          <w:rFonts w:ascii="Consolas" w:hAnsi="Consolas"/>
          <w:color w:val="005CC5"/>
        </w:rPr>
        <w:t>GPIO</w:t>
      </w:r>
      <w:r w:rsidRPr="3439467C">
        <w:rPr>
          <w:rFonts w:ascii="Consolas" w:hAnsi="Consolas"/>
          <w:color w:val="24292E"/>
        </w:rPr>
        <w:t>.input(btn)</w:t>
      </w:r>
    </w:p>
    <w:p w14:paraId="3263E432" w14:textId="77777777" w:rsidR="00BA668B" w:rsidRDefault="00BA668B" w:rsidP="00BA668B">
      <w:pPr>
        <w:pStyle w:val="HTMLPreformatted"/>
        <w:shd w:val="clear" w:color="auto" w:fill="F6F8FA"/>
        <w:rPr>
          <w:rFonts w:ascii="Consolas" w:hAnsi="Consolas"/>
          <w:color w:val="24292E"/>
        </w:rPr>
      </w:pPr>
    </w:p>
    <w:p w14:paraId="3D362051" w14:textId="77777777" w:rsidR="00BA668B" w:rsidRDefault="00BA668B" w:rsidP="00BA668B">
      <w:pPr>
        <w:pStyle w:val="NormalWeb"/>
        <w:spacing w:before="0" w:beforeAutospacing="0" w:after="0" w:afterAutospacing="0"/>
        <w:rPr>
          <w:rStyle w:val="pl-c1"/>
          <w:rFonts w:ascii="Consolas" w:hAnsi="Consolas"/>
          <w:color w:val="005CC5"/>
        </w:rPr>
      </w:pPr>
    </w:p>
    <w:p w14:paraId="60828835" w14:textId="77777777" w:rsidR="00BA668B" w:rsidRDefault="00BA668B" w:rsidP="00BA668B">
      <w:pPr>
        <w:pStyle w:val="NormalWeb"/>
        <w:spacing w:before="0" w:beforeAutospacing="0" w:after="0" w:afterAutospacing="0"/>
        <w:rPr>
          <w:rFonts w:ascii="Consolas" w:hAnsi="Consolas"/>
          <w:color w:val="24292E"/>
        </w:rPr>
      </w:pPr>
      <w:r>
        <w:rPr>
          <w:rStyle w:val="pl-c1"/>
          <w:rFonts w:ascii="Consolas" w:hAnsi="Consolas"/>
          <w:color w:val="005CC5"/>
        </w:rPr>
        <w:t>print</w:t>
      </w:r>
      <w:r>
        <w:rPr>
          <w:rFonts w:ascii="Consolas" w:hAnsi="Consolas"/>
          <w:color w:val="24292E"/>
        </w:rPr>
        <w:t>(</w:t>
      </w:r>
      <w:r w:rsidRPr="00220520">
        <w:rPr>
          <w:rFonts w:ascii="Segoe UI" w:hAnsi="Segoe UI" w:cs="Segoe UI"/>
          <w:color w:val="24292E"/>
          <w:lang w:val="en-GB"/>
        </w:rPr>
        <w:t>'The</w:t>
      </w:r>
      <w:r>
        <w:rPr>
          <w:rStyle w:val="pl-s"/>
          <w:rFonts w:ascii="Consolas" w:hAnsi="Consolas"/>
          <w:color w:val="032F62"/>
        </w:rPr>
        <w:t xml:space="preserve"> value of pin </w:t>
      </w:r>
      <w:r>
        <w:rPr>
          <w:rStyle w:val="pl-c1"/>
          <w:rFonts w:ascii="Consolas" w:hAnsi="Consolas"/>
          <w:color w:val="005CC5"/>
        </w:rPr>
        <w:t>{0}</w:t>
      </w:r>
      <w:r>
        <w:rPr>
          <w:rStyle w:val="pl-s"/>
          <w:rFonts w:ascii="Consolas" w:hAnsi="Consolas"/>
          <w:color w:val="032F62"/>
        </w:rPr>
        <w:t xml:space="preserve"> is </w:t>
      </w:r>
      <w:r>
        <w:rPr>
          <w:rStyle w:val="pl-c1"/>
          <w:rFonts w:ascii="Consolas" w:hAnsi="Consolas"/>
          <w:color w:val="005CC5"/>
        </w:rPr>
        <w:t>{1}</w:t>
      </w:r>
      <w:r>
        <w:rPr>
          <w:rStyle w:val="pl-pds"/>
          <w:rFonts w:ascii="Consolas" w:hAnsi="Consolas"/>
          <w:color w:val="032F62"/>
        </w:rPr>
        <w:t>'</w:t>
      </w:r>
      <w:r>
        <w:rPr>
          <w:rFonts w:ascii="Consolas" w:hAnsi="Consolas"/>
          <w:color w:val="24292E"/>
        </w:rPr>
        <w:t>.format(btn, value))</w:t>
      </w:r>
    </w:p>
    <w:p w14:paraId="0AB04FB8" w14:textId="77777777" w:rsidR="00BA668B" w:rsidRDefault="00BA668B" w:rsidP="00BA668B">
      <w:pPr>
        <w:pStyle w:val="NormalWeb"/>
        <w:spacing w:before="0" w:beforeAutospacing="0" w:after="0" w:afterAutospacing="0"/>
        <w:rPr>
          <w:rFonts w:ascii="Consolas" w:hAnsi="Consolas"/>
          <w:color w:val="24292E"/>
        </w:rPr>
      </w:pPr>
    </w:p>
    <w:p w14:paraId="28EEFFFD" w14:textId="77777777" w:rsidR="00BA668B" w:rsidRDefault="00BA668B" w:rsidP="00BA668B">
      <w:pPr>
        <w:pStyle w:val="HTMLPreformatted"/>
        <w:shd w:val="clear" w:color="auto" w:fill="F6F8FA"/>
        <w:rPr>
          <w:rFonts w:ascii="Consolas" w:hAnsi="Consolas"/>
          <w:color w:val="24292E"/>
        </w:rPr>
      </w:pPr>
    </w:p>
    <w:p w14:paraId="73DF64F3" w14:textId="09814C78" w:rsidR="00BA668B" w:rsidRDefault="6716AC9C" w:rsidP="3439467C">
      <w:pPr>
        <w:pStyle w:val="HTMLPreformatted"/>
        <w:shd w:val="clear" w:color="auto" w:fill="F6F8FA"/>
        <w:ind w:firstLine="720"/>
        <w:rPr>
          <w:rFonts w:ascii="Consolas" w:hAnsi="Consolas"/>
          <w:color w:val="24292E"/>
        </w:rPr>
      </w:pPr>
      <w:r w:rsidRPr="3439467C">
        <w:rPr>
          <w:rFonts w:ascii="Consolas" w:hAnsi="Consolas"/>
          <w:color w:val="24292E"/>
        </w:rPr>
        <w:t>l</w:t>
      </w:r>
      <w:r w:rsidR="48AA199A" w:rsidRPr="3439467C">
        <w:rPr>
          <w:rFonts w:ascii="Consolas" w:hAnsi="Consolas"/>
          <w:color w:val="24292E"/>
        </w:rPr>
        <w:t xml:space="preserve">ed </w:t>
      </w:r>
      <w:r w:rsidR="48AA199A" w:rsidRPr="3439467C">
        <w:rPr>
          <w:rStyle w:val="pl-k"/>
          <w:rFonts w:ascii="Consolas" w:hAnsi="Consolas"/>
          <w:color w:val="D73A49"/>
        </w:rPr>
        <w:t>=</w:t>
      </w:r>
      <w:r w:rsidR="48AA199A" w:rsidRPr="3439467C">
        <w:rPr>
          <w:rFonts w:ascii="Consolas" w:hAnsi="Consolas"/>
          <w:color w:val="24292E"/>
        </w:rPr>
        <w:t xml:space="preserve"> </w:t>
      </w:r>
      <w:r w:rsidR="48AA199A" w:rsidRPr="3439467C">
        <w:rPr>
          <w:rStyle w:val="pl-c1"/>
          <w:rFonts w:ascii="Consolas" w:hAnsi="Consolas"/>
          <w:color w:val="005CC5"/>
        </w:rPr>
        <w:t>10</w:t>
      </w:r>
    </w:p>
    <w:p w14:paraId="5C30A886" w14:textId="77777777" w:rsidR="00BA668B" w:rsidRDefault="48AA199A" w:rsidP="3439467C">
      <w:pPr>
        <w:pStyle w:val="HTMLPreformatted"/>
        <w:shd w:val="clear" w:color="auto" w:fill="F6F8FA"/>
        <w:ind w:firstLine="720"/>
        <w:rPr>
          <w:rFonts w:ascii="Consolas" w:hAnsi="Consolas"/>
          <w:color w:val="24292E"/>
        </w:rPr>
      </w:pPr>
      <w:r w:rsidRPr="3439467C">
        <w:rPr>
          <w:rStyle w:val="pl-c1"/>
          <w:rFonts w:ascii="Consolas" w:hAnsi="Consolas"/>
          <w:color w:val="005CC5"/>
        </w:rPr>
        <w:t>GPIO</w:t>
      </w:r>
      <w:r w:rsidRPr="3439467C">
        <w:rPr>
          <w:rFonts w:ascii="Consolas" w:hAnsi="Consolas"/>
          <w:color w:val="24292E"/>
        </w:rPr>
        <w:t xml:space="preserve">.setup(led, </w:t>
      </w:r>
      <w:r w:rsidRPr="3439467C">
        <w:rPr>
          <w:rStyle w:val="pl-c1"/>
          <w:rFonts w:ascii="Consolas" w:hAnsi="Consolas"/>
          <w:color w:val="005CC5"/>
        </w:rPr>
        <w:t>GPIO</w:t>
      </w:r>
      <w:r w:rsidRPr="3439467C">
        <w:rPr>
          <w:rFonts w:ascii="Consolas" w:hAnsi="Consolas"/>
          <w:color w:val="24292E"/>
        </w:rPr>
        <w:t>.</w:t>
      </w:r>
      <w:r w:rsidRPr="3439467C">
        <w:rPr>
          <w:rStyle w:val="pl-c1"/>
          <w:rFonts w:ascii="Consolas" w:hAnsi="Consolas"/>
          <w:color w:val="005CC5"/>
        </w:rPr>
        <w:t>OUT</w:t>
      </w:r>
      <w:r w:rsidRPr="3439467C">
        <w:rPr>
          <w:rFonts w:ascii="Consolas" w:hAnsi="Consolas"/>
          <w:color w:val="24292E"/>
        </w:rPr>
        <w:t>)</w:t>
      </w:r>
    </w:p>
    <w:p w14:paraId="51BE0C66" w14:textId="77777777" w:rsidR="00BA668B" w:rsidRDefault="48AA199A" w:rsidP="3439467C">
      <w:pPr>
        <w:pStyle w:val="HTMLPreformatted"/>
        <w:shd w:val="clear" w:color="auto" w:fill="F6F8FA"/>
        <w:ind w:firstLine="720"/>
        <w:rPr>
          <w:rFonts w:ascii="Consolas" w:hAnsi="Consolas"/>
          <w:color w:val="24292E"/>
        </w:rPr>
      </w:pPr>
      <w:r w:rsidRPr="3439467C">
        <w:rPr>
          <w:rStyle w:val="pl-c1"/>
          <w:rFonts w:ascii="Consolas" w:hAnsi="Consolas"/>
          <w:color w:val="005CC5"/>
        </w:rPr>
        <w:t>GPIO</w:t>
      </w:r>
      <w:r w:rsidRPr="3439467C">
        <w:rPr>
          <w:rFonts w:ascii="Consolas" w:hAnsi="Consolas"/>
          <w:color w:val="24292E"/>
        </w:rPr>
        <w:t xml:space="preserve">.output(led, </w:t>
      </w:r>
      <w:r w:rsidRPr="3439467C">
        <w:rPr>
          <w:rStyle w:val="pl-c1"/>
          <w:rFonts w:ascii="Consolas" w:hAnsi="Consolas"/>
          <w:color w:val="005CC5"/>
        </w:rPr>
        <w:t>GPIO</w:t>
      </w:r>
      <w:r w:rsidRPr="3439467C">
        <w:rPr>
          <w:rFonts w:ascii="Consolas" w:hAnsi="Consolas"/>
          <w:color w:val="24292E"/>
        </w:rPr>
        <w:t>.</w:t>
      </w:r>
      <w:r w:rsidRPr="3439467C">
        <w:rPr>
          <w:rStyle w:val="pl-c1"/>
          <w:rFonts w:ascii="Consolas" w:hAnsi="Consolas"/>
          <w:color w:val="005CC5"/>
        </w:rPr>
        <w:t>HIGH</w:t>
      </w:r>
      <w:r w:rsidRPr="3439467C">
        <w:rPr>
          <w:rFonts w:ascii="Consolas" w:hAnsi="Consolas"/>
          <w:color w:val="24292E"/>
        </w:rPr>
        <w:t>)</w:t>
      </w:r>
    </w:p>
    <w:p w14:paraId="02EE783B" w14:textId="77777777" w:rsidR="00BA668B" w:rsidRDefault="00BA668B" w:rsidP="00BA668B">
      <w:pPr>
        <w:pStyle w:val="HTMLPreformatted"/>
        <w:shd w:val="clear" w:color="auto" w:fill="F6F8FA"/>
        <w:rPr>
          <w:rFonts w:ascii="Consolas" w:hAnsi="Consolas"/>
          <w:color w:val="24292E"/>
        </w:rPr>
      </w:pPr>
    </w:p>
    <w:p w14:paraId="11871460" w14:textId="77777777" w:rsidR="00BA668B" w:rsidRPr="00412A55" w:rsidRDefault="00BA668B" w:rsidP="00BA668B">
      <w:pPr>
        <w:pStyle w:val="NormalWeb"/>
        <w:spacing w:before="0" w:beforeAutospacing="0" w:after="0" w:afterAutospacing="0"/>
        <w:rPr>
          <w:rStyle w:val="HTMLCode"/>
          <w:rFonts w:ascii="Consolas" w:eastAsiaTheme="majorEastAsia" w:hAnsi="Consolas"/>
          <w:lang w:val="en-GB"/>
        </w:rPr>
      </w:pPr>
    </w:p>
    <w:p w14:paraId="652FD307" w14:textId="7522D8BA" w:rsidR="00BA668B" w:rsidRPr="00B82F9B" w:rsidRDefault="4BF69566" w:rsidP="3439467C">
      <w:pPr>
        <w:pStyle w:val="NormalWeb"/>
        <w:spacing w:before="0" w:beforeAutospacing="0" w:after="0" w:afterAutospacing="0"/>
        <w:rPr>
          <w:rStyle w:val="HTMLCode"/>
          <w:rFonts w:ascii="Consolas" w:eastAsiaTheme="majorEastAsia" w:hAnsi="Consolas"/>
        </w:rPr>
      </w:pPr>
      <w:r w:rsidRPr="00B82F9B">
        <w:rPr>
          <w:rStyle w:val="HTMLCode"/>
          <w:rFonts w:ascii="Consolas" w:eastAsiaTheme="majorEastAsia" w:hAnsi="Consolas"/>
        </w:rPr>
        <w:lastRenderedPageBreak/>
        <w:t xml:space="preserve">Instead of GPIO.HIGH and GPIO.LOW, you can also just give a boolean or int (1/0) as the output value. Note that you can also use the input() function on an output pin to read the current value: </w:t>
      </w:r>
    </w:p>
    <w:p w14:paraId="76BFA31C" w14:textId="77777777" w:rsidR="00BA668B" w:rsidRPr="00B82F9B" w:rsidRDefault="00BA668B" w:rsidP="00BA668B">
      <w:pPr>
        <w:pStyle w:val="HTMLPreformatted"/>
        <w:shd w:val="clear" w:color="auto" w:fill="F6F8FA"/>
        <w:rPr>
          <w:rFonts w:ascii="Consolas" w:hAnsi="Consolas"/>
          <w:color w:val="24292E"/>
        </w:rPr>
      </w:pPr>
    </w:p>
    <w:p w14:paraId="30E154C5" w14:textId="77777777" w:rsidR="00BA668B" w:rsidRDefault="48AA199A" w:rsidP="3439467C">
      <w:pPr>
        <w:pStyle w:val="HTMLPreformatted"/>
        <w:shd w:val="clear" w:color="auto" w:fill="F6F8FA"/>
        <w:ind w:firstLine="720"/>
        <w:rPr>
          <w:rFonts w:ascii="Consolas" w:hAnsi="Consolas"/>
          <w:color w:val="24292E"/>
        </w:rPr>
      </w:pPr>
      <w:r w:rsidRPr="3439467C">
        <w:rPr>
          <w:rFonts w:ascii="Consolas" w:hAnsi="Consolas"/>
          <w:color w:val="24292E"/>
        </w:rPr>
        <w:t xml:space="preserve">value </w:t>
      </w:r>
      <w:r w:rsidRPr="3439467C">
        <w:rPr>
          <w:rStyle w:val="pl-k"/>
          <w:rFonts w:ascii="Consolas" w:hAnsi="Consolas"/>
          <w:color w:val="D73A49"/>
        </w:rPr>
        <w:t>=</w:t>
      </w:r>
      <w:r w:rsidRPr="3439467C">
        <w:rPr>
          <w:rFonts w:ascii="Consolas" w:hAnsi="Consolas"/>
          <w:color w:val="24292E"/>
        </w:rPr>
        <w:t xml:space="preserve"> </w:t>
      </w:r>
      <w:r w:rsidRPr="3439467C">
        <w:rPr>
          <w:rStyle w:val="pl-c1"/>
          <w:rFonts w:ascii="Consolas" w:hAnsi="Consolas"/>
          <w:color w:val="005CC5"/>
        </w:rPr>
        <w:t>GPIO</w:t>
      </w:r>
      <w:r w:rsidRPr="3439467C">
        <w:rPr>
          <w:rFonts w:ascii="Consolas" w:hAnsi="Consolas"/>
          <w:color w:val="24292E"/>
        </w:rPr>
        <w:t>.input(led)</w:t>
      </w:r>
    </w:p>
    <w:p w14:paraId="4F7DDD1C" w14:textId="77777777" w:rsidR="00BA668B" w:rsidRDefault="48AA199A" w:rsidP="3439467C">
      <w:pPr>
        <w:pStyle w:val="HTMLPreformatted"/>
        <w:shd w:val="clear" w:color="auto" w:fill="F6F8FA"/>
        <w:ind w:firstLine="720"/>
        <w:rPr>
          <w:rFonts w:ascii="Consolas" w:hAnsi="Consolas"/>
          <w:color w:val="24292E"/>
        </w:rPr>
      </w:pPr>
      <w:r w:rsidRPr="3439467C">
        <w:rPr>
          <w:rStyle w:val="pl-c1"/>
          <w:rFonts w:ascii="Consolas" w:hAnsi="Consolas"/>
          <w:color w:val="005CC5"/>
        </w:rPr>
        <w:t>GPIO</w:t>
      </w:r>
      <w:r w:rsidRPr="3439467C">
        <w:rPr>
          <w:rFonts w:ascii="Consolas" w:hAnsi="Consolas"/>
          <w:color w:val="24292E"/>
        </w:rPr>
        <w:t xml:space="preserve">.output(led, </w:t>
      </w:r>
      <w:r w:rsidRPr="3439467C">
        <w:rPr>
          <w:rStyle w:val="pl-k"/>
          <w:rFonts w:ascii="Consolas" w:hAnsi="Consolas"/>
          <w:color w:val="D73A49"/>
        </w:rPr>
        <w:t>not</w:t>
      </w:r>
      <w:r w:rsidRPr="3439467C">
        <w:rPr>
          <w:rFonts w:ascii="Consolas" w:hAnsi="Consolas"/>
          <w:color w:val="24292E"/>
        </w:rPr>
        <w:t xml:space="preserve"> value)</w:t>
      </w:r>
    </w:p>
    <w:p w14:paraId="2A986951" w14:textId="77777777" w:rsidR="00BA668B" w:rsidRDefault="00BA668B" w:rsidP="00BA668B">
      <w:pPr>
        <w:pStyle w:val="HTMLPreformatted"/>
        <w:shd w:val="clear" w:color="auto" w:fill="F6F8FA"/>
        <w:rPr>
          <w:rFonts w:ascii="Consolas" w:hAnsi="Consolas"/>
          <w:color w:val="24292E"/>
        </w:rPr>
      </w:pPr>
    </w:p>
    <w:p w14:paraId="76F99B99" w14:textId="77777777" w:rsidR="00BA668B" w:rsidRPr="00B82F9B" w:rsidRDefault="48AA199A" w:rsidP="00BA668B">
      <w:pPr>
        <w:pStyle w:val="Heading4"/>
        <w:rPr>
          <w:lang w:val="en-US"/>
        </w:rPr>
      </w:pPr>
      <w:r w:rsidRPr="00B82F9B">
        <w:rPr>
          <w:lang w:val="en-US"/>
        </w:rPr>
        <w:t>Cleanup</w:t>
      </w:r>
    </w:p>
    <w:p w14:paraId="3704FB2B" w14:textId="72C1D19F" w:rsidR="51D8F9A8" w:rsidRPr="00B82F9B" w:rsidRDefault="51D8F9A8" w:rsidP="3439467C">
      <w:pPr>
        <w:pStyle w:val="NormalWeb"/>
        <w:spacing w:before="0" w:beforeAutospacing="0" w:after="0" w:afterAutospacing="0"/>
        <w:rPr>
          <w:rStyle w:val="HTMLCode"/>
          <w:rFonts w:ascii="Consolas" w:eastAsiaTheme="majorEastAsia" w:hAnsi="Consolas"/>
        </w:rPr>
      </w:pPr>
      <w:r w:rsidRPr="00B82F9B">
        <w:rPr>
          <w:rStyle w:val="HTMLCode"/>
          <w:rFonts w:ascii="Consolas" w:eastAsiaTheme="majorEastAsia" w:hAnsi="Consolas"/>
        </w:rPr>
        <w:t>After use, you must clean up the GPIO library. You do this with the function cleanup(pin) either for a single pin if you want to give it another function:</w:t>
      </w:r>
    </w:p>
    <w:p w14:paraId="1F09E839" w14:textId="77777777" w:rsidR="00BA668B" w:rsidRPr="00B82F9B" w:rsidRDefault="00BA668B" w:rsidP="00BA668B">
      <w:pPr>
        <w:pStyle w:val="NormalWeb"/>
        <w:spacing w:before="0" w:beforeAutospacing="0" w:after="0" w:afterAutospacing="0"/>
        <w:rPr>
          <w:rStyle w:val="HTMLCode"/>
          <w:rFonts w:ascii="Consolas" w:eastAsiaTheme="majorEastAsia" w:hAnsi="Consolas"/>
        </w:rPr>
      </w:pPr>
    </w:p>
    <w:p w14:paraId="5A1E904C" w14:textId="77777777" w:rsidR="00BA668B" w:rsidRPr="00B82F9B" w:rsidRDefault="00BA668B" w:rsidP="00BA668B">
      <w:pPr>
        <w:pStyle w:val="HTMLPreformatted"/>
        <w:shd w:val="clear" w:color="auto" w:fill="F6F8FA"/>
        <w:rPr>
          <w:rStyle w:val="pl-c1"/>
          <w:rFonts w:ascii="Consolas" w:hAnsi="Consolas"/>
          <w:color w:val="005CC5"/>
        </w:rPr>
      </w:pPr>
    </w:p>
    <w:p w14:paraId="61929949" w14:textId="77777777" w:rsidR="00BA668B" w:rsidRPr="00B82F9B" w:rsidRDefault="48AA199A" w:rsidP="3439467C">
      <w:pPr>
        <w:pStyle w:val="HTMLPreformatted"/>
        <w:shd w:val="clear" w:color="auto" w:fill="F6F8FA"/>
        <w:ind w:firstLine="720"/>
        <w:rPr>
          <w:rFonts w:ascii="Consolas" w:hAnsi="Consolas"/>
          <w:color w:val="24292E"/>
        </w:rPr>
      </w:pPr>
      <w:r w:rsidRPr="00B82F9B">
        <w:rPr>
          <w:rStyle w:val="pl-c1"/>
          <w:rFonts w:ascii="Consolas" w:hAnsi="Consolas"/>
          <w:color w:val="005CC5"/>
        </w:rPr>
        <w:t>GPIO</w:t>
      </w:r>
      <w:r w:rsidRPr="00B82F9B">
        <w:rPr>
          <w:rFonts w:ascii="Consolas" w:hAnsi="Consolas"/>
          <w:color w:val="24292E"/>
        </w:rPr>
        <w:t>.cleanup(led)</w:t>
      </w:r>
    </w:p>
    <w:p w14:paraId="500F7204" w14:textId="77777777" w:rsidR="00BA668B" w:rsidRPr="00B82F9B" w:rsidRDefault="00BA668B" w:rsidP="00BA668B">
      <w:pPr>
        <w:pStyle w:val="HTMLPreformatted"/>
        <w:shd w:val="clear" w:color="auto" w:fill="F6F8FA"/>
        <w:rPr>
          <w:rFonts w:ascii="Consolas" w:hAnsi="Consolas"/>
          <w:color w:val="24292E"/>
        </w:rPr>
      </w:pPr>
    </w:p>
    <w:p w14:paraId="7B95DDE3" w14:textId="77777777" w:rsidR="00BA668B" w:rsidRPr="00B82F9B" w:rsidRDefault="00BA668B" w:rsidP="00BA668B">
      <w:pPr>
        <w:pStyle w:val="NormalWeb"/>
        <w:spacing w:before="0" w:beforeAutospacing="0" w:after="0" w:afterAutospacing="0"/>
        <w:rPr>
          <w:rStyle w:val="HTMLCode"/>
          <w:rFonts w:ascii="Consolas" w:eastAsiaTheme="majorEastAsia" w:hAnsi="Consolas"/>
        </w:rPr>
      </w:pPr>
    </w:p>
    <w:p w14:paraId="7BC7204D" w14:textId="21A5A4B2" w:rsidR="4049F8EC" w:rsidRPr="00B82F9B" w:rsidRDefault="4049F8EC" w:rsidP="3439467C">
      <w:pPr>
        <w:pStyle w:val="NormalWeb"/>
        <w:spacing w:before="0" w:beforeAutospacing="0" w:after="0" w:afterAutospacing="0"/>
        <w:rPr>
          <w:rStyle w:val="HTMLCode"/>
          <w:rFonts w:ascii="Consolas" w:eastAsiaTheme="majorEastAsia" w:hAnsi="Consolas"/>
        </w:rPr>
      </w:pPr>
      <w:r w:rsidRPr="00B82F9B">
        <w:rPr>
          <w:rStyle w:val="HTMLCode"/>
          <w:rFonts w:ascii="Consolas" w:eastAsiaTheme="majorEastAsia" w:hAnsi="Consolas"/>
        </w:rPr>
        <w:t>And at the end of your program, you just clean everything up at once:</w:t>
      </w:r>
    </w:p>
    <w:p w14:paraId="0857E668" w14:textId="03321B90" w:rsidR="3439467C" w:rsidRPr="00B82F9B" w:rsidRDefault="3439467C" w:rsidP="3439467C">
      <w:pPr>
        <w:pStyle w:val="NormalWeb"/>
        <w:spacing w:before="0" w:beforeAutospacing="0" w:after="0" w:afterAutospacing="0"/>
        <w:rPr>
          <w:rStyle w:val="HTMLCode"/>
          <w:rFonts w:ascii="Consolas" w:eastAsiaTheme="majorEastAsia" w:hAnsi="Consolas"/>
        </w:rPr>
      </w:pPr>
    </w:p>
    <w:p w14:paraId="0707FB0A" w14:textId="77777777" w:rsidR="00BA668B" w:rsidRPr="00B82F9B" w:rsidRDefault="00BA668B" w:rsidP="00BA668B">
      <w:pPr>
        <w:pStyle w:val="NormalWeb"/>
        <w:spacing w:before="0" w:beforeAutospacing="0" w:after="0" w:afterAutospacing="0"/>
        <w:rPr>
          <w:rStyle w:val="HTMLCode"/>
          <w:rFonts w:ascii="Consolas" w:eastAsiaTheme="majorEastAsia" w:hAnsi="Consolas"/>
        </w:rPr>
      </w:pPr>
    </w:p>
    <w:p w14:paraId="5836676D" w14:textId="77777777" w:rsidR="00BA668B" w:rsidRPr="00B82F9B" w:rsidRDefault="00BA668B" w:rsidP="00BA668B">
      <w:pPr>
        <w:pStyle w:val="HTMLPreformatted"/>
        <w:shd w:val="clear" w:color="auto" w:fill="F6F8FA"/>
        <w:rPr>
          <w:rStyle w:val="pl-c1"/>
          <w:rFonts w:ascii="Consolas" w:hAnsi="Consolas"/>
          <w:color w:val="005CC5"/>
        </w:rPr>
      </w:pPr>
    </w:p>
    <w:p w14:paraId="13619F19" w14:textId="57D335A2" w:rsidR="00BA668B" w:rsidRPr="00B82F9B" w:rsidRDefault="48AA199A" w:rsidP="3439467C">
      <w:pPr>
        <w:pStyle w:val="HTMLPreformatted"/>
        <w:shd w:val="clear" w:color="auto" w:fill="F6F8FA"/>
        <w:ind w:firstLine="720"/>
        <w:rPr>
          <w:rFonts w:ascii="Consolas" w:hAnsi="Consolas"/>
          <w:color w:val="24292E"/>
        </w:rPr>
      </w:pPr>
      <w:r w:rsidRPr="00B82F9B">
        <w:rPr>
          <w:rStyle w:val="pl-c1"/>
          <w:rFonts w:ascii="Consolas" w:hAnsi="Consolas"/>
          <w:color w:val="005CC5"/>
        </w:rPr>
        <w:t>GPIO</w:t>
      </w:r>
      <w:r w:rsidRPr="00B82F9B">
        <w:rPr>
          <w:rFonts w:ascii="Consolas" w:hAnsi="Consolas"/>
          <w:color w:val="24292E"/>
        </w:rPr>
        <w:t>.cleanup()</w:t>
      </w:r>
    </w:p>
    <w:p w14:paraId="5A16AC97" w14:textId="77777777" w:rsidR="008860E7" w:rsidRPr="00B82F9B" w:rsidRDefault="008860E7" w:rsidP="00BA668B">
      <w:pPr>
        <w:pStyle w:val="HTMLPreformatted"/>
        <w:shd w:val="clear" w:color="auto" w:fill="F6F8FA"/>
        <w:rPr>
          <w:rFonts w:ascii="Consolas" w:hAnsi="Consolas"/>
          <w:color w:val="24292E"/>
        </w:rPr>
      </w:pPr>
    </w:p>
    <w:p w14:paraId="53E6EB3E" w14:textId="7C1B1AB9" w:rsidR="00BD78B8" w:rsidRPr="00B82F9B" w:rsidRDefault="68388A1E" w:rsidP="00BD78B8">
      <w:pPr>
        <w:pStyle w:val="Heading5"/>
        <w:rPr>
          <w:lang w:val="en-US"/>
        </w:rPr>
      </w:pPr>
      <w:r w:rsidRPr="00B82F9B">
        <w:rPr>
          <w:lang w:val="en-US"/>
        </w:rPr>
        <w:t xml:space="preserve">Beware: sometimes the cleanup can turn things off at the end, causing some sensors and outputs to "change weirdly" </w:t>
      </w:r>
    </w:p>
    <w:p w14:paraId="2321448C" w14:textId="045F37A8" w:rsidR="00BA668B" w:rsidRPr="00B82F9B" w:rsidRDefault="48AA199A" w:rsidP="00BA668B">
      <w:pPr>
        <w:pStyle w:val="Heading3"/>
        <w:rPr>
          <w:lang w:val="en-US"/>
        </w:rPr>
      </w:pPr>
      <w:r w:rsidRPr="00B82F9B">
        <w:rPr>
          <w:lang w:val="en-US"/>
        </w:rPr>
        <w:t>Python</w:t>
      </w:r>
    </w:p>
    <w:p w14:paraId="669D74F9" w14:textId="0A9F816C" w:rsidR="3465D400" w:rsidRPr="00B82F9B" w:rsidRDefault="3465D400" w:rsidP="3439467C">
      <w:pPr>
        <w:rPr>
          <w:lang w:val="en-US"/>
        </w:rPr>
      </w:pPr>
      <w:r w:rsidRPr="00B82F9B">
        <w:rPr>
          <w:lang w:val="en-US"/>
        </w:rPr>
        <w:t xml:space="preserve">You can simply start Python in the command line and execute lines of code. </w:t>
      </w:r>
    </w:p>
    <w:p w14:paraId="7C777DDA" w14:textId="599B188D" w:rsidR="3465D400" w:rsidRPr="00B82F9B" w:rsidRDefault="3465D400" w:rsidP="3439467C">
      <w:pPr>
        <w:rPr>
          <w:lang w:val="en-US"/>
        </w:rPr>
      </w:pPr>
      <w:r w:rsidRPr="00B82F9B">
        <w:rPr>
          <w:lang w:val="en-US"/>
        </w:rPr>
        <w:t>To light up an LED, the following would be possible:</w:t>
      </w:r>
    </w:p>
    <w:p w14:paraId="6CCAFCC6" w14:textId="08FF301F" w:rsidR="0033126C" w:rsidRPr="00B82F9B" w:rsidRDefault="79237841" w:rsidP="00FB519E">
      <w:pPr>
        <w:rPr>
          <w:lang w:val="en-US"/>
        </w:rPr>
      </w:pPr>
      <w:r>
        <w:rPr>
          <w:noProof/>
        </w:rPr>
        <w:drawing>
          <wp:inline distT="0" distB="0" distL="0" distR="0" wp14:anchorId="61546943" wp14:editId="296D4636">
            <wp:extent cx="5756276" cy="1785620"/>
            <wp:effectExtent l="0" t="0" r="0" b="5080"/>
            <wp:docPr id="948708591" name="Afbeelding 1" descr="Afbeelding met tekst, schermopname, softwar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pic:nvPicPr>
                  <pic:blipFill>
                    <a:blip r:embed="rId43">
                      <a:extLst>
                        <a:ext uri="{28A0092B-C50C-407E-A947-70E740481C1C}">
                          <a14:useLocalDpi xmlns:a14="http://schemas.microsoft.com/office/drawing/2010/main" val="0"/>
                        </a:ext>
                      </a:extLst>
                    </a:blip>
                    <a:stretch>
                      <a:fillRect/>
                    </a:stretch>
                  </pic:blipFill>
                  <pic:spPr>
                    <a:xfrm>
                      <a:off x="0" y="0"/>
                      <a:ext cx="5756276" cy="1785620"/>
                    </a:xfrm>
                    <a:prstGeom prst="rect">
                      <a:avLst/>
                    </a:prstGeom>
                  </pic:spPr>
                </pic:pic>
              </a:graphicData>
            </a:graphic>
          </wp:inline>
        </w:drawing>
      </w:r>
      <w:r w:rsidR="5336644A" w:rsidRPr="00B82F9B">
        <w:rPr>
          <w:lang w:val="en-US"/>
        </w:rPr>
        <w:t>(if the RPi folder is present)</w:t>
      </w:r>
    </w:p>
    <w:p w14:paraId="070CC986" w14:textId="3215A51C" w:rsidR="3439467C" w:rsidRDefault="3439467C" w:rsidP="3439467C">
      <w:pPr>
        <w:rPr>
          <w:lang w:val="en-US"/>
        </w:rPr>
      </w:pPr>
    </w:p>
    <w:p w14:paraId="75AA782D" w14:textId="77777777" w:rsidR="00031856" w:rsidRDefault="00031856" w:rsidP="3439467C">
      <w:pPr>
        <w:rPr>
          <w:lang w:val="en-US"/>
        </w:rPr>
      </w:pPr>
    </w:p>
    <w:p w14:paraId="236862C4" w14:textId="77777777" w:rsidR="00031856" w:rsidRDefault="00031856" w:rsidP="3439467C">
      <w:pPr>
        <w:rPr>
          <w:lang w:val="en-US"/>
        </w:rPr>
      </w:pPr>
    </w:p>
    <w:p w14:paraId="33CEFC5C" w14:textId="77777777" w:rsidR="00031856" w:rsidRDefault="00031856" w:rsidP="3439467C">
      <w:pPr>
        <w:rPr>
          <w:lang w:val="en-US"/>
        </w:rPr>
      </w:pPr>
    </w:p>
    <w:p w14:paraId="651961F7" w14:textId="77777777" w:rsidR="00031856" w:rsidRDefault="00031856" w:rsidP="3439467C">
      <w:pPr>
        <w:rPr>
          <w:lang w:val="en-US"/>
        </w:rPr>
      </w:pPr>
    </w:p>
    <w:p w14:paraId="61641004" w14:textId="77777777" w:rsidR="00031856" w:rsidRDefault="00031856" w:rsidP="3439467C">
      <w:pPr>
        <w:rPr>
          <w:lang w:val="en-US"/>
        </w:rPr>
      </w:pPr>
    </w:p>
    <w:p w14:paraId="3A07F0E5" w14:textId="77777777" w:rsidR="00031856" w:rsidRDefault="00031856" w:rsidP="3439467C">
      <w:pPr>
        <w:rPr>
          <w:lang w:val="en-US"/>
        </w:rPr>
      </w:pPr>
    </w:p>
    <w:p w14:paraId="77AD9732" w14:textId="77777777" w:rsidR="00031856" w:rsidRDefault="00031856" w:rsidP="3439467C">
      <w:pPr>
        <w:rPr>
          <w:lang w:val="en-US"/>
        </w:rPr>
      </w:pPr>
    </w:p>
    <w:p w14:paraId="45017D27" w14:textId="77777777" w:rsidR="00031856" w:rsidRDefault="00031856" w:rsidP="3439467C">
      <w:pPr>
        <w:rPr>
          <w:lang w:val="en-US"/>
        </w:rPr>
      </w:pPr>
    </w:p>
    <w:p w14:paraId="43EE33EC" w14:textId="77777777" w:rsidR="00031856" w:rsidRPr="00B82F9B" w:rsidRDefault="00031856" w:rsidP="3439467C">
      <w:pPr>
        <w:rPr>
          <w:lang w:val="en-US"/>
        </w:rPr>
      </w:pPr>
    </w:p>
    <w:p w14:paraId="4E4F66C1" w14:textId="77777777" w:rsidR="00BA668B" w:rsidRPr="00B82F9B" w:rsidRDefault="48AA199A" w:rsidP="00BA668B">
      <w:pPr>
        <w:pStyle w:val="Heading4"/>
        <w:rPr>
          <w:lang w:val="en-US"/>
        </w:rPr>
      </w:pPr>
      <w:r w:rsidRPr="00B82F9B">
        <w:rPr>
          <w:lang w:val="en-US"/>
        </w:rPr>
        <w:lastRenderedPageBreak/>
        <w:t>Exception Handling</w:t>
      </w:r>
    </w:p>
    <w:p w14:paraId="3D5E9D30" w14:textId="3FE99034" w:rsidR="48CA66C1" w:rsidRPr="00B82F9B" w:rsidRDefault="6F44DFCD" w:rsidP="3439467C">
      <w:pPr>
        <w:pStyle w:val="NormalWeb"/>
        <w:spacing w:before="0" w:beforeAutospacing="0" w:after="240" w:afterAutospacing="0"/>
        <w:rPr>
          <w:rStyle w:val="HTMLCode"/>
          <w:rFonts w:ascii="Consolas" w:eastAsiaTheme="majorEastAsia" w:hAnsi="Consolas"/>
        </w:rPr>
      </w:pPr>
      <w:r w:rsidRPr="00B82F9B">
        <w:rPr>
          <w:rStyle w:val="HTMLCode"/>
          <w:rFonts w:ascii="Consolas" w:eastAsiaTheme="majorEastAsia" w:hAnsi="Consolas"/>
        </w:rPr>
        <w:t>It can, of course, happen that your program encounters an error and stops. In that case, the cleanup function is never called, and you get a warning the next time you test your script. We must ensure that our cleanup is called at the end. From Basic Programming, you learned how to catch errors (exception handling):</w:t>
      </w:r>
    </w:p>
    <w:p w14:paraId="1D00547B" w14:textId="69241CCF" w:rsidR="08815E63" w:rsidRPr="00B82F9B" w:rsidRDefault="08815E63" w:rsidP="08815E63">
      <w:pPr>
        <w:pStyle w:val="NormalWeb"/>
        <w:spacing w:before="0" w:beforeAutospacing="0" w:after="240" w:afterAutospacing="0"/>
        <w:rPr>
          <w:rStyle w:val="HTMLCode"/>
          <w:rFonts w:ascii="Consolas" w:eastAsiaTheme="majorEastAsia" w:hAnsi="Consolas"/>
        </w:rPr>
      </w:pPr>
    </w:p>
    <w:p w14:paraId="18F3F9EF" w14:textId="6BB924AD" w:rsidR="08815E63" w:rsidRPr="00B82F9B" w:rsidRDefault="08815E63" w:rsidP="08815E63">
      <w:pPr>
        <w:pStyle w:val="NormalWeb"/>
        <w:spacing w:before="0" w:beforeAutospacing="0" w:after="240" w:afterAutospacing="0"/>
        <w:rPr>
          <w:rStyle w:val="HTMLCode"/>
          <w:rFonts w:ascii="Consolas" w:eastAsiaTheme="majorEastAsia" w:hAnsi="Consolas"/>
        </w:rPr>
      </w:pPr>
    </w:p>
    <w:p w14:paraId="6426A7F2" w14:textId="77777777" w:rsidR="00BA668B" w:rsidRPr="00B82F9B" w:rsidRDefault="00BA668B" w:rsidP="00BA668B">
      <w:pPr>
        <w:pStyle w:val="HTMLPreformatted"/>
        <w:shd w:val="clear" w:color="auto" w:fill="F6F8FA"/>
        <w:rPr>
          <w:rStyle w:val="pl-k"/>
          <w:rFonts w:ascii="Consolas" w:hAnsi="Consolas"/>
          <w:color w:val="D73A49"/>
        </w:rPr>
      </w:pPr>
    </w:p>
    <w:p w14:paraId="3A05D33E" w14:textId="77777777" w:rsidR="00BA668B" w:rsidRDefault="00BA668B" w:rsidP="00BA668B">
      <w:pPr>
        <w:pStyle w:val="HTMLPreformatted"/>
        <w:shd w:val="clear" w:color="auto" w:fill="F6F8FA"/>
        <w:rPr>
          <w:rFonts w:ascii="Consolas" w:hAnsi="Consolas"/>
          <w:color w:val="24292E"/>
        </w:rPr>
      </w:pPr>
      <w:r>
        <w:rPr>
          <w:rStyle w:val="pl-k"/>
          <w:rFonts w:ascii="Consolas" w:hAnsi="Consolas"/>
          <w:color w:val="D73A49"/>
        </w:rPr>
        <w:t>try</w:t>
      </w:r>
      <w:r>
        <w:rPr>
          <w:rFonts w:ascii="Consolas" w:hAnsi="Consolas"/>
          <w:color w:val="24292E"/>
        </w:rPr>
        <w:t>:</w:t>
      </w:r>
    </w:p>
    <w:p w14:paraId="0C85D3AF" w14:textId="77777777" w:rsidR="00BA668B" w:rsidRDefault="00BA668B" w:rsidP="00BA668B">
      <w:pPr>
        <w:pStyle w:val="HTMLPreformatted"/>
        <w:shd w:val="clear" w:color="auto" w:fill="F6F8FA"/>
        <w:rPr>
          <w:rFonts w:ascii="Consolas" w:hAnsi="Consolas"/>
          <w:color w:val="24292E"/>
        </w:rPr>
      </w:pPr>
      <w:r>
        <w:rPr>
          <w:rFonts w:ascii="Consolas" w:hAnsi="Consolas"/>
          <w:color w:val="24292E"/>
        </w:rPr>
        <w:t xml:space="preserve">    </w:t>
      </w:r>
      <w:r>
        <w:rPr>
          <w:rStyle w:val="pl-c1"/>
          <w:rFonts w:ascii="Consolas" w:hAnsi="Consolas"/>
          <w:color w:val="005CC5"/>
        </w:rPr>
        <w:t>...</w:t>
      </w:r>
      <w:r>
        <w:rPr>
          <w:rFonts w:ascii="Consolas" w:hAnsi="Consolas"/>
          <w:color w:val="24292E"/>
        </w:rPr>
        <w:t xml:space="preserve"> </w:t>
      </w:r>
      <w:r>
        <w:rPr>
          <w:rStyle w:val="pl-c"/>
          <w:rFonts w:ascii="Consolas" w:hAnsi="Consolas"/>
          <w:color w:val="6A737D"/>
        </w:rPr>
        <w:t># dangerous things</w:t>
      </w:r>
    </w:p>
    <w:p w14:paraId="0516921B" w14:textId="77777777" w:rsidR="00BA668B" w:rsidRDefault="00BA668B" w:rsidP="00BA668B">
      <w:pPr>
        <w:pStyle w:val="HTMLPreformatted"/>
        <w:shd w:val="clear" w:color="auto" w:fill="F6F8FA"/>
        <w:rPr>
          <w:rFonts w:ascii="Consolas" w:hAnsi="Consolas"/>
          <w:color w:val="24292E"/>
        </w:rPr>
      </w:pPr>
      <w:r>
        <w:rPr>
          <w:rStyle w:val="pl-k"/>
          <w:rFonts w:ascii="Consolas" w:hAnsi="Consolas"/>
          <w:color w:val="D73A49"/>
        </w:rPr>
        <w:t>except</w:t>
      </w:r>
      <w:r>
        <w:rPr>
          <w:rFonts w:ascii="Consolas" w:hAnsi="Consolas"/>
          <w:color w:val="24292E"/>
        </w:rPr>
        <w:t xml:space="preserve"> </w:t>
      </w:r>
      <w:r>
        <w:rPr>
          <w:rStyle w:val="pl-c1"/>
          <w:rFonts w:ascii="Consolas" w:hAnsi="Consolas"/>
          <w:color w:val="005CC5"/>
        </w:rPr>
        <w:t>...</w:t>
      </w:r>
      <w:r>
        <w:rPr>
          <w:rFonts w:ascii="Consolas" w:hAnsi="Consolas"/>
          <w:color w:val="24292E"/>
        </w:rPr>
        <w:t xml:space="preserve"> </w:t>
      </w:r>
      <w:r>
        <w:rPr>
          <w:rStyle w:val="pl-k"/>
          <w:rFonts w:ascii="Consolas" w:hAnsi="Consolas"/>
          <w:color w:val="D73A49"/>
        </w:rPr>
        <w:t>as</w:t>
      </w:r>
      <w:r>
        <w:rPr>
          <w:rFonts w:ascii="Consolas" w:hAnsi="Consolas"/>
          <w:color w:val="24292E"/>
        </w:rPr>
        <w:t xml:space="preserve"> e:</w:t>
      </w:r>
    </w:p>
    <w:p w14:paraId="4DEFCBC2" w14:textId="77777777" w:rsidR="00BA668B" w:rsidRDefault="00BA668B" w:rsidP="00BA668B">
      <w:pPr>
        <w:pStyle w:val="HTMLPreformatted"/>
        <w:shd w:val="clear" w:color="auto" w:fill="F6F8FA"/>
        <w:rPr>
          <w:rFonts w:ascii="Consolas" w:hAnsi="Consolas"/>
          <w:color w:val="24292E"/>
        </w:rPr>
      </w:pPr>
      <w:r>
        <w:rPr>
          <w:rFonts w:ascii="Consolas" w:hAnsi="Consolas"/>
          <w:color w:val="24292E"/>
        </w:rPr>
        <w:t xml:space="preserve">    </w:t>
      </w:r>
      <w:r>
        <w:rPr>
          <w:rStyle w:val="pl-c1"/>
          <w:rFonts w:ascii="Consolas" w:hAnsi="Consolas"/>
          <w:color w:val="005CC5"/>
        </w:rPr>
        <w:t>...</w:t>
      </w:r>
      <w:r>
        <w:rPr>
          <w:rFonts w:ascii="Consolas" w:hAnsi="Consolas"/>
          <w:color w:val="24292E"/>
        </w:rPr>
        <w:t xml:space="preserve"> </w:t>
      </w:r>
      <w:r>
        <w:rPr>
          <w:rStyle w:val="pl-c"/>
          <w:rFonts w:ascii="Consolas" w:hAnsi="Consolas"/>
          <w:color w:val="6A737D"/>
        </w:rPr>
        <w:t># handle error</w:t>
      </w:r>
    </w:p>
    <w:p w14:paraId="0368A2ED" w14:textId="77777777" w:rsidR="00BA668B" w:rsidRDefault="00BA668B" w:rsidP="00BA668B">
      <w:pPr>
        <w:pStyle w:val="HTMLPreformatted"/>
        <w:shd w:val="clear" w:color="auto" w:fill="F6F8FA"/>
        <w:rPr>
          <w:rFonts w:ascii="Consolas" w:hAnsi="Consolas"/>
          <w:color w:val="24292E"/>
        </w:rPr>
      </w:pPr>
      <w:r>
        <w:rPr>
          <w:rStyle w:val="pl-k"/>
          <w:rFonts w:ascii="Consolas" w:hAnsi="Consolas"/>
          <w:color w:val="D73A49"/>
        </w:rPr>
        <w:t>finally</w:t>
      </w:r>
      <w:r>
        <w:rPr>
          <w:rFonts w:ascii="Consolas" w:hAnsi="Consolas"/>
          <w:color w:val="24292E"/>
        </w:rPr>
        <w:t>:</w:t>
      </w:r>
    </w:p>
    <w:p w14:paraId="603F2295" w14:textId="77777777" w:rsidR="00BA668B" w:rsidRDefault="00BA668B" w:rsidP="00BA668B">
      <w:pPr>
        <w:pStyle w:val="HTMLPreformatted"/>
        <w:shd w:val="clear" w:color="auto" w:fill="F6F8FA"/>
        <w:rPr>
          <w:rStyle w:val="pl-c"/>
          <w:rFonts w:ascii="Consolas" w:hAnsi="Consolas"/>
          <w:color w:val="6A737D"/>
        </w:rPr>
      </w:pPr>
      <w:r>
        <w:rPr>
          <w:rFonts w:ascii="Consolas" w:hAnsi="Consolas"/>
          <w:color w:val="24292E"/>
        </w:rPr>
        <w:t xml:space="preserve">    </w:t>
      </w:r>
      <w:r>
        <w:rPr>
          <w:rStyle w:val="pl-c1"/>
          <w:rFonts w:ascii="Consolas" w:hAnsi="Consolas"/>
          <w:color w:val="005CC5"/>
        </w:rPr>
        <w:t>...</w:t>
      </w:r>
      <w:r>
        <w:rPr>
          <w:rFonts w:ascii="Consolas" w:hAnsi="Consolas"/>
          <w:color w:val="24292E"/>
        </w:rPr>
        <w:t xml:space="preserve"> </w:t>
      </w:r>
      <w:r>
        <w:rPr>
          <w:rStyle w:val="pl-c"/>
          <w:rFonts w:ascii="Consolas" w:hAnsi="Consolas"/>
          <w:color w:val="6A737D"/>
        </w:rPr>
        <w:t># make sure everything is cleaned up</w:t>
      </w:r>
    </w:p>
    <w:p w14:paraId="711E88B7" w14:textId="77777777" w:rsidR="00BA668B" w:rsidRDefault="00BA668B" w:rsidP="00BA668B">
      <w:pPr>
        <w:pStyle w:val="HTMLPreformatted"/>
        <w:shd w:val="clear" w:color="auto" w:fill="F6F8FA"/>
        <w:rPr>
          <w:rFonts w:ascii="Consolas" w:hAnsi="Consolas"/>
          <w:color w:val="24292E"/>
        </w:rPr>
      </w:pPr>
    </w:p>
    <w:p w14:paraId="3B6FC579" w14:textId="77777777" w:rsidR="00BA668B" w:rsidRPr="00412A55" w:rsidRDefault="00BA668B" w:rsidP="00BA668B">
      <w:pPr>
        <w:pStyle w:val="NormalWeb"/>
        <w:spacing w:before="0" w:beforeAutospacing="0" w:after="0" w:afterAutospacing="0"/>
        <w:rPr>
          <w:rStyle w:val="HTMLCode"/>
          <w:rFonts w:ascii="Consolas" w:eastAsiaTheme="majorEastAsia" w:hAnsi="Consolas"/>
          <w:lang w:val="en-GB"/>
        </w:rPr>
      </w:pPr>
    </w:p>
    <w:p w14:paraId="413AB10B" w14:textId="6C7E78A8" w:rsidR="610AFF99" w:rsidRPr="00B82F9B" w:rsidRDefault="610AFF99" w:rsidP="3439467C">
      <w:pPr>
        <w:pStyle w:val="NormalWeb"/>
        <w:spacing w:before="0" w:beforeAutospacing="0" w:after="0" w:afterAutospacing="0"/>
        <w:rPr>
          <w:rStyle w:val="HTMLCode"/>
          <w:rFonts w:ascii="Consolas" w:eastAsiaTheme="majorEastAsia" w:hAnsi="Consolas"/>
        </w:rPr>
      </w:pPr>
      <w:r w:rsidRPr="00B82F9B">
        <w:rPr>
          <w:rStyle w:val="HTMLCode"/>
          <w:rFonts w:ascii="Consolas" w:eastAsiaTheme="majorEastAsia" w:hAnsi="Consolas"/>
        </w:rPr>
        <w:t>In the finally clause, we must call GPIO.cleanup(). Moreover, you should know that the key combination &lt;Ctrl+C&gt; to stop the script is converted by Python into an Exception, namely KeyboardInterrupt. We can safely ignore this, which we indicate by the keyword pass. If you press the stop button in PyCharm, it also just sends a Ctrl+C. This brings us to the following pattern that we will use in all scripts.</w:t>
      </w:r>
    </w:p>
    <w:p w14:paraId="3862C579" w14:textId="77777777" w:rsidR="00BA668B" w:rsidRPr="00B82F9B" w:rsidRDefault="00BA668B" w:rsidP="00BA668B">
      <w:pPr>
        <w:pStyle w:val="NormalWeb"/>
        <w:spacing w:before="0" w:beforeAutospacing="0" w:after="0" w:afterAutospacing="0"/>
        <w:rPr>
          <w:rStyle w:val="HTMLCode"/>
          <w:rFonts w:ascii="Consolas" w:eastAsiaTheme="majorEastAsia" w:hAnsi="Consolas"/>
        </w:rPr>
      </w:pPr>
    </w:p>
    <w:p w14:paraId="403E81DB" w14:textId="77777777" w:rsidR="00BA668B" w:rsidRPr="00B82F9B" w:rsidRDefault="00BA668B" w:rsidP="00BA668B">
      <w:pPr>
        <w:pStyle w:val="HTMLPreformatted"/>
        <w:shd w:val="clear" w:color="auto" w:fill="F6F8FA"/>
        <w:rPr>
          <w:rStyle w:val="pl-c1"/>
          <w:rFonts w:ascii="Consolas" w:hAnsi="Consolas"/>
          <w:color w:val="005CC5"/>
        </w:rPr>
      </w:pPr>
    </w:p>
    <w:p w14:paraId="390892AA" w14:textId="77777777" w:rsidR="00BA668B" w:rsidRDefault="00BA668B" w:rsidP="00BA668B">
      <w:pPr>
        <w:pStyle w:val="HTMLPreformatted"/>
        <w:shd w:val="clear" w:color="auto" w:fill="F6F8FA"/>
        <w:rPr>
          <w:rFonts w:ascii="Consolas" w:hAnsi="Consolas"/>
          <w:color w:val="24292E"/>
        </w:rPr>
      </w:pPr>
      <w:r>
        <w:rPr>
          <w:rStyle w:val="pl-c1"/>
          <w:rFonts w:ascii="Consolas" w:hAnsi="Consolas"/>
          <w:color w:val="005CC5"/>
        </w:rPr>
        <w:t>GPIO</w:t>
      </w:r>
      <w:r>
        <w:rPr>
          <w:rFonts w:ascii="Consolas" w:hAnsi="Consolas"/>
          <w:color w:val="24292E"/>
        </w:rPr>
        <w:t>.setmode(</w:t>
      </w:r>
      <w:r>
        <w:rPr>
          <w:rStyle w:val="pl-c1"/>
          <w:rFonts w:ascii="Consolas" w:hAnsi="Consolas"/>
          <w:color w:val="005CC5"/>
        </w:rPr>
        <w:t>GPIO</w:t>
      </w:r>
      <w:r>
        <w:rPr>
          <w:rFonts w:ascii="Consolas" w:hAnsi="Consolas"/>
          <w:color w:val="24292E"/>
        </w:rPr>
        <w:t>.</w:t>
      </w:r>
      <w:r>
        <w:rPr>
          <w:rStyle w:val="pl-c1"/>
          <w:rFonts w:ascii="Consolas" w:hAnsi="Consolas"/>
          <w:color w:val="005CC5"/>
        </w:rPr>
        <w:t>BCM</w:t>
      </w:r>
      <w:r>
        <w:rPr>
          <w:rFonts w:ascii="Consolas" w:hAnsi="Consolas"/>
          <w:color w:val="24292E"/>
        </w:rPr>
        <w:t>)</w:t>
      </w:r>
    </w:p>
    <w:p w14:paraId="18EF5103" w14:textId="77777777" w:rsidR="00BA668B" w:rsidRDefault="00BA668B" w:rsidP="00BA668B">
      <w:pPr>
        <w:pStyle w:val="HTMLPreformatted"/>
        <w:shd w:val="clear" w:color="auto" w:fill="F6F8FA"/>
        <w:rPr>
          <w:rFonts w:ascii="Consolas" w:hAnsi="Consolas"/>
          <w:color w:val="24292E"/>
        </w:rPr>
      </w:pPr>
      <w:r>
        <w:rPr>
          <w:rStyle w:val="pl-k"/>
          <w:rFonts w:ascii="Consolas" w:hAnsi="Consolas"/>
          <w:color w:val="D73A49"/>
        </w:rPr>
        <w:t>try</w:t>
      </w:r>
      <w:r>
        <w:rPr>
          <w:rFonts w:ascii="Consolas" w:hAnsi="Consolas"/>
          <w:color w:val="24292E"/>
        </w:rPr>
        <w:t>:</w:t>
      </w:r>
    </w:p>
    <w:p w14:paraId="30039DFB" w14:textId="19FB5F0A" w:rsidR="00BA668B" w:rsidRPr="00B82F9B" w:rsidRDefault="48AA199A" w:rsidP="00BA668B">
      <w:pPr>
        <w:pStyle w:val="HTMLPreformatted"/>
        <w:shd w:val="clear" w:color="auto" w:fill="F6F8FA"/>
        <w:rPr>
          <w:rFonts w:ascii="Consolas" w:hAnsi="Consolas"/>
          <w:color w:val="24292E"/>
        </w:rPr>
      </w:pPr>
      <w:r w:rsidRPr="3439467C">
        <w:rPr>
          <w:rFonts w:ascii="Consolas" w:hAnsi="Consolas"/>
          <w:color w:val="24292E"/>
        </w:rPr>
        <w:t xml:space="preserve">    </w:t>
      </w:r>
      <w:r w:rsidR="361AD5B7" w:rsidRPr="3439467C">
        <w:rPr>
          <w:rFonts w:ascii="Consolas" w:hAnsi="Consolas"/>
          <w:color w:val="24292E"/>
        </w:rPr>
        <w:t># do your thing</w:t>
      </w:r>
    </w:p>
    <w:p w14:paraId="15D08160" w14:textId="77777777" w:rsidR="00BA668B" w:rsidRPr="00B82F9B" w:rsidRDefault="00BA668B" w:rsidP="00BA668B">
      <w:pPr>
        <w:pStyle w:val="HTMLPreformatted"/>
        <w:shd w:val="clear" w:color="auto" w:fill="F6F8FA"/>
        <w:rPr>
          <w:rFonts w:ascii="Consolas" w:hAnsi="Consolas"/>
          <w:color w:val="24292E"/>
        </w:rPr>
      </w:pPr>
      <w:r w:rsidRPr="00B82F9B">
        <w:rPr>
          <w:rStyle w:val="pl-k"/>
          <w:rFonts w:ascii="Consolas" w:hAnsi="Consolas"/>
          <w:color w:val="D73A49"/>
        </w:rPr>
        <w:t>except</w:t>
      </w:r>
      <w:r w:rsidRPr="00B82F9B">
        <w:rPr>
          <w:rFonts w:ascii="Consolas" w:hAnsi="Consolas"/>
          <w:color w:val="24292E"/>
        </w:rPr>
        <w:t xml:space="preserve"> </w:t>
      </w:r>
      <w:r w:rsidRPr="00B82F9B">
        <w:rPr>
          <w:rStyle w:val="pl-c1"/>
          <w:rFonts w:ascii="Consolas" w:hAnsi="Consolas"/>
          <w:color w:val="005CC5"/>
        </w:rPr>
        <w:t>KeyboardInterrupt</w:t>
      </w:r>
      <w:r w:rsidRPr="00B82F9B">
        <w:rPr>
          <w:rFonts w:ascii="Consolas" w:hAnsi="Consolas"/>
          <w:color w:val="24292E"/>
        </w:rPr>
        <w:t>:</w:t>
      </w:r>
    </w:p>
    <w:p w14:paraId="7AFFF585" w14:textId="5D987AFC" w:rsidR="00BA668B" w:rsidRPr="00B82F9B" w:rsidRDefault="48AA199A" w:rsidP="00BA668B">
      <w:pPr>
        <w:pStyle w:val="HTMLPreformatted"/>
        <w:shd w:val="clear" w:color="auto" w:fill="F6F8FA"/>
        <w:rPr>
          <w:rFonts w:ascii="Consolas" w:hAnsi="Consolas"/>
          <w:color w:val="24292E"/>
        </w:rPr>
      </w:pPr>
      <w:r w:rsidRPr="00B82F9B">
        <w:rPr>
          <w:rFonts w:ascii="Consolas" w:hAnsi="Consolas"/>
          <w:color w:val="24292E"/>
        </w:rPr>
        <w:t xml:space="preserve">    </w:t>
      </w:r>
      <w:r w:rsidRPr="00B82F9B">
        <w:rPr>
          <w:rStyle w:val="pl-k"/>
          <w:rFonts w:ascii="Consolas" w:hAnsi="Consolas"/>
          <w:color w:val="D73A49"/>
        </w:rPr>
        <w:t>pass</w:t>
      </w:r>
      <w:r w:rsidRPr="00B82F9B">
        <w:rPr>
          <w:rFonts w:ascii="Consolas" w:hAnsi="Consolas"/>
          <w:color w:val="24292E"/>
        </w:rPr>
        <w:t xml:space="preserve"> </w:t>
      </w:r>
      <w:r w:rsidRPr="00B82F9B">
        <w:rPr>
          <w:rStyle w:val="pl-c"/>
          <w:rFonts w:ascii="Consolas" w:hAnsi="Consolas"/>
          <w:color w:val="6A737D"/>
        </w:rPr>
        <w:t xml:space="preserve"># </w:t>
      </w:r>
      <w:r w:rsidR="60798AE6" w:rsidRPr="00B82F9B">
        <w:rPr>
          <w:rStyle w:val="pl-c"/>
          <w:rFonts w:ascii="Consolas" w:hAnsi="Consolas"/>
          <w:color w:val="6A737D"/>
        </w:rPr>
        <w:t>just ignore keyboard interrupt; other errors will still throw</w:t>
      </w:r>
    </w:p>
    <w:p w14:paraId="487AF19E" w14:textId="77777777" w:rsidR="00BA668B" w:rsidRDefault="00BA668B" w:rsidP="00BA668B">
      <w:pPr>
        <w:pStyle w:val="HTMLPreformatted"/>
        <w:shd w:val="clear" w:color="auto" w:fill="F6F8FA"/>
        <w:rPr>
          <w:rFonts w:ascii="Consolas" w:hAnsi="Consolas"/>
          <w:color w:val="24292E"/>
        </w:rPr>
      </w:pPr>
      <w:r>
        <w:rPr>
          <w:rStyle w:val="pl-k"/>
          <w:rFonts w:ascii="Consolas" w:hAnsi="Consolas"/>
          <w:color w:val="D73A49"/>
        </w:rPr>
        <w:t>finally</w:t>
      </w:r>
      <w:r>
        <w:rPr>
          <w:rFonts w:ascii="Consolas" w:hAnsi="Consolas"/>
          <w:color w:val="24292E"/>
        </w:rPr>
        <w:t>:</w:t>
      </w:r>
    </w:p>
    <w:p w14:paraId="2F940F72" w14:textId="6F26E97C" w:rsidR="00BA668B" w:rsidRDefault="48AA199A" w:rsidP="00BA668B">
      <w:pPr>
        <w:pStyle w:val="HTMLPreformatted"/>
        <w:shd w:val="clear" w:color="auto" w:fill="F6F8FA"/>
        <w:rPr>
          <w:rStyle w:val="pl-c"/>
          <w:rFonts w:ascii="Consolas" w:hAnsi="Consolas"/>
          <w:color w:val="6A737D"/>
        </w:rPr>
      </w:pPr>
      <w:r w:rsidRPr="3439467C">
        <w:rPr>
          <w:rFonts w:ascii="Consolas" w:hAnsi="Consolas"/>
          <w:color w:val="24292E"/>
        </w:rPr>
        <w:t xml:space="preserve">    </w:t>
      </w:r>
      <w:r w:rsidRPr="3439467C">
        <w:rPr>
          <w:rStyle w:val="pl-c1"/>
          <w:rFonts w:ascii="Consolas" w:hAnsi="Consolas"/>
          <w:color w:val="005CC5"/>
        </w:rPr>
        <w:t>GPIO</w:t>
      </w:r>
      <w:r w:rsidRPr="3439467C">
        <w:rPr>
          <w:rFonts w:ascii="Consolas" w:hAnsi="Consolas"/>
          <w:color w:val="24292E"/>
        </w:rPr>
        <w:t xml:space="preserve">.cleanup() </w:t>
      </w:r>
      <w:r w:rsidRPr="3439467C">
        <w:rPr>
          <w:rStyle w:val="pl-c"/>
          <w:rFonts w:ascii="Consolas" w:hAnsi="Consolas"/>
          <w:color w:val="6A737D"/>
        </w:rPr>
        <w:t xml:space="preserve"># Release </w:t>
      </w:r>
      <w:r w:rsidR="32D9EEA3" w:rsidRPr="3439467C">
        <w:rPr>
          <w:rStyle w:val="pl-c"/>
          <w:rFonts w:ascii="Consolas" w:hAnsi="Consolas"/>
          <w:color w:val="6A737D"/>
        </w:rPr>
        <w:t xml:space="preserve">the </w:t>
      </w:r>
      <w:r w:rsidRPr="3439467C">
        <w:rPr>
          <w:rStyle w:val="pl-c"/>
          <w:rFonts w:ascii="Consolas" w:hAnsi="Consolas"/>
          <w:color w:val="6A737D"/>
        </w:rPr>
        <w:t xml:space="preserve">GPIO </w:t>
      </w:r>
      <w:r w:rsidR="4A20DDD0" w:rsidRPr="3439467C">
        <w:rPr>
          <w:rStyle w:val="pl-c"/>
          <w:rFonts w:ascii="Consolas" w:hAnsi="Consolas"/>
          <w:color w:val="6A737D"/>
        </w:rPr>
        <w:t>pins</w:t>
      </w:r>
    </w:p>
    <w:p w14:paraId="29EB9425" w14:textId="77777777" w:rsidR="00031856" w:rsidRDefault="00031856" w:rsidP="00BA668B">
      <w:pPr>
        <w:pStyle w:val="HTMLPreformatted"/>
        <w:shd w:val="clear" w:color="auto" w:fill="F6F8FA"/>
        <w:rPr>
          <w:rFonts w:ascii="Consolas" w:hAnsi="Consolas"/>
          <w:color w:val="24292E"/>
        </w:rPr>
      </w:pPr>
    </w:p>
    <w:p w14:paraId="3CF200C4" w14:textId="77777777" w:rsidR="00BA668B" w:rsidRDefault="00BA668B" w:rsidP="00BA668B">
      <w:pPr>
        <w:pStyle w:val="Heading4"/>
        <w:rPr>
          <w:lang w:val="en-GB"/>
        </w:rPr>
      </w:pPr>
    </w:p>
    <w:p w14:paraId="267B991C" w14:textId="04FBF2BA" w:rsidR="00031856" w:rsidRDefault="00963774" w:rsidP="00031856">
      <w:pPr>
        <w:rPr>
          <w:lang w:val="en-GB"/>
        </w:rPr>
      </w:pPr>
      <w:r>
        <w:rPr>
          <w:lang w:val="en-GB"/>
        </w:rPr>
        <w:t>REMEMBER</w:t>
      </w:r>
    </w:p>
    <w:p w14:paraId="7832E5DD" w14:textId="53A95050" w:rsidR="00963774" w:rsidRDefault="00963774" w:rsidP="00031856">
      <w:pPr>
        <w:rPr>
          <w:lang w:val="en-GB"/>
        </w:rPr>
      </w:pPr>
      <w:r w:rsidRPr="00012B86">
        <w:rPr>
          <w:noProof/>
          <w:lang w:val="en-US"/>
        </w:rPr>
        <w:drawing>
          <wp:inline distT="0" distB="0" distL="0" distR="0" wp14:anchorId="217ADED0" wp14:editId="01C28B90">
            <wp:extent cx="5744377" cy="1952898"/>
            <wp:effectExtent l="0" t="0" r="0" b="9525"/>
            <wp:docPr id="213029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98682" name=""/>
                    <pic:cNvPicPr/>
                  </pic:nvPicPr>
                  <pic:blipFill>
                    <a:blip r:embed="rId26"/>
                    <a:stretch>
                      <a:fillRect/>
                    </a:stretch>
                  </pic:blipFill>
                  <pic:spPr>
                    <a:xfrm>
                      <a:off x="0" y="0"/>
                      <a:ext cx="5744377" cy="1952898"/>
                    </a:xfrm>
                    <a:prstGeom prst="rect">
                      <a:avLst/>
                    </a:prstGeom>
                  </pic:spPr>
                </pic:pic>
              </a:graphicData>
            </a:graphic>
          </wp:inline>
        </w:drawing>
      </w:r>
    </w:p>
    <w:p w14:paraId="6AB0A9EA" w14:textId="77777777" w:rsidR="00963774" w:rsidRDefault="00963774" w:rsidP="00031856">
      <w:pPr>
        <w:rPr>
          <w:lang w:val="en-GB"/>
        </w:rPr>
      </w:pPr>
    </w:p>
    <w:p w14:paraId="62D631F7" w14:textId="1ADB3D47" w:rsidR="00963774" w:rsidRPr="00031856" w:rsidRDefault="00963774" w:rsidP="00031856">
      <w:pPr>
        <w:rPr>
          <w:lang w:val="en-GB"/>
        </w:rPr>
      </w:pPr>
      <w:r>
        <w:rPr>
          <w:lang w:val="en-GB"/>
        </w:rPr>
        <w:t>So btn NOT pressed gives</w:t>
      </w:r>
    </w:p>
    <w:p w14:paraId="26DDEF58" w14:textId="6AF91D9C" w:rsidR="000C2AF1" w:rsidRPr="000C2AF1" w:rsidRDefault="4A20DDD0" w:rsidP="3439467C">
      <w:pPr>
        <w:pStyle w:val="Heading3"/>
        <w:rPr>
          <w:lang w:val="en-GB"/>
        </w:rPr>
      </w:pPr>
      <w:r w:rsidRPr="3439467C">
        <w:rPr>
          <w:lang w:val="en-GB"/>
        </w:rPr>
        <w:lastRenderedPageBreak/>
        <w:t>Solution for classroom demo</w:t>
      </w:r>
    </w:p>
    <w:p w14:paraId="0DBE52AF" w14:textId="71DD5E2B" w:rsidR="698EBAFC" w:rsidRDefault="5036A7A0" w:rsidP="08815E63">
      <w:pPr>
        <w:pStyle w:val="Heading3"/>
      </w:pPr>
      <w:r w:rsidRPr="08815E63">
        <w:rPr>
          <w:lang w:val="en-GB"/>
        </w:rPr>
        <w:t xml:space="preserve"> </w:t>
      </w:r>
      <w:r w:rsidR="1C8FC7F8">
        <w:rPr>
          <w:noProof/>
        </w:rPr>
        <w:drawing>
          <wp:inline distT="0" distB="0" distL="0" distR="0" wp14:anchorId="592F49A6" wp14:editId="77CDE5C4">
            <wp:extent cx="6155100" cy="4629150"/>
            <wp:effectExtent l="0" t="0" r="0" b="0"/>
            <wp:docPr id="1047267450" name="Picture 104726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6155100" cy="4629150"/>
                    </a:xfrm>
                    <a:prstGeom prst="rect">
                      <a:avLst/>
                    </a:prstGeom>
                  </pic:spPr>
                </pic:pic>
              </a:graphicData>
            </a:graphic>
          </wp:inline>
        </w:drawing>
      </w:r>
    </w:p>
    <w:p w14:paraId="4D34C377" w14:textId="77777777" w:rsidR="00BA668B" w:rsidRPr="00412A55" w:rsidRDefault="00BA668B" w:rsidP="00BA668B">
      <w:pPr>
        <w:rPr>
          <w:lang w:val="en-GB"/>
        </w:rPr>
      </w:pPr>
    </w:p>
    <w:p w14:paraId="28D74B56" w14:textId="341F5E41" w:rsidR="166E7C36" w:rsidRPr="00B82F9B" w:rsidRDefault="166E7C36" w:rsidP="3439467C">
      <w:pPr>
        <w:spacing w:after="0"/>
        <w:rPr>
          <w:lang w:val="en-US"/>
        </w:rPr>
      </w:pPr>
      <w:r w:rsidRPr="00B82F9B">
        <w:rPr>
          <w:lang w:val="en-US"/>
        </w:rPr>
        <w:t>The method GPIO.cleanup() ensures that all GPIO pins are reset as a digital input. The try-catch block ensures that we turn off the LEDs when we close the program with a "ctrl + C".</w:t>
      </w:r>
    </w:p>
    <w:p w14:paraId="7D39FAB1" w14:textId="499AE487" w:rsidR="3439467C" w:rsidRPr="00B82F9B" w:rsidRDefault="3439467C" w:rsidP="3439467C">
      <w:pPr>
        <w:spacing w:after="0"/>
        <w:rPr>
          <w:lang w:val="en-US"/>
        </w:rPr>
      </w:pPr>
    </w:p>
    <w:p w14:paraId="25D0C1F9" w14:textId="2123C4AB" w:rsidR="3439467C" w:rsidRPr="00B82F9B" w:rsidRDefault="3439467C" w:rsidP="3439467C">
      <w:pPr>
        <w:spacing w:after="0"/>
        <w:rPr>
          <w:rFonts w:asciiTheme="minorHAnsi" w:eastAsiaTheme="majorEastAsia" w:hAnsiTheme="minorHAnsi" w:cstheme="majorBidi"/>
          <w:b/>
          <w:bCs/>
          <w:color w:val="E65692"/>
          <w:sz w:val="32"/>
          <w:szCs w:val="32"/>
          <w:lang w:val="en-US"/>
        </w:rPr>
      </w:pPr>
    </w:p>
    <w:p w14:paraId="67CD35CD" w14:textId="5B77E8A2" w:rsidR="08815E63" w:rsidRPr="00B82F9B" w:rsidRDefault="08815E63">
      <w:pPr>
        <w:rPr>
          <w:lang w:val="en-US"/>
        </w:rPr>
      </w:pPr>
      <w:r w:rsidRPr="00B82F9B">
        <w:rPr>
          <w:lang w:val="en-US"/>
        </w:rPr>
        <w:br w:type="page"/>
      </w:r>
    </w:p>
    <w:p w14:paraId="6B45AF40" w14:textId="3C848ECF" w:rsidR="64E79DFB" w:rsidRDefault="64E79DFB" w:rsidP="3439467C">
      <w:pPr>
        <w:spacing w:after="0"/>
        <w:rPr>
          <w:lang w:val="nl-BE"/>
        </w:rPr>
      </w:pPr>
      <w:r w:rsidRPr="3439467C">
        <w:rPr>
          <w:rFonts w:asciiTheme="minorHAnsi" w:eastAsiaTheme="majorEastAsia" w:hAnsiTheme="minorHAnsi" w:cstheme="majorBidi"/>
          <w:b/>
          <w:bCs/>
          <w:color w:val="E65692"/>
          <w:sz w:val="32"/>
          <w:szCs w:val="32"/>
          <w:lang w:val="nl-BE"/>
        </w:rPr>
        <w:lastRenderedPageBreak/>
        <w:t>Assignments</w:t>
      </w:r>
    </w:p>
    <w:p w14:paraId="227799D8" w14:textId="7E9602E9" w:rsidR="64E79DFB" w:rsidRDefault="64E79DFB" w:rsidP="3439467C">
      <w:pPr>
        <w:pStyle w:val="Heading2"/>
        <w:numPr>
          <w:ilvl w:val="0"/>
          <w:numId w:val="31"/>
        </w:numPr>
        <w:rPr>
          <w:lang w:eastAsia="nl-NL"/>
        </w:rPr>
      </w:pPr>
      <w:r w:rsidRPr="3439467C">
        <w:rPr>
          <w:lang w:eastAsia="nl-NL"/>
        </w:rPr>
        <w:t>TOGGLE</w:t>
      </w:r>
    </w:p>
    <w:p w14:paraId="36B1890B" w14:textId="2727DA91" w:rsidR="64E79DFB" w:rsidRPr="00B82F9B" w:rsidRDefault="64E79DFB" w:rsidP="3439467C">
      <w:pPr>
        <w:rPr>
          <w:lang w:val="en-US" w:eastAsia="nl-NL"/>
        </w:rPr>
      </w:pPr>
      <w:r w:rsidRPr="00B82F9B">
        <w:rPr>
          <w:lang w:val="en-US" w:eastAsia="nl-NL"/>
        </w:rPr>
        <w:t>Transform the example into a toggle system.</w:t>
      </w:r>
    </w:p>
    <w:p w14:paraId="1D9AD2F8" w14:textId="3808A3B1" w:rsidR="3439467C" w:rsidRPr="00B82F9B" w:rsidRDefault="3439467C" w:rsidP="3439467C">
      <w:pPr>
        <w:rPr>
          <w:lang w:val="en-US" w:eastAsia="nl-NL"/>
        </w:rPr>
      </w:pPr>
    </w:p>
    <w:p w14:paraId="763E1053" w14:textId="643DACF3" w:rsidR="64E79DFB" w:rsidRPr="00B82F9B" w:rsidRDefault="64E79DFB" w:rsidP="3439467C">
      <w:pPr>
        <w:rPr>
          <w:lang w:val="en-US" w:eastAsia="nl-NL"/>
        </w:rPr>
      </w:pPr>
      <w:r w:rsidRPr="00B82F9B">
        <w:rPr>
          <w:lang w:val="en-US" w:eastAsia="nl-NL"/>
        </w:rPr>
        <w:t>Use the button connected to GPIO20 as a toggle switch for the led on GPIO17</w:t>
      </w:r>
    </w:p>
    <w:p w14:paraId="7C2AF27E" w14:textId="09DF146D" w:rsidR="64E79DFB" w:rsidRPr="00B82F9B" w:rsidRDefault="64E79DFB" w:rsidP="3439467C">
      <w:pPr>
        <w:rPr>
          <w:lang w:val="en-US" w:eastAsia="nl-NL"/>
        </w:rPr>
      </w:pPr>
      <w:r w:rsidRPr="00B82F9B">
        <w:rPr>
          <w:lang w:val="en-US" w:eastAsia="nl-NL"/>
        </w:rPr>
        <w:t>Toggl</w:t>
      </w:r>
      <w:r w:rsidR="4EDE6B12" w:rsidRPr="00B82F9B">
        <w:rPr>
          <w:lang w:val="en-US" w:eastAsia="nl-NL"/>
        </w:rPr>
        <w:t xml:space="preserve">ing </w:t>
      </w:r>
      <w:r w:rsidRPr="00B82F9B">
        <w:rPr>
          <w:lang w:val="en-US" w:eastAsia="nl-NL"/>
        </w:rPr>
        <w:t xml:space="preserve">means 1 press : turn on ; stay on </w:t>
      </w:r>
      <w:r w:rsidR="00031856" w:rsidRPr="00B82F9B">
        <w:rPr>
          <w:lang w:val="en-US" w:eastAsia="nl-NL"/>
        </w:rPr>
        <w:t>until</w:t>
      </w:r>
      <w:r w:rsidRPr="00B82F9B">
        <w:rPr>
          <w:lang w:val="en-US" w:eastAsia="nl-NL"/>
        </w:rPr>
        <w:t xml:space="preserve"> the next press; turn off; stay off </w:t>
      </w:r>
      <w:r w:rsidR="00031856" w:rsidRPr="00B82F9B">
        <w:rPr>
          <w:lang w:val="en-US" w:eastAsia="nl-NL"/>
        </w:rPr>
        <w:t>until</w:t>
      </w:r>
      <w:r w:rsidRPr="00B82F9B">
        <w:rPr>
          <w:lang w:val="en-US" w:eastAsia="nl-NL"/>
        </w:rPr>
        <w:t xml:space="preserve"> next press ; ...</w:t>
      </w:r>
    </w:p>
    <w:p w14:paraId="0BF0558F" w14:textId="40F38FA0" w:rsidR="3439467C" w:rsidRPr="00B82F9B" w:rsidRDefault="3439467C" w:rsidP="3439467C">
      <w:pPr>
        <w:rPr>
          <w:lang w:val="en-US" w:eastAsia="nl-NL"/>
        </w:rPr>
      </w:pPr>
    </w:p>
    <w:p w14:paraId="66C6B3F6" w14:textId="390D9B56" w:rsidR="64E79DFB" w:rsidRDefault="64E79DFB" w:rsidP="3439467C">
      <w:pPr>
        <w:pStyle w:val="Heading2"/>
        <w:numPr>
          <w:ilvl w:val="0"/>
          <w:numId w:val="31"/>
        </w:numPr>
        <w:spacing w:line="259" w:lineRule="auto"/>
        <w:rPr>
          <w:lang w:eastAsia="nl-NL"/>
        </w:rPr>
      </w:pPr>
      <w:r w:rsidRPr="3439467C">
        <w:rPr>
          <w:lang w:eastAsia="nl-NL"/>
        </w:rPr>
        <w:t>Multi button</w:t>
      </w:r>
    </w:p>
    <w:p w14:paraId="4F0E18D2" w14:textId="28BE5069" w:rsidR="3439467C" w:rsidRDefault="3439467C" w:rsidP="3439467C">
      <w:pPr>
        <w:rPr>
          <w:lang w:eastAsia="nl-NL"/>
        </w:rPr>
      </w:pPr>
    </w:p>
    <w:p w14:paraId="0BFDE42C" w14:textId="2338FCD6" w:rsidR="64E79DFB" w:rsidRPr="00B82F9B" w:rsidRDefault="64E79DFB" w:rsidP="3439467C">
      <w:pPr>
        <w:rPr>
          <w:lang w:val="en-US" w:eastAsia="nl-NL"/>
        </w:rPr>
      </w:pPr>
      <w:r w:rsidRPr="00B82F9B">
        <w:rPr>
          <w:lang w:val="en-US" w:eastAsia="nl-NL"/>
        </w:rPr>
        <w:t>Use the 4 buttons connected to GPIO20, GPIO21, GPIO16 and GPIO26.</w:t>
      </w:r>
    </w:p>
    <w:p w14:paraId="6A3251FB" w14:textId="3948A635" w:rsidR="64E79DFB" w:rsidRPr="00B82F9B" w:rsidRDefault="64E79DFB" w:rsidP="3439467C">
      <w:pPr>
        <w:rPr>
          <w:lang w:val="en-US" w:eastAsia="nl-NL"/>
        </w:rPr>
      </w:pPr>
      <w:r w:rsidRPr="00B82F9B">
        <w:rPr>
          <w:lang w:val="en-US" w:eastAsia="nl-NL"/>
        </w:rPr>
        <w:t>When pressed on the bottom button: turn the led off</w:t>
      </w:r>
    </w:p>
    <w:p w14:paraId="1E14B485" w14:textId="54C4E087" w:rsidR="64E79DFB" w:rsidRPr="00B82F9B" w:rsidRDefault="64E79DFB" w:rsidP="3439467C">
      <w:pPr>
        <w:rPr>
          <w:lang w:val="en-US" w:eastAsia="nl-NL"/>
        </w:rPr>
      </w:pPr>
      <w:r w:rsidRPr="00B82F9B">
        <w:rPr>
          <w:lang w:val="en-US" w:eastAsia="nl-NL"/>
        </w:rPr>
        <w:t>When pressed on the upper button: turn led on (steady)</w:t>
      </w:r>
    </w:p>
    <w:p w14:paraId="7859804E" w14:textId="09B0B50B" w:rsidR="64E79DFB" w:rsidRPr="00B82F9B" w:rsidRDefault="64E79DFB" w:rsidP="3439467C">
      <w:pPr>
        <w:rPr>
          <w:lang w:val="en-US" w:eastAsia="nl-NL"/>
        </w:rPr>
      </w:pPr>
      <w:r w:rsidRPr="00B82F9B">
        <w:rPr>
          <w:lang w:val="en-US" w:eastAsia="nl-NL"/>
        </w:rPr>
        <w:t>When pressed on the left button: blink led slow</w:t>
      </w:r>
    </w:p>
    <w:p w14:paraId="125C65BB" w14:textId="0C6E8229" w:rsidR="64E79DFB" w:rsidRPr="00B82F9B" w:rsidRDefault="64E79DFB" w:rsidP="3439467C">
      <w:pPr>
        <w:rPr>
          <w:lang w:val="en-US" w:eastAsia="nl-NL"/>
        </w:rPr>
      </w:pPr>
      <w:r w:rsidRPr="00B82F9B">
        <w:rPr>
          <w:lang w:val="en-US" w:eastAsia="nl-NL"/>
        </w:rPr>
        <w:t>When pressed on the right button: blink led fast</w:t>
      </w:r>
    </w:p>
    <w:p w14:paraId="0BC4D697" w14:textId="617E0A95" w:rsidR="64E79DFB" w:rsidRPr="00B82F9B" w:rsidRDefault="64E79DFB" w:rsidP="3439467C">
      <w:pPr>
        <w:rPr>
          <w:lang w:val="en-US" w:eastAsia="nl-NL"/>
        </w:rPr>
      </w:pPr>
      <w:r w:rsidRPr="00B82F9B">
        <w:rPr>
          <w:lang w:val="en-US" w:eastAsia="nl-NL"/>
        </w:rPr>
        <w:t xml:space="preserve">&gt; </w:t>
      </w:r>
      <w:r w:rsidR="00031856" w:rsidRPr="00B82F9B">
        <w:rPr>
          <w:lang w:val="en-US" w:eastAsia="nl-NL"/>
        </w:rPr>
        <w:t>until</w:t>
      </w:r>
      <w:r w:rsidRPr="00B82F9B">
        <w:rPr>
          <w:lang w:val="en-US" w:eastAsia="nl-NL"/>
        </w:rPr>
        <w:t xml:space="preserve"> another action is made</w:t>
      </w:r>
      <w:r w:rsidR="1007E5D2" w:rsidRPr="00B82F9B">
        <w:rPr>
          <w:lang w:val="en-US" w:eastAsia="nl-NL"/>
        </w:rPr>
        <w:t>; or the program is stopped</w:t>
      </w:r>
    </w:p>
    <w:p w14:paraId="47F43903" w14:textId="37C15C55" w:rsidR="3439467C" w:rsidRPr="00B82F9B" w:rsidRDefault="3439467C" w:rsidP="3439467C">
      <w:pPr>
        <w:rPr>
          <w:lang w:val="en-US" w:eastAsia="nl-NL"/>
        </w:rPr>
      </w:pPr>
    </w:p>
    <w:p w14:paraId="65619F2D" w14:textId="0E5116B3" w:rsidR="3439467C" w:rsidRPr="00B82F9B" w:rsidRDefault="3439467C" w:rsidP="3439467C">
      <w:pPr>
        <w:rPr>
          <w:lang w:val="en-US" w:eastAsia="nl-NL"/>
        </w:rPr>
      </w:pPr>
    </w:p>
    <w:sectPr w:rsidR="3439467C" w:rsidRPr="00B82F9B" w:rsidSect="00FB4757">
      <w:headerReference w:type="even" r:id="rId45"/>
      <w:headerReference w:type="default" r:id="rId46"/>
      <w:footerReference w:type="even" r:id="rId47"/>
      <w:footerReference w:type="default" r:id="rId48"/>
      <w:pgSz w:w="11900" w:h="16840"/>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4FA6" w14:textId="77777777" w:rsidR="00984F8E" w:rsidRDefault="00984F8E" w:rsidP="002C1948">
      <w:pPr>
        <w:spacing w:after="0"/>
      </w:pPr>
      <w:r>
        <w:separator/>
      </w:r>
    </w:p>
  </w:endnote>
  <w:endnote w:type="continuationSeparator" w:id="0">
    <w:p w14:paraId="428B5FB3" w14:textId="77777777" w:rsidR="00984F8E" w:rsidRDefault="00984F8E" w:rsidP="002C1948">
      <w:pPr>
        <w:spacing w:after="0"/>
      </w:pPr>
      <w:r>
        <w:continuationSeparator/>
      </w:r>
    </w:p>
  </w:endnote>
  <w:endnote w:type="continuationNotice" w:id="1">
    <w:p w14:paraId="625401F2" w14:textId="77777777" w:rsidR="00984F8E" w:rsidRDefault="00984F8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Ubuntu">
    <w:charset w:val="00"/>
    <w:family w:val="swiss"/>
    <w:pitch w:val="variable"/>
    <w:sig w:usb0="E00002FF" w:usb1="5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Calibri"/>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5B11C2" w:rsidRPr="00197BEB" w14:paraId="609FBB38" w14:textId="77777777" w:rsidTr="005B11C2">
      <w:tc>
        <w:tcPr>
          <w:tcW w:w="1815" w:type="pct"/>
        </w:tcPr>
        <w:p w14:paraId="7522A85D" w14:textId="77777777" w:rsidR="005B11C2" w:rsidRPr="000C578D" w:rsidRDefault="005B11C2" w:rsidP="005B11C2">
          <w:pPr>
            <w:pStyle w:val="HeaderOrFooter"/>
          </w:pPr>
          <w:r w:rsidRPr="000C578D">
            <w:rPr>
              <w:noProof/>
              <w:lang w:val="nl-BE" w:eastAsia="nl-BE"/>
            </w:rPr>
            <w:drawing>
              <wp:inline distT="0" distB="0" distL="0" distR="0" wp14:anchorId="1062A9FB" wp14:editId="341FC505">
                <wp:extent cx="914400" cy="345702"/>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5702"/>
                        </a:xfrm>
                        <a:prstGeom prst="rect">
                          <a:avLst/>
                        </a:prstGeom>
                        <a:noFill/>
                        <a:ln>
                          <a:noFill/>
                        </a:ln>
                      </pic:spPr>
                    </pic:pic>
                  </a:graphicData>
                </a:graphic>
              </wp:inline>
            </w:drawing>
          </w:r>
        </w:p>
      </w:tc>
      <w:tc>
        <w:tcPr>
          <w:tcW w:w="3185" w:type="pct"/>
          <w:vAlign w:val="center"/>
        </w:tcPr>
        <w:p w14:paraId="4DA1F98F" w14:textId="77777777" w:rsidR="005B11C2" w:rsidRPr="00DD724F" w:rsidRDefault="005B11C2" w:rsidP="005B11C2">
          <w:pPr>
            <w:pStyle w:val="HeaderOrFooter"/>
            <w:ind w:left="113"/>
            <w:rPr>
              <w:lang w:val="en-US"/>
            </w:rPr>
          </w:pPr>
          <w:r w:rsidRPr="00DD724F">
            <w:rPr>
              <w:lang w:val="en-US"/>
            </w:rPr>
            <w:t>SCHOOLJAAR 2012-2013</w:t>
          </w:r>
        </w:p>
        <w:p w14:paraId="59EFD3DD" w14:textId="77777777" w:rsidR="005B11C2" w:rsidRPr="00DD724F" w:rsidRDefault="005B11C2" w:rsidP="005B11C2">
          <w:pPr>
            <w:pStyle w:val="HeaderOrFooter"/>
            <w:ind w:left="113"/>
            <w:rPr>
              <w:lang w:val="en-US"/>
            </w:rPr>
          </w:pPr>
          <w:r w:rsidRPr="00DD724F">
            <w:rPr>
              <w:lang w:val="en-US"/>
            </w:rPr>
            <w:t>NEW MEDIA AND COMMUNICATION TECHNOLOGY</w:t>
          </w:r>
        </w:p>
      </w:tc>
    </w:tr>
  </w:tbl>
  <w:p w14:paraId="6ADE4FCC" w14:textId="77777777" w:rsidR="005B11C2" w:rsidRPr="00DD724F" w:rsidRDefault="005B11C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5B11C2" w:rsidRPr="003D41C4" w14:paraId="31FF762F" w14:textId="77777777" w:rsidTr="00EA5733">
      <w:tc>
        <w:tcPr>
          <w:tcW w:w="1815" w:type="pct"/>
        </w:tcPr>
        <w:p w14:paraId="69C5D343" w14:textId="77777777" w:rsidR="005B11C2" w:rsidRPr="000C578D" w:rsidRDefault="005B11C2" w:rsidP="00C02078">
          <w:pPr>
            <w:pStyle w:val="HeaderOrFooter"/>
            <w:spacing w:after="120"/>
          </w:pPr>
        </w:p>
      </w:tc>
      <w:tc>
        <w:tcPr>
          <w:tcW w:w="3185" w:type="pct"/>
          <w:vAlign w:val="center"/>
        </w:tcPr>
        <w:p w14:paraId="65469345" w14:textId="77777777" w:rsidR="000B0F13" w:rsidRDefault="000B0F13" w:rsidP="00DB3CA4">
          <w:pPr>
            <w:pStyle w:val="HeaderOrFooter"/>
            <w:ind w:left="113"/>
            <w:jc w:val="right"/>
            <w:rPr>
              <w:caps/>
              <w:szCs w:val="18"/>
            </w:rPr>
          </w:pPr>
        </w:p>
        <w:p w14:paraId="5F8CA76A" w14:textId="3121696F" w:rsidR="005B11C2" w:rsidRPr="00DD724F" w:rsidRDefault="00070A71" w:rsidP="00DB3CA4">
          <w:pPr>
            <w:pStyle w:val="HeaderOrFooter"/>
            <w:ind w:left="113"/>
            <w:jc w:val="right"/>
            <w:rPr>
              <w:lang w:val="en-US"/>
            </w:rPr>
          </w:pPr>
          <w:r>
            <w:rPr>
              <w:caps/>
              <w:szCs w:val="18"/>
              <w:lang w:val="en-US"/>
            </w:rPr>
            <w:t>MULTI</w:t>
          </w:r>
          <w:r w:rsidR="005B11C2" w:rsidRPr="00DD724F">
            <w:rPr>
              <w:caps/>
              <w:szCs w:val="18"/>
              <w:lang w:val="en-US"/>
            </w:rPr>
            <w:t>MEDIA AND C</w:t>
          </w:r>
          <w:r>
            <w:rPr>
              <w:caps/>
              <w:szCs w:val="18"/>
              <w:lang w:val="en-US"/>
            </w:rPr>
            <w:t>REATIVE</w:t>
          </w:r>
          <w:r w:rsidR="005B11C2" w:rsidRPr="00DD724F">
            <w:rPr>
              <w:caps/>
              <w:szCs w:val="18"/>
              <w:lang w:val="en-US"/>
            </w:rPr>
            <w:t xml:space="preserve"> TECHNOLOGY</w:t>
          </w:r>
        </w:p>
      </w:tc>
    </w:tr>
  </w:tbl>
  <w:p w14:paraId="3065B966" w14:textId="77777777" w:rsidR="005B11C2" w:rsidRPr="00DB3CA4" w:rsidRDefault="005B11C2" w:rsidP="00C02078">
    <w:pPr>
      <w:pStyle w:val="Footer"/>
      <w:spacing w:before="120"/>
      <w:jc w:val="center"/>
      <w:rPr>
        <w:b/>
        <w:sz w:val="18"/>
        <w:szCs w:val="18"/>
      </w:rPr>
    </w:pPr>
    <w:r w:rsidRPr="00DB3CA4">
      <w:rPr>
        <w:rStyle w:val="PageNumber"/>
        <w:b/>
        <w:sz w:val="18"/>
        <w:szCs w:val="18"/>
      </w:rPr>
      <w:fldChar w:fldCharType="begin"/>
    </w:r>
    <w:r w:rsidRPr="00DB3CA4">
      <w:rPr>
        <w:rStyle w:val="PageNumber"/>
        <w:b/>
        <w:sz w:val="18"/>
        <w:szCs w:val="18"/>
      </w:rPr>
      <w:instrText xml:space="preserve"> PAGE </w:instrText>
    </w:r>
    <w:r w:rsidRPr="00DB3CA4">
      <w:rPr>
        <w:rStyle w:val="PageNumber"/>
        <w:b/>
        <w:sz w:val="18"/>
        <w:szCs w:val="18"/>
      </w:rPr>
      <w:fldChar w:fldCharType="separate"/>
    </w:r>
    <w:r w:rsidR="00F92422">
      <w:rPr>
        <w:rStyle w:val="PageNumber"/>
        <w:b/>
        <w:noProof/>
        <w:sz w:val="18"/>
        <w:szCs w:val="18"/>
      </w:rPr>
      <w:t>15</w:t>
    </w:r>
    <w:r w:rsidRPr="00DB3CA4">
      <w:rPr>
        <w:rStyle w:val="PageNumbe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CD648" w14:textId="77777777" w:rsidR="00984F8E" w:rsidRDefault="00984F8E" w:rsidP="002C1948">
      <w:pPr>
        <w:spacing w:after="0"/>
      </w:pPr>
      <w:r>
        <w:separator/>
      </w:r>
    </w:p>
  </w:footnote>
  <w:footnote w:type="continuationSeparator" w:id="0">
    <w:p w14:paraId="7D58A3AE" w14:textId="77777777" w:rsidR="00984F8E" w:rsidRDefault="00984F8E" w:rsidP="002C1948">
      <w:pPr>
        <w:spacing w:after="0"/>
      </w:pPr>
      <w:r>
        <w:continuationSeparator/>
      </w:r>
    </w:p>
  </w:footnote>
  <w:footnote w:type="continuationNotice" w:id="1">
    <w:p w14:paraId="3D65D260" w14:textId="77777777" w:rsidR="00984F8E" w:rsidRDefault="00984F8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5B11C2" w:rsidRPr="000C578D" w14:paraId="014D9112" w14:textId="77777777" w:rsidTr="005B11C2">
      <w:trPr>
        <w:trHeight w:val="193"/>
      </w:trPr>
      <w:tc>
        <w:tcPr>
          <w:tcW w:w="1815" w:type="pct"/>
          <w:vMerge w:val="restart"/>
          <w:tcBorders>
            <w:right w:val="single" w:sz="18" w:space="0" w:color="E85E00"/>
          </w:tcBorders>
        </w:tcPr>
        <w:p w14:paraId="2E7B1654" w14:textId="77777777" w:rsidR="005B11C2" w:rsidRPr="000C578D" w:rsidRDefault="005B11C2" w:rsidP="005B11C2">
          <w:pPr>
            <w:pStyle w:val="HeaderOrFooter"/>
          </w:pPr>
          <w:r>
            <w:rPr>
              <w:noProof/>
              <w:lang w:val="nl-BE" w:eastAsia="nl-BE"/>
            </w:rPr>
            <w:drawing>
              <wp:inline distT="0" distB="0" distL="0" distR="0" wp14:anchorId="7F11857F" wp14:editId="5E3B5E6F">
                <wp:extent cx="906946" cy="46355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352" cy="463758"/>
                        </a:xfrm>
                        <a:prstGeom prst="rect">
                          <a:avLst/>
                        </a:prstGeom>
                        <a:noFill/>
                        <a:ln>
                          <a:noFill/>
                        </a:ln>
                      </pic:spPr>
                    </pic:pic>
                  </a:graphicData>
                </a:graphic>
              </wp:inline>
            </w:drawing>
          </w:r>
        </w:p>
      </w:tc>
      <w:tc>
        <w:tcPr>
          <w:tcW w:w="3185" w:type="pct"/>
          <w:tcBorders>
            <w:left w:val="single" w:sz="18" w:space="0" w:color="E85E00"/>
          </w:tcBorders>
          <w:vAlign w:val="bottom"/>
        </w:tcPr>
        <w:p w14:paraId="43146AAF" w14:textId="77777777" w:rsidR="005B11C2" w:rsidRPr="000C578D" w:rsidRDefault="005B11C2" w:rsidP="005B11C2">
          <w:pPr>
            <w:pStyle w:val="HeaderOrFooter"/>
            <w:ind w:left="113"/>
          </w:pPr>
        </w:p>
      </w:tc>
    </w:tr>
    <w:tr w:rsidR="005B11C2" w:rsidRPr="000C578D" w14:paraId="587FD669" w14:textId="77777777" w:rsidTr="005B11C2">
      <w:trPr>
        <w:trHeight w:val="125"/>
      </w:trPr>
      <w:tc>
        <w:tcPr>
          <w:tcW w:w="1815" w:type="pct"/>
          <w:vMerge/>
          <w:tcBorders>
            <w:right w:val="single" w:sz="18" w:space="0" w:color="E85E00"/>
          </w:tcBorders>
        </w:tcPr>
        <w:p w14:paraId="17C31CAF" w14:textId="77777777" w:rsidR="005B11C2" w:rsidRDefault="005B11C2" w:rsidP="005B11C2">
          <w:pPr>
            <w:pStyle w:val="HeaderOrFooter"/>
            <w:rPr>
              <w:noProof/>
              <w:lang w:val="en-US"/>
            </w:rPr>
          </w:pPr>
        </w:p>
      </w:tc>
      <w:tc>
        <w:tcPr>
          <w:tcW w:w="3185" w:type="pct"/>
          <w:tcBorders>
            <w:left w:val="single" w:sz="18" w:space="0" w:color="E85E00"/>
          </w:tcBorders>
          <w:vAlign w:val="bottom"/>
        </w:tcPr>
        <w:p w14:paraId="33302172" w14:textId="77777777" w:rsidR="005B11C2" w:rsidRDefault="005B11C2" w:rsidP="005B11C2">
          <w:pPr>
            <w:pStyle w:val="HeaderOrFooter"/>
            <w:ind w:left="113"/>
          </w:pPr>
          <w:r>
            <w:t>EXTRA</w:t>
          </w:r>
        </w:p>
      </w:tc>
    </w:tr>
    <w:tr w:rsidR="005B11C2" w:rsidRPr="000C578D" w14:paraId="456EBDB3" w14:textId="77777777" w:rsidTr="005B11C2">
      <w:trPr>
        <w:trHeight w:val="125"/>
      </w:trPr>
      <w:tc>
        <w:tcPr>
          <w:tcW w:w="1815" w:type="pct"/>
          <w:vMerge/>
          <w:tcBorders>
            <w:right w:val="single" w:sz="18" w:space="0" w:color="E85E00"/>
          </w:tcBorders>
        </w:tcPr>
        <w:p w14:paraId="3B5160FC" w14:textId="77777777" w:rsidR="005B11C2" w:rsidRDefault="005B11C2" w:rsidP="005B11C2">
          <w:pPr>
            <w:pStyle w:val="HeaderOrFooter"/>
            <w:rPr>
              <w:noProof/>
              <w:lang w:val="en-US"/>
            </w:rPr>
          </w:pPr>
        </w:p>
      </w:tc>
      <w:tc>
        <w:tcPr>
          <w:tcW w:w="3185" w:type="pct"/>
          <w:tcBorders>
            <w:left w:val="single" w:sz="18" w:space="0" w:color="E85E00"/>
          </w:tcBorders>
        </w:tcPr>
        <w:p w14:paraId="3C0275D2" w14:textId="77777777" w:rsidR="005B11C2" w:rsidRDefault="005B11C2" w:rsidP="005B11C2">
          <w:pPr>
            <w:pStyle w:val="HeaderOrFooter"/>
            <w:ind w:left="113"/>
          </w:pPr>
          <w:r>
            <w:t xml:space="preserve">KORTE TITEL </w:t>
          </w:r>
          <w:r w:rsidRPr="00AD0A1F">
            <w:t>WERKDOCUMENT</w:t>
          </w:r>
        </w:p>
      </w:tc>
    </w:tr>
  </w:tbl>
  <w:p w14:paraId="44704FA6" w14:textId="77777777" w:rsidR="005B11C2" w:rsidRDefault="005B11C2" w:rsidP="0012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5B11C2" w:rsidRPr="000C578D" w14:paraId="0730E751" w14:textId="77777777" w:rsidTr="00A029A7">
      <w:trPr>
        <w:trHeight w:val="193"/>
      </w:trPr>
      <w:tc>
        <w:tcPr>
          <w:tcW w:w="1815" w:type="pct"/>
          <w:vMerge w:val="restart"/>
        </w:tcPr>
        <w:p w14:paraId="273A8941" w14:textId="7D2E74A2" w:rsidR="005B11C2" w:rsidRPr="000C578D" w:rsidRDefault="00510B2E" w:rsidP="00897B1E">
          <w:pPr>
            <w:pStyle w:val="HeaderOrFooter"/>
          </w:pPr>
          <w:r>
            <w:rPr>
              <w:noProof/>
            </w:rPr>
            <w:drawing>
              <wp:inline distT="0" distB="0" distL="0" distR="0" wp14:anchorId="5396C19A" wp14:editId="1E45F757">
                <wp:extent cx="2089785" cy="65214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9785" cy="652145"/>
                        </a:xfrm>
                        <a:prstGeom prst="rect">
                          <a:avLst/>
                        </a:prstGeom>
                        <a:noFill/>
                        <a:ln>
                          <a:noFill/>
                        </a:ln>
                      </pic:spPr>
                    </pic:pic>
                  </a:graphicData>
                </a:graphic>
              </wp:inline>
            </w:drawing>
          </w:r>
        </w:p>
      </w:tc>
      <w:tc>
        <w:tcPr>
          <w:tcW w:w="3185" w:type="pct"/>
          <w:vAlign w:val="bottom"/>
        </w:tcPr>
        <w:p w14:paraId="0BB0581C" w14:textId="77777777" w:rsidR="005B11C2" w:rsidRPr="00DB3CA4" w:rsidRDefault="005B11C2" w:rsidP="00DB3CA4">
          <w:pPr>
            <w:pStyle w:val="HeaderOrFooter"/>
            <w:ind w:left="113"/>
            <w:jc w:val="right"/>
            <w:rPr>
              <w:caps/>
              <w:szCs w:val="18"/>
            </w:rPr>
          </w:pPr>
        </w:p>
      </w:tc>
    </w:tr>
    <w:tr w:rsidR="005B11C2" w:rsidRPr="000C578D" w14:paraId="4891AA26" w14:textId="77777777" w:rsidTr="00A029A7">
      <w:trPr>
        <w:trHeight w:val="125"/>
      </w:trPr>
      <w:tc>
        <w:tcPr>
          <w:tcW w:w="1815" w:type="pct"/>
          <w:vMerge/>
        </w:tcPr>
        <w:p w14:paraId="7A26CA4A" w14:textId="77777777" w:rsidR="005B11C2" w:rsidRDefault="005B11C2" w:rsidP="00897B1E">
          <w:pPr>
            <w:pStyle w:val="HeaderOrFooter"/>
            <w:rPr>
              <w:noProof/>
              <w:lang w:val="en-US"/>
            </w:rPr>
          </w:pPr>
        </w:p>
      </w:tc>
      <w:tc>
        <w:tcPr>
          <w:tcW w:w="3185" w:type="pct"/>
          <w:vAlign w:val="bottom"/>
        </w:tcPr>
        <w:p w14:paraId="3D2B7E1B" w14:textId="77777777" w:rsidR="005B11C2" w:rsidRPr="00DB3CA4" w:rsidRDefault="005B11C2" w:rsidP="00DB3CA4">
          <w:pPr>
            <w:pStyle w:val="HeaderOrFooter"/>
            <w:ind w:left="113"/>
            <w:jc w:val="right"/>
            <w:rPr>
              <w:caps/>
              <w:szCs w:val="18"/>
            </w:rPr>
          </w:pPr>
        </w:p>
      </w:tc>
    </w:tr>
    <w:tr w:rsidR="005B11C2" w:rsidRPr="000C578D" w14:paraId="0EFB01CA" w14:textId="77777777" w:rsidTr="00A029A7">
      <w:trPr>
        <w:trHeight w:val="125"/>
      </w:trPr>
      <w:tc>
        <w:tcPr>
          <w:tcW w:w="1815" w:type="pct"/>
          <w:vMerge/>
        </w:tcPr>
        <w:p w14:paraId="17395391" w14:textId="77777777" w:rsidR="005B11C2" w:rsidRDefault="005B11C2" w:rsidP="00897B1E">
          <w:pPr>
            <w:pStyle w:val="HeaderOrFooter"/>
            <w:rPr>
              <w:noProof/>
              <w:lang w:val="en-US"/>
            </w:rPr>
          </w:pPr>
        </w:p>
      </w:tc>
      <w:tc>
        <w:tcPr>
          <w:tcW w:w="3185" w:type="pct"/>
        </w:tcPr>
        <w:p w14:paraId="0D479A66" w14:textId="77777777" w:rsidR="005B11C2" w:rsidRPr="00DB3CA4" w:rsidRDefault="00DD724F" w:rsidP="00DB3CA4">
          <w:pPr>
            <w:pStyle w:val="HeaderOrFooter"/>
            <w:ind w:left="113"/>
            <w:jc w:val="right"/>
            <w:rPr>
              <w:caps/>
              <w:szCs w:val="18"/>
            </w:rPr>
          </w:pPr>
          <w:r>
            <w:rPr>
              <w:caps/>
              <w:szCs w:val="18"/>
            </w:rPr>
            <w:t>Intro Raspberry pi</w:t>
          </w:r>
        </w:p>
      </w:tc>
    </w:tr>
  </w:tbl>
  <w:p w14:paraId="4E8067D7" w14:textId="77777777" w:rsidR="005B11C2" w:rsidRDefault="005B11C2" w:rsidP="00897B1E">
    <w:pPr>
      <w:pStyle w:val="HeaderO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19EF0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A6268D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23EE9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2EC82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060431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0E8608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E63C314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8BEC67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BE475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B34DE7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C20C2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20343"/>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0EDDA917"/>
    <w:multiLevelType w:val="hybridMultilevel"/>
    <w:tmpl w:val="BA746E24"/>
    <w:lvl w:ilvl="0" w:tplc="E124B35E">
      <w:start w:val="1"/>
      <w:numFmt w:val="bullet"/>
      <w:lvlText w:val=""/>
      <w:lvlJc w:val="left"/>
      <w:pPr>
        <w:ind w:left="720" w:hanging="360"/>
      </w:pPr>
      <w:rPr>
        <w:rFonts w:ascii="Symbol" w:hAnsi="Symbol" w:hint="default"/>
      </w:rPr>
    </w:lvl>
    <w:lvl w:ilvl="1" w:tplc="CFDCE6B4">
      <w:start w:val="1"/>
      <w:numFmt w:val="bullet"/>
      <w:lvlText w:val="o"/>
      <w:lvlJc w:val="left"/>
      <w:pPr>
        <w:ind w:left="1440" w:hanging="360"/>
      </w:pPr>
      <w:rPr>
        <w:rFonts w:ascii="Courier New" w:hAnsi="Courier New" w:hint="default"/>
      </w:rPr>
    </w:lvl>
    <w:lvl w:ilvl="2" w:tplc="1BE0D85A">
      <w:start w:val="1"/>
      <w:numFmt w:val="bullet"/>
      <w:lvlText w:val=""/>
      <w:lvlJc w:val="left"/>
      <w:pPr>
        <w:ind w:left="2160" w:hanging="360"/>
      </w:pPr>
      <w:rPr>
        <w:rFonts w:ascii="Wingdings" w:hAnsi="Wingdings" w:hint="default"/>
      </w:rPr>
    </w:lvl>
    <w:lvl w:ilvl="3" w:tplc="94CCE356">
      <w:start w:val="1"/>
      <w:numFmt w:val="bullet"/>
      <w:lvlText w:val=""/>
      <w:lvlJc w:val="left"/>
      <w:pPr>
        <w:ind w:left="2880" w:hanging="360"/>
      </w:pPr>
      <w:rPr>
        <w:rFonts w:ascii="Symbol" w:hAnsi="Symbol" w:hint="default"/>
      </w:rPr>
    </w:lvl>
    <w:lvl w:ilvl="4" w:tplc="016CFD58">
      <w:start w:val="1"/>
      <w:numFmt w:val="bullet"/>
      <w:lvlText w:val="o"/>
      <w:lvlJc w:val="left"/>
      <w:pPr>
        <w:ind w:left="3600" w:hanging="360"/>
      </w:pPr>
      <w:rPr>
        <w:rFonts w:ascii="Courier New" w:hAnsi="Courier New" w:hint="default"/>
      </w:rPr>
    </w:lvl>
    <w:lvl w:ilvl="5" w:tplc="DD5A6C86">
      <w:start w:val="1"/>
      <w:numFmt w:val="bullet"/>
      <w:lvlText w:val=""/>
      <w:lvlJc w:val="left"/>
      <w:pPr>
        <w:ind w:left="4320" w:hanging="360"/>
      </w:pPr>
      <w:rPr>
        <w:rFonts w:ascii="Wingdings" w:hAnsi="Wingdings" w:hint="default"/>
      </w:rPr>
    </w:lvl>
    <w:lvl w:ilvl="6" w:tplc="F3BC31A0">
      <w:start w:val="1"/>
      <w:numFmt w:val="bullet"/>
      <w:lvlText w:val=""/>
      <w:lvlJc w:val="left"/>
      <w:pPr>
        <w:ind w:left="5040" w:hanging="360"/>
      </w:pPr>
      <w:rPr>
        <w:rFonts w:ascii="Symbol" w:hAnsi="Symbol" w:hint="default"/>
      </w:rPr>
    </w:lvl>
    <w:lvl w:ilvl="7" w:tplc="1598EBCA">
      <w:start w:val="1"/>
      <w:numFmt w:val="bullet"/>
      <w:lvlText w:val="o"/>
      <w:lvlJc w:val="left"/>
      <w:pPr>
        <w:ind w:left="5760" w:hanging="360"/>
      </w:pPr>
      <w:rPr>
        <w:rFonts w:ascii="Courier New" w:hAnsi="Courier New" w:hint="default"/>
      </w:rPr>
    </w:lvl>
    <w:lvl w:ilvl="8" w:tplc="4CD865F0">
      <w:start w:val="1"/>
      <w:numFmt w:val="bullet"/>
      <w:lvlText w:val=""/>
      <w:lvlJc w:val="left"/>
      <w:pPr>
        <w:ind w:left="6480" w:hanging="360"/>
      </w:pPr>
      <w:rPr>
        <w:rFonts w:ascii="Wingdings" w:hAnsi="Wingdings" w:hint="default"/>
      </w:rPr>
    </w:lvl>
  </w:abstractNum>
  <w:abstractNum w:abstractNumId="13" w15:restartNumberingAfterBreak="0">
    <w:nsid w:val="0F195833"/>
    <w:multiLevelType w:val="hybridMultilevel"/>
    <w:tmpl w:val="EE7C9104"/>
    <w:lvl w:ilvl="0" w:tplc="BC661DC4">
      <w:numFmt w:val="bullet"/>
      <w:pStyle w:val="ListParagraph"/>
      <w:lvlText w:val=""/>
      <w:lvlJc w:val="left"/>
      <w:pPr>
        <w:ind w:left="36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874C15"/>
    <w:multiLevelType w:val="hybridMultilevel"/>
    <w:tmpl w:val="EC2036B0"/>
    <w:lvl w:ilvl="0" w:tplc="62C6DC7A">
      <w:numFmt w:val="bullet"/>
      <w:lvlText w:val="-"/>
      <w:lvlJc w:val="left"/>
      <w:pPr>
        <w:ind w:left="502" w:hanging="360"/>
      </w:pPr>
      <w:rPr>
        <w:rFonts w:ascii="Ubuntu" w:eastAsia="Times New Roman" w:hAnsi="Ubuntu" w:cs="Times New Roman" w:hint="default"/>
      </w:rPr>
    </w:lvl>
    <w:lvl w:ilvl="1" w:tplc="08130003">
      <w:start w:val="1"/>
      <w:numFmt w:val="bullet"/>
      <w:lvlText w:val="o"/>
      <w:lvlJc w:val="left"/>
      <w:pPr>
        <w:ind w:left="786"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1B0A77CA"/>
    <w:multiLevelType w:val="multilevel"/>
    <w:tmpl w:val="C27EE0B8"/>
    <w:lvl w:ilvl="0">
      <w:numFmt w:val="bullet"/>
      <w:lvlText w:val="-"/>
      <w:lvlJc w:val="left"/>
      <w:pPr>
        <w:ind w:left="360" w:hanging="360"/>
      </w:pPr>
      <w:rPr>
        <w:rFonts w:ascii="Ubuntu" w:eastAsia="Times New Roman" w:hAnsi="Ubuntu" w:cs="Times New Roman" w:hint="default"/>
      </w:rPr>
    </w:lvl>
    <w:lvl w:ilvl="1">
      <w:start w:val="1"/>
      <w:numFmt w:val="lowerLetter"/>
      <w:lvlText w:val="%2."/>
      <w:lvlJc w:val="left"/>
      <w:pPr>
        <w:ind w:left="1866" w:hanging="360"/>
      </w:pPr>
    </w:lvl>
    <w:lvl w:ilvl="2">
      <w:numFmt w:val="bullet"/>
      <w:lvlText w:val="-"/>
      <w:lvlJc w:val="left"/>
      <w:pPr>
        <w:ind w:left="2586" w:hanging="180"/>
      </w:pPr>
      <w:rPr>
        <w:rFonts w:ascii="Ubuntu" w:eastAsia="Times New Roman" w:hAnsi="Ubuntu" w:cs="Times New Roman" w:hint="default"/>
      </w:r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6" w15:restartNumberingAfterBreak="0">
    <w:nsid w:val="20191A9F"/>
    <w:multiLevelType w:val="hybridMultilevel"/>
    <w:tmpl w:val="F92A57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1C4ACE8"/>
    <w:multiLevelType w:val="hybridMultilevel"/>
    <w:tmpl w:val="CA326DA6"/>
    <w:lvl w:ilvl="0" w:tplc="132CED8A">
      <w:start w:val="1"/>
      <w:numFmt w:val="bullet"/>
      <w:lvlText w:val=""/>
      <w:lvlJc w:val="left"/>
      <w:pPr>
        <w:ind w:left="720" w:hanging="360"/>
      </w:pPr>
      <w:rPr>
        <w:rFonts w:ascii="Symbol" w:hAnsi="Symbol" w:hint="default"/>
      </w:rPr>
    </w:lvl>
    <w:lvl w:ilvl="1" w:tplc="5420D1C0">
      <w:start w:val="1"/>
      <w:numFmt w:val="bullet"/>
      <w:lvlText w:val="o"/>
      <w:lvlJc w:val="left"/>
      <w:pPr>
        <w:ind w:left="1440" w:hanging="360"/>
      </w:pPr>
      <w:rPr>
        <w:rFonts w:ascii="Courier New" w:hAnsi="Courier New" w:hint="default"/>
      </w:rPr>
    </w:lvl>
    <w:lvl w:ilvl="2" w:tplc="2C981A32">
      <w:start w:val="1"/>
      <w:numFmt w:val="bullet"/>
      <w:lvlText w:val=""/>
      <w:lvlJc w:val="left"/>
      <w:pPr>
        <w:ind w:left="2160" w:hanging="360"/>
      </w:pPr>
      <w:rPr>
        <w:rFonts w:ascii="Wingdings" w:hAnsi="Wingdings" w:hint="default"/>
      </w:rPr>
    </w:lvl>
    <w:lvl w:ilvl="3" w:tplc="4468B550">
      <w:start w:val="1"/>
      <w:numFmt w:val="bullet"/>
      <w:lvlText w:val=""/>
      <w:lvlJc w:val="left"/>
      <w:pPr>
        <w:ind w:left="2880" w:hanging="360"/>
      </w:pPr>
      <w:rPr>
        <w:rFonts w:ascii="Symbol" w:hAnsi="Symbol" w:hint="default"/>
      </w:rPr>
    </w:lvl>
    <w:lvl w:ilvl="4" w:tplc="38E62AD6">
      <w:start w:val="1"/>
      <w:numFmt w:val="bullet"/>
      <w:lvlText w:val="o"/>
      <w:lvlJc w:val="left"/>
      <w:pPr>
        <w:ind w:left="3600" w:hanging="360"/>
      </w:pPr>
      <w:rPr>
        <w:rFonts w:ascii="Courier New" w:hAnsi="Courier New" w:hint="default"/>
      </w:rPr>
    </w:lvl>
    <w:lvl w:ilvl="5" w:tplc="B7769F40">
      <w:start w:val="1"/>
      <w:numFmt w:val="bullet"/>
      <w:lvlText w:val=""/>
      <w:lvlJc w:val="left"/>
      <w:pPr>
        <w:ind w:left="4320" w:hanging="360"/>
      </w:pPr>
      <w:rPr>
        <w:rFonts w:ascii="Wingdings" w:hAnsi="Wingdings" w:hint="default"/>
      </w:rPr>
    </w:lvl>
    <w:lvl w:ilvl="6" w:tplc="DB585DB0">
      <w:start w:val="1"/>
      <w:numFmt w:val="bullet"/>
      <w:lvlText w:val=""/>
      <w:lvlJc w:val="left"/>
      <w:pPr>
        <w:ind w:left="5040" w:hanging="360"/>
      </w:pPr>
      <w:rPr>
        <w:rFonts w:ascii="Symbol" w:hAnsi="Symbol" w:hint="default"/>
      </w:rPr>
    </w:lvl>
    <w:lvl w:ilvl="7" w:tplc="B0005EC2">
      <w:start w:val="1"/>
      <w:numFmt w:val="bullet"/>
      <w:lvlText w:val="o"/>
      <w:lvlJc w:val="left"/>
      <w:pPr>
        <w:ind w:left="5760" w:hanging="360"/>
      </w:pPr>
      <w:rPr>
        <w:rFonts w:ascii="Courier New" w:hAnsi="Courier New" w:hint="default"/>
      </w:rPr>
    </w:lvl>
    <w:lvl w:ilvl="8" w:tplc="C2DE7524">
      <w:start w:val="1"/>
      <w:numFmt w:val="bullet"/>
      <w:lvlText w:val=""/>
      <w:lvlJc w:val="left"/>
      <w:pPr>
        <w:ind w:left="6480" w:hanging="360"/>
      </w:pPr>
      <w:rPr>
        <w:rFonts w:ascii="Wingdings" w:hAnsi="Wingdings" w:hint="default"/>
      </w:rPr>
    </w:lvl>
  </w:abstractNum>
  <w:abstractNum w:abstractNumId="18" w15:restartNumberingAfterBreak="0">
    <w:nsid w:val="2D695D27"/>
    <w:multiLevelType w:val="hybridMultilevel"/>
    <w:tmpl w:val="BCAEFC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EAC3E17"/>
    <w:multiLevelType w:val="hybridMultilevel"/>
    <w:tmpl w:val="D8A0013A"/>
    <w:lvl w:ilvl="0" w:tplc="B798EA08">
      <w:numFmt w:val="bullet"/>
      <w:lvlText w:val="-"/>
      <w:lvlJc w:val="left"/>
      <w:pPr>
        <w:ind w:left="360" w:hanging="360"/>
      </w:pPr>
      <w:rPr>
        <w:rFonts w:ascii="Tahoma" w:eastAsiaTheme="minorEastAsi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F031AA9"/>
    <w:multiLevelType w:val="hybridMultilevel"/>
    <w:tmpl w:val="A4968C26"/>
    <w:lvl w:ilvl="0" w:tplc="38CA1DB2">
      <w:start w:val="1"/>
      <w:numFmt w:val="decimal"/>
      <w:lvlText w:val="%1."/>
      <w:lvlJc w:val="left"/>
      <w:pPr>
        <w:ind w:left="720" w:hanging="360"/>
      </w:pPr>
    </w:lvl>
    <w:lvl w:ilvl="1" w:tplc="AB3EF280">
      <w:start w:val="1"/>
      <w:numFmt w:val="lowerLetter"/>
      <w:lvlText w:val="%2."/>
      <w:lvlJc w:val="left"/>
      <w:pPr>
        <w:ind w:left="1440" w:hanging="360"/>
      </w:pPr>
    </w:lvl>
    <w:lvl w:ilvl="2" w:tplc="B14C2C78">
      <w:start w:val="1"/>
      <w:numFmt w:val="lowerRoman"/>
      <w:lvlText w:val="%3."/>
      <w:lvlJc w:val="right"/>
      <w:pPr>
        <w:ind w:left="2160" w:hanging="180"/>
      </w:pPr>
    </w:lvl>
    <w:lvl w:ilvl="3" w:tplc="578286A2">
      <w:start w:val="1"/>
      <w:numFmt w:val="decimal"/>
      <w:lvlText w:val="%4."/>
      <w:lvlJc w:val="left"/>
      <w:pPr>
        <w:ind w:left="2880" w:hanging="360"/>
      </w:pPr>
    </w:lvl>
    <w:lvl w:ilvl="4" w:tplc="6FF0DCF4">
      <w:start w:val="1"/>
      <w:numFmt w:val="lowerLetter"/>
      <w:lvlText w:val="%5."/>
      <w:lvlJc w:val="left"/>
      <w:pPr>
        <w:ind w:left="3600" w:hanging="360"/>
      </w:pPr>
    </w:lvl>
    <w:lvl w:ilvl="5" w:tplc="F5123D48">
      <w:start w:val="1"/>
      <w:numFmt w:val="lowerRoman"/>
      <w:lvlText w:val="%6."/>
      <w:lvlJc w:val="right"/>
      <w:pPr>
        <w:ind w:left="4320" w:hanging="180"/>
      </w:pPr>
    </w:lvl>
    <w:lvl w:ilvl="6" w:tplc="5BA2B050">
      <w:start w:val="1"/>
      <w:numFmt w:val="decimal"/>
      <w:lvlText w:val="%7."/>
      <w:lvlJc w:val="left"/>
      <w:pPr>
        <w:ind w:left="5040" w:hanging="360"/>
      </w:pPr>
    </w:lvl>
    <w:lvl w:ilvl="7" w:tplc="9C26CC36">
      <w:start w:val="1"/>
      <w:numFmt w:val="lowerLetter"/>
      <w:lvlText w:val="%8."/>
      <w:lvlJc w:val="left"/>
      <w:pPr>
        <w:ind w:left="5760" w:hanging="360"/>
      </w:pPr>
    </w:lvl>
    <w:lvl w:ilvl="8" w:tplc="CFF46830">
      <w:start w:val="1"/>
      <w:numFmt w:val="lowerRoman"/>
      <w:lvlText w:val="%9."/>
      <w:lvlJc w:val="right"/>
      <w:pPr>
        <w:ind w:left="6480" w:hanging="180"/>
      </w:pPr>
    </w:lvl>
  </w:abstractNum>
  <w:abstractNum w:abstractNumId="21" w15:restartNumberingAfterBreak="0">
    <w:nsid w:val="40CB6B4C"/>
    <w:multiLevelType w:val="multilevel"/>
    <w:tmpl w:val="02E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5955CD"/>
    <w:multiLevelType w:val="hybridMultilevel"/>
    <w:tmpl w:val="2B20BF4C"/>
    <w:lvl w:ilvl="0" w:tplc="62C6DC7A">
      <w:numFmt w:val="bullet"/>
      <w:lvlText w:val="-"/>
      <w:lvlJc w:val="left"/>
      <w:pPr>
        <w:ind w:left="360" w:hanging="360"/>
      </w:pPr>
      <w:rPr>
        <w:rFonts w:ascii="Ubuntu" w:eastAsia="Times New Roman" w:hAnsi="Ubuntu" w:cs="Times New Roman" w:hint="default"/>
      </w:rPr>
    </w:lvl>
    <w:lvl w:ilvl="1" w:tplc="08130003">
      <w:start w:val="1"/>
      <w:numFmt w:val="bullet"/>
      <w:lvlText w:val="o"/>
      <w:lvlJc w:val="left"/>
      <w:pPr>
        <w:ind w:left="1080" w:hanging="360"/>
      </w:pPr>
      <w:rPr>
        <w:rFonts w:ascii="Courier New" w:hAnsi="Courier New" w:cs="Courier New" w:hint="default"/>
      </w:rPr>
    </w:lvl>
    <w:lvl w:ilvl="2" w:tplc="08130001">
      <w:start w:val="1"/>
      <w:numFmt w:val="bullet"/>
      <w:lvlText w:val=""/>
      <w:lvlJc w:val="left"/>
      <w:pPr>
        <w:ind w:left="1800" w:hanging="360"/>
      </w:pPr>
      <w:rPr>
        <w:rFonts w:ascii="Symbol" w:hAnsi="Symbol" w:hint="default"/>
      </w:rPr>
    </w:lvl>
    <w:lvl w:ilvl="3" w:tplc="08130005">
      <w:start w:val="1"/>
      <w:numFmt w:val="bullet"/>
      <w:lvlText w:val=""/>
      <w:lvlJc w:val="left"/>
      <w:pPr>
        <w:ind w:left="2520" w:hanging="360"/>
      </w:pPr>
      <w:rPr>
        <w:rFonts w:ascii="Wingdings" w:hAnsi="Wingdings"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3" w15:restartNumberingAfterBreak="0">
    <w:nsid w:val="56E42458"/>
    <w:multiLevelType w:val="hybridMultilevel"/>
    <w:tmpl w:val="9208CA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62D7218F"/>
    <w:multiLevelType w:val="hybridMultilevel"/>
    <w:tmpl w:val="65DE647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64276852"/>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6" w15:restartNumberingAfterBreak="0">
    <w:nsid w:val="6A8F2832"/>
    <w:multiLevelType w:val="hybridMultilevel"/>
    <w:tmpl w:val="5AEA5518"/>
    <w:lvl w:ilvl="0" w:tplc="135AAD5A">
      <w:start w:val="1"/>
      <w:numFmt w:val="decimal"/>
      <w:lvlText w:val="%1."/>
      <w:lvlJc w:val="left"/>
      <w:pPr>
        <w:ind w:left="720" w:hanging="360"/>
      </w:pPr>
    </w:lvl>
    <w:lvl w:ilvl="1" w:tplc="F4B44D36">
      <w:start w:val="1"/>
      <w:numFmt w:val="lowerLetter"/>
      <w:lvlText w:val="%2."/>
      <w:lvlJc w:val="left"/>
      <w:pPr>
        <w:ind w:left="1440" w:hanging="360"/>
      </w:pPr>
    </w:lvl>
    <w:lvl w:ilvl="2" w:tplc="606227CE">
      <w:start w:val="1"/>
      <w:numFmt w:val="lowerRoman"/>
      <w:lvlText w:val="%3."/>
      <w:lvlJc w:val="right"/>
      <w:pPr>
        <w:ind w:left="2160" w:hanging="180"/>
      </w:pPr>
    </w:lvl>
    <w:lvl w:ilvl="3" w:tplc="53FC7DC0">
      <w:start w:val="1"/>
      <w:numFmt w:val="decimal"/>
      <w:lvlText w:val="%4."/>
      <w:lvlJc w:val="left"/>
      <w:pPr>
        <w:ind w:left="2880" w:hanging="360"/>
      </w:pPr>
    </w:lvl>
    <w:lvl w:ilvl="4" w:tplc="BA584EA4">
      <w:start w:val="1"/>
      <w:numFmt w:val="lowerLetter"/>
      <w:lvlText w:val="%5."/>
      <w:lvlJc w:val="left"/>
      <w:pPr>
        <w:ind w:left="3600" w:hanging="360"/>
      </w:pPr>
    </w:lvl>
    <w:lvl w:ilvl="5" w:tplc="3A6CCE2E">
      <w:start w:val="1"/>
      <w:numFmt w:val="lowerRoman"/>
      <w:lvlText w:val="%6."/>
      <w:lvlJc w:val="right"/>
      <w:pPr>
        <w:ind w:left="4320" w:hanging="180"/>
      </w:pPr>
    </w:lvl>
    <w:lvl w:ilvl="6" w:tplc="69CEA1A8">
      <w:start w:val="1"/>
      <w:numFmt w:val="decimal"/>
      <w:lvlText w:val="%7."/>
      <w:lvlJc w:val="left"/>
      <w:pPr>
        <w:ind w:left="5040" w:hanging="360"/>
      </w:pPr>
    </w:lvl>
    <w:lvl w:ilvl="7" w:tplc="56488C36">
      <w:start w:val="1"/>
      <w:numFmt w:val="lowerLetter"/>
      <w:lvlText w:val="%8."/>
      <w:lvlJc w:val="left"/>
      <w:pPr>
        <w:ind w:left="5760" w:hanging="360"/>
      </w:pPr>
    </w:lvl>
    <w:lvl w:ilvl="8" w:tplc="80908802">
      <w:start w:val="1"/>
      <w:numFmt w:val="lowerRoman"/>
      <w:lvlText w:val="%9."/>
      <w:lvlJc w:val="right"/>
      <w:pPr>
        <w:ind w:left="6480" w:hanging="180"/>
      </w:pPr>
    </w:lvl>
  </w:abstractNum>
  <w:abstractNum w:abstractNumId="27" w15:restartNumberingAfterBreak="0">
    <w:nsid w:val="6AFF0C4F"/>
    <w:multiLevelType w:val="hybridMultilevel"/>
    <w:tmpl w:val="0BD080E0"/>
    <w:lvl w:ilvl="0" w:tplc="62C6DC7A">
      <w:numFmt w:val="bullet"/>
      <w:lvlText w:val="-"/>
      <w:lvlJc w:val="left"/>
      <w:pPr>
        <w:ind w:left="502" w:hanging="360"/>
      </w:pPr>
      <w:rPr>
        <w:rFonts w:ascii="Ubuntu" w:eastAsia="Times New Roman" w:hAnsi="Ubuntu" w:cs="Times New Roman" w:hint="default"/>
      </w:rPr>
    </w:lvl>
    <w:lvl w:ilvl="1" w:tplc="62C6DC7A">
      <w:numFmt w:val="bullet"/>
      <w:lvlText w:val="-"/>
      <w:lvlJc w:val="left"/>
      <w:pPr>
        <w:ind w:left="786" w:hanging="360"/>
      </w:pPr>
      <w:rPr>
        <w:rFonts w:ascii="Ubuntu" w:eastAsia="Times New Roman" w:hAnsi="Ubuntu"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FFC6AD1"/>
    <w:multiLevelType w:val="multilevel"/>
    <w:tmpl w:val="D8A0013A"/>
    <w:lvl w:ilvl="0">
      <w:numFmt w:val="bullet"/>
      <w:lvlText w:val="-"/>
      <w:lvlJc w:val="left"/>
      <w:pPr>
        <w:ind w:left="360" w:hanging="360"/>
      </w:pPr>
      <w:rPr>
        <w:rFonts w:ascii="Tahoma" w:eastAsiaTheme="minorEastAsia" w:hAnsi="Tahoma" w:cs="Tahoma"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745657BE"/>
    <w:multiLevelType w:val="hybridMultilevel"/>
    <w:tmpl w:val="A38842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D5624BD"/>
    <w:multiLevelType w:val="hybridMultilevel"/>
    <w:tmpl w:val="92CC1B4A"/>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78546153">
    <w:abstractNumId w:val="12"/>
  </w:num>
  <w:num w:numId="2" w16cid:durableId="1443987368">
    <w:abstractNumId w:val="26"/>
  </w:num>
  <w:num w:numId="3" w16cid:durableId="570503214">
    <w:abstractNumId w:val="20"/>
  </w:num>
  <w:num w:numId="4" w16cid:durableId="1912693025">
    <w:abstractNumId w:val="17"/>
  </w:num>
  <w:num w:numId="5" w16cid:durableId="1862546282">
    <w:abstractNumId w:val="10"/>
  </w:num>
  <w:num w:numId="6" w16cid:durableId="1420297245">
    <w:abstractNumId w:val="8"/>
  </w:num>
  <w:num w:numId="7" w16cid:durableId="2060779895">
    <w:abstractNumId w:val="7"/>
  </w:num>
  <w:num w:numId="8" w16cid:durableId="528184540">
    <w:abstractNumId w:val="6"/>
  </w:num>
  <w:num w:numId="9" w16cid:durableId="1562476051">
    <w:abstractNumId w:val="5"/>
  </w:num>
  <w:num w:numId="10" w16cid:durableId="641273814">
    <w:abstractNumId w:val="9"/>
  </w:num>
  <w:num w:numId="11" w16cid:durableId="922647180">
    <w:abstractNumId w:val="4"/>
  </w:num>
  <w:num w:numId="12" w16cid:durableId="852305569">
    <w:abstractNumId w:val="3"/>
  </w:num>
  <w:num w:numId="13" w16cid:durableId="62921465">
    <w:abstractNumId w:val="2"/>
  </w:num>
  <w:num w:numId="14" w16cid:durableId="1787315369">
    <w:abstractNumId w:val="1"/>
  </w:num>
  <w:num w:numId="15" w16cid:durableId="2030989974">
    <w:abstractNumId w:val="0"/>
  </w:num>
  <w:num w:numId="16" w16cid:durableId="1813716938">
    <w:abstractNumId w:val="19"/>
  </w:num>
  <w:num w:numId="17" w16cid:durableId="28847373">
    <w:abstractNumId w:val="28"/>
  </w:num>
  <w:num w:numId="18" w16cid:durableId="226261167">
    <w:abstractNumId w:val="13"/>
  </w:num>
  <w:num w:numId="19" w16cid:durableId="2106269614">
    <w:abstractNumId w:val="16"/>
  </w:num>
  <w:num w:numId="20" w16cid:durableId="1686250830">
    <w:abstractNumId w:val="27"/>
  </w:num>
  <w:num w:numId="21" w16cid:durableId="950821661">
    <w:abstractNumId w:val="14"/>
  </w:num>
  <w:num w:numId="22" w16cid:durableId="1895115637">
    <w:abstractNumId w:val="29"/>
  </w:num>
  <w:num w:numId="23" w16cid:durableId="706031632">
    <w:abstractNumId w:val="21"/>
  </w:num>
  <w:num w:numId="24" w16cid:durableId="1801269138">
    <w:abstractNumId w:val="18"/>
  </w:num>
  <w:num w:numId="25" w16cid:durableId="277567504">
    <w:abstractNumId w:val="25"/>
  </w:num>
  <w:num w:numId="26" w16cid:durableId="206381723">
    <w:abstractNumId w:val="11"/>
  </w:num>
  <w:num w:numId="27" w16cid:durableId="1089156272">
    <w:abstractNumId w:val="15"/>
  </w:num>
  <w:num w:numId="28" w16cid:durableId="648826025">
    <w:abstractNumId w:val="22"/>
  </w:num>
  <w:num w:numId="29" w16cid:durableId="498078624">
    <w:abstractNumId w:val="30"/>
  </w:num>
  <w:num w:numId="30" w16cid:durableId="1669477203">
    <w:abstractNumId w:val="24"/>
  </w:num>
  <w:num w:numId="31" w16cid:durableId="4298551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mirrorMargins/>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16"/>
    <w:rsid w:val="00003B50"/>
    <w:rsid w:val="00004BAD"/>
    <w:rsid w:val="00012B86"/>
    <w:rsid w:val="00015A2E"/>
    <w:rsid w:val="00021AB1"/>
    <w:rsid w:val="000225AC"/>
    <w:rsid w:val="00022CDE"/>
    <w:rsid w:val="00031856"/>
    <w:rsid w:val="00042F39"/>
    <w:rsid w:val="00045FD7"/>
    <w:rsid w:val="00047D6B"/>
    <w:rsid w:val="000524D4"/>
    <w:rsid w:val="00057C01"/>
    <w:rsid w:val="00066D05"/>
    <w:rsid w:val="00070A71"/>
    <w:rsid w:val="00071030"/>
    <w:rsid w:val="0008645E"/>
    <w:rsid w:val="00087F5E"/>
    <w:rsid w:val="000A3D12"/>
    <w:rsid w:val="000ADD31"/>
    <w:rsid w:val="000B0F13"/>
    <w:rsid w:val="000C2AF1"/>
    <w:rsid w:val="000C578D"/>
    <w:rsid w:val="000C5CDA"/>
    <w:rsid w:val="000C715B"/>
    <w:rsid w:val="000E285A"/>
    <w:rsid w:val="000E3A59"/>
    <w:rsid w:val="000E48FB"/>
    <w:rsid w:val="00100C27"/>
    <w:rsid w:val="001060BC"/>
    <w:rsid w:val="001115A6"/>
    <w:rsid w:val="0012330F"/>
    <w:rsid w:val="0012701E"/>
    <w:rsid w:val="00150E17"/>
    <w:rsid w:val="00167E6C"/>
    <w:rsid w:val="0017405B"/>
    <w:rsid w:val="00180EB8"/>
    <w:rsid w:val="001811CB"/>
    <w:rsid w:val="00190095"/>
    <w:rsid w:val="00196A6F"/>
    <w:rsid w:val="00197BEB"/>
    <w:rsid w:val="001A3ADD"/>
    <w:rsid w:val="001A4CF7"/>
    <w:rsid w:val="001D6840"/>
    <w:rsid w:val="001F781E"/>
    <w:rsid w:val="00212B3A"/>
    <w:rsid w:val="00215FA9"/>
    <w:rsid w:val="00222B9B"/>
    <w:rsid w:val="002237C4"/>
    <w:rsid w:val="00235580"/>
    <w:rsid w:val="00237C16"/>
    <w:rsid w:val="00240360"/>
    <w:rsid w:val="002407AE"/>
    <w:rsid w:val="002B3C3F"/>
    <w:rsid w:val="002C1948"/>
    <w:rsid w:val="002E05BE"/>
    <w:rsid w:val="002F65E6"/>
    <w:rsid w:val="00316005"/>
    <w:rsid w:val="00321C18"/>
    <w:rsid w:val="0033126C"/>
    <w:rsid w:val="00350F19"/>
    <w:rsid w:val="003A02D6"/>
    <w:rsid w:val="003A50C7"/>
    <w:rsid w:val="003D1661"/>
    <w:rsid w:val="003D2B3F"/>
    <w:rsid w:val="003D41C4"/>
    <w:rsid w:val="003E721A"/>
    <w:rsid w:val="003F3A12"/>
    <w:rsid w:val="00403EE5"/>
    <w:rsid w:val="00410490"/>
    <w:rsid w:val="00425C58"/>
    <w:rsid w:val="0043217A"/>
    <w:rsid w:val="00432D7D"/>
    <w:rsid w:val="00434A32"/>
    <w:rsid w:val="00454571"/>
    <w:rsid w:val="00475158"/>
    <w:rsid w:val="00480FB6"/>
    <w:rsid w:val="004923A7"/>
    <w:rsid w:val="0049628F"/>
    <w:rsid w:val="004B3481"/>
    <w:rsid w:val="004D6ED9"/>
    <w:rsid w:val="00510B2E"/>
    <w:rsid w:val="00524ACF"/>
    <w:rsid w:val="005272FB"/>
    <w:rsid w:val="00542961"/>
    <w:rsid w:val="005451FA"/>
    <w:rsid w:val="00576AC1"/>
    <w:rsid w:val="005838D2"/>
    <w:rsid w:val="005B11C2"/>
    <w:rsid w:val="005B19D8"/>
    <w:rsid w:val="005B65E9"/>
    <w:rsid w:val="005D2F74"/>
    <w:rsid w:val="005D42E5"/>
    <w:rsid w:val="005D5C3E"/>
    <w:rsid w:val="005E781A"/>
    <w:rsid w:val="00602FE9"/>
    <w:rsid w:val="00607E17"/>
    <w:rsid w:val="00622107"/>
    <w:rsid w:val="00631502"/>
    <w:rsid w:val="00635152"/>
    <w:rsid w:val="00661C19"/>
    <w:rsid w:val="00674018"/>
    <w:rsid w:val="0068429E"/>
    <w:rsid w:val="00687217"/>
    <w:rsid w:val="006A0EDE"/>
    <w:rsid w:val="006D0347"/>
    <w:rsid w:val="006D04A4"/>
    <w:rsid w:val="006E7C11"/>
    <w:rsid w:val="006F12A1"/>
    <w:rsid w:val="0070234C"/>
    <w:rsid w:val="00716B7C"/>
    <w:rsid w:val="0072713B"/>
    <w:rsid w:val="007343A2"/>
    <w:rsid w:val="00736338"/>
    <w:rsid w:val="00757274"/>
    <w:rsid w:val="00773741"/>
    <w:rsid w:val="007803F6"/>
    <w:rsid w:val="00786685"/>
    <w:rsid w:val="00793D88"/>
    <w:rsid w:val="007A311F"/>
    <w:rsid w:val="007B6689"/>
    <w:rsid w:val="007C29D5"/>
    <w:rsid w:val="007F780E"/>
    <w:rsid w:val="00802446"/>
    <w:rsid w:val="008067BD"/>
    <w:rsid w:val="0082148A"/>
    <w:rsid w:val="00852C4D"/>
    <w:rsid w:val="0085437A"/>
    <w:rsid w:val="00862162"/>
    <w:rsid w:val="008659F1"/>
    <w:rsid w:val="008802E1"/>
    <w:rsid w:val="00880A8D"/>
    <w:rsid w:val="00881083"/>
    <w:rsid w:val="008860E7"/>
    <w:rsid w:val="0089635F"/>
    <w:rsid w:val="00897B1E"/>
    <w:rsid w:val="008D1328"/>
    <w:rsid w:val="008E1501"/>
    <w:rsid w:val="008E45D9"/>
    <w:rsid w:val="008F3E24"/>
    <w:rsid w:val="00917761"/>
    <w:rsid w:val="00932144"/>
    <w:rsid w:val="00946EBF"/>
    <w:rsid w:val="00955B86"/>
    <w:rsid w:val="00963774"/>
    <w:rsid w:val="00980FEC"/>
    <w:rsid w:val="00984F8E"/>
    <w:rsid w:val="00986783"/>
    <w:rsid w:val="009B639D"/>
    <w:rsid w:val="009C6E0D"/>
    <w:rsid w:val="009E0DB0"/>
    <w:rsid w:val="009E2510"/>
    <w:rsid w:val="009F4418"/>
    <w:rsid w:val="009F6A37"/>
    <w:rsid w:val="00A029A7"/>
    <w:rsid w:val="00A0309E"/>
    <w:rsid w:val="00A068B3"/>
    <w:rsid w:val="00A13E49"/>
    <w:rsid w:val="00A25883"/>
    <w:rsid w:val="00A263F8"/>
    <w:rsid w:val="00A47007"/>
    <w:rsid w:val="00A476F8"/>
    <w:rsid w:val="00A5655F"/>
    <w:rsid w:val="00A77FB6"/>
    <w:rsid w:val="00A93EDB"/>
    <w:rsid w:val="00AB134A"/>
    <w:rsid w:val="00AB439B"/>
    <w:rsid w:val="00AC6140"/>
    <w:rsid w:val="00AD0A1F"/>
    <w:rsid w:val="00AF013D"/>
    <w:rsid w:val="00AF474D"/>
    <w:rsid w:val="00B02687"/>
    <w:rsid w:val="00B103B0"/>
    <w:rsid w:val="00B11132"/>
    <w:rsid w:val="00B151AA"/>
    <w:rsid w:val="00B2044D"/>
    <w:rsid w:val="00B30149"/>
    <w:rsid w:val="00B360C3"/>
    <w:rsid w:val="00B621EB"/>
    <w:rsid w:val="00B65A6E"/>
    <w:rsid w:val="00B67A56"/>
    <w:rsid w:val="00B736AC"/>
    <w:rsid w:val="00B74CF6"/>
    <w:rsid w:val="00B75386"/>
    <w:rsid w:val="00B82F9B"/>
    <w:rsid w:val="00B8487E"/>
    <w:rsid w:val="00B95ABC"/>
    <w:rsid w:val="00BA668B"/>
    <w:rsid w:val="00BB6F0C"/>
    <w:rsid w:val="00BB76FD"/>
    <w:rsid w:val="00BC507D"/>
    <w:rsid w:val="00BD78B8"/>
    <w:rsid w:val="00BF38B1"/>
    <w:rsid w:val="00BF408D"/>
    <w:rsid w:val="00C02078"/>
    <w:rsid w:val="00C14E64"/>
    <w:rsid w:val="00C32B7F"/>
    <w:rsid w:val="00C41DF6"/>
    <w:rsid w:val="00C55C91"/>
    <w:rsid w:val="00C57251"/>
    <w:rsid w:val="00C65A5B"/>
    <w:rsid w:val="00C7625A"/>
    <w:rsid w:val="00CA4C22"/>
    <w:rsid w:val="00CB689D"/>
    <w:rsid w:val="00CC7BD3"/>
    <w:rsid w:val="00CD7CDC"/>
    <w:rsid w:val="00CF000E"/>
    <w:rsid w:val="00D03B0A"/>
    <w:rsid w:val="00D06155"/>
    <w:rsid w:val="00D166B6"/>
    <w:rsid w:val="00D27459"/>
    <w:rsid w:val="00D312F1"/>
    <w:rsid w:val="00D502B6"/>
    <w:rsid w:val="00D66E22"/>
    <w:rsid w:val="00D87B60"/>
    <w:rsid w:val="00D91F7C"/>
    <w:rsid w:val="00DB3CA4"/>
    <w:rsid w:val="00DD1592"/>
    <w:rsid w:val="00DD724F"/>
    <w:rsid w:val="00E0084C"/>
    <w:rsid w:val="00E2481B"/>
    <w:rsid w:val="00E36898"/>
    <w:rsid w:val="00E54F68"/>
    <w:rsid w:val="00E55FBC"/>
    <w:rsid w:val="00E65ED4"/>
    <w:rsid w:val="00E70D47"/>
    <w:rsid w:val="00E80712"/>
    <w:rsid w:val="00E81A57"/>
    <w:rsid w:val="00E81DE7"/>
    <w:rsid w:val="00EA093B"/>
    <w:rsid w:val="00EA1441"/>
    <w:rsid w:val="00EA4547"/>
    <w:rsid w:val="00EA5733"/>
    <w:rsid w:val="00EC3B7D"/>
    <w:rsid w:val="00ED29B2"/>
    <w:rsid w:val="00ED60A2"/>
    <w:rsid w:val="00EF1E0A"/>
    <w:rsid w:val="00EF2E05"/>
    <w:rsid w:val="00EF5A5D"/>
    <w:rsid w:val="00EF66AF"/>
    <w:rsid w:val="00EF744D"/>
    <w:rsid w:val="00F15791"/>
    <w:rsid w:val="00F34F9A"/>
    <w:rsid w:val="00F562FC"/>
    <w:rsid w:val="00F738AE"/>
    <w:rsid w:val="00F92422"/>
    <w:rsid w:val="00FB1DC2"/>
    <w:rsid w:val="00FB4757"/>
    <w:rsid w:val="00FB519E"/>
    <w:rsid w:val="00FE794E"/>
    <w:rsid w:val="00FF1E66"/>
    <w:rsid w:val="0116000B"/>
    <w:rsid w:val="01AD121B"/>
    <w:rsid w:val="01E10017"/>
    <w:rsid w:val="021ABEF0"/>
    <w:rsid w:val="02220CAD"/>
    <w:rsid w:val="055F36E4"/>
    <w:rsid w:val="0679C186"/>
    <w:rsid w:val="07E7C425"/>
    <w:rsid w:val="080A4F7A"/>
    <w:rsid w:val="084CD9D4"/>
    <w:rsid w:val="08815E63"/>
    <w:rsid w:val="0912399D"/>
    <w:rsid w:val="093E66A9"/>
    <w:rsid w:val="0960B8B2"/>
    <w:rsid w:val="09FB08F2"/>
    <w:rsid w:val="0A0F7AA2"/>
    <w:rsid w:val="0A38608B"/>
    <w:rsid w:val="0A681EF4"/>
    <w:rsid w:val="0BB6D487"/>
    <w:rsid w:val="0BB80A0B"/>
    <w:rsid w:val="0D3C92D7"/>
    <w:rsid w:val="0D8FD118"/>
    <w:rsid w:val="0DC0F843"/>
    <w:rsid w:val="0E8AAE51"/>
    <w:rsid w:val="0F06192A"/>
    <w:rsid w:val="0F12F038"/>
    <w:rsid w:val="0F16A7DD"/>
    <w:rsid w:val="0F563CA3"/>
    <w:rsid w:val="0F84DD24"/>
    <w:rsid w:val="0F92E6B9"/>
    <w:rsid w:val="1007E5D2"/>
    <w:rsid w:val="107DDEDA"/>
    <w:rsid w:val="10B2B523"/>
    <w:rsid w:val="1110D4CE"/>
    <w:rsid w:val="1184B6E1"/>
    <w:rsid w:val="1251B20A"/>
    <w:rsid w:val="12F908B9"/>
    <w:rsid w:val="14624C00"/>
    <w:rsid w:val="14653026"/>
    <w:rsid w:val="14F8AC93"/>
    <w:rsid w:val="156F24DB"/>
    <w:rsid w:val="15A6EA9F"/>
    <w:rsid w:val="15C3C30A"/>
    <w:rsid w:val="1619C61C"/>
    <w:rsid w:val="166E7C36"/>
    <w:rsid w:val="16F1CCDF"/>
    <w:rsid w:val="172A8542"/>
    <w:rsid w:val="17805261"/>
    <w:rsid w:val="17D1B4B6"/>
    <w:rsid w:val="17E1649D"/>
    <w:rsid w:val="17F23C3A"/>
    <w:rsid w:val="18649135"/>
    <w:rsid w:val="1872CCA0"/>
    <w:rsid w:val="18C075B6"/>
    <w:rsid w:val="192D26AB"/>
    <w:rsid w:val="19D40A41"/>
    <w:rsid w:val="19ED278F"/>
    <w:rsid w:val="1A216BEA"/>
    <w:rsid w:val="1A840535"/>
    <w:rsid w:val="1B58DD54"/>
    <w:rsid w:val="1B8E6F7B"/>
    <w:rsid w:val="1C78551A"/>
    <w:rsid w:val="1C8FC7F8"/>
    <w:rsid w:val="1CF4ADB5"/>
    <w:rsid w:val="1D0543B9"/>
    <w:rsid w:val="1E6F1D94"/>
    <w:rsid w:val="1EB092C2"/>
    <w:rsid w:val="200E8BBB"/>
    <w:rsid w:val="212B2C90"/>
    <w:rsid w:val="212DD979"/>
    <w:rsid w:val="2170D3BD"/>
    <w:rsid w:val="2177ACB0"/>
    <w:rsid w:val="21BC5EFB"/>
    <w:rsid w:val="21C9CD3F"/>
    <w:rsid w:val="2207D6C2"/>
    <w:rsid w:val="22347F86"/>
    <w:rsid w:val="22FDA2B6"/>
    <w:rsid w:val="235930A0"/>
    <w:rsid w:val="24A48B80"/>
    <w:rsid w:val="24B239C7"/>
    <w:rsid w:val="2637D76C"/>
    <w:rsid w:val="26855F45"/>
    <w:rsid w:val="274B8AEF"/>
    <w:rsid w:val="276F94AC"/>
    <w:rsid w:val="27CA4A5A"/>
    <w:rsid w:val="27D3A7CD"/>
    <w:rsid w:val="2823BD0D"/>
    <w:rsid w:val="287D5C02"/>
    <w:rsid w:val="28BB0C14"/>
    <w:rsid w:val="291832F2"/>
    <w:rsid w:val="2AC4C8A1"/>
    <w:rsid w:val="2B50DF93"/>
    <w:rsid w:val="2CC2F922"/>
    <w:rsid w:val="2D29B144"/>
    <w:rsid w:val="2D4481E4"/>
    <w:rsid w:val="2DFC6963"/>
    <w:rsid w:val="2E9915F8"/>
    <w:rsid w:val="2EDEB882"/>
    <w:rsid w:val="2F978262"/>
    <w:rsid w:val="2F9839C4"/>
    <w:rsid w:val="2FC59155"/>
    <w:rsid w:val="305D988C"/>
    <w:rsid w:val="30FA8874"/>
    <w:rsid w:val="314962FA"/>
    <w:rsid w:val="31F73411"/>
    <w:rsid w:val="31FD2267"/>
    <w:rsid w:val="3259AE1C"/>
    <w:rsid w:val="32D9EEA3"/>
    <w:rsid w:val="336E53E2"/>
    <w:rsid w:val="337C16D4"/>
    <w:rsid w:val="3439467C"/>
    <w:rsid w:val="3465D400"/>
    <w:rsid w:val="34990278"/>
    <w:rsid w:val="34CAD499"/>
    <w:rsid w:val="361AD5B7"/>
    <w:rsid w:val="36BCFE92"/>
    <w:rsid w:val="36CB81F0"/>
    <w:rsid w:val="36D0938A"/>
    <w:rsid w:val="38D39A95"/>
    <w:rsid w:val="38EEC514"/>
    <w:rsid w:val="393AC5EC"/>
    <w:rsid w:val="39AB80D5"/>
    <w:rsid w:val="3A036659"/>
    <w:rsid w:val="3A3FB2A6"/>
    <w:rsid w:val="3AA88800"/>
    <w:rsid w:val="3B737FBE"/>
    <w:rsid w:val="3BC57A1F"/>
    <w:rsid w:val="3BDD738C"/>
    <w:rsid w:val="3C4188FC"/>
    <w:rsid w:val="3C4E114B"/>
    <w:rsid w:val="3C9F3407"/>
    <w:rsid w:val="3D26E996"/>
    <w:rsid w:val="400BAE74"/>
    <w:rsid w:val="4049F8EC"/>
    <w:rsid w:val="405EEDF0"/>
    <w:rsid w:val="40714026"/>
    <w:rsid w:val="4122CFED"/>
    <w:rsid w:val="4267FFDB"/>
    <w:rsid w:val="42711AD9"/>
    <w:rsid w:val="42BC4E19"/>
    <w:rsid w:val="42BCFCDD"/>
    <w:rsid w:val="42C8B728"/>
    <w:rsid w:val="42EB7888"/>
    <w:rsid w:val="43498509"/>
    <w:rsid w:val="43F43918"/>
    <w:rsid w:val="444ECEB1"/>
    <w:rsid w:val="44898549"/>
    <w:rsid w:val="44A481C8"/>
    <w:rsid w:val="44AFF706"/>
    <w:rsid w:val="452BD040"/>
    <w:rsid w:val="454FBADB"/>
    <w:rsid w:val="45987160"/>
    <w:rsid w:val="45EA9F12"/>
    <w:rsid w:val="46258C98"/>
    <w:rsid w:val="470F8ABC"/>
    <w:rsid w:val="47259139"/>
    <w:rsid w:val="47280BD4"/>
    <w:rsid w:val="4824C82D"/>
    <w:rsid w:val="48AA199A"/>
    <w:rsid w:val="48CA66C1"/>
    <w:rsid w:val="495D2D5A"/>
    <w:rsid w:val="4A20DDD0"/>
    <w:rsid w:val="4A26459C"/>
    <w:rsid w:val="4A27EDDF"/>
    <w:rsid w:val="4A6A4B1A"/>
    <w:rsid w:val="4AC6F43F"/>
    <w:rsid w:val="4AED567F"/>
    <w:rsid w:val="4B536343"/>
    <w:rsid w:val="4B7A8A40"/>
    <w:rsid w:val="4BF69566"/>
    <w:rsid w:val="4CB479BD"/>
    <w:rsid w:val="4CE15C93"/>
    <w:rsid w:val="4D0132E7"/>
    <w:rsid w:val="4D456F83"/>
    <w:rsid w:val="4DC71AB3"/>
    <w:rsid w:val="4E13B77A"/>
    <w:rsid w:val="4E30E715"/>
    <w:rsid w:val="4E4652A1"/>
    <w:rsid w:val="4E8FB2AB"/>
    <w:rsid w:val="4EDB72B1"/>
    <w:rsid w:val="4EDE6B12"/>
    <w:rsid w:val="4EFB5F02"/>
    <w:rsid w:val="4F034B8D"/>
    <w:rsid w:val="4F2DD5AA"/>
    <w:rsid w:val="4F79C4D0"/>
    <w:rsid w:val="5036A7A0"/>
    <w:rsid w:val="503DF889"/>
    <w:rsid w:val="51D8F9A8"/>
    <w:rsid w:val="5229740F"/>
    <w:rsid w:val="529EB9BB"/>
    <w:rsid w:val="52D3E9F5"/>
    <w:rsid w:val="52EAF1DB"/>
    <w:rsid w:val="5336644A"/>
    <w:rsid w:val="5422991B"/>
    <w:rsid w:val="542AF21B"/>
    <w:rsid w:val="54536BC6"/>
    <w:rsid w:val="5499E69C"/>
    <w:rsid w:val="556114D1"/>
    <w:rsid w:val="556BDF23"/>
    <w:rsid w:val="560B6950"/>
    <w:rsid w:val="569F371B"/>
    <w:rsid w:val="570102A7"/>
    <w:rsid w:val="578045D8"/>
    <w:rsid w:val="578B0C88"/>
    <w:rsid w:val="57B35CE6"/>
    <w:rsid w:val="57DF7D80"/>
    <w:rsid w:val="5813DBA6"/>
    <w:rsid w:val="58C3B6BA"/>
    <w:rsid w:val="58DE1CBC"/>
    <w:rsid w:val="590DB48C"/>
    <w:rsid w:val="59215EDB"/>
    <w:rsid w:val="5926DCE9"/>
    <w:rsid w:val="595AC48A"/>
    <w:rsid w:val="5A7B434B"/>
    <w:rsid w:val="5ABC7777"/>
    <w:rsid w:val="5B2848E7"/>
    <w:rsid w:val="5B7A606A"/>
    <w:rsid w:val="5B7CAE5A"/>
    <w:rsid w:val="5DE125AF"/>
    <w:rsid w:val="5E48B668"/>
    <w:rsid w:val="5EDD16F5"/>
    <w:rsid w:val="5F016F34"/>
    <w:rsid w:val="5F891EFA"/>
    <w:rsid w:val="6009C39F"/>
    <w:rsid w:val="601B2D2A"/>
    <w:rsid w:val="60791EE0"/>
    <w:rsid w:val="60798AE6"/>
    <w:rsid w:val="60BB844A"/>
    <w:rsid w:val="60F04CC6"/>
    <w:rsid w:val="610AFF99"/>
    <w:rsid w:val="6117208D"/>
    <w:rsid w:val="6180572A"/>
    <w:rsid w:val="62AE60FF"/>
    <w:rsid w:val="63B137D7"/>
    <w:rsid w:val="63BC7030"/>
    <w:rsid w:val="6433C2A0"/>
    <w:rsid w:val="64E79DFB"/>
    <w:rsid w:val="6579A113"/>
    <w:rsid w:val="657F2621"/>
    <w:rsid w:val="65857A11"/>
    <w:rsid w:val="65FFF09D"/>
    <w:rsid w:val="6716AC9C"/>
    <w:rsid w:val="67D5993B"/>
    <w:rsid w:val="68388A1E"/>
    <w:rsid w:val="68AFA892"/>
    <w:rsid w:val="68C245BE"/>
    <w:rsid w:val="68CCA3D7"/>
    <w:rsid w:val="698EBAFC"/>
    <w:rsid w:val="69D4BABD"/>
    <w:rsid w:val="6A1A4E20"/>
    <w:rsid w:val="6A5E161F"/>
    <w:rsid w:val="6A893BC4"/>
    <w:rsid w:val="6AC339C1"/>
    <w:rsid w:val="6AC36CB0"/>
    <w:rsid w:val="6B273970"/>
    <w:rsid w:val="6B2C6A2B"/>
    <w:rsid w:val="6B715A42"/>
    <w:rsid w:val="6BB61E81"/>
    <w:rsid w:val="6BC3FA5D"/>
    <w:rsid w:val="6BD8BCF1"/>
    <w:rsid w:val="6BFE3986"/>
    <w:rsid w:val="6D9EC749"/>
    <w:rsid w:val="6E009F77"/>
    <w:rsid w:val="6E6D159D"/>
    <w:rsid w:val="6F44DFCD"/>
    <w:rsid w:val="6F5A33BE"/>
    <w:rsid w:val="6FD05172"/>
    <w:rsid w:val="6FF0F6A1"/>
    <w:rsid w:val="6FFAAA93"/>
    <w:rsid w:val="7008E5FE"/>
    <w:rsid w:val="707E10C9"/>
    <w:rsid w:val="707E4E32"/>
    <w:rsid w:val="712D13E1"/>
    <w:rsid w:val="717B8ABF"/>
    <w:rsid w:val="718340ED"/>
    <w:rsid w:val="71AC7178"/>
    <w:rsid w:val="72471125"/>
    <w:rsid w:val="73FBE202"/>
    <w:rsid w:val="74C656ED"/>
    <w:rsid w:val="75089B92"/>
    <w:rsid w:val="75C94D9A"/>
    <w:rsid w:val="7706E9E9"/>
    <w:rsid w:val="779A89BF"/>
    <w:rsid w:val="77B4B36E"/>
    <w:rsid w:val="780BB4E2"/>
    <w:rsid w:val="781F49BE"/>
    <w:rsid w:val="784C45B0"/>
    <w:rsid w:val="78846EE7"/>
    <w:rsid w:val="789C391D"/>
    <w:rsid w:val="7912E838"/>
    <w:rsid w:val="79198D2A"/>
    <w:rsid w:val="79237841"/>
    <w:rsid w:val="7977965A"/>
    <w:rsid w:val="7A3EC16D"/>
    <w:rsid w:val="7BBA410D"/>
    <w:rsid w:val="7D14A5B0"/>
    <w:rsid w:val="7D22DECA"/>
    <w:rsid w:val="7D2DAA6C"/>
    <w:rsid w:val="7D4601A5"/>
    <w:rsid w:val="7D75C8C2"/>
    <w:rsid w:val="7E267BDC"/>
    <w:rsid w:val="7E2D8060"/>
    <w:rsid w:val="7E4216C5"/>
    <w:rsid w:val="7E74FD6D"/>
    <w:rsid w:val="7EF4A8CC"/>
    <w:rsid w:val="7EFFD5A5"/>
    <w:rsid w:val="7F8B9AAB"/>
    <w:rsid w:val="7FE044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1BC30F"/>
  <w14:defaultImageDpi w14:val="300"/>
  <w15:docId w15:val="{B931429D-260A-4396-8D0A-3D5D9211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45E"/>
    <w:pPr>
      <w:spacing w:after="120"/>
    </w:pPr>
    <w:rPr>
      <w:rFonts w:ascii="Ubuntu" w:hAnsi="Ubuntu"/>
      <w:sz w:val="20"/>
      <w:lang w:val="nl-NL"/>
    </w:rPr>
  </w:style>
  <w:style w:type="paragraph" w:styleId="Heading1">
    <w:name w:val="heading 1"/>
    <w:basedOn w:val="Normal"/>
    <w:next w:val="Normal"/>
    <w:link w:val="Heading1Char"/>
    <w:uiPriority w:val="9"/>
    <w:qFormat/>
    <w:rsid w:val="00A13E49"/>
    <w:pPr>
      <w:keepNext/>
      <w:keepLines/>
      <w:spacing w:before="360" w:after="360"/>
      <w:outlineLvl w:val="0"/>
    </w:pPr>
    <w:rPr>
      <w:rFonts w:eastAsiaTheme="majorEastAsia" w:cstheme="majorBidi"/>
      <w:b/>
      <w:bCs/>
      <w:color w:val="E65692"/>
      <w:sz w:val="32"/>
      <w:szCs w:val="32"/>
    </w:rPr>
  </w:style>
  <w:style w:type="paragraph" w:styleId="Heading2">
    <w:name w:val="heading 2"/>
    <w:basedOn w:val="Heading1"/>
    <w:next w:val="Normal"/>
    <w:link w:val="Heading2Char"/>
    <w:uiPriority w:val="9"/>
    <w:unhideWhenUsed/>
    <w:qFormat/>
    <w:rsid w:val="00EF2E05"/>
    <w:pPr>
      <w:spacing w:before="240" w:after="240"/>
      <w:outlineLvl w:val="1"/>
    </w:pPr>
    <w:rPr>
      <w:sz w:val="28"/>
      <w:szCs w:val="28"/>
    </w:rPr>
  </w:style>
  <w:style w:type="paragraph" w:styleId="Heading3">
    <w:name w:val="heading 3"/>
    <w:basedOn w:val="Heading1"/>
    <w:next w:val="Normal"/>
    <w:link w:val="Heading3Char"/>
    <w:uiPriority w:val="9"/>
    <w:unhideWhenUsed/>
    <w:qFormat/>
    <w:rsid w:val="00EF2E05"/>
    <w:pPr>
      <w:spacing w:before="240" w:after="240"/>
      <w:outlineLvl w:val="2"/>
    </w:pPr>
    <w:rPr>
      <w:sz w:val="24"/>
      <w:szCs w:val="24"/>
    </w:rPr>
  </w:style>
  <w:style w:type="paragraph" w:styleId="Heading4">
    <w:name w:val="heading 4"/>
    <w:basedOn w:val="Normal"/>
    <w:next w:val="Normal"/>
    <w:link w:val="Heading4Char"/>
    <w:uiPriority w:val="9"/>
    <w:unhideWhenUsed/>
    <w:qFormat/>
    <w:rsid w:val="007C29D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D78B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E05"/>
    <w:pPr>
      <w:tabs>
        <w:tab w:val="center" w:pos="4320"/>
        <w:tab w:val="right" w:pos="8640"/>
      </w:tabs>
      <w:spacing w:after="0"/>
    </w:pPr>
  </w:style>
  <w:style w:type="character" w:customStyle="1" w:styleId="HeaderChar">
    <w:name w:val="Header Char"/>
    <w:basedOn w:val="DefaultParagraphFont"/>
    <w:link w:val="Header"/>
    <w:uiPriority w:val="99"/>
    <w:rsid w:val="00EF2E05"/>
    <w:rPr>
      <w:rFonts w:ascii="Tahoma" w:hAnsi="Tahoma"/>
      <w:sz w:val="22"/>
      <w:lang w:val="nl-NL"/>
    </w:rPr>
  </w:style>
  <w:style w:type="paragraph" w:styleId="Footer">
    <w:name w:val="footer"/>
    <w:basedOn w:val="Normal"/>
    <w:link w:val="FooterChar"/>
    <w:uiPriority w:val="99"/>
    <w:unhideWhenUsed/>
    <w:rsid w:val="00EF2E05"/>
    <w:pPr>
      <w:tabs>
        <w:tab w:val="center" w:pos="4320"/>
        <w:tab w:val="right" w:pos="8640"/>
      </w:tabs>
      <w:spacing w:after="0"/>
    </w:pPr>
  </w:style>
  <w:style w:type="character" w:customStyle="1" w:styleId="FooterChar">
    <w:name w:val="Footer Char"/>
    <w:basedOn w:val="DefaultParagraphFont"/>
    <w:link w:val="Footer"/>
    <w:uiPriority w:val="99"/>
    <w:rsid w:val="00EF2E05"/>
    <w:rPr>
      <w:rFonts w:ascii="Tahoma" w:hAnsi="Tahoma"/>
      <w:sz w:val="22"/>
      <w:lang w:val="nl-NL"/>
    </w:rPr>
  </w:style>
  <w:style w:type="character" w:customStyle="1" w:styleId="Heading2Char">
    <w:name w:val="Heading 2 Char"/>
    <w:basedOn w:val="DefaultParagraphFont"/>
    <w:link w:val="Heading2"/>
    <w:uiPriority w:val="9"/>
    <w:rsid w:val="00EF2E05"/>
    <w:rPr>
      <w:rFonts w:ascii="Tahoma" w:eastAsiaTheme="majorEastAsia" w:hAnsi="Tahoma" w:cstheme="majorBidi"/>
      <w:b/>
      <w:bCs/>
      <w:color w:val="E85E00"/>
      <w:sz w:val="28"/>
      <w:szCs w:val="28"/>
      <w:lang w:val="nl-NL"/>
    </w:rPr>
  </w:style>
  <w:style w:type="paragraph" w:styleId="BalloonText">
    <w:name w:val="Balloon Text"/>
    <w:basedOn w:val="Normal"/>
    <w:link w:val="BalloonTextChar"/>
    <w:uiPriority w:val="99"/>
    <w:semiHidden/>
    <w:unhideWhenUsed/>
    <w:rsid w:val="002C194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1948"/>
    <w:rPr>
      <w:rFonts w:ascii="Lucida Grande" w:hAnsi="Lucida Grande" w:cs="Lucida Grande"/>
      <w:sz w:val="18"/>
      <w:szCs w:val="18"/>
      <w:lang w:val="nl-NL"/>
    </w:rPr>
  </w:style>
  <w:style w:type="table" w:styleId="TableGrid">
    <w:name w:val="Table Grid"/>
    <w:basedOn w:val="TableNormal"/>
    <w:uiPriority w:val="59"/>
    <w:rsid w:val="002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1592"/>
  </w:style>
  <w:style w:type="paragraph" w:customStyle="1" w:styleId="HeaderOrFooter">
    <w:name w:val="HeaderOrFooter"/>
    <w:basedOn w:val="Normal"/>
    <w:qFormat/>
    <w:rsid w:val="00880A8D"/>
    <w:pPr>
      <w:tabs>
        <w:tab w:val="center" w:pos="4320"/>
        <w:tab w:val="right" w:pos="8640"/>
      </w:tabs>
      <w:spacing w:after="0"/>
    </w:pPr>
    <w:rPr>
      <w:sz w:val="18"/>
      <w:szCs w:val="20"/>
    </w:rPr>
  </w:style>
  <w:style w:type="character" w:customStyle="1" w:styleId="Heading1Char">
    <w:name w:val="Heading 1 Char"/>
    <w:basedOn w:val="DefaultParagraphFont"/>
    <w:link w:val="Heading1"/>
    <w:uiPriority w:val="9"/>
    <w:rsid w:val="00A13E49"/>
    <w:rPr>
      <w:rFonts w:ascii="Ubuntu" w:eastAsiaTheme="majorEastAsia" w:hAnsi="Ubuntu" w:cstheme="majorBidi"/>
      <w:b/>
      <w:bCs/>
      <w:color w:val="E65692"/>
      <w:sz w:val="32"/>
      <w:szCs w:val="32"/>
      <w:lang w:val="nl-NL"/>
    </w:rPr>
  </w:style>
  <w:style w:type="character" w:customStyle="1" w:styleId="Heading3Char">
    <w:name w:val="Heading 3 Char"/>
    <w:basedOn w:val="DefaultParagraphFont"/>
    <w:link w:val="Heading3"/>
    <w:uiPriority w:val="9"/>
    <w:rsid w:val="00EF2E05"/>
    <w:rPr>
      <w:rFonts w:ascii="Tahoma" w:eastAsiaTheme="majorEastAsia" w:hAnsi="Tahoma" w:cstheme="majorBidi"/>
      <w:b/>
      <w:bCs/>
      <w:color w:val="E85E00"/>
      <w:lang w:val="nl-NL"/>
    </w:rPr>
  </w:style>
  <w:style w:type="paragraph" w:styleId="ListParagraph">
    <w:name w:val="List Paragraph"/>
    <w:basedOn w:val="Normal"/>
    <w:uiPriority w:val="34"/>
    <w:qFormat/>
    <w:rsid w:val="00167E6C"/>
    <w:pPr>
      <w:numPr>
        <w:numId w:val="18"/>
      </w:numPr>
      <w:contextualSpacing/>
    </w:pPr>
  </w:style>
  <w:style w:type="character" w:styleId="Hyperlink">
    <w:name w:val="Hyperlink"/>
    <w:basedOn w:val="DefaultParagraphFont"/>
    <w:uiPriority w:val="99"/>
    <w:unhideWhenUsed/>
    <w:rsid w:val="00DD724F"/>
    <w:rPr>
      <w:color w:val="0000FF" w:themeColor="hyperlink"/>
      <w:u w:val="single"/>
    </w:rPr>
  </w:style>
  <w:style w:type="paragraph" w:styleId="Caption">
    <w:name w:val="caption"/>
    <w:basedOn w:val="Normal"/>
    <w:next w:val="Normal"/>
    <w:uiPriority w:val="35"/>
    <w:unhideWhenUsed/>
    <w:qFormat/>
    <w:rsid w:val="00100C27"/>
    <w:pPr>
      <w:suppressAutoHyphens/>
      <w:spacing w:after="200"/>
      <w:jc w:val="both"/>
    </w:pPr>
    <w:rPr>
      <w:rFonts w:eastAsia="Times New Roman" w:cs="Times New Roman"/>
      <w:i/>
      <w:iCs/>
      <w:color w:val="1F497D" w:themeColor="text2"/>
      <w:sz w:val="18"/>
      <w:szCs w:val="18"/>
      <w:lang w:val="en-AU" w:eastAsia="nl-NL"/>
    </w:rPr>
  </w:style>
  <w:style w:type="paragraph" w:styleId="NormalWeb">
    <w:name w:val="Normal (Web)"/>
    <w:basedOn w:val="Normal"/>
    <w:uiPriority w:val="99"/>
    <w:unhideWhenUsed/>
    <w:rsid w:val="00ED60A2"/>
    <w:pPr>
      <w:spacing w:before="100" w:beforeAutospacing="1" w:after="100" w:afterAutospacing="1"/>
    </w:pPr>
    <w:rPr>
      <w:rFonts w:ascii="Times New Roman" w:eastAsia="Times New Roman" w:hAnsi="Times New Roman" w:cs="Times New Roman"/>
      <w:sz w:val="24"/>
      <w:lang w:val="en-US"/>
    </w:rPr>
  </w:style>
  <w:style w:type="character" w:customStyle="1" w:styleId="apple-converted-space">
    <w:name w:val="apple-converted-space"/>
    <w:basedOn w:val="DefaultParagraphFont"/>
    <w:rsid w:val="00ED60A2"/>
  </w:style>
  <w:style w:type="character" w:customStyle="1" w:styleId="mw-headline">
    <w:name w:val="mw-headline"/>
    <w:basedOn w:val="DefaultParagraphFont"/>
    <w:rsid w:val="00ED60A2"/>
  </w:style>
  <w:style w:type="character" w:customStyle="1" w:styleId="mw-editsection-bracket">
    <w:name w:val="mw-editsection-bracket"/>
    <w:basedOn w:val="DefaultParagraphFont"/>
    <w:rsid w:val="00ED60A2"/>
  </w:style>
  <w:style w:type="character" w:styleId="HTMLTypewriter">
    <w:name w:val="HTML Typewriter"/>
    <w:basedOn w:val="DefaultParagraphFont"/>
    <w:uiPriority w:val="99"/>
    <w:semiHidden/>
    <w:unhideWhenUsed/>
    <w:rsid w:val="00ED60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6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semiHidden/>
    <w:rsid w:val="00ED60A2"/>
    <w:rPr>
      <w:rFonts w:ascii="Courier New" w:eastAsia="Times New Roman" w:hAnsi="Courier New" w:cs="Courier New"/>
      <w:sz w:val="20"/>
      <w:szCs w:val="20"/>
    </w:rPr>
  </w:style>
  <w:style w:type="character" w:customStyle="1" w:styleId="nv">
    <w:name w:val="nv"/>
    <w:basedOn w:val="DefaultParagraphFont"/>
    <w:rsid w:val="00ED60A2"/>
  </w:style>
  <w:style w:type="character" w:customStyle="1" w:styleId="m">
    <w:name w:val="m"/>
    <w:basedOn w:val="DefaultParagraphFont"/>
    <w:rsid w:val="00ED60A2"/>
  </w:style>
  <w:style w:type="character" w:customStyle="1" w:styleId="o">
    <w:name w:val="o"/>
    <w:basedOn w:val="DefaultParagraphFont"/>
    <w:rsid w:val="00ED60A2"/>
  </w:style>
  <w:style w:type="character" w:customStyle="1" w:styleId="p">
    <w:name w:val="p"/>
    <w:basedOn w:val="DefaultParagraphFont"/>
    <w:rsid w:val="00ED60A2"/>
  </w:style>
  <w:style w:type="character" w:customStyle="1" w:styleId="se">
    <w:name w:val="se"/>
    <w:basedOn w:val="DefaultParagraphFont"/>
    <w:rsid w:val="00ED60A2"/>
  </w:style>
  <w:style w:type="character" w:customStyle="1" w:styleId="s2">
    <w:name w:val="s2"/>
    <w:basedOn w:val="DefaultParagraphFont"/>
    <w:rsid w:val="00ED60A2"/>
  </w:style>
  <w:style w:type="paragraph" w:customStyle="1" w:styleId="Kop3">
    <w:name w:val="Kop3"/>
    <w:basedOn w:val="Normal"/>
    <w:qFormat/>
    <w:rsid w:val="00917761"/>
    <w:pPr>
      <w:keepNext/>
      <w:keepLines/>
      <w:suppressAutoHyphens/>
      <w:spacing w:before="120" w:after="200"/>
      <w:jc w:val="both"/>
      <w:outlineLvl w:val="2"/>
    </w:pPr>
    <w:rPr>
      <w:rFonts w:asciiTheme="majorHAnsi" w:eastAsiaTheme="majorEastAsia" w:hAnsiTheme="majorHAnsi" w:cstheme="majorBidi"/>
      <w:b/>
      <w:bCs/>
      <w:color w:val="000000" w:themeColor="text1"/>
      <w:sz w:val="28"/>
      <w:szCs w:val="20"/>
      <w:lang w:val="nl-BE" w:eastAsia="nl-BE"/>
    </w:rPr>
  </w:style>
  <w:style w:type="character" w:styleId="Emphasis">
    <w:name w:val="Emphasis"/>
    <w:basedOn w:val="DefaultParagraphFont"/>
    <w:uiPriority w:val="20"/>
    <w:qFormat/>
    <w:rsid w:val="00EF5A5D"/>
    <w:rPr>
      <w:i/>
      <w:iCs/>
    </w:rPr>
  </w:style>
  <w:style w:type="character" w:customStyle="1" w:styleId="pl-k">
    <w:name w:val="pl-k"/>
    <w:basedOn w:val="DefaultParagraphFont"/>
    <w:rsid w:val="007C29D5"/>
  </w:style>
  <w:style w:type="character" w:customStyle="1" w:styleId="pl-c1">
    <w:name w:val="pl-c1"/>
    <w:basedOn w:val="DefaultParagraphFont"/>
    <w:rsid w:val="007C29D5"/>
  </w:style>
  <w:style w:type="character" w:styleId="Strong">
    <w:name w:val="Strong"/>
    <w:basedOn w:val="DefaultParagraphFont"/>
    <w:uiPriority w:val="22"/>
    <w:qFormat/>
    <w:rsid w:val="007C29D5"/>
    <w:rPr>
      <w:b/>
      <w:bCs/>
    </w:rPr>
  </w:style>
  <w:style w:type="character" w:styleId="HTMLCode">
    <w:name w:val="HTML Code"/>
    <w:basedOn w:val="DefaultParagraphFont"/>
    <w:uiPriority w:val="99"/>
    <w:semiHidden/>
    <w:unhideWhenUsed/>
    <w:rsid w:val="007C29D5"/>
    <w:rPr>
      <w:rFonts w:ascii="Courier New" w:eastAsia="Times New Roman" w:hAnsi="Courier New" w:cs="Courier New"/>
      <w:sz w:val="20"/>
      <w:szCs w:val="20"/>
    </w:rPr>
  </w:style>
  <w:style w:type="character" w:customStyle="1" w:styleId="pl-v">
    <w:name w:val="pl-v"/>
    <w:basedOn w:val="DefaultParagraphFont"/>
    <w:rsid w:val="007C29D5"/>
  </w:style>
  <w:style w:type="character" w:customStyle="1" w:styleId="pl-s">
    <w:name w:val="pl-s"/>
    <w:basedOn w:val="DefaultParagraphFont"/>
    <w:rsid w:val="007C29D5"/>
  </w:style>
  <w:style w:type="character" w:customStyle="1" w:styleId="pl-pds">
    <w:name w:val="pl-pds"/>
    <w:basedOn w:val="DefaultParagraphFont"/>
    <w:rsid w:val="007C29D5"/>
  </w:style>
  <w:style w:type="character" w:customStyle="1" w:styleId="pl-c">
    <w:name w:val="pl-c"/>
    <w:basedOn w:val="DefaultParagraphFont"/>
    <w:rsid w:val="007C29D5"/>
  </w:style>
  <w:style w:type="character" w:customStyle="1" w:styleId="pl-en">
    <w:name w:val="pl-en"/>
    <w:basedOn w:val="DefaultParagraphFont"/>
    <w:rsid w:val="007C29D5"/>
  </w:style>
  <w:style w:type="character" w:customStyle="1" w:styleId="Heading4Char">
    <w:name w:val="Heading 4 Char"/>
    <w:basedOn w:val="DefaultParagraphFont"/>
    <w:link w:val="Heading4"/>
    <w:uiPriority w:val="9"/>
    <w:rsid w:val="007C29D5"/>
    <w:rPr>
      <w:rFonts w:asciiTheme="majorHAnsi" w:eastAsiaTheme="majorEastAsia" w:hAnsiTheme="majorHAnsi" w:cstheme="majorBidi"/>
      <w:i/>
      <w:iCs/>
      <w:color w:val="365F91" w:themeColor="accent1" w:themeShade="BF"/>
      <w:sz w:val="20"/>
      <w:lang w:val="nl-NL"/>
    </w:rPr>
  </w:style>
  <w:style w:type="character" w:customStyle="1" w:styleId="Heading5Char">
    <w:name w:val="Heading 5 Char"/>
    <w:basedOn w:val="DefaultParagraphFont"/>
    <w:link w:val="Heading5"/>
    <w:uiPriority w:val="9"/>
    <w:rsid w:val="00BD78B8"/>
    <w:rPr>
      <w:rFonts w:asciiTheme="majorHAnsi" w:eastAsiaTheme="majorEastAsia" w:hAnsiTheme="majorHAnsi" w:cstheme="majorBidi"/>
      <w:color w:val="365F91" w:themeColor="accent1" w:themeShade="BF"/>
      <w:sz w:val="20"/>
      <w:lang w:val="nl-NL"/>
    </w:rPr>
  </w:style>
  <w:style w:type="character" w:styleId="UnresolvedMention">
    <w:name w:val="Unresolved Mention"/>
    <w:basedOn w:val="DefaultParagraphFont"/>
    <w:uiPriority w:val="99"/>
    <w:semiHidden/>
    <w:unhideWhenUsed/>
    <w:rsid w:val="00CD7CDC"/>
    <w:rPr>
      <w:color w:val="605E5C"/>
      <w:shd w:val="clear" w:color="auto" w:fill="E1DFDD"/>
    </w:rPr>
  </w:style>
  <w:style w:type="character" w:styleId="FollowedHyperlink">
    <w:name w:val="FollowedHyperlink"/>
    <w:basedOn w:val="DefaultParagraphFont"/>
    <w:uiPriority w:val="99"/>
    <w:semiHidden/>
    <w:unhideWhenUsed/>
    <w:rsid w:val="00CD7CDC"/>
    <w:rPr>
      <w:color w:val="800080" w:themeColor="followedHyperlink"/>
      <w:u w:val="single"/>
    </w:rPr>
  </w:style>
  <w:style w:type="character" w:styleId="CommentReference">
    <w:name w:val="annotation reference"/>
    <w:basedOn w:val="DefaultParagraphFont"/>
    <w:uiPriority w:val="99"/>
    <w:semiHidden/>
    <w:unhideWhenUsed/>
    <w:rsid w:val="00031856"/>
    <w:rPr>
      <w:sz w:val="16"/>
      <w:szCs w:val="16"/>
    </w:rPr>
  </w:style>
  <w:style w:type="paragraph" w:styleId="CommentText">
    <w:name w:val="annotation text"/>
    <w:basedOn w:val="Normal"/>
    <w:link w:val="CommentTextChar"/>
    <w:uiPriority w:val="99"/>
    <w:unhideWhenUsed/>
    <w:rsid w:val="00031856"/>
    <w:rPr>
      <w:szCs w:val="20"/>
    </w:rPr>
  </w:style>
  <w:style w:type="character" w:customStyle="1" w:styleId="CommentTextChar">
    <w:name w:val="Comment Text Char"/>
    <w:basedOn w:val="DefaultParagraphFont"/>
    <w:link w:val="CommentText"/>
    <w:uiPriority w:val="99"/>
    <w:rsid w:val="00031856"/>
    <w:rPr>
      <w:rFonts w:ascii="Ubuntu" w:hAnsi="Ubuntu"/>
      <w:sz w:val="20"/>
      <w:szCs w:val="20"/>
      <w:lang w:val="nl-NL"/>
    </w:rPr>
  </w:style>
  <w:style w:type="paragraph" w:styleId="CommentSubject">
    <w:name w:val="annotation subject"/>
    <w:basedOn w:val="CommentText"/>
    <w:next w:val="CommentText"/>
    <w:link w:val="CommentSubjectChar"/>
    <w:uiPriority w:val="99"/>
    <w:semiHidden/>
    <w:unhideWhenUsed/>
    <w:rsid w:val="00031856"/>
    <w:rPr>
      <w:b/>
      <w:bCs/>
    </w:rPr>
  </w:style>
  <w:style w:type="character" w:customStyle="1" w:styleId="CommentSubjectChar">
    <w:name w:val="Comment Subject Char"/>
    <w:basedOn w:val="CommentTextChar"/>
    <w:link w:val="CommentSubject"/>
    <w:uiPriority w:val="99"/>
    <w:semiHidden/>
    <w:rsid w:val="00031856"/>
    <w:rPr>
      <w:rFonts w:ascii="Ubuntu" w:hAnsi="Ubuntu"/>
      <w:b/>
      <w:bCs/>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879860">
      <w:bodyDiv w:val="1"/>
      <w:marLeft w:val="0"/>
      <w:marRight w:val="0"/>
      <w:marTop w:val="0"/>
      <w:marBottom w:val="0"/>
      <w:divBdr>
        <w:top w:val="none" w:sz="0" w:space="0" w:color="auto"/>
        <w:left w:val="none" w:sz="0" w:space="0" w:color="auto"/>
        <w:bottom w:val="none" w:sz="0" w:space="0" w:color="auto"/>
        <w:right w:val="none" w:sz="0" w:space="0" w:color="auto"/>
      </w:divBdr>
    </w:div>
    <w:div w:id="820384990">
      <w:bodyDiv w:val="1"/>
      <w:marLeft w:val="0"/>
      <w:marRight w:val="0"/>
      <w:marTop w:val="0"/>
      <w:marBottom w:val="0"/>
      <w:divBdr>
        <w:top w:val="none" w:sz="0" w:space="0" w:color="auto"/>
        <w:left w:val="none" w:sz="0" w:space="0" w:color="auto"/>
        <w:bottom w:val="none" w:sz="0" w:space="0" w:color="auto"/>
        <w:right w:val="none" w:sz="0" w:space="0" w:color="auto"/>
      </w:divBdr>
      <w:divsChild>
        <w:div w:id="1210073635">
          <w:marLeft w:val="0"/>
          <w:marRight w:val="0"/>
          <w:marTop w:val="0"/>
          <w:marBottom w:val="240"/>
          <w:divBdr>
            <w:top w:val="none" w:sz="0" w:space="0" w:color="auto"/>
            <w:left w:val="none" w:sz="0" w:space="0" w:color="auto"/>
            <w:bottom w:val="none" w:sz="0" w:space="0" w:color="auto"/>
            <w:right w:val="none" w:sz="0" w:space="0" w:color="auto"/>
          </w:divBdr>
        </w:div>
        <w:div w:id="1139805493">
          <w:marLeft w:val="0"/>
          <w:marRight w:val="0"/>
          <w:marTop w:val="0"/>
          <w:marBottom w:val="240"/>
          <w:divBdr>
            <w:top w:val="none" w:sz="0" w:space="0" w:color="auto"/>
            <w:left w:val="none" w:sz="0" w:space="0" w:color="auto"/>
            <w:bottom w:val="none" w:sz="0" w:space="0" w:color="auto"/>
            <w:right w:val="none" w:sz="0" w:space="0" w:color="auto"/>
          </w:divBdr>
        </w:div>
        <w:div w:id="987437853">
          <w:marLeft w:val="0"/>
          <w:marRight w:val="0"/>
          <w:marTop w:val="0"/>
          <w:marBottom w:val="240"/>
          <w:divBdr>
            <w:top w:val="none" w:sz="0" w:space="0" w:color="auto"/>
            <w:left w:val="none" w:sz="0" w:space="0" w:color="auto"/>
            <w:bottom w:val="none" w:sz="0" w:space="0" w:color="auto"/>
            <w:right w:val="none" w:sz="0" w:space="0" w:color="auto"/>
          </w:divBdr>
        </w:div>
        <w:div w:id="1192959939">
          <w:marLeft w:val="0"/>
          <w:marRight w:val="0"/>
          <w:marTop w:val="0"/>
          <w:marBottom w:val="240"/>
          <w:divBdr>
            <w:top w:val="none" w:sz="0" w:space="0" w:color="auto"/>
            <w:left w:val="none" w:sz="0" w:space="0" w:color="auto"/>
            <w:bottom w:val="none" w:sz="0" w:space="0" w:color="auto"/>
            <w:right w:val="none" w:sz="0" w:space="0" w:color="auto"/>
          </w:divBdr>
        </w:div>
        <w:div w:id="429813373">
          <w:marLeft w:val="0"/>
          <w:marRight w:val="0"/>
          <w:marTop w:val="0"/>
          <w:marBottom w:val="240"/>
          <w:divBdr>
            <w:top w:val="none" w:sz="0" w:space="0" w:color="auto"/>
            <w:left w:val="none" w:sz="0" w:space="0" w:color="auto"/>
            <w:bottom w:val="none" w:sz="0" w:space="0" w:color="auto"/>
            <w:right w:val="none" w:sz="0" w:space="0" w:color="auto"/>
          </w:divBdr>
        </w:div>
        <w:div w:id="1508980583">
          <w:marLeft w:val="0"/>
          <w:marRight w:val="0"/>
          <w:marTop w:val="0"/>
          <w:marBottom w:val="240"/>
          <w:divBdr>
            <w:top w:val="none" w:sz="0" w:space="0" w:color="auto"/>
            <w:left w:val="none" w:sz="0" w:space="0" w:color="auto"/>
            <w:bottom w:val="none" w:sz="0" w:space="0" w:color="auto"/>
            <w:right w:val="none" w:sz="0" w:space="0" w:color="auto"/>
          </w:divBdr>
        </w:div>
        <w:div w:id="299384989">
          <w:marLeft w:val="0"/>
          <w:marRight w:val="0"/>
          <w:marTop w:val="0"/>
          <w:marBottom w:val="240"/>
          <w:divBdr>
            <w:top w:val="none" w:sz="0" w:space="0" w:color="auto"/>
            <w:left w:val="none" w:sz="0" w:space="0" w:color="auto"/>
            <w:bottom w:val="none" w:sz="0" w:space="0" w:color="auto"/>
            <w:right w:val="none" w:sz="0" w:space="0" w:color="auto"/>
          </w:divBdr>
        </w:div>
        <w:div w:id="1395080244">
          <w:marLeft w:val="0"/>
          <w:marRight w:val="0"/>
          <w:marTop w:val="0"/>
          <w:marBottom w:val="240"/>
          <w:divBdr>
            <w:top w:val="none" w:sz="0" w:space="0" w:color="auto"/>
            <w:left w:val="none" w:sz="0" w:space="0" w:color="auto"/>
            <w:bottom w:val="none" w:sz="0" w:space="0" w:color="auto"/>
            <w:right w:val="none" w:sz="0" w:space="0" w:color="auto"/>
          </w:divBdr>
        </w:div>
        <w:div w:id="1120338444">
          <w:marLeft w:val="0"/>
          <w:marRight w:val="0"/>
          <w:marTop w:val="0"/>
          <w:marBottom w:val="240"/>
          <w:divBdr>
            <w:top w:val="none" w:sz="0" w:space="0" w:color="auto"/>
            <w:left w:val="none" w:sz="0" w:space="0" w:color="auto"/>
            <w:bottom w:val="none" w:sz="0" w:space="0" w:color="auto"/>
            <w:right w:val="none" w:sz="0" w:space="0" w:color="auto"/>
          </w:divBdr>
        </w:div>
        <w:div w:id="558396424">
          <w:marLeft w:val="0"/>
          <w:marRight w:val="0"/>
          <w:marTop w:val="0"/>
          <w:marBottom w:val="240"/>
          <w:divBdr>
            <w:top w:val="none" w:sz="0" w:space="0" w:color="auto"/>
            <w:left w:val="none" w:sz="0" w:space="0" w:color="auto"/>
            <w:bottom w:val="none" w:sz="0" w:space="0" w:color="auto"/>
            <w:right w:val="none" w:sz="0" w:space="0" w:color="auto"/>
          </w:divBdr>
        </w:div>
        <w:div w:id="2004353315">
          <w:marLeft w:val="0"/>
          <w:marRight w:val="0"/>
          <w:marTop w:val="0"/>
          <w:marBottom w:val="240"/>
          <w:divBdr>
            <w:top w:val="none" w:sz="0" w:space="0" w:color="auto"/>
            <w:left w:val="none" w:sz="0" w:space="0" w:color="auto"/>
            <w:bottom w:val="none" w:sz="0" w:space="0" w:color="auto"/>
            <w:right w:val="none" w:sz="0" w:space="0" w:color="auto"/>
          </w:divBdr>
        </w:div>
      </w:divsChild>
    </w:div>
    <w:div w:id="2121879234">
      <w:bodyDiv w:val="1"/>
      <w:marLeft w:val="0"/>
      <w:marRight w:val="0"/>
      <w:marTop w:val="0"/>
      <w:marBottom w:val="0"/>
      <w:divBdr>
        <w:top w:val="none" w:sz="0" w:space="0" w:color="auto"/>
        <w:left w:val="none" w:sz="0" w:space="0" w:color="auto"/>
        <w:bottom w:val="none" w:sz="0" w:space="0" w:color="auto"/>
        <w:right w:val="none" w:sz="0" w:space="0" w:color="auto"/>
      </w:divBdr>
      <w:divsChild>
        <w:div w:id="60785569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www.raspberrypi.org/" TargetMode="External"/><Relationship Id="rId24" Type="http://schemas.openxmlformats.org/officeDocument/2006/relationships/image" Target="media/image13.png"/><Relationship Id="rId32" Type="http://schemas.openxmlformats.org/officeDocument/2006/relationships/hyperlink" Target="https://store.freenove.com/products/fnk0054"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action.com/nl-be/p/3011812/lab31-opbergcase/"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cs.freenove.com/projects/fnk0054/en/latest/" TargetMode="External"/><Relationship Id="rId38" Type="http://schemas.openxmlformats.org/officeDocument/2006/relationships/image" Target="media/image24.png"/><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hyperlink" Target="https://www.realvnc.com/en/connect/download/viewer/"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2.emf"/></Relationships>
</file>

<file path=word/_rels/header1.xml.rels><?xml version="1.0" encoding="UTF-8" standalone="yes"?>
<Relationships xmlns="http://schemas.openxmlformats.org/package/2006/relationships"><Relationship Id="rId1" Type="http://schemas.openxmlformats.org/officeDocument/2006/relationships/image" Target="media/image30.emf"/></Relationships>
</file>

<file path=word/_rels/header2.xml.rels><?xml version="1.0" encoding="UTF-8" standalone="yes"?>
<Relationships xmlns="http://schemas.openxmlformats.org/package/2006/relationships"><Relationship Id="rId1" Type="http://schemas.openxmlformats.org/officeDocument/2006/relationships/image" Target="media/image3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kb\Downloads\nmct_connections_curs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3F48566F82E041BED911C0693359E9" ma:contentTypeVersion="47" ma:contentTypeDescription="Een nieuw document maken." ma:contentTypeScope="" ma:versionID="47b3e88e59846bedc01524519d9becb4">
  <xsd:schema xmlns:xsd="http://www.w3.org/2001/XMLSchema" xmlns:xs="http://www.w3.org/2001/XMLSchema" xmlns:p="http://schemas.microsoft.com/office/2006/metadata/properties" xmlns:ns2="e43d81d0-7a9c-4012-90dc-ae63c601f626" xmlns:ns3="e1337eef-b66e-4fde-b081-a3272a7c00ca" targetNamespace="http://schemas.microsoft.com/office/2006/metadata/properties" ma:root="true" ma:fieldsID="b6b21c78707ac0266063b2b8e31c87cf" ns2:_="" ns3:_="">
    <xsd:import namespace="e43d81d0-7a9c-4012-90dc-ae63c601f626"/>
    <xsd:import namespace="e1337eef-b66e-4fde-b081-a3272a7c00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ServiceLocation" minOccurs="0"/>
                <xsd:element ref="ns2:MediaServiceAutoKeyPoints" minOccurs="0"/>
                <xsd:element ref="ns2:MediaServiceKeyPoints" minOccurs="0"/>
                <xsd:element ref="ns2:Aanpassing"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d81d0-7a9c-4012-90dc-ae63c601f6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Location" ma:index="43" nillable="true" ma:displayName="Location"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element name="Aanpassing" ma:index="46" nillable="true" ma:displayName="Aanpassing" ma:format="Dropdown" ma:internalName="Aanpassing">
      <xsd:simpleType>
        <xsd:restriction base="dms:Text">
          <xsd:maxLength value="255"/>
        </xsd:restrictio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Afbeelding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337eef-b66e-4fde-b081-a3272a7c00c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48" nillable="true" ma:displayName="Taxonomy Catch All Column" ma:hidden="true" ma:list="{49766e82-d1c7-4121-a8f6-16660578aa9e}" ma:internalName="TaxCatchAll" ma:showField="CatchAllData" ma:web="e1337eef-b66e-4fde-b081-a3272a7c00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amsChannelId xmlns="e43d81d0-7a9c-4012-90dc-ae63c601f626" xsi:nil="true"/>
    <Invited_Teachers xmlns="e43d81d0-7a9c-4012-90dc-ae63c601f626" xsi:nil="true"/>
    <Invited_Leaders xmlns="e43d81d0-7a9c-4012-90dc-ae63c601f626" xsi:nil="true"/>
    <Teachers xmlns="e43d81d0-7a9c-4012-90dc-ae63c601f626">
      <UserInfo>
        <DisplayName/>
        <AccountId xsi:nil="true"/>
        <AccountType/>
      </UserInfo>
    </Teachers>
    <Leaders xmlns="e43d81d0-7a9c-4012-90dc-ae63c601f626">
      <UserInfo>
        <DisplayName/>
        <AccountId xsi:nil="true"/>
        <AccountType/>
      </UserInfo>
    </Leaders>
    <Has_Teacher_Only_SectionGroup xmlns="e43d81d0-7a9c-4012-90dc-ae63c601f626" xsi:nil="true"/>
    <Members xmlns="e43d81d0-7a9c-4012-90dc-ae63c601f626">
      <UserInfo>
        <DisplayName/>
        <AccountId xsi:nil="true"/>
        <AccountType/>
      </UserInfo>
    </Members>
    <Member_Groups xmlns="e43d81d0-7a9c-4012-90dc-ae63c601f626">
      <UserInfo>
        <DisplayName/>
        <AccountId xsi:nil="true"/>
        <AccountType/>
      </UserInfo>
    </Member_Groups>
    <Is_Collaboration_Space_Locked xmlns="e43d81d0-7a9c-4012-90dc-ae63c601f626" xsi:nil="true"/>
    <CultureName xmlns="e43d81d0-7a9c-4012-90dc-ae63c601f626" xsi:nil="true"/>
    <Distribution_Groups xmlns="e43d81d0-7a9c-4012-90dc-ae63c601f626" xsi:nil="true"/>
    <Has_Leaders_Only_SectionGroup xmlns="e43d81d0-7a9c-4012-90dc-ae63c601f626" xsi:nil="true"/>
    <DefaultSectionNames xmlns="e43d81d0-7a9c-4012-90dc-ae63c601f626" xsi:nil="true"/>
    <Owner xmlns="e43d81d0-7a9c-4012-90dc-ae63c601f626">
      <UserInfo>
        <DisplayName/>
        <AccountId xsi:nil="true"/>
        <AccountType/>
      </UserInfo>
    </Owner>
    <AppVersion xmlns="e43d81d0-7a9c-4012-90dc-ae63c601f626" xsi:nil="true"/>
    <NotebookType xmlns="e43d81d0-7a9c-4012-90dc-ae63c601f626" xsi:nil="true"/>
    <FolderType xmlns="e43d81d0-7a9c-4012-90dc-ae63c601f626" xsi:nil="true"/>
    <Students xmlns="e43d81d0-7a9c-4012-90dc-ae63c601f626">
      <UserInfo>
        <DisplayName/>
        <AccountId xsi:nil="true"/>
        <AccountType/>
      </UserInfo>
    </Students>
    <Student_Groups xmlns="e43d81d0-7a9c-4012-90dc-ae63c601f626">
      <UserInfo>
        <DisplayName/>
        <AccountId xsi:nil="true"/>
        <AccountType/>
      </UserInfo>
    </Student_Groups>
    <Templates xmlns="e43d81d0-7a9c-4012-90dc-ae63c601f626" xsi:nil="true"/>
    <Invited_Members xmlns="e43d81d0-7a9c-4012-90dc-ae63c601f626" xsi:nil="true"/>
    <LMS_Mappings xmlns="e43d81d0-7a9c-4012-90dc-ae63c601f626" xsi:nil="true"/>
    <Invited_Students xmlns="e43d81d0-7a9c-4012-90dc-ae63c601f626" xsi:nil="true"/>
    <IsNotebookLocked xmlns="e43d81d0-7a9c-4012-90dc-ae63c601f626" xsi:nil="true"/>
    <Math_Settings xmlns="e43d81d0-7a9c-4012-90dc-ae63c601f626" xsi:nil="true"/>
    <Self_Registration_Enabled xmlns="e43d81d0-7a9c-4012-90dc-ae63c601f626" xsi:nil="true"/>
    <Aanpassing xmlns="e43d81d0-7a9c-4012-90dc-ae63c601f626" xsi:nil="true"/>
    <TaxCatchAll xmlns="e1337eef-b66e-4fde-b081-a3272a7c00ca" xsi:nil="true"/>
    <lcf76f155ced4ddcb4097134ff3c332f xmlns="e43d81d0-7a9c-4012-90dc-ae63c601f62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50AC6E-B506-41B8-A975-7D8E9AD7B3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d81d0-7a9c-4012-90dc-ae63c601f626"/>
    <ds:schemaRef ds:uri="e1337eef-b66e-4fde-b081-a3272a7c0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B8EBB0-9318-44AC-B8AD-A9FC2FF5C76C}">
  <ds:schemaRefs>
    <ds:schemaRef ds:uri="http://schemas.microsoft.com/office/2006/metadata/properties"/>
    <ds:schemaRef ds:uri="http://schemas.microsoft.com/office/infopath/2007/PartnerControls"/>
    <ds:schemaRef ds:uri="e43d81d0-7a9c-4012-90dc-ae63c601f626"/>
    <ds:schemaRef ds:uri="e1337eef-b66e-4fde-b081-a3272a7c00ca"/>
  </ds:schemaRefs>
</ds:datastoreItem>
</file>

<file path=customXml/itemProps3.xml><?xml version="1.0" encoding="utf-8"?>
<ds:datastoreItem xmlns:ds="http://schemas.openxmlformats.org/officeDocument/2006/customXml" ds:itemID="{AA452B6A-3577-4507-8549-AE2027C459D5}">
  <ds:schemaRefs>
    <ds:schemaRef ds:uri="http://schemas.openxmlformats.org/officeDocument/2006/bibliography"/>
  </ds:schemaRefs>
</ds:datastoreItem>
</file>

<file path=customXml/itemProps4.xml><?xml version="1.0" encoding="utf-8"?>
<ds:datastoreItem xmlns:ds="http://schemas.openxmlformats.org/officeDocument/2006/customXml" ds:itemID="{A5FB770B-73CD-4534-9675-D372AB388A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nmct_connections_cursus.dotx</Template>
  <TotalTime>1001</TotalTime>
  <Pages>22</Pages>
  <Words>2185</Words>
  <Characters>12457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dc:description/>
  <cp:lastModifiedBy>Pieter-Jan BEECKMAN</cp:lastModifiedBy>
  <cp:revision>109</cp:revision>
  <cp:lastPrinted>2022-02-14T09:14:00Z</cp:lastPrinted>
  <dcterms:created xsi:type="dcterms:W3CDTF">2020-01-29T10:48:00Z</dcterms:created>
  <dcterms:modified xsi:type="dcterms:W3CDTF">2026-02-12T15:23:00Z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0x010100193F48566F82E041BED911C0693359E9</vt:lpwstr>
  </property>
  <property fmtid="{D5CDD505-2E9C-101B-9397-08002B2CF9AE}" pid="3" name="MediaServiceImageTags">
    <vt:lpwstr/>
  </property>
</Properties>
</file>