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BDE0" w14:textId="77777777" w:rsidR="009C5D6D" w:rsidRPr="009C5D6D" w:rsidRDefault="009C5D6D" w:rsidP="009C5D6D">
      <w:pPr>
        <w:pStyle w:val="Heading1"/>
        <w:spacing w:after="240" w:line="259" w:lineRule="auto"/>
        <w:rPr>
          <w:lang w:val="en-US"/>
        </w:rPr>
      </w:pPr>
      <w:r w:rsidRPr="009C5D6D">
        <w:rPr>
          <w:lang w:val="en-US"/>
        </w:rPr>
        <w:t>Motors</w:t>
      </w:r>
    </w:p>
    <w:p w14:paraId="260CF0C6" w14:textId="77777777" w:rsidR="009C5D6D" w:rsidRPr="009C5D6D" w:rsidRDefault="009C5D6D" w:rsidP="009C5D6D">
      <w:pPr>
        <w:rPr>
          <w:lang w:val="en-US"/>
        </w:rPr>
      </w:pPr>
      <w:r w:rsidRPr="009C5D6D">
        <w:rPr>
          <w:lang w:val="en-US"/>
        </w:rPr>
        <w:t>Your kit contains 3 types of motors:</w:t>
      </w:r>
    </w:p>
    <w:p w14:paraId="597DB0D2" w14:textId="55BE599C" w:rsidR="009C5D6D" w:rsidRPr="009C5D6D" w:rsidRDefault="009C5D6D" w:rsidP="009C5D6D">
      <w:pPr>
        <w:pStyle w:val="ListParagraph"/>
        <w:numPr>
          <w:ilvl w:val="0"/>
          <w:numId w:val="64"/>
        </w:numPr>
        <w:rPr>
          <w:lang w:val="en-US"/>
        </w:rPr>
      </w:pPr>
      <w:r w:rsidRPr="009C5D6D">
        <w:rPr>
          <w:lang w:val="en-US"/>
        </w:rPr>
        <w:t>Servomotor</w:t>
      </w:r>
      <w:r w:rsidRPr="009C5D6D">
        <w:rPr>
          <w:lang w:val="en-US"/>
        </w:rPr>
        <w:t xml:space="preserve"> &gt; Already saw this i</w:t>
      </w:r>
      <w:r>
        <w:rPr>
          <w:lang w:val="en-US"/>
        </w:rPr>
        <w:t>n W5</w:t>
      </w:r>
    </w:p>
    <w:p w14:paraId="45F560C6" w14:textId="77777777" w:rsidR="009C5D6D" w:rsidRDefault="009C5D6D" w:rsidP="009C5D6D">
      <w:pPr>
        <w:pStyle w:val="ListParagraph"/>
        <w:numPr>
          <w:ilvl w:val="0"/>
          <w:numId w:val="65"/>
        </w:numPr>
      </w:pPr>
      <w:r w:rsidRPr="4FFD3875">
        <w:t>Stepper motor</w:t>
      </w:r>
    </w:p>
    <w:p w14:paraId="718E68C3" w14:textId="77777777" w:rsidR="009C5D6D" w:rsidRDefault="009C5D6D" w:rsidP="009C5D6D">
      <w:pPr>
        <w:pStyle w:val="ListParagraph"/>
        <w:numPr>
          <w:ilvl w:val="0"/>
          <w:numId w:val="65"/>
        </w:numPr>
      </w:pPr>
      <w:r w:rsidRPr="4FFD3875">
        <w:t>DC motor</w:t>
      </w:r>
    </w:p>
    <w:p w14:paraId="7F560310" w14:textId="77777777" w:rsidR="009C5D6D" w:rsidRDefault="009C5D6D" w:rsidP="009C5D6D"/>
    <w:p w14:paraId="21C07154" w14:textId="77777777" w:rsidR="009C5D6D" w:rsidRPr="009C5D6D" w:rsidRDefault="009C5D6D" w:rsidP="009C5D6D">
      <w:pPr>
        <w:rPr>
          <w:lang w:val="en-US"/>
        </w:rPr>
      </w:pPr>
      <w:r w:rsidRPr="009C5D6D">
        <w:rPr>
          <w:lang w:val="en-US"/>
        </w:rPr>
        <w:t>Each of them has their own properties/purposes. We’ll go into this a bit more and learn to control these types of motors.</w:t>
      </w:r>
    </w:p>
    <w:p w14:paraId="6EC8685F" w14:textId="77777777" w:rsidR="009C5D6D" w:rsidRPr="009C5D6D" w:rsidRDefault="009C5D6D" w:rsidP="009C5D6D">
      <w:pPr>
        <w:rPr>
          <w:lang w:val="en-US"/>
        </w:rPr>
      </w:pPr>
    </w:p>
    <w:p w14:paraId="195901F2" w14:textId="77777777" w:rsidR="009C5D6D" w:rsidRDefault="009C5D6D" w:rsidP="009C5D6D">
      <w:pPr>
        <w:pStyle w:val="Heading1"/>
        <w:spacing w:after="240" w:line="259" w:lineRule="auto"/>
      </w:pPr>
      <w:r w:rsidRPr="4FFD3875">
        <w:t>DC motor</w:t>
      </w:r>
    </w:p>
    <w:p w14:paraId="06AC5717" w14:textId="77777777" w:rsidR="009C5D6D" w:rsidRDefault="009C5D6D" w:rsidP="009C5D6D">
      <w:pPr>
        <w:spacing w:before="360" w:after="240" w:line="259" w:lineRule="auto"/>
      </w:pPr>
      <w:r>
        <w:rPr>
          <w:noProof/>
        </w:rPr>
        <w:drawing>
          <wp:inline distT="0" distB="0" distL="0" distR="0" wp14:anchorId="77EBF6DF" wp14:editId="326AC206">
            <wp:extent cx="2705100" cy="2705100"/>
            <wp:effectExtent l="0" t="0" r="0" b="0"/>
            <wp:docPr id="780402243" name="Picture 780402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CD59" w14:textId="77777777" w:rsidR="009C5D6D" w:rsidRPr="009C5D6D" w:rsidRDefault="009C5D6D" w:rsidP="009C5D6D">
      <w:pPr>
        <w:rPr>
          <w:lang w:val="en-US"/>
        </w:rPr>
      </w:pPr>
      <w:r w:rsidRPr="009C5D6D">
        <w:rPr>
          <w:b/>
          <w:bCs/>
          <w:lang w:val="en-US"/>
        </w:rPr>
        <w:t>How they work</w:t>
      </w:r>
      <w:r w:rsidRPr="009C5D6D">
        <w:rPr>
          <w:lang w:val="en-US"/>
        </w:rPr>
        <w:t>: DC motors convert electrical energy into mechanical energy through electromagnetic interaction. Current flows through a coil of wire within a magnetic field. This generates a force that causes the coil and the attached motor shaft to rotate.</w:t>
      </w:r>
    </w:p>
    <w:p w14:paraId="39F38774" w14:textId="77777777" w:rsidR="009C5D6D" w:rsidRDefault="009C5D6D" w:rsidP="009C5D6D">
      <w:pPr>
        <w:spacing w:before="360" w:after="240" w:line="259" w:lineRule="auto"/>
      </w:pPr>
      <w:r w:rsidRPr="4FFD3875">
        <w:rPr>
          <w:b/>
          <w:bCs/>
        </w:rPr>
        <w:t>Control</w:t>
      </w:r>
      <w:r w:rsidRPr="4FFD3875">
        <w:t>:</w:t>
      </w:r>
    </w:p>
    <w:p w14:paraId="4EA048DA" w14:textId="77777777" w:rsidR="009C5D6D" w:rsidRPr="009C5D6D" w:rsidRDefault="009C5D6D" w:rsidP="009C5D6D">
      <w:pPr>
        <w:pStyle w:val="ListParagraph"/>
        <w:numPr>
          <w:ilvl w:val="0"/>
          <w:numId w:val="63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Direction: Controlled by reversing the polarity of the applied voltage. This can be done manually with a switch or electronically using an H-bridge circuit.</w:t>
      </w:r>
    </w:p>
    <w:p w14:paraId="7617B99F" w14:textId="77777777" w:rsidR="009C5D6D" w:rsidRPr="009C5D6D" w:rsidRDefault="009C5D6D" w:rsidP="009C5D6D">
      <w:pPr>
        <w:pStyle w:val="ListParagraph"/>
        <w:numPr>
          <w:ilvl w:val="0"/>
          <w:numId w:val="63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Speed: Controlled using Pulse Width Modulation (PWM). PWM signals rapidly switch the power on and off, effectively changing the average voltage delivered to the motor.</w:t>
      </w:r>
    </w:p>
    <w:p w14:paraId="0738EE38" w14:textId="77777777" w:rsidR="009C5D6D" w:rsidRDefault="009C5D6D" w:rsidP="009C5D6D">
      <w:pPr>
        <w:spacing w:before="360" w:after="240" w:line="259" w:lineRule="auto"/>
      </w:pPr>
      <w:r w:rsidRPr="4FFD3875">
        <w:rPr>
          <w:b/>
          <w:bCs/>
        </w:rPr>
        <w:t>Advantages</w:t>
      </w:r>
      <w:r w:rsidRPr="4FFD3875">
        <w:t>:</w:t>
      </w:r>
    </w:p>
    <w:p w14:paraId="2E178BB9" w14:textId="77777777" w:rsidR="009C5D6D" w:rsidRPr="009C5D6D" w:rsidRDefault="009C5D6D" w:rsidP="009C5D6D">
      <w:pPr>
        <w:pStyle w:val="ListParagraph"/>
        <w:numPr>
          <w:ilvl w:val="0"/>
          <w:numId w:val="62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Simple and inexpensive: They are widely available and among the most affordable motor options.</w:t>
      </w:r>
    </w:p>
    <w:p w14:paraId="58580695" w14:textId="77777777" w:rsidR="009C5D6D" w:rsidRPr="009C5D6D" w:rsidRDefault="009C5D6D" w:rsidP="009C5D6D">
      <w:pPr>
        <w:pStyle w:val="ListParagraph"/>
        <w:numPr>
          <w:ilvl w:val="0"/>
          <w:numId w:val="62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High speed potential: Some DC motors can achieve very high RPMs (rotations per minute).</w:t>
      </w:r>
    </w:p>
    <w:p w14:paraId="44015BD1" w14:textId="77777777" w:rsidR="009C5D6D" w:rsidRPr="009C5D6D" w:rsidRDefault="009C5D6D" w:rsidP="009C5D6D">
      <w:pPr>
        <w:pStyle w:val="ListParagraph"/>
        <w:numPr>
          <w:ilvl w:val="0"/>
          <w:numId w:val="62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Variety: Come in a vast range of sizes and power ratings.</w:t>
      </w:r>
    </w:p>
    <w:p w14:paraId="032C4B07" w14:textId="77777777" w:rsidR="009C5D6D" w:rsidRDefault="009C5D6D" w:rsidP="009C5D6D">
      <w:pPr>
        <w:spacing w:before="360" w:after="240" w:line="259" w:lineRule="auto"/>
      </w:pPr>
      <w:r w:rsidRPr="4FFD3875">
        <w:rPr>
          <w:b/>
          <w:bCs/>
        </w:rPr>
        <w:lastRenderedPageBreak/>
        <w:t>Disadvantages</w:t>
      </w:r>
      <w:r w:rsidRPr="4FFD3875">
        <w:t>:</w:t>
      </w:r>
    </w:p>
    <w:p w14:paraId="554706CF" w14:textId="77777777" w:rsidR="009C5D6D" w:rsidRPr="009C5D6D" w:rsidRDefault="009C5D6D" w:rsidP="009C5D6D">
      <w:pPr>
        <w:pStyle w:val="ListParagraph"/>
        <w:numPr>
          <w:ilvl w:val="0"/>
          <w:numId w:val="61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No inherent position control: They provide no way to determine the shaft's current position.</w:t>
      </w:r>
    </w:p>
    <w:p w14:paraId="20DD270B" w14:textId="77777777" w:rsidR="009C5D6D" w:rsidRPr="009C5D6D" w:rsidRDefault="009C5D6D" w:rsidP="009C5D6D">
      <w:pPr>
        <w:pStyle w:val="ListParagraph"/>
        <w:numPr>
          <w:ilvl w:val="0"/>
          <w:numId w:val="61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Limited torque at low speeds: They often need gearing to increase torque, especially at the start.</w:t>
      </w:r>
    </w:p>
    <w:p w14:paraId="5F2F946E" w14:textId="77777777" w:rsidR="009C5D6D" w:rsidRPr="009C5D6D" w:rsidRDefault="009C5D6D" w:rsidP="009C5D6D">
      <w:pPr>
        <w:pStyle w:val="ListParagraph"/>
        <w:numPr>
          <w:ilvl w:val="0"/>
          <w:numId w:val="61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Requires additional sensors for precise control: Integrating encoders for position or speed feedback adds complexity.</w:t>
      </w:r>
    </w:p>
    <w:p w14:paraId="3F5E2C15" w14:textId="77777777" w:rsidR="009C5D6D" w:rsidRPr="009C5D6D" w:rsidRDefault="009C5D6D" w:rsidP="009C5D6D">
      <w:pPr>
        <w:pStyle w:val="ListParagraph"/>
        <w:numPr>
          <w:ilvl w:val="0"/>
          <w:numId w:val="61"/>
        </w:numPr>
        <w:spacing w:before="360" w:after="240" w:line="259" w:lineRule="auto"/>
        <w:rPr>
          <w:highlight w:val="yellow"/>
          <w:lang w:val="en-US"/>
        </w:rPr>
      </w:pPr>
      <w:r w:rsidRPr="009C5D6D">
        <w:rPr>
          <w:b/>
          <w:bCs/>
          <w:highlight w:val="yellow"/>
          <w:lang w:val="en-US"/>
        </w:rPr>
        <w:t>Requires external power source</w:t>
      </w:r>
      <w:r w:rsidRPr="009C5D6D">
        <w:rPr>
          <w:highlight w:val="yellow"/>
          <w:lang w:val="en-US"/>
        </w:rPr>
        <w:t xml:space="preserve"> because GPIO pins can’t provide enough current</w:t>
      </w:r>
    </w:p>
    <w:p w14:paraId="1ACDFF97" w14:textId="77777777" w:rsidR="009C5D6D" w:rsidRPr="009C5D6D" w:rsidRDefault="009C5D6D" w:rsidP="009C5D6D">
      <w:pPr>
        <w:pStyle w:val="ListParagraph"/>
        <w:numPr>
          <w:ilvl w:val="1"/>
          <w:numId w:val="61"/>
        </w:numPr>
        <w:spacing w:before="360" w:after="240" w:line="259" w:lineRule="auto"/>
        <w:rPr>
          <w:highlight w:val="yellow"/>
          <w:lang w:val="en-US"/>
        </w:rPr>
      </w:pPr>
      <w:r w:rsidRPr="009C5D6D">
        <w:rPr>
          <w:highlight w:val="yellow"/>
          <w:lang w:val="en-US"/>
        </w:rPr>
        <w:t>9V battery + connector included in kit</w:t>
      </w:r>
    </w:p>
    <w:p w14:paraId="6BD31526" w14:textId="77777777" w:rsidR="009C5D6D" w:rsidRPr="009C5D6D" w:rsidRDefault="009C5D6D" w:rsidP="009C5D6D">
      <w:pPr>
        <w:pStyle w:val="ListParagraph"/>
        <w:numPr>
          <w:ilvl w:val="1"/>
          <w:numId w:val="61"/>
        </w:numPr>
        <w:spacing w:before="360" w:after="240" w:line="259" w:lineRule="auto"/>
        <w:rPr>
          <w:highlight w:val="yellow"/>
          <w:lang w:val="en-US"/>
        </w:rPr>
      </w:pPr>
      <w:r w:rsidRPr="009C5D6D">
        <w:rPr>
          <w:highlight w:val="yellow"/>
          <w:lang w:val="en-US"/>
        </w:rPr>
        <w:t>AC-DC Adapter provided during lab (Or any other 7V – 12V DC adapter you have at home)</w:t>
      </w:r>
    </w:p>
    <w:p w14:paraId="1BDF5615" w14:textId="77777777" w:rsidR="009C5D6D" w:rsidRDefault="009C5D6D" w:rsidP="009C5D6D">
      <w:pPr>
        <w:spacing w:before="360" w:after="240" w:line="259" w:lineRule="auto"/>
      </w:pPr>
      <w:r>
        <w:rPr>
          <w:noProof/>
        </w:rPr>
        <w:drawing>
          <wp:inline distT="0" distB="0" distL="0" distR="0" wp14:anchorId="44A22124" wp14:editId="1ADE4E6D">
            <wp:extent cx="2066925" cy="2480310"/>
            <wp:effectExtent l="0" t="0" r="0" b="0"/>
            <wp:docPr id="1487306160" name="Picture 1487306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737819" wp14:editId="31D34261">
            <wp:extent cx="3609975" cy="1150680"/>
            <wp:effectExtent l="0" t="0" r="0" b="0"/>
            <wp:docPr id="164111229" name="Picture 164111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5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2018" w14:textId="77777777" w:rsidR="009C5D6D" w:rsidRDefault="009C5D6D" w:rsidP="009C5D6D">
      <w:pPr>
        <w:spacing w:before="360" w:after="240" w:line="259" w:lineRule="auto"/>
        <w:rPr>
          <w:rFonts w:ascii="Arial" w:eastAsia="Arial" w:hAnsi="Arial" w:cs="Arial"/>
          <w:color w:val="202124"/>
          <w:sz w:val="30"/>
          <w:szCs w:val="30"/>
        </w:rPr>
      </w:pPr>
    </w:p>
    <w:p w14:paraId="3A3A28F6" w14:textId="77777777" w:rsidR="009C5D6D" w:rsidRPr="009C5D6D" w:rsidRDefault="009C5D6D" w:rsidP="009C5D6D">
      <w:pPr>
        <w:spacing w:before="360" w:after="240" w:line="259" w:lineRule="auto"/>
        <w:rPr>
          <w:rFonts w:ascii="Arial" w:eastAsia="Arial" w:hAnsi="Arial" w:cs="Arial"/>
          <w:color w:val="202124"/>
          <w:sz w:val="30"/>
          <w:szCs w:val="30"/>
          <w:lang w:val="en-US"/>
        </w:rPr>
      </w:pPr>
      <w:r w:rsidRPr="009C5D6D">
        <w:rPr>
          <w:rFonts w:ascii="Arial" w:eastAsia="Arial" w:hAnsi="Arial" w:cs="Arial"/>
          <w:color w:val="202124"/>
          <w:sz w:val="30"/>
          <w:szCs w:val="30"/>
          <w:lang w:val="en-US"/>
        </w:rPr>
        <w:t>L293D IC is a dual H-bridge motor driver IC</w:t>
      </w:r>
    </w:p>
    <w:p w14:paraId="644242F3" w14:textId="77777777" w:rsidR="009C5D6D" w:rsidRPr="009C5D6D" w:rsidRDefault="009C5D6D" w:rsidP="009C5D6D">
      <w:pPr>
        <w:spacing w:before="360" w:after="240" w:line="259" w:lineRule="auto"/>
        <w:rPr>
          <w:lang w:val="en-US"/>
        </w:rPr>
      </w:pPr>
    </w:p>
    <w:p w14:paraId="5D0F5F75" w14:textId="77777777" w:rsidR="009C5D6D" w:rsidRDefault="009C5D6D" w:rsidP="009C5D6D">
      <w:pPr>
        <w:spacing w:before="360" w:after="240" w:line="259" w:lineRule="auto"/>
      </w:pPr>
      <w:r>
        <w:rPr>
          <w:noProof/>
        </w:rPr>
        <w:drawing>
          <wp:inline distT="0" distB="0" distL="0" distR="0" wp14:anchorId="10A66147" wp14:editId="78D4D854">
            <wp:extent cx="3743325" cy="1949648"/>
            <wp:effectExtent l="0" t="0" r="0" b="0"/>
            <wp:docPr id="1497768025" name="Picture 1497768025" descr="The diagram shows a schematic layout of a circuit with various components, including 5V power supply, GPIO pins, and motor control el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68025" name="Picture 1497768025" descr="The diagram shows a schematic layout of a circuit with various components, including 5V power supply, GPIO pins, and motor control elements.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4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FD05" w14:textId="77777777" w:rsidR="009C5D6D" w:rsidRDefault="009C5D6D" w:rsidP="009C5D6D">
      <w:pPr>
        <w:spacing w:before="360" w:after="240" w:line="259" w:lineRule="auto"/>
      </w:pPr>
      <w:r>
        <w:rPr>
          <w:noProof/>
        </w:rPr>
        <w:lastRenderedPageBreak/>
        <w:drawing>
          <wp:inline distT="0" distB="0" distL="0" distR="0" wp14:anchorId="307E8F75" wp14:editId="0252385A">
            <wp:extent cx="4324350" cy="2324338"/>
            <wp:effectExtent l="0" t="0" r="0" b="0"/>
            <wp:docPr id="987634059" name="Picture 987634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32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89C6" w14:textId="77777777" w:rsidR="009C5D6D" w:rsidRDefault="009C5D6D" w:rsidP="009C5D6D">
      <w:pPr>
        <w:spacing w:before="360" w:after="240" w:line="259" w:lineRule="auto"/>
        <w:rPr>
          <w:b/>
          <w:bCs/>
        </w:rPr>
      </w:pPr>
    </w:p>
    <w:p w14:paraId="66624C6A" w14:textId="77777777" w:rsidR="009C5D6D" w:rsidRPr="009C5D6D" w:rsidRDefault="009C5D6D" w:rsidP="009C5D6D">
      <w:pPr>
        <w:spacing w:before="360" w:after="240" w:line="259" w:lineRule="auto"/>
        <w:rPr>
          <w:b/>
          <w:bCs/>
          <w:lang w:val="en-US"/>
        </w:rPr>
      </w:pPr>
      <w:r w:rsidRPr="009C5D6D">
        <w:rPr>
          <w:b/>
          <w:bCs/>
          <w:lang w:val="en-US"/>
        </w:rPr>
        <w:t>How to program?</w:t>
      </w:r>
    </w:p>
    <w:p w14:paraId="641A7664" w14:textId="77777777" w:rsidR="009C5D6D" w:rsidRPr="009C5D6D" w:rsidRDefault="009C5D6D" w:rsidP="009C5D6D">
      <w:p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We have 2 GPIO pins (BCM) 14 and 15</w:t>
      </w:r>
      <w:r w:rsidRPr="009C5D6D">
        <w:rPr>
          <w:lang w:val="en-US"/>
        </w:rPr>
        <w:br/>
        <w:t>These are the 2 control pins of our H-bridge</w:t>
      </w:r>
      <w:r w:rsidRPr="009C5D6D">
        <w:rPr>
          <w:lang w:val="en-US"/>
        </w:rPr>
        <w:br/>
        <w:t>So 1 pin always needs to be LOW, the other pin we can control with PWM to control the motor speed</w:t>
      </w:r>
    </w:p>
    <w:p w14:paraId="663CCC24" w14:textId="77777777" w:rsidR="009C5D6D" w:rsidRPr="009C5D6D" w:rsidRDefault="009C5D6D" w:rsidP="009C5D6D">
      <w:p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By swapping which pin is LOW/</w:t>
      </w:r>
      <w:proofErr w:type="spellStart"/>
      <w:r w:rsidRPr="009C5D6D">
        <w:rPr>
          <w:lang w:val="en-US"/>
        </w:rPr>
        <w:t>gnd</w:t>
      </w:r>
      <w:proofErr w:type="spellEnd"/>
      <w:r w:rsidRPr="009C5D6D">
        <w:rPr>
          <w:lang w:val="en-US"/>
        </w:rPr>
        <w:t xml:space="preserve"> and which pin gets driven by PWM, you change the direction of rotation</w:t>
      </w:r>
    </w:p>
    <w:p w14:paraId="45707DE9" w14:textId="77777777" w:rsidR="009C5D6D" w:rsidRPr="009C5D6D" w:rsidRDefault="009C5D6D" w:rsidP="009C5D6D">
      <w:pPr>
        <w:spacing w:before="360" w:after="240" w:line="259" w:lineRule="auto"/>
        <w:rPr>
          <w:lang w:val="en-US"/>
        </w:rPr>
      </w:pPr>
    </w:p>
    <w:p w14:paraId="079B1EA7" w14:textId="5C49623A" w:rsidR="009C5D6D" w:rsidRDefault="00614903" w:rsidP="009C5D6D">
      <w:pPr>
        <w:spacing w:before="360" w:after="240" w:line="259" w:lineRule="auto"/>
      </w:pPr>
      <w:r w:rsidRPr="00614903">
        <w:lastRenderedPageBreak/>
        <w:drawing>
          <wp:inline distT="0" distB="0" distL="0" distR="0" wp14:anchorId="064A4090" wp14:editId="7BB9830D">
            <wp:extent cx="6324600" cy="6121571"/>
            <wp:effectExtent l="0" t="0" r="0" b="0"/>
            <wp:docPr id="2113318265" name="Picture 1" descr="A Python script for controlling a motor's direction and speed using Raspberry Pi's GPIO pi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18265" name="Picture 1" descr="A Python script for controlling a motor's direction and speed using Raspberry Pi's GPIO pin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6594" cy="612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9953" w14:textId="02808DDE" w:rsidR="009C5D6D" w:rsidRDefault="009C5D6D">
      <w:pPr>
        <w:spacing w:after="0"/>
      </w:pPr>
      <w:r>
        <w:br w:type="page"/>
      </w:r>
    </w:p>
    <w:p w14:paraId="55BEE5B5" w14:textId="5E9A97B9" w:rsidR="009C5D6D" w:rsidRDefault="009C5D6D" w:rsidP="009C5D6D">
      <w:pPr>
        <w:pStyle w:val="Heading1"/>
        <w:spacing w:after="240" w:line="259" w:lineRule="auto"/>
      </w:pPr>
      <w:r w:rsidRPr="4FFD3875">
        <w:lastRenderedPageBreak/>
        <w:t>Stepper Motors</w:t>
      </w:r>
    </w:p>
    <w:p w14:paraId="177F3383" w14:textId="77777777" w:rsidR="009C5D6D" w:rsidRDefault="009C5D6D" w:rsidP="009C5D6D">
      <w:pPr>
        <w:spacing w:before="360" w:after="240" w:line="259" w:lineRule="auto"/>
      </w:pPr>
      <w:r>
        <w:rPr>
          <w:noProof/>
        </w:rPr>
        <w:drawing>
          <wp:inline distT="0" distB="0" distL="0" distR="0" wp14:anchorId="48A5A4C6" wp14:editId="5C7A65A7">
            <wp:extent cx="2705100" cy="1885950"/>
            <wp:effectExtent l="0" t="0" r="0" b="0"/>
            <wp:docPr id="945753780" name="Picture 945753780" descr="The image shows a small, blue, electrical connector with a series of colored wires attached, possibly part of a device's internal wi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53780" name="Picture 945753780" descr="The image shows a small, blue, electrical connector with a series of colored wires attached, possibly part of a device's internal wiring.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C3653" wp14:editId="1BDCF615">
            <wp:extent cx="2914650" cy="2228850"/>
            <wp:effectExtent l="0" t="0" r="0" b="0"/>
            <wp:docPr id="99927260" name="Picture 99927260" descr="Afbeeldingsresultaat voor stappenmo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6D934B6" wp14:editId="4DE6AAA9">
            <wp:extent cx="2771775" cy="2305050"/>
            <wp:effectExtent l="0" t="0" r="0" b="0"/>
            <wp:docPr id="1576286345" name="Picture 1576286345" descr="The image depicts a diagram of a stepper motor, illustrating the components such as stator, stator windings, rotor, and permanent magnet po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86345" name="Picture 1576286345" descr="The image depicts a diagram of a stepper motor, illustrating the components such as stator, stator windings, rotor, and permanent magnet poles.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678392" wp14:editId="286985F7">
            <wp:extent cx="2828925" cy="1603058"/>
            <wp:effectExtent l="0" t="0" r="0" b="0"/>
            <wp:docPr id="2078736091" name="Picture 2078736091" descr="The image depicts a color-coded diagram with labels indicating different colors: Pink (2), Orange (4), Red (5), Blue (1), and Yellow (3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36091" name="Picture 2078736091" descr="The image depicts a color-coded diagram with labels indicating different colors: Pink (2), Orange (4), Red (5), Blue (1), and Yellow (3).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60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5E7EB81" w14:textId="77777777" w:rsidR="009C5D6D" w:rsidRDefault="009C5D6D" w:rsidP="009C5D6D">
      <w:pPr>
        <w:rPr>
          <w:b/>
          <w:bCs/>
        </w:rPr>
      </w:pPr>
      <w:r w:rsidRPr="4FFD3875">
        <w:rPr>
          <w:b/>
          <w:bCs/>
        </w:rPr>
        <w:t>How they work:</w:t>
      </w:r>
    </w:p>
    <w:p w14:paraId="2D426F35" w14:textId="77777777" w:rsidR="009C5D6D" w:rsidRPr="009C5D6D" w:rsidRDefault="009C5D6D" w:rsidP="009C5D6D">
      <w:pPr>
        <w:pStyle w:val="ListParagraph"/>
        <w:numPr>
          <w:ilvl w:val="0"/>
          <w:numId w:val="66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 xml:space="preserve">Electromagnets: Multiple sets of electromagnet coils (phases) are arranged around a central </w:t>
      </w:r>
      <w:r w:rsidRPr="009C5D6D">
        <w:rPr>
          <w:b/>
          <w:bCs/>
          <w:lang w:val="en-US"/>
        </w:rPr>
        <w:t>gear</w:t>
      </w:r>
      <w:r w:rsidRPr="009C5D6D">
        <w:rPr>
          <w:lang w:val="en-US"/>
        </w:rPr>
        <w:t>-shaped metal rotor.</w:t>
      </w:r>
    </w:p>
    <w:p w14:paraId="68B118B2" w14:textId="77777777" w:rsidR="009C5D6D" w:rsidRPr="009C5D6D" w:rsidRDefault="009C5D6D" w:rsidP="009C5D6D">
      <w:pPr>
        <w:pStyle w:val="ListParagraph"/>
        <w:numPr>
          <w:ilvl w:val="0"/>
          <w:numId w:val="66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Step Sequences: Energizing the coils in specific sequences causes the rotor to turn in precise increments, or steps.</w:t>
      </w:r>
    </w:p>
    <w:p w14:paraId="6D0D59B3" w14:textId="77777777" w:rsidR="009C5D6D" w:rsidRDefault="009C5D6D" w:rsidP="009C5D6D">
      <w:pPr>
        <w:spacing w:before="360" w:after="240" w:line="259" w:lineRule="auto"/>
        <w:rPr>
          <w:b/>
          <w:bCs/>
        </w:rPr>
      </w:pPr>
      <w:r w:rsidRPr="4FFD3875">
        <w:rPr>
          <w:b/>
          <w:bCs/>
        </w:rPr>
        <w:t>Control:</w:t>
      </w:r>
    </w:p>
    <w:p w14:paraId="34371D97" w14:textId="77777777" w:rsidR="009C5D6D" w:rsidRPr="009C5D6D" w:rsidRDefault="009C5D6D" w:rsidP="009C5D6D">
      <w:pPr>
        <w:pStyle w:val="ListParagraph"/>
        <w:numPr>
          <w:ilvl w:val="0"/>
          <w:numId w:val="67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Driver Boards: Stepper motors require driver boards (like the ULN2003A) to handle the coil switching patterns.</w:t>
      </w:r>
    </w:p>
    <w:p w14:paraId="4177038B" w14:textId="77777777" w:rsidR="009C5D6D" w:rsidRPr="009C5D6D" w:rsidRDefault="009C5D6D" w:rsidP="009C5D6D">
      <w:pPr>
        <w:pStyle w:val="ListParagraph"/>
        <w:numPr>
          <w:ilvl w:val="0"/>
          <w:numId w:val="67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Stepping Modes: Different step sequences (full-step, half-step, micro-stepping) offer trade-offs in precision vs. torque.</w:t>
      </w:r>
    </w:p>
    <w:p w14:paraId="0DCFD599" w14:textId="77777777" w:rsidR="009C5D6D" w:rsidRPr="009C5D6D" w:rsidRDefault="009C5D6D" w:rsidP="009C5D6D">
      <w:pPr>
        <w:spacing w:after="0"/>
        <w:rPr>
          <w:b/>
          <w:bCs/>
          <w:lang w:val="en-US"/>
        </w:rPr>
      </w:pPr>
      <w:r w:rsidRPr="009C5D6D">
        <w:rPr>
          <w:b/>
          <w:bCs/>
          <w:lang w:val="en-US"/>
        </w:rPr>
        <w:br w:type="page"/>
      </w:r>
    </w:p>
    <w:p w14:paraId="794209D9" w14:textId="77777777" w:rsidR="009C5D6D" w:rsidRDefault="009C5D6D" w:rsidP="009C5D6D">
      <w:pPr>
        <w:spacing w:before="360" w:after="240" w:line="259" w:lineRule="auto"/>
        <w:rPr>
          <w:b/>
          <w:bCs/>
        </w:rPr>
      </w:pPr>
      <w:r w:rsidRPr="4FFD3875">
        <w:rPr>
          <w:b/>
          <w:bCs/>
        </w:rPr>
        <w:lastRenderedPageBreak/>
        <w:t>Advantages:</w:t>
      </w:r>
    </w:p>
    <w:p w14:paraId="7580BDAB" w14:textId="77777777" w:rsidR="009C5D6D" w:rsidRPr="009C5D6D" w:rsidRDefault="009C5D6D" w:rsidP="009C5D6D">
      <w:pPr>
        <w:pStyle w:val="ListParagraph"/>
        <w:numPr>
          <w:ilvl w:val="0"/>
          <w:numId w:val="68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Open-loop position control: They can be accurately positioned without extra position sensors within their torque limits.</w:t>
      </w:r>
    </w:p>
    <w:p w14:paraId="66F9426E" w14:textId="77777777" w:rsidR="009C5D6D" w:rsidRPr="009C5D6D" w:rsidRDefault="009C5D6D" w:rsidP="009C5D6D">
      <w:pPr>
        <w:pStyle w:val="ListParagraph"/>
        <w:numPr>
          <w:ilvl w:val="0"/>
          <w:numId w:val="68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Excellent holding torque: They maintain their position very well, even when powered off.</w:t>
      </w:r>
    </w:p>
    <w:p w14:paraId="037652CD" w14:textId="77777777" w:rsidR="009C5D6D" w:rsidRPr="009C5D6D" w:rsidRDefault="009C5D6D" w:rsidP="009C5D6D">
      <w:pPr>
        <w:pStyle w:val="ListParagraph"/>
        <w:numPr>
          <w:ilvl w:val="0"/>
          <w:numId w:val="68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Precise: Each step corresponds to a known angular rotation.</w:t>
      </w:r>
    </w:p>
    <w:p w14:paraId="6D5337F8" w14:textId="77777777" w:rsidR="009C5D6D" w:rsidRDefault="009C5D6D" w:rsidP="009C5D6D">
      <w:pPr>
        <w:spacing w:before="360" w:after="240" w:line="259" w:lineRule="auto"/>
        <w:rPr>
          <w:b/>
          <w:bCs/>
        </w:rPr>
      </w:pPr>
      <w:r w:rsidRPr="4FFD3875">
        <w:rPr>
          <w:b/>
          <w:bCs/>
        </w:rPr>
        <w:t>Disadvantages:</w:t>
      </w:r>
    </w:p>
    <w:p w14:paraId="2C971975" w14:textId="77777777" w:rsidR="009C5D6D" w:rsidRPr="009C5D6D" w:rsidRDefault="009C5D6D" w:rsidP="009C5D6D">
      <w:pPr>
        <w:pStyle w:val="ListParagraph"/>
        <w:numPr>
          <w:ilvl w:val="0"/>
          <w:numId w:val="69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Missed steps: They can miss steps if overloaded, leading to positioning errors.</w:t>
      </w:r>
    </w:p>
    <w:p w14:paraId="3BB87ACA" w14:textId="77777777" w:rsidR="009C5D6D" w:rsidRPr="009C5D6D" w:rsidRDefault="009C5D6D" w:rsidP="009C5D6D">
      <w:pPr>
        <w:pStyle w:val="ListParagraph"/>
        <w:numPr>
          <w:ilvl w:val="0"/>
          <w:numId w:val="69"/>
        </w:num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Limited top speed: Generally slower than DC motors.</w:t>
      </w:r>
    </w:p>
    <w:p w14:paraId="2F4B76B1" w14:textId="77777777" w:rsidR="009C5D6D" w:rsidRPr="009C5D6D" w:rsidRDefault="009C5D6D" w:rsidP="009C5D6D">
      <w:pPr>
        <w:spacing w:before="360" w:after="240" w:line="259" w:lineRule="auto"/>
        <w:rPr>
          <w:lang w:val="en-US"/>
        </w:rPr>
      </w:pPr>
    </w:p>
    <w:p w14:paraId="7D153FEF" w14:textId="77777777" w:rsidR="009C5D6D" w:rsidRDefault="009C5D6D" w:rsidP="009C5D6D">
      <w:pPr>
        <w:spacing w:before="360" w:after="240" w:line="259" w:lineRule="auto"/>
      </w:pPr>
      <w:r>
        <w:rPr>
          <w:noProof/>
        </w:rPr>
        <w:drawing>
          <wp:inline distT="0" distB="0" distL="0" distR="0" wp14:anchorId="419B3CEF" wp14:editId="05D87774">
            <wp:extent cx="4524375" cy="1533525"/>
            <wp:effectExtent l="0" t="0" r="0" b="0"/>
            <wp:docPr id="1002497720" name="Picture 1002497720" descr="The image displays a control panel with various buttons and switches for different functions, including motor control, buzzer activation, relays, LEDs, and an LED matri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7720" name="Picture 1002497720" descr="The image displays a control panel with various buttons and switches for different functions, including motor control, buzzer activation, relays, LEDs, and an LED matrix.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B9A6" w14:textId="77777777" w:rsidR="009C5D6D" w:rsidRDefault="009C5D6D" w:rsidP="009C5D6D">
      <w:pPr>
        <w:spacing w:before="360" w:after="240" w:line="259" w:lineRule="auto"/>
      </w:pPr>
      <w:r>
        <w:rPr>
          <w:noProof/>
        </w:rPr>
        <w:drawing>
          <wp:inline distT="0" distB="0" distL="0" distR="0" wp14:anchorId="164134D0" wp14:editId="5FF15533">
            <wp:extent cx="4572000" cy="2524125"/>
            <wp:effectExtent l="0" t="0" r="0" b="0"/>
            <wp:docPr id="1556129471" name="Picture 1556129471" descr="The image shows a circuit diagram with various components including GPIO pins, a stepping motor, and an ultrasonic sens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29471" name="Picture 1556129471" descr="The image shows a circuit diagram with various components including GPIO pins, a stepping motor, and an ultrasonic sensor.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D8AB" w14:textId="77777777" w:rsidR="009C5D6D" w:rsidRDefault="009C5D6D" w:rsidP="009C5D6D">
      <w:pPr>
        <w:spacing w:before="360" w:after="240" w:line="259" w:lineRule="auto"/>
      </w:pPr>
    </w:p>
    <w:p w14:paraId="16FCD6EA" w14:textId="77777777" w:rsidR="009C5D6D" w:rsidRPr="009C5D6D" w:rsidRDefault="009C5D6D" w:rsidP="009C5D6D">
      <w:p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Orange is GPIO</w:t>
      </w:r>
    </w:p>
    <w:p w14:paraId="7CCD8AB9" w14:textId="77777777" w:rsidR="009C5D6D" w:rsidRPr="009C5D6D" w:rsidRDefault="009C5D6D" w:rsidP="009C5D6D">
      <w:p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Red is 5V</w:t>
      </w:r>
    </w:p>
    <w:p w14:paraId="744FD27D" w14:textId="77777777" w:rsidR="009C5D6D" w:rsidRDefault="009C5D6D" w:rsidP="009C5D6D">
      <w:pPr>
        <w:spacing w:before="360" w:after="240" w:line="259" w:lineRule="auto"/>
      </w:pPr>
      <w:r>
        <w:t>Brown is GND</w:t>
      </w:r>
    </w:p>
    <w:p w14:paraId="354B0C35" w14:textId="77777777" w:rsidR="009C5D6D" w:rsidRDefault="009C5D6D" w:rsidP="009C5D6D">
      <w:pPr>
        <w:spacing w:before="360" w:after="240" w:line="259" w:lineRule="auto"/>
      </w:pPr>
    </w:p>
    <w:p w14:paraId="1B201E67" w14:textId="77777777" w:rsidR="009C5D6D" w:rsidRDefault="009C5D6D" w:rsidP="009C5D6D">
      <w:pPr>
        <w:spacing w:before="360" w:after="240" w:line="259" w:lineRule="auto"/>
      </w:pPr>
      <w:r>
        <w:rPr>
          <w:noProof/>
        </w:rPr>
        <w:drawing>
          <wp:inline distT="0" distB="0" distL="0" distR="0" wp14:anchorId="683D8AD1" wp14:editId="6BBB8F29">
            <wp:extent cx="5476875" cy="2304851"/>
            <wp:effectExtent l="0" t="0" r="0" b="0"/>
            <wp:docPr id="890636681" name="Picture 890636681" descr="The image shows a schematic diagram of an IN3, IN1, IN2, IN4, GND, IN1, IN2, IN3, IN4, PWR, and ULN2003 Stepper Motor Driver circu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36681" name="Picture 890636681" descr="The image shows a schematic diagram of an IN3, IN1, IN2, IN4, GND, IN1, IN2, IN3, IN4, PWR, and ULN2003 Stepper Motor Driver circuit.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30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2465" w14:textId="77777777" w:rsidR="009C5D6D" w:rsidRPr="009C5D6D" w:rsidRDefault="009C5D6D" w:rsidP="009C5D6D">
      <w:pPr>
        <w:spacing w:before="360" w:after="240" w:line="259" w:lineRule="auto"/>
        <w:rPr>
          <w:lang w:val="en-US"/>
        </w:rPr>
      </w:pPr>
      <w:r w:rsidRPr="009C5D6D">
        <w:rPr>
          <w:lang w:val="en-US"/>
        </w:rPr>
        <w:t xml:space="preserve">A ULN2003 Stepper Motor Driver is used to convert weak signals into more powerful control signals in order to drive the Stepper Motor. In the illustration above, the input signal IN1-IN4 corresponds to the output signal A-D, and </w:t>
      </w:r>
      <w:r w:rsidRPr="009C5D6D">
        <w:rPr>
          <w:strike/>
          <w:lang w:val="en-US"/>
        </w:rPr>
        <w:t>4 LEDs are integrated into the board to indicate the state of these signals</w:t>
      </w:r>
      <w:r w:rsidRPr="009C5D6D">
        <w:rPr>
          <w:lang w:val="en-US"/>
        </w:rPr>
        <w:t xml:space="preserve">. The PWR interface can be used as a power supply for the Stepper Motor. </w:t>
      </w:r>
    </w:p>
    <w:p w14:paraId="09EFFB67" w14:textId="77777777" w:rsidR="009C5D6D" w:rsidRPr="009C5D6D" w:rsidRDefault="009C5D6D" w:rsidP="009C5D6D">
      <w:pPr>
        <w:spacing w:before="360" w:after="240" w:line="259" w:lineRule="auto"/>
        <w:rPr>
          <w:lang w:val="en-US"/>
        </w:rPr>
      </w:pPr>
      <w:r w:rsidRPr="009C5D6D">
        <w:rPr>
          <w:lang w:val="en-US"/>
        </w:rPr>
        <w:t>By default, PWR and VCC are connected.</w:t>
      </w:r>
    </w:p>
    <w:p w14:paraId="568C678C" w14:textId="77777777" w:rsidR="009C5D6D" w:rsidRPr="009C5D6D" w:rsidRDefault="009C5D6D" w:rsidP="009C5D6D">
      <w:pPr>
        <w:rPr>
          <w:lang w:val="en-US"/>
        </w:rPr>
      </w:pPr>
    </w:p>
    <w:p w14:paraId="636D4A7C" w14:textId="77777777" w:rsidR="009C5D6D" w:rsidRDefault="009C5D6D" w:rsidP="009C5D6D">
      <w:pPr>
        <w:spacing w:before="360" w:after="240" w:line="259" w:lineRule="auto"/>
        <w:rPr>
          <w:b/>
          <w:bCs/>
        </w:rPr>
      </w:pPr>
      <w:r w:rsidRPr="4FFD3875">
        <w:rPr>
          <w:b/>
          <w:bCs/>
        </w:rPr>
        <w:t>How to program?</w:t>
      </w:r>
    </w:p>
    <w:p w14:paraId="72CF7513" w14:textId="77777777" w:rsidR="009C5D6D" w:rsidRDefault="009C5D6D" w:rsidP="009C5D6D">
      <w:pPr>
        <w:spacing w:before="360" w:after="240" w:line="259" w:lineRule="auto"/>
      </w:pPr>
      <w:r>
        <w:rPr>
          <w:noProof/>
        </w:rPr>
        <w:drawing>
          <wp:inline distT="0" distB="0" distL="0" distR="0" wp14:anchorId="48A54907" wp14:editId="0F53FBF6">
            <wp:extent cx="5514975" cy="1725063"/>
            <wp:effectExtent l="0" t="0" r="0" b="0"/>
            <wp:docPr id="200999859" name="Picture 200999859" descr="The diagram displays a lead wire color coding scheme for a 2-phase electrical connection, indicating different colors for various pha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9859" name="Picture 200999859" descr="The diagram displays a lead wire color coding scheme for a 2-phase electrical connection, indicating different colors for various phases.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7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47AD" w14:textId="77777777" w:rsidR="009C5D6D" w:rsidRPr="009C5D6D" w:rsidRDefault="009C5D6D" w:rsidP="009C5D6D">
      <w:pPr>
        <w:spacing w:before="360" w:after="240" w:line="259" w:lineRule="auto"/>
        <w:rPr>
          <w:lang w:val="en-US"/>
        </w:rPr>
      </w:pPr>
      <w:r w:rsidRPr="009C5D6D">
        <w:rPr>
          <w:lang w:val="en-US"/>
        </w:rPr>
        <w:br/>
        <w:t>We need 8 steps to make 1 “rotation”. But this is only 1/512 of a full real rotation (because of the inner gears, in order to create more torque)</w:t>
      </w:r>
    </w:p>
    <w:p w14:paraId="60896F5E" w14:textId="77777777" w:rsidR="009C5D6D" w:rsidRPr="009C5D6D" w:rsidRDefault="009C5D6D" w:rsidP="009C5D6D">
      <w:pPr>
        <w:spacing w:before="360" w:after="240" w:line="259" w:lineRule="auto"/>
        <w:rPr>
          <w:lang w:val="en-US"/>
        </w:rPr>
      </w:pPr>
      <w:r w:rsidRPr="009C5D6D">
        <w:rPr>
          <w:lang w:val="en-US"/>
        </w:rPr>
        <w:t xml:space="preserve">Between each step, we need to give to motor time to physically go to the new position (by using a </w:t>
      </w:r>
      <w:proofErr w:type="spellStart"/>
      <w:r w:rsidRPr="009C5D6D">
        <w:rPr>
          <w:lang w:val="en-US"/>
        </w:rPr>
        <w:t>time.sleep</w:t>
      </w:r>
      <w:proofErr w:type="spellEnd"/>
      <w:r w:rsidRPr="009C5D6D">
        <w:rPr>
          <w:lang w:val="en-US"/>
        </w:rPr>
        <w:t xml:space="preserve"> of 1ms (or 0.9ms)</w:t>
      </w:r>
    </w:p>
    <w:p w14:paraId="138259D8" w14:textId="77777777" w:rsidR="009C5D6D" w:rsidRPr="009C5D6D" w:rsidRDefault="009C5D6D" w:rsidP="009C5D6D">
      <w:pPr>
        <w:spacing w:before="360" w:after="240" w:line="259" w:lineRule="auto"/>
        <w:rPr>
          <w:lang w:val="en-US"/>
        </w:rPr>
      </w:pPr>
      <w:r w:rsidRPr="009C5D6D">
        <w:rPr>
          <w:lang w:val="en-US"/>
        </w:rPr>
        <w:br w:type="page"/>
      </w:r>
    </w:p>
    <w:p w14:paraId="7C80C062" w14:textId="1F486C1B" w:rsidR="009C5D6D" w:rsidRPr="009C5D6D" w:rsidRDefault="009C5D6D" w:rsidP="009C5D6D">
      <w:pPr>
        <w:spacing w:before="360" w:after="240" w:line="259" w:lineRule="auto"/>
        <w:rPr>
          <w:lang w:val="en-US"/>
        </w:rPr>
      </w:pPr>
      <w:r w:rsidRPr="009C5D6D">
        <w:rPr>
          <w:lang w:val="en-US"/>
        </w:rPr>
        <w:lastRenderedPageBreak/>
        <w:t>We can program this the long way:</w:t>
      </w:r>
      <w:r>
        <w:rPr>
          <w:noProof/>
        </w:rPr>
        <w:drawing>
          <wp:inline distT="0" distB="0" distL="0" distR="0" wp14:anchorId="054273EF" wp14:editId="23F5BA60">
            <wp:extent cx="4239200" cy="6378734"/>
            <wp:effectExtent l="0" t="0" r="0" b="0"/>
            <wp:docPr id="191049257" name="Picture 191049257" descr="The provided text appears to be a snippet of Python code, specifically a script for controlling a stepper motor using the Raspberry Pi's GPIO (General Purpose Input/Output) pins. The code initializes the GPIO pins, sets them up as outputs, and defines functions to control the direction of the stepper motor's ste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9257" name="Picture 191049257" descr="The provided text appears to be a snippet of Python code, specifically a script for controlling a stepper motor using the Raspberry Pi's GPIO (General Purpose Input/Output) pins. The code initializes the GPIO pins, sets them up as outputs, and defines functions to control the direction of the stepper motor's steps.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00" cy="637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A494" w14:textId="3FD442BD" w:rsidR="009C5D6D" w:rsidRDefault="009C5D6D" w:rsidP="009C5D6D">
      <w:pPr>
        <w:spacing w:before="360" w:after="240" w:line="259" w:lineRule="auto"/>
      </w:pPr>
      <w:r>
        <w:rPr>
          <w:noProof/>
        </w:rPr>
        <w:drawing>
          <wp:inline distT="0" distB="0" distL="0" distR="0" wp14:anchorId="2E3545B2" wp14:editId="24FBBC95">
            <wp:extent cx="4181475" cy="1327517"/>
            <wp:effectExtent l="0" t="0" r="0" b="0"/>
            <wp:docPr id="290363375" name="Picture 290363375" descr="The image displays a snippet of Python code with a function named `loop` that iterates through a range of numbers from 0 to 511, calling three unspecified functions (`step1`, `step2`, `step3`) in each it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63375" name="Picture 290363375" descr="The image displays a snippet of Python code with a function named `loop` that iterates through a range of numbers from 0 to 511, calling three unspecified functions (`step1`, `step2`, `step3`) in each iteration.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8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2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But this gets old quickly</w:t>
      </w:r>
      <w:r>
        <w:br w:type="page"/>
      </w:r>
    </w:p>
    <w:p w14:paraId="0C40A56A" w14:textId="77777777" w:rsidR="009C5D6D" w:rsidRDefault="009C5D6D" w:rsidP="009C5D6D">
      <w:pPr>
        <w:spacing w:before="360" w:after="240" w:line="259" w:lineRule="auto"/>
        <w:rPr>
          <w:lang w:val="en-US"/>
        </w:rPr>
      </w:pPr>
      <w:r w:rsidRPr="009C5D6D">
        <w:rPr>
          <w:lang w:val="en-US"/>
        </w:rPr>
        <w:lastRenderedPageBreak/>
        <w:t>We could also make use of lists/tuples and/or loops</w:t>
      </w:r>
    </w:p>
    <w:p w14:paraId="3B39A1C8" w14:textId="0424A0FC" w:rsidR="009C5D6D" w:rsidRDefault="009C5D6D" w:rsidP="009C5D6D">
      <w:pPr>
        <w:spacing w:before="360" w:after="240" w:line="259" w:lineRule="auto"/>
      </w:pPr>
      <w:r>
        <w:rPr>
          <w:noProof/>
        </w:rPr>
        <w:drawing>
          <wp:inline distT="0" distB="0" distL="0" distR="0" wp14:anchorId="6AC29CF3" wp14:editId="687E7372">
            <wp:extent cx="5217080" cy="5528032"/>
            <wp:effectExtent l="0" t="0" r="0" b="0"/>
            <wp:docPr id="152705801" name="Picture 152705801" descr="The code snippet is a Python script that controls a stepper motor on a Raspberry Pi GPIO pin, alternating the direction of the motor by toggling the pins on and off in a specific sequ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801" name="Picture 152705801" descr="The code snippet is a Python script that controls a stepper motor on a Raspberry Pi GPIO pin, alternating the direction of the motor by toggling the pins on and off in a specific sequence.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080" cy="55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3DBD" w14:textId="449B05A6" w:rsidR="009C5D6D" w:rsidRPr="009C5D6D" w:rsidRDefault="009C5D6D" w:rsidP="009C5D6D">
      <w:pPr>
        <w:pStyle w:val="Heading1"/>
        <w:spacing w:after="240" w:line="259" w:lineRule="auto"/>
        <w:rPr>
          <w:lang w:val="en-US"/>
        </w:rPr>
      </w:pPr>
      <w:r w:rsidRPr="009C5D6D">
        <w:rPr>
          <w:lang w:val="en-US"/>
        </w:rPr>
        <w:t>Exercise</w:t>
      </w:r>
      <w:r>
        <w:rPr>
          <w:lang w:val="en-US"/>
        </w:rPr>
        <w:t>(s)</w:t>
      </w:r>
      <w:r w:rsidRPr="009C5D6D">
        <w:rPr>
          <w:lang w:val="en-US"/>
        </w:rPr>
        <w:t>:</w:t>
      </w:r>
    </w:p>
    <w:p w14:paraId="7D4D4B75" w14:textId="640FE0A7" w:rsidR="009C5D6D" w:rsidRPr="009C5D6D" w:rsidRDefault="009C5D6D" w:rsidP="009C5D6D">
      <w:pPr>
        <w:rPr>
          <w:lang w:val="en-US"/>
        </w:rPr>
      </w:pPr>
      <w:r w:rsidRPr="009C5D6D">
        <w:rPr>
          <w:b/>
          <w:bCs/>
          <w:lang w:val="en-US"/>
        </w:rPr>
        <w:t xml:space="preserve">A) </w:t>
      </w:r>
      <w:r w:rsidRPr="009C5D6D">
        <w:rPr>
          <w:lang w:val="en-US"/>
        </w:rPr>
        <w:t>While holding down GPIO 20, turn the stepper motor left (until release)</w:t>
      </w:r>
    </w:p>
    <w:p w14:paraId="1954B281" w14:textId="77777777" w:rsidR="009C5D6D" w:rsidRPr="009C5D6D" w:rsidRDefault="009C5D6D" w:rsidP="009C5D6D">
      <w:pPr>
        <w:rPr>
          <w:lang w:val="en-US"/>
        </w:rPr>
      </w:pPr>
      <w:r w:rsidRPr="009C5D6D">
        <w:rPr>
          <w:b/>
          <w:bCs/>
          <w:lang w:val="en-US"/>
        </w:rPr>
        <w:t xml:space="preserve">B) </w:t>
      </w:r>
      <w:r w:rsidRPr="009C5D6D">
        <w:rPr>
          <w:lang w:val="en-US"/>
        </w:rPr>
        <w:t>While holding GPIO 21, turn the stepper motor right</w:t>
      </w:r>
    </w:p>
    <w:p w14:paraId="6150C106" w14:textId="77777777" w:rsidR="009C5D6D" w:rsidRPr="009C5D6D" w:rsidRDefault="009C5D6D" w:rsidP="009C5D6D">
      <w:pPr>
        <w:rPr>
          <w:lang w:val="en-US"/>
        </w:rPr>
      </w:pPr>
      <w:r w:rsidRPr="009C5D6D">
        <w:rPr>
          <w:b/>
          <w:bCs/>
          <w:lang w:val="en-US"/>
        </w:rPr>
        <w:t>C)</w:t>
      </w:r>
      <w:r w:rsidRPr="009C5D6D">
        <w:rPr>
          <w:lang w:val="en-US"/>
        </w:rPr>
        <w:t xml:space="preserve"> With GPIO 16 you can toggle to DC motor between these states: OFF / TURN LEFT / TURN RIGHT</w:t>
      </w:r>
    </w:p>
    <w:p w14:paraId="7209EBED" w14:textId="77777777" w:rsidR="009C5D6D" w:rsidRPr="009C5D6D" w:rsidRDefault="009C5D6D" w:rsidP="009C5D6D">
      <w:pPr>
        <w:rPr>
          <w:lang w:val="en-US"/>
        </w:rPr>
      </w:pPr>
      <w:r w:rsidRPr="009C5D6D">
        <w:rPr>
          <w:lang w:val="en-US"/>
        </w:rPr>
        <w:t>Use 1 of the potentiometers as speed control</w:t>
      </w:r>
    </w:p>
    <w:p w14:paraId="01ACE0C2" w14:textId="7278683E" w:rsidR="009C5D6D" w:rsidRPr="009C5D6D" w:rsidRDefault="009C5D6D" w:rsidP="009C5D6D">
      <w:pPr>
        <w:rPr>
          <w:lang w:val="en-US"/>
        </w:rPr>
      </w:pPr>
      <w:r w:rsidRPr="009C5D6D">
        <w:rPr>
          <w:lang w:val="en-US"/>
        </w:rPr>
        <w:t>&gt;&gt; if you don’t have external power, print out the values to console so you can test</w:t>
      </w:r>
      <w:r>
        <w:rPr>
          <w:lang w:val="en-US"/>
        </w:rPr>
        <w:t xml:space="preserve"> later</w:t>
      </w:r>
    </w:p>
    <w:p w14:paraId="6037171D" w14:textId="77777777" w:rsidR="009C5D6D" w:rsidRPr="009C5D6D" w:rsidRDefault="009C5D6D" w:rsidP="009C5D6D">
      <w:pPr>
        <w:rPr>
          <w:lang w:val="en-US"/>
        </w:rPr>
      </w:pPr>
      <w:r w:rsidRPr="009C5D6D">
        <w:rPr>
          <w:b/>
          <w:bCs/>
          <w:lang w:val="en-US"/>
        </w:rPr>
        <w:t>D)</w:t>
      </w:r>
      <w:r w:rsidRPr="009C5D6D">
        <w:rPr>
          <w:lang w:val="en-US"/>
        </w:rPr>
        <w:t xml:space="preserve"> With GPIO 26 you can turn on/off the servo motor</w:t>
      </w:r>
    </w:p>
    <w:p w14:paraId="3C7EACEC" w14:textId="77777777" w:rsidR="009C5D6D" w:rsidRPr="009C5D6D" w:rsidRDefault="009C5D6D" w:rsidP="009C5D6D">
      <w:pPr>
        <w:rPr>
          <w:lang w:val="en-US"/>
        </w:rPr>
      </w:pPr>
      <w:r w:rsidRPr="009C5D6D">
        <w:rPr>
          <w:lang w:val="en-US"/>
        </w:rPr>
        <w:t>The position of the servo motor gets set by the X-axis of the joystick (ADC channel 6)</w:t>
      </w:r>
    </w:p>
    <w:p w14:paraId="62BCAE1A" w14:textId="77777777" w:rsidR="009C5D6D" w:rsidRPr="009C5D6D" w:rsidRDefault="009C5D6D" w:rsidP="009C5D6D">
      <w:pPr>
        <w:rPr>
          <w:lang w:val="en-US"/>
        </w:rPr>
      </w:pPr>
    </w:p>
    <w:p w14:paraId="7B700983" w14:textId="77777777" w:rsidR="009C5D6D" w:rsidRPr="009C5D6D" w:rsidRDefault="009C5D6D" w:rsidP="009C5D6D">
      <w:pPr>
        <w:rPr>
          <w:lang w:val="en-US"/>
        </w:rPr>
      </w:pPr>
      <w:r w:rsidRPr="009C5D6D">
        <w:rPr>
          <w:lang w:val="en-US"/>
        </w:rPr>
        <w:t>First make a python script per part, afterwards combine all parts (A, B, C and D) together</w:t>
      </w:r>
    </w:p>
    <w:p w14:paraId="50B76DD1" w14:textId="7E57E16F" w:rsidR="009C5D6D" w:rsidRDefault="009C5D6D" w:rsidP="001729E2">
      <w:pPr>
        <w:rPr>
          <w:rFonts w:eastAsiaTheme="majorEastAsia" w:cstheme="majorBidi"/>
          <w:b/>
          <w:bCs/>
          <w:color w:val="E65692"/>
          <w:sz w:val="28"/>
          <w:szCs w:val="28"/>
          <w:lang w:val="en-US"/>
        </w:rPr>
      </w:pPr>
      <w:r w:rsidRPr="009C5D6D">
        <w:rPr>
          <w:b/>
          <w:bCs/>
          <w:lang w:val="en-US"/>
        </w:rPr>
        <w:t xml:space="preserve">Make use of interrupts/events </w:t>
      </w:r>
      <w:r w:rsidRPr="009C5D6D">
        <w:rPr>
          <w:lang w:val="en-US"/>
        </w:rPr>
        <w:t>for handling button interactions</w:t>
      </w:r>
      <w:r>
        <w:rPr>
          <w:lang w:val="en-US"/>
        </w:rPr>
        <w:br w:type="page"/>
      </w:r>
    </w:p>
    <w:p w14:paraId="35D532FE" w14:textId="6D577F31" w:rsidR="002051C9" w:rsidRDefault="0C7647DC" w:rsidP="33C07AF1">
      <w:pPr>
        <w:pStyle w:val="Heading2"/>
        <w:rPr>
          <w:lang w:val="en-US"/>
        </w:rPr>
      </w:pPr>
      <w:r w:rsidRPr="33C07AF1">
        <w:rPr>
          <w:lang w:val="en-US"/>
        </w:rPr>
        <w:lastRenderedPageBreak/>
        <w:t>Bluetooth UART service</w:t>
      </w:r>
    </w:p>
    <w:p w14:paraId="7758E1A0" w14:textId="02B995F5" w:rsidR="002051C9" w:rsidRDefault="0C7647DC" w:rsidP="33C07AF1">
      <w:pPr>
        <w:rPr>
          <w:lang w:val="en-US"/>
        </w:rPr>
      </w:pPr>
      <w:r w:rsidRPr="33C07AF1">
        <w:rPr>
          <w:lang w:val="en-US"/>
        </w:rPr>
        <w:t>We can turn our Raspberry Pi into a Bluetooth device</w:t>
      </w:r>
      <w:r w:rsidR="002051C9" w:rsidRPr="33C07AF1">
        <w:rPr>
          <w:lang w:val="en-US"/>
        </w:rPr>
        <w:t xml:space="preserve"> </w:t>
      </w:r>
      <w:r w:rsidR="6276925C" w:rsidRPr="33C07AF1">
        <w:rPr>
          <w:lang w:val="en-US"/>
        </w:rPr>
        <w:t>where we can connect to (with our phone, or our laptop)</w:t>
      </w:r>
    </w:p>
    <w:p w14:paraId="7C0243DC" w14:textId="5764ECDF" w:rsidR="6276925C" w:rsidRDefault="6276925C" w:rsidP="33C07AF1">
      <w:pPr>
        <w:rPr>
          <w:lang w:val="en-US"/>
        </w:rPr>
      </w:pPr>
      <w:r w:rsidRPr="33C07AF1">
        <w:rPr>
          <w:lang w:val="en-US"/>
        </w:rPr>
        <w:t xml:space="preserve">We can do this be starting a BLE (Bluetooth Low Energy) GATT </w:t>
      </w:r>
      <w:r w:rsidR="460464FD" w:rsidRPr="33C07AF1">
        <w:rPr>
          <w:lang w:val="en-US"/>
        </w:rPr>
        <w:t>service.</w:t>
      </w:r>
    </w:p>
    <w:p w14:paraId="3B1C115E" w14:textId="4ACCEC03" w:rsidR="460464FD" w:rsidRDefault="460464FD" w:rsidP="33C07AF1">
      <w:pPr>
        <w:rPr>
          <w:lang w:val="en-US"/>
        </w:rPr>
      </w:pPr>
      <w:r w:rsidRPr="33C07AF1">
        <w:rPr>
          <w:b/>
          <w:bCs/>
          <w:lang w:val="en-US"/>
        </w:rPr>
        <w:t xml:space="preserve">GATT </w:t>
      </w:r>
      <w:r w:rsidRPr="33C07AF1">
        <w:rPr>
          <w:lang w:val="en-US"/>
        </w:rPr>
        <w:t xml:space="preserve">is an acronym for the </w:t>
      </w:r>
      <w:r w:rsidRPr="33C07AF1">
        <w:rPr>
          <w:b/>
          <w:bCs/>
          <w:lang w:val="en-US"/>
        </w:rPr>
        <w:t xml:space="preserve">Generic </w:t>
      </w:r>
      <w:proofErr w:type="spellStart"/>
      <w:r w:rsidRPr="33C07AF1">
        <w:rPr>
          <w:b/>
          <w:bCs/>
          <w:lang w:val="en-US"/>
        </w:rPr>
        <w:t>ATTribute</w:t>
      </w:r>
      <w:proofErr w:type="spellEnd"/>
      <w:r w:rsidRPr="33C07AF1">
        <w:rPr>
          <w:b/>
          <w:bCs/>
          <w:lang w:val="en-US"/>
        </w:rPr>
        <w:t xml:space="preserve"> Profile</w:t>
      </w:r>
      <w:r w:rsidRPr="33C07AF1">
        <w:rPr>
          <w:lang w:val="en-US"/>
        </w:rPr>
        <w:t xml:space="preserve">, and it defines the way that two </w:t>
      </w:r>
      <w:r w:rsidRPr="33C07AF1">
        <w:rPr>
          <w:b/>
          <w:bCs/>
          <w:lang w:val="en-US"/>
        </w:rPr>
        <w:t xml:space="preserve">Bluetooth </w:t>
      </w:r>
      <w:r w:rsidRPr="33C07AF1">
        <w:rPr>
          <w:lang w:val="en-US"/>
        </w:rPr>
        <w:t xml:space="preserve">Low Energy devices transfer data back and forth using concepts called </w:t>
      </w:r>
      <w:r w:rsidRPr="33C07AF1">
        <w:rPr>
          <w:b/>
          <w:bCs/>
          <w:lang w:val="en-US"/>
        </w:rPr>
        <w:t xml:space="preserve">Services </w:t>
      </w:r>
      <w:r w:rsidRPr="33C07AF1">
        <w:rPr>
          <w:lang w:val="en-US"/>
        </w:rPr>
        <w:t xml:space="preserve">and Characteristics. It makes use of a generic data protocol called the </w:t>
      </w:r>
      <w:r w:rsidRPr="33C07AF1">
        <w:rPr>
          <w:b/>
          <w:bCs/>
          <w:lang w:val="en-US"/>
        </w:rPr>
        <w:t>Attribute Protocol (ATT)</w:t>
      </w:r>
      <w:r w:rsidRPr="33C07AF1">
        <w:rPr>
          <w:lang w:val="en-US"/>
        </w:rPr>
        <w:t xml:space="preserve">, which is used to store </w:t>
      </w:r>
      <w:r w:rsidRPr="33C07AF1">
        <w:rPr>
          <w:b/>
          <w:bCs/>
          <w:lang w:val="en-US"/>
        </w:rPr>
        <w:t>Services</w:t>
      </w:r>
      <w:r w:rsidRPr="33C07AF1">
        <w:rPr>
          <w:lang w:val="en-US"/>
        </w:rPr>
        <w:t xml:space="preserve">, </w:t>
      </w:r>
      <w:r w:rsidRPr="33C07AF1">
        <w:rPr>
          <w:b/>
          <w:bCs/>
          <w:lang w:val="en-US"/>
        </w:rPr>
        <w:t xml:space="preserve">Characteristics </w:t>
      </w:r>
      <w:r w:rsidRPr="33C07AF1">
        <w:rPr>
          <w:lang w:val="en-US"/>
        </w:rPr>
        <w:t xml:space="preserve">and related data in a simple lookup table using </w:t>
      </w:r>
      <w:r w:rsidRPr="33C07AF1">
        <w:rPr>
          <w:b/>
          <w:bCs/>
          <w:lang w:val="en-US"/>
        </w:rPr>
        <w:t>16-bit ID</w:t>
      </w:r>
      <w:r w:rsidRPr="33C07AF1">
        <w:rPr>
          <w:lang w:val="en-US"/>
        </w:rPr>
        <w:t>s for each entry in the table.</w:t>
      </w:r>
    </w:p>
    <w:p w14:paraId="1747D696" w14:textId="64327992" w:rsidR="00E75E34" w:rsidRDefault="00E75E34" w:rsidP="33C07AF1">
      <w:pPr>
        <w:rPr>
          <w:lang w:val="en-US"/>
        </w:rPr>
      </w:pPr>
      <w:r>
        <w:rPr>
          <w:lang w:val="en-US"/>
        </w:rPr>
        <w:t xml:space="preserve">See also: </w:t>
      </w:r>
      <w:hyperlink r:id="rId28" w:history="1">
        <w:r w:rsidRPr="00FE4E01">
          <w:rPr>
            <w:rStyle w:val="Hyperlink"/>
            <w:lang w:val="en-US"/>
          </w:rPr>
          <w:t>https://learn.adafruit.com/introduction-to-bluetooth-low-energy/gatt</w:t>
        </w:r>
      </w:hyperlink>
    </w:p>
    <w:p w14:paraId="73BE0803" w14:textId="67D307B9" w:rsidR="460464FD" w:rsidRDefault="460464FD" w:rsidP="33C07AF1">
      <w:pPr>
        <w:rPr>
          <w:lang w:val="en-US"/>
        </w:rPr>
      </w:pPr>
      <w:r w:rsidRPr="33C07AF1">
        <w:rPr>
          <w:lang w:val="en-US"/>
        </w:rPr>
        <w:t xml:space="preserve"> </w:t>
      </w:r>
    </w:p>
    <w:p w14:paraId="0EE6D351" w14:textId="5E8103B9" w:rsidR="460464FD" w:rsidRDefault="460464FD" w:rsidP="33C07AF1">
      <w:pPr>
        <w:rPr>
          <w:lang w:val="en-US"/>
        </w:rPr>
      </w:pPr>
      <w:r w:rsidRPr="33C07AF1">
        <w:rPr>
          <w:lang w:val="en-US"/>
        </w:rPr>
        <w:t>GATT comes into play once a dedicated connection is established between two devices, meaning that you have already gone through the advertising process governed by GAP.</w:t>
      </w:r>
    </w:p>
    <w:p w14:paraId="04B2BC83" w14:textId="4D85EEC7" w:rsidR="460464FD" w:rsidRDefault="460464FD" w:rsidP="33C07AF1">
      <w:pPr>
        <w:rPr>
          <w:lang w:val="en-US"/>
        </w:rPr>
      </w:pPr>
      <w:r w:rsidRPr="33C07AF1">
        <w:rPr>
          <w:lang w:val="en-US"/>
        </w:rPr>
        <w:t xml:space="preserve"> </w:t>
      </w:r>
    </w:p>
    <w:p w14:paraId="765AE57E" w14:textId="0AFA4562" w:rsidR="460464FD" w:rsidRDefault="460464FD" w:rsidP="33C07AF1">
      <w:pPr>
        <w:rPr>
          <w:lang w:val="en-US"/>
        </w:rPr>
      </w:pPr>
      <w:r w:rsidRPr="488EA91B">
        <w:rPr>
          <w:lang w:val="en-US"/>
        </w:rPr>
        <w:t xml:space="preserve">The most important thing to keep in mind with GATT and connections is that connections are exclusive. What is meant by that is that a BLE peripheral can only be connected to one central device (a mobile phone, etc.) at a time! As soon as a peripheral connects to a central device, it will stop advertising </w:t>
      </w:r>
      <w:r w:rsidR="23569D5A" w:rsidRPr="488EA91B">
        <w:rPr>
          <w:lang w:val="en-US"/>
        </w:rPr>
        <w:t>itself,</w:t>
      </w:r>
      <w:r w:rsidRPr="488EA91B">
        <w:rPr>
          <w:lang w:val="en-US"/>
        </w:rPr>
        <w:t xml:space="preserve"> and other devices will no longer be able to see it or connect to it until the existing connection is broken.</w:t>
      </w:r>
    </w:p>
    <w:p w14:paraId="28059FE5" w14:textId="0AC7F982" w:rsidR="460464FD" w:rsidRDefault="460464FD" w:rsidP="33C07AF1">
      <w:pPr>
        <w:rPr>
          <w:lang w:val="en-US"/>
        </w:rPr>
      </w:pPr>
      <w:r w:rsidRPr="33C07AF1">
        <w:rPr>
          <w:lang w:val="en-US"/>
        </w:rPr>
        <w:t xml:space="preserve"> </w:t>
      </w:r>
    </w:p>
    <w:p w14:paraId="4BFCE9EB" w14:textId="7E7C9F21" w:rsidR="460464FD" w:rsidRDefault="460464FD" w:rsidP="33C07AF1">
      <w:pPr>
        <w:rPr>
          <w:lang w:val="en-US"/>
        </w:rPr>
      </w:pPr>
      <w:r w:rsidRPr="33C07AF1">
        <w:rPr>
          <w:lang w:val="en-US"/>
        </w:rPr>
        <w:t>Establishing a connection is also the only way to allow two-way communication, where the central device can send meaningful data to the peripheral and vice versa.</w:t>
      </w:r>
    </w:p>
    <w:p w14:paraId="5548F34C" w14:textId="35E0666C" w:rsidR="33C07AF1" w:rsidRDefault="33C07AF1" w:rsidP="33C07AF1">
      <w:pPr>
        <w:rPr>
          <w:lang w:val="en-US"/>
        </w:rPr>
      </w:pPr>
    </w:p>
    <w:p w14:paraId="7462C11E" w14:textId="084DEB4B" w:rsidR="33C07AF1" w:rsidRDefault="33C07AF1" w:rsidP="33C07AF1">
      <w:r>
        <w:rPr>
          <w:noProof/>
        </w:rPr>
        <w:lastRenderedPageBreak/>
        <mc:AlternateContent>
          <mc:Choice Requires="wpg">
            <w:drawing>
              <wp:inline distT="0" distB="0" distL="0" distR="0" wp14:anchorId="6F1C11BB" wp14:editId="4A06CA8B">
                <wp:extent cx="5271770" cy="4382135"/>
                <wp:effectExtent l="0" t="0" r="5080" b="0"/>
                <wp:docPr id="21794265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1770" cy="4382135"/>
                          <a:chOff x="0" y="0"/>
                          <a:chExt cx="5271770" cy="4382135"/>
                        </a:xfrm>
                      </wpg:grpSpPr>
                      <pic:pic xmlns:pic="http://schemas.openxmlformats.org/drawingml/2006/picture">
                        <pic:nvPicPr>
                          <pic:cNvPr id="187974438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438213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30">
                        <w14:nvContentPartPr>
                          <w14:cNvPr id="2017951795" name="Ink 2"/>
                          <w14:cNvContentPartPr/>
                        </w14:nvContentPartPr>
                        <w14:xfrm>
                          <a:off x="1388976" y="2876544"/>
                          <a:ext cx="2539512" cy="780073"/>
                        </w14:xfrm>
                      </w14:contentPart>
                      <w14:contentPart bwMode="auto" r:id="rId31">
                        <w14:nvContentPartPr>
                          <w14:cNvPr id="2041968496" name="Ink 3"/>
                          <w14:cNvContentPartPr/>
                        </w14:nvContentPartPr>
                        <w14:xfrm>
                          <a:off x="1743998" y="1759540"/>
                          <a:ext cx="1436081" cy="44016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/>
        </mc:AlternateContent>
      </w:r>
    </w:p>
    <w:p w14:paraId="38A22EA0" w14:textId="20A2262A" w:rsidR="6E59D7F3" w:rsidRDefault="2469FDBB" w:rsidP="33C07AF1">
      <w:r w:rsidRPr="33C07AF1">
        <w:rPr>
          <w:lang w:val="en-US"/>
        </w:rPr>
        <w:t xml:space="preserve">To enable our RPi to do this, we’ll </w:t>
      </w:r>
      <w:r w:rsidR="001729E2">
        <w:rPr>
          <w:lang w:val="en-US"/>
        </w:rPr>
        <w:t xml:space="preserve">use the </w:t>
      </w:r>
      <w:proofErr w:type="spellStart"/>
      <w:r w:rsidR="001729E2">
        <w:rPr>
          <w:lang w:val="en-US"/>
        </w:rPr>
        <w:t>BlueZ</w:t>
      </w:r>
      <w:proofErr w:type="spellEnd"/>
      <w:r w:rsidRPr="33C07AF1">
        <w:rPr>
          <w:lang w:val="en-US"/>
        </w:rPr>
        <w:t xml:space="preserve"> software:</w:t>
      </w:r>
      <w:r w:rsidR="001729E2">
        <w:rPr>
          <w:lang w:val="en-US"/>
        </w:rPr>
        <w:t xml:space="preserve"> </w:t>
      </w:r>
      <w:hyperlink r:id="rId32">
        <w:r w:rsidR="6E59D7F3" w:rsidRPr="33C07AF1">
          <w:rPr>
            <w:rStyle w:val="Hyperlink"/>
            <w:lang w:val="en-US"/>
          </w:rPr>
          <w:t>https://github.com/bluez/bluez</w:t>
        </w:r>
      </w:hyperlink>
    </w:p>
    <w:p w14:paraId="769C065D" w14:textId="5A58A530" w:rsidR="001729E2" w:rsidRPr="001729E2" w:rsidRDefault="001729E2" w:rsidP="33C07AF1">
      <w:pPr>
        <w:rPr>
          <w:lang w:val="en-US"/>
        </w:rPr>
      </w:pPr>
      <w:r w:rsidRPr="001729E2">
        <w:rPr>
          <w:lang w:val="en-US"/>
        </w:rPr>
        <w:t>We are in luck, b</w:t>
      </w:r>
      <w:r>
        <w:rPr>
          <w:lang w:val="en-US"/>
        </w:rPr>
        <w:t xml:space="preserve">ecause </w:t>
      </w:r>
    </w:p>
    <w:p w14:paraId="452ECA37" w14:textId="6B184061" w:rsidR="33C07AF1" w:rsidRDefault="33C07AF1" w:rsidP="33C07AF1">
      <w:pPr>
        <w:rPr>
          <w:lang w:val="en-US"/>
        </w:rPr>
      </w:pPr>
    </w:p>
    <w:p w14:paraId="0183CDC5" w14:textId="75153555" w:rsidR="33C07AF1" w:rsidRDefault="33C07AF1" w:rsidP="33C07AF1">
      <w:pPr>
        <w:rPr>
          <w:lang w:val="en-US"/>
        </w:rPr>
      </w:pPr>
    </w:p>
    <w:p w14:paraId="0F889BE7" w14:textId="3A50D34E" w:rsidR="55604A5B" w:rsidRDefault="55604A5B" w:rsidP="33C07AF1">
      <w:pPr>
        <w:rPr>
          <w:lang w:val="en-US"/>
        </w:rPr>
      </w:pPr>
      <w:r w:rsidRPr="33C07AF1">
        <w:rPr>
          <w:lang w:val="en-US"/>
        </w:rPr>
        <w:t xml:space="preserve">Using some examples from </w:t>
      </w:r>
      <w:hyperlink r:id="rId33">
        <w:r w:rsidRPr="33C07AF1">
          <w:rPr>
            <w:rStyle w:val="Hyperlink"/>
            <w:lang w:val="en-US"/>
          </w:rPr>
          <w:t>https://github.com/bluez/bluez/blob/master/test/</w:t>
        </w:r>
      </w:hyperlink>
      <w:r w:rsidRPr="33C07AF1">
        <w:rPr>
          <w:lang w:val="en-US"/>
        </w:rPr>
        <w:t xml:space="preserve"> I made a class </w:t>
      </w:r>
      <w:r w:rsidR="6A634F15" w:rsidRPr="33C07AF1">
        <w:rPr>
          <w:lang w:val="en-US"/>
        </w:rPr>
        <w:t xml:space="preserve">(with 2 helper files) </w:t>
      </w:r>
      <w:r w:rsidRPr="33C07AF1">
        <w:rPr>
          <w:lang w:val="en-US"/>
        </w:rPr>
        <w:t>which enables a GATT UART service on your Raspberry Pi.</w:t>
      </w:r>
    </w:p>
    <w:p w14:paraId="13C8D2D7" w14:textId="103EFAD2" w:rsidR="6D574BF5" w:rsidRDefault="6D574BF5" w:rsidP="33C07AF1">
      <w:pPr>
        <w:rPr>
          <w:lang w:val="en-US"/>
        </w:rPr>
      </w:pPr>
      <w:r w:rsidRPr="33C07AF1">
        <w:rPr>
          <w:lang w:val="en-US"/>
        </w:rPr>
        <w:t>You can download the files from Leho</w:t>
      </w:r>
    </w:p>
    <w:p w14:paraId="19831CFC" w14:textId="59369D17" w:rsidR="4243B297" w:rsidRDefault="4243B297" w:rsidP="33C07AF1">
      <w:r>
        <w:rPr>
          <w:noProof/>
        </w:rPr>
        <w:drawing>
          <wp:inline distT="0" distB="0" distL="0" distR="0" wp14:anchorId="465CF444" wp14:editId="7FA884DA">
            <wp:extent cx="2628900" cy="2286000"/>
            <wp:effectExtent l="0" t="0" r="0" b="0"/>
            <wp:docPr id="921775805" name="Picture 921775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F89A" w14:textId="30224019" w:rsidR="125612AC" w:rsidRDefault="125612AC" w:rsidP="33C07AF1">
      <w:pPr>
        <w:rPr>
          <w:lang w:val="en-US"/>
        </w:rPr>
      </w:pPr>
      <w:r w:rsidRPr="33C07AF1">
        <w:rPr>
          <w:lang w:val="en-US"/>
        </w:rPr>
        <w:t>You’ll see I’m using the same 16bit UUID’s as described in the Nordic UART Service specification:</w:t>
      </w:r>
    </w:p>
    <w:p w14:paraId="6DA05875" w14:textId="475A55FB" w:rsidR="33C07AF1" w:rsidRDefault="33C07AF1" w:rsidP="33C07AF1">
      <w:pPr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EF7A339" wp14:editId="322E058F">
                <wp:extent cx="5476875" cy="3982085"/>
                <wp:effectExtent l="0" t="0" r="9525" b="0"/>
                <wp:docPr id="147024058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6875" cy="3982085"/>
                          <a:chOff x="0" y="0"/>
                          <a:chExt cx="5476875" cy="3982085"/>
                        </a:xfrm>
                      </wpg:grpSpPr>
                      <pic:pic xmlns:pic="http://schemas.openxmlformats.org/drawingml/2006/picture">
                        <pic:nvPicPr>
                          <pic:cNvPr id="190873625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98208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36">
                        <w14:nvContentPartPr>
                          <w14:cNvPr id="1548970025" name="Ink 2"/>
                          <w14:cNvContentPartPr/>
                        </w14:nvContentPartPr>
                        <w14:xfrm>
                          <a:off x="2028391" y="1490223"/>
                          <a:ext cx="1964539" cy="26466"/>
                        </w14:xfrm>
                      </w14:contentPart>
                      <w14:contentPart bwMode="auto" r:id="rId37">
                        <w14:nvContentPartPr>
                          <w14:cNvPr id="1136846926" name="Ink 3"/>
                          <w14:cNvContentPartPr/>
                        </w14:nvContentPartPr>
                        <w14:xfrm>
                          <a:off x="2019732" y="1698041"/>
                          <a:ext cx="1981976" cy="26811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/>
        </mc:AlternateContent>
      </w:r>
    </w:p>
    <w:p w14:paraId="2619C496" w14:textId="05B9D023" w:rsidR="33C07AF1" w:rsidRDefault="33C07AF1" w:rsidP="33C07AF1">
      <w:pPr>
        <w:rPr>
          <w:lang w:val="en-US"/>
        </w:rPr>
      </w:pPr>
    </w:p>
    <w:p w14:paraId="0C119F8A" w14:textId="2E22A26A" w:rsidR="431A70E5" w:rsidRDefault="431A70E5" w:rsidP="33C07AF1">
      <w:pPr>
        <w:shd w:val="clear" w:color="auto" w:fill="FFFFFF" w:themeFill="background1"/>
        <w:spacing w:after="0" w:line="285" w:lineRule="exact"/>
        <w:rPr>
          <w:lang w:val="en-US"/>
        </w:rPr>
      </w:pPr>
      <w:r w:rsidRPr="33C07AF1">
        <w:rPr>
          <w:lang w:val="en-US"/>
        </w:rPr>
        <w:t xml:space="preserve">You can import the method </w:t>
      </w:r>
      <w:proofErr w:type="spellStart"/>
      <w:r w:rsidRPr="33C07AF1">
        <w:rPr>
          <w:rFonts w:ascii="monospace" w:eastAsia="monospace" w:hAnsi="monospace" w:cs="monospace"/>
          <w:color w:val="795E26"/>
          <w:sz w:val="21"/>
          <w:szCs w:val="21"/>
          <w:lang w:val="en-US"/>
        </w:rPr>
        <w:t>ble_gatt_uart_loop</w:t>
      </w:r>
      <w:proofErr w:type="spellEnd"/>
      <w:r w:rsidRPr="33C07AF1">
        <w:rPr>
          <w:lang w:val="en-US"/>
        </w:rPr>
        <w:t xml:space="preserve"> </w:t>
      </w:r>
      <w:r w:rsidR="36598BE6" w:rsidRPr="33C07AF1">
        <w:rPr>
          <w:lang w:val="en-US"/>
        </w:rPr>
        <w:t xml:space="preserve">from bluetooth_uart_server.py. This is the “loop” method, or method that needs to continuously </w:t>
      </w:r>
      <w:r w:rsidR="49091CF0" w:rsidRPr="33C07AF1">
        <w:rPr>
          <w:lang w:val="en-US"/>
        </w:rPr>
        <w:t>run in order for the BLE GATT service to be active.</w:t>
      </w:r>
    </w:p>
    <w:p w14:paraId="7D85D4B8" w14:textId="785CD281" w:rsidR="33C07AF1" w:rsidRDefault="33C07AF1" w:rsidP="33C07AF1">
      <w:pPr>
        <w:shd w:val="clear" w:color="auto" w:fill="FFFFFF" w:themeFill="background1"/>
        <w:spacing w:after="0" w:line="285" w:lineRule="exact"/>
        <w:rPr>
          <w:lang w:val="en-US"/>
        </w:rPr>
      </w:pPr>
    </w:p>
    <w:p w14:paraId="341220BF" w14:textId="1842E742" w:rsidR="49091CF0" w:rsidRDefault="49091CF0" w:rsidP="33C07AF1">
      <w:pPr>
        <w:shd w:val="clear" w:color="auto" w:fill="FFFFFF" w:themeFill="background1"/>
        <w:spacing w:after="0" w:line="285" w:lineRule="exact"/>
        <w:rPr>
          <w:lang w:val="en-US"/>
        </w:rPr>
      </w:pPr>
      <w:r w:rsidRPr="33C07AF1">
        <w:rPr>
          <w:lang w:val="en-US"/>
        </w:rPr>
        <w:t>We can put our own logic into this loop, but this gives us a big chance of breaking things. The better thing to do is let that loop run in its own thread. (</w:t>
      </w:r>
      <w:r w:rsidR="1EBA9166" w:rsidRPr="33C07AF1">
        <w:rPr>
          <w:lang w:val="en-US"/>
        </w:rPr>
        <w:t>I</w:t>
      </w:r>
      <w:r w:rsidRPr="33C07AF1">
        <w:rPr>
          <w:lang w:val="en-US"/>
        </w:rPr>
        <w:t xml:space="preserve">t </w:t>
      </w:r>
      <w:r w:rsidR="0F264547" w:rsidRPr="33C07AF1">
        <w:rPr>
          <w:lang w:val="en-US"/>
        </w:rPr>
        <w:t>will be</w:t>
      </w:r>
      <w:r w:rsidRPr="33C07AF1">
        <w:rPr>
          <w:lang w:val="en-US"/>
        </w:rPr>
        <w:t xml:space="preserve"> running as a different program, next to our code)</w:t>
      </w:r>
    </w:p>
    <w:p w14:paraId="03FF19CC" w14:textId="7264F966" w:rsidR="33C07AF1" w:rsidRDefault="33C07AF1" w:rsidP="33C07AF1">
      <w:pPr>
        <w:shd w:val="clear" w:color="auto" w:fill="FFFFFF" w:themeFill="background1"/>
        <w:spacing w:after="0" w:line="285" w:lineRule="exact"/>
        <w:rPr>
          <w:lang w:val="en-US"/>
        </w:rPr>
      </w:pPr>
    </w:p>
    <w:p w14:paraId="083C87C5" w14:textId="58A68638" w:rsidR="6DA34858" w:rsidRDefault="6DA34858" w:rsidP="33C07AF1">
      <w:pPr>
        <w:shd w:val="clear" w:color="auto" w:fill="FFFFFF" w:themeFill="background1"/>
        <w:spacing w:after="0" w:line="285" w:lineRule="exact"/>
        <w:rPr>
          <w:lang w:val="en-US"/>
        </w:rPr>
      </w:pPr>
      <w:r w:rsidRPr="33C07AF1">
        <w:rPr>
          <w:lang w:val="en-US"/>
        </w:rPr>
        <w:t xml:space="preserve">To be able to pass data between these 2 programs or threads, we can pass 2 </w:t>
      </w:r>
      <w:hyperlink r:id="rId38">
        <w:r w:rsidRPr="33C07AF1">
          <w:rPr>
            <w:rStyle w:val="Hyperlink"/>
            <w:lang w:val="en-US"/>
          </w:rPr>
          <w:t>Queues</w:t>
        </w:r>
      </w:hyperlink>
      <w:r w:rsidRPr="33C07AF1">
        <w:rPr>
          <w:lang w:val="en-US"/>
        </w:rPr>
        <w:t xml:space="preserve"> to this thread</w:t>
      </w:r>
      <w:r w:rsidR="1F3EC388" w:rsidRPr="33C07AF1">
        <w:rPr>
          <w:lang w:val="en-US"/>
        </w:rPr>
        <w:t>.</w:t>
      </w:r>
      <w:r w:rsidR="1C045BC9" w:rsidRPr="33C07AF1">
        <w:rPr>
          <w:lang w:val="en-US"/>
        </w:rPr>
        <w:t xml:space="preserve"> We can also pass a third argument: the name of your Bluetooth device (how the device will show up in Bluetooth scans)</w:t>
      </w:r>
    </w:p>
    <w:p w14:paraId="0992BF86" w14:textId="41E14478" w:rsidR="33C07AF1" w:rsidRDefault="33C07AF1" w:rsidP="33C07AF1">
      <w:pPr>
        <w:shd w:val="clear" w:color="auto" w:fill="FFFFFF" w:themeFill="background1"/>
        <w:spacing w:after="0" w:line="285" w:lineRule="exact"/>
        <w:rPr>
          <w:lang w:val="en-US"/>
        </w:rPr>
      </w:pPr>
    </w:p>
    <w:p w14:paraId="4E35F1A7" w14:textId="66EEDFFC" w:rsidR="33C07AF1" w:rsidRPr="009A3D21" w:rsidRDefault="33C07AF1">
      <w:pPr>
        <w:rPr>
          <w:lang w:val="en-US"/>
        </w:rPr>
      </w:pPr>
      <w:r w:rsidRPr="009A3D21">
        <w:rPr>
          <w:lang w:val="en-US"/>
        </w:rPr>
        <w:br w:type="page"/>
      </w:r>
    </w:p>
    <w:p w14:paraId="0CFA4258" w14:textId="092A091C" w:rsidR="1C045BC9" w:rsidRDefault="1C045BC9" w:rsidP="33C07AF1">
      <w:pPr>
        <w:shd w:val="clear" w:color="auto" w:fill="FFFFFF" w:themeFill="background1"/>
        <w:spacing w:after="0" w:line="285" w:lineRule="exact"/>
        <w:rPr>
          <w:lang w:val="en-US"/>
        </w:rPr>
      </w:pPr>
      <w:r w:rsidRPr="33C07AF1">
        <w:rPr>
          <w:lang w:val="en-US"/>
        </w:rPr>
        <w:lastRenderedPageBreak/>
        <w:t>We can read from the RX queue, and add data to the TX queue:</w:t>
      </w:r>
    </w:p>
    <w:p w14:paraId="3EE9FAA0" w14:textId="17D5122F" w:rsidR="33C07AF1" w:rsidRDefault="33C07AF1" w:rsidP="33C07AF1">
      <w:pPr>
        <w:shd w:val="clear" w:color="auto" w:fill="FFFFFF" w:themeFill="background1"/>
        <w:spacing w:after="0" w:line="285" w:lineRule="exact"/>
        <w:rPr>
          <w:lang w:val="en-US"/>
        </w:rPr>
      </w:pPr>
    </w:p>
    <w:p w14:paraId="54878B4B" w14:textId="08F2A467" w:rsidR="3227F8CF" w:rsidRDefault="3227F8CF" w:rsidP="33C07AF1">
      <w:pPr>
        <w:shd w:val="clear" w:color="auto" w:fill="FFFFFF" w:themeFill="background1"/>
        <w:spacing w:after="0" w:line="285" w:lineRule="exact"/>
      </w:pPr>
    </w:p>
    <w:p w14:paraId="4CB27AB9" w14:textId="1DD73EF6" w:rsidR="33C07AF1" w:rsidRDefault="001729E2" w:rsidP="33C07AF1">
      <w:pPr>
        <w:shd w:val="clear" w:color="auto" w:fill="FFFFFF" w:themeFill="background1"/>
        <w:spacing w:after="0" w:line="285" w:lineRule="exact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971B09" wp14:editId="157C915F">
            <wp:simplePos x="0" y="0"/>
            <wp:positionH relativeFrom="column">
              <wp:posOffset>953</wp:posOffset>
            </wp:positionH>
            <wp:positionV relativeFrom="paragraph">
              <wp:posOffset>-543243</wp:posOffset>
            </wp:positionV>
            <wp:extent cx="5756275" cy="2398448"/>
            <wp:effectExtent l="0" t="0" r="0" b="1905"/>
            <wp:wrapTopAndBottom/>
            <wp:docPr id="87017282" name="Picture 87017282" descr="A code snippet showing a Python script for a Bluetooth UART server loop, handling incoming data and sending data at interva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7282" name="Picture 87017282" descr="A code snippet showing a Python script for a Bluetooth UART server loop, handling incoming data and sending data at intervals.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398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38788C" w14:textId="443AAC49" w:rsidR="33C07AF1" w:rsidRDefault="33C07AF1" w:rsidP="33C07AF1">
      <w:pPr>
        <w:rPr>
          <w:lang w:val="en-US"/>
        </w:rPr>
      </w:pPr>
    </w:p>
    <w:p w14:paraId="13D1E1EA" w14:textId="0DDC3ABC" w:rsidR="33C07AF1" w:rsidRDefault="33C07AF1" w:rsidP="33C07AF1">
      <w:pPr>
        <w:rPr>
          <w:lang w:val="en-US"/>
        </w:rPr>
      </w:pPr>
    </w:p>
    <w:p w14:paraId="22B6C836" w14:textId="5F97C74C" w:rsidR="33C07AF1" w:rsidRDefault="33C07AF1" w:rsidP="33C07AF1">
      <w:pPr>
        <w:rPr>
          <w:lang w:val="en-US"/>
        </w:rPr>
      </w:pPr>
    </w:p>
    <w:p w14:paraId="773664C0" w14:textId="15D2A1A1" w:rsidR="7FA09CCB" w:rsidRDefault="7FA09CCB" w:rsidP="33C07AF1">
      <w:pPr>
        <w:rPr>
          <w:lang w:val="en-US"/>
        </w:rPr>
      </w:pPr>
      <w:r w:rsidRPr="33C07AF1">
        <w:rPr>
          <w:lang w:val="en-US"/>
        </w:rPr>
        <w:t>You can use windows/mac as a client, but then you’ll need to install some extra software.</w:t>
      </w:r>
    </w:p>
    <w:p w14:paraId="02347FF2" w14:textId="52AB169A" w:rsidR="7FA09CCB" w:rsidRDefault="7FA09CCB" w:rsidP="33C07AF1">
      <w:pPr>
        <w:rPr>
          <w:lang w:val="en-US"/>
        </w:rPr>
      </w:pPr>
      <w:r w:rsidRPr="33C07AF1">
        <w:rPr>
          <w:lang w:val="en-US"/>
        </w:rPr>
        <w:t xml:space="preserve">Today we’ll be using our mobile phone, with the </w:t>
      </w:r>
      <w:hyperlink r:id="rId40">
        <w:proofErr w:type="spellStart"/>
        <w:r w:rsidRPr="33C07AF1">
          <w:rPr>
            <w:rStyle w:val="Hyperlink"/>
            <w:lang w:val="en-US"/>
          </w:rPr>
          <w:t>nRF</w:t>
        </w:r>
        <w:proofErr w:type="spellEnd"/>
        <w:r w:rsidRPr="33C07AF1">
          <w:rPr>
            <w:rStyle w:val="Hyperlink"/>
            <w:lang w:val="en-US"/>
          </w:rPr>
          <w:t xml:space="preserve"> Toolbox app</w:t>
        </w:r>
      </w:hyperlink>
      <w:r w:rsidRPr="33C07AF1">
        <w:rPr>
          <w:lang w:val="en-US"/>
        </w:rPr>
        <w:t>:</w:t>
      </w:r>
    </w:p>
    <w:p w14:paraId="424B8E08" w14:textId="4B8ED0C3" w:rsidR="7FA09CCB" w:rsidRDefault="7FA09CCB" w:rsidP="33C07AF1">
      <w:pPr>
        <w:rPr>
          <w:lang w:val="en-US"/>
        </w:rPr>
      </w:pPr>
      <w:r>
        <w:rPr>
          <w:noProof/>
        </w:rPr>
        <w:drawing>
          <wp:inline distT="0" distB="0" distL="0" distR="0" wp14:anchorId="664B51DE" wp14:editId="10DF1605">
            <wp:extent cx="5486400" cy="2194560"/>
            <wp:effectExtent l="0" t="0" r="0" b="0"/>
            <wp:docPr id="691930769" name="Picture 691930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BD13" w14:textId="2E61B7BC" w:rsidR="33C07AF1" w:rsidRDefault="33C07AF1" w:rsidP="33C07AF1">
      <w:pPr>
        <w:rPr>
          <w:lang w:val="en-US"/>
        </w:rPr>
      </w:pPr>
    </w:p>
    <w:p w14:paraId="276BF0C7" w14:textId="17B24EBE" w:rsidR="33C07AF1" w:rsidRDefault="33C07AF1" w:rsidP="33C07AF1">
      <w:r>
        <w:rPr>
          <w:noProof/>
        </w:rPr>
        <mc:AlternateContent>
          <mc:Choice Requires="wpg">
            <w:drawing>
              <wp:inline distT="0" distB="0" distL="0" distR="0" wp14:anchorId="0F473942" wp14:editId="328A5BFE">
                <wp:extent cx="5676900" cy="1336040"/>
                <wp:effectExtent l="0" t="0" r="0" b="0"/>
                <wp:docPr id="184099073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336040"/>
                          <a:chOff x="0" y="0"/>
                          <a:chExt cx="5676900" cy="1336040"/>
                        </a:xfrm>
                      </wpg:grpSpPr>
                      <pic:pic xmlns:pic="http://schemas.openxmlformats.org/drawingml/2006/picture">
                        <pic:nvPicPr>
                          <pic:cNvPr id="157996248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00" cy="133604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43">
                        <w14:nvContentPartPr>
                          <w14:cNvPr id="1107317638" name="Ink 2"/>
                          <w14:cNvContentPartPr/>
                        </w14:nvContentPartPr>
                        <w14:xfrm>
                          <a:off x="58882" y="219172"/>
                          <a:ext cx="665637" cy="17679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/>
        </mc:AlternateContent>
      </w:r>
    </w:p>
    <w:p w14:paraId="5EF3D639" w14:textId="7EB26119" w:rsidR="33C07AF1" w:rsidRDefault="33C07AF1" w:rsidP="33C07AF1"/>
    <w:p w14:paraId="72BAC5D9" w14:textId="77E006A0" w:rsidR="33C07AF1" w:rsidRDefault="33C07AF1" w:rsidP="33C07AF1">
      <w:r>
        <w:rPr>
          <w:noProof/>
        </w:rPr>
        <w:lastRenderedPageBreak/>
        <mc:AlternateContent>
          <mc:Choice Requires="wpg">
            <w:drawing>
              <wp:inline distT="0" distB="0" distL="0" distR="0" wp14:anchorId="6E9C8193" wp14:editId="7904D572">
                <wp:extent cx="2286000" cy="4833620"/>
                <wp:effectExtent l="0" t="0" r="0" b="5080"/>
                <wp:docPr id="179248146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4833620"/>
                          <a:chOff x="0" y="0"/>
                          <a:chExt cx="2286000" cy="4833620"/>
                        </a:xfrm>
                      </wpg:grpSpPr>
                      <pic:pic xmlns:pic="http://schemas.openxmlformats.org/drawingml/2006/picture">
                        <pic:nvPicPr>
                          <pic:cNvPr id="183974223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83362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45">
                        <w14:nvContentPartPr>
                          <w14:cNvPr id="1554122022" name="Ink 2"/>
                          <w14:cNvContentPartPr/>
                        </w14:nvContentPartPr>
                        <w14:xfrm>
                          <a:off x="415636" y="1327173"/>
                          <a:ext cx="864946" cy="18058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/>
        </mc:AlternateContent>
      </w:r>
      <w:r w:rsidR="066C48E5">
        <w:t xml:space="preserve">  </w:t>
      </w:r>
      <w:r w:rsidR="066C48E5">
        <w:rPr>
          <w:noProof/>
        </w:rPr>
        <w:drawing>
          <wp:inline distT="0" distB="0" distL="0" distR="0" wp14:anchorId="304D108A" wp14:editId="33A1EB5F">
            <wp:extent cx="2288302" cy="4838700"/>
            <wp:effectExtent l="0" t="0" r="0" b="0"/>
            <wp:docPr id="1368820891" name="Picture 1368820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302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E6F6" w14:textId="05774EC5" w:rsidR="002051C9" w:rsidRDefault="002051C9" w:rsidP="33C07AF1">
      <w:pPr>
        <w:rPr>
          <w:lang w:val="en-US"/>
        </w:rPr>
      </w:pPr>
    </w:p>
    <w:p w14:paraId="7B4CD67C" w14:textId="47D35BEF" w:rsidR="66CC6C87" w:rsidRDefault="66CC6C87" w:rsidP="488EA91B">
      <w:pPr>
        <w:rPr>
          <w:lang w:val="en-US"/>
        </w:rPr>
      </w:pPr>
      <w:r w:rsidRPr="488EA91B">
        <w:rPr>
          <w:lang w:val="en-US"/>
        </w:rPr>
        <w:t>On windows you can use the python Bleak package to connect and send messages back and forth, you can find the example code on LeHo</w:t>
      </w:r>
    </w:p>
    <w:p w14:paraId="2D47E1EB" w14:textId="3276D29D" w:rsidR="488EA91B" w:rsidRDefault="488EA91B" w:rsidP="488EA91B">
      <w:pPr>
        <w:rPr>
          <w:lang w:val="en-US"/>
        </w:rPr>
      </w:pPr>
    </w:p>
    <w:p w14:paraId="1057004A" w14:textId="5DA4BEDA" w:rsidR="15A3AA62" w:rsidRDefault="15A3AA62">
      <w:r>
        <w:rPr>
          <w:noProof/>
        </w:rPr>
        <w:drawing>
          <wp:inline distT="0" distB="0" distL="0" distR="0" wp14:anchorId="019C2A8D" wp14:editId="019529B9">
            <wp:extent cx="4629150" cy="2303098"/>
            <wp:effectExtent l="0" t="0" r="0" b="0"/>
            <wp:docPr id="6867138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1389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30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9B3A" w14:textId="77777777" w:rsidR="002051C9" w:rsidRPr="002329C5" w:rsidRDefault="002051C9" w:rsidP="33C07AF1">
      <w:pPr>
        <w:rPr>
          <w:lang w:val="en-US"/>
        </w:rPr>
      </w:pPr>
    </w:p>
    <w:p w14:paraId="26FC4881" w14:textId="1433FA2B" w:rsidR="008439F2" w:rsidRPr="00725636" w:rsidRDefault="7FA09CCB" w:rsidP="33C07AF1">
      <w:pPr>
        <w:pStyle w:val="Heading2"/>
        <w:rPr>
          <w:lang w:val="en-US"/>
        </w:rPr>
      </w:pPr>
      <w:r w:rsidRPr="488EA91B">
        <w:rPr>
          <w:lang w:val="en-US"/>
        </w:rPr>
        <w:lastRenderedPageBreak/>
        <w:t>Assignment</w:t>
      </w:r>
      <w:r w:rsidR="1BB21CFA" w:rsidRPr="488EA91B">
        <w:rPr>
          <w:lang w:val="en-US"/>
        </w:rPr>
        <w:t xml:space="preserve"> (rest of class)</w:t>
      </w:r>
    </w:p>
    <w:p w14:paraId="649218C0" w14:textId="708DF303" w:rsidR="7FA09CCB" w:rsidRDefault="7FA09CCB" w:rsidP="33C07AF1">
      <w:pPr>
        <w:rPr>
          <w:lang w:val="en-US"/>
        </w:rPr>
      </w:pPr>
      <w:r w:rsidRPr="33C07AF1">
        <w:rPr>
          <w:lang w:val="en-US"/>
        </w:rPr>
        <w:t>Try and send messages back and forth between your mobile phone and the Raspberry Pi</w:t>
      </w:r>
    </w:p>
    <w:p w14:paraId="7789CC49" w14:textId="77777777" w:rsidR="0042059D" w:rsidRDefault="0042059D" w:rsidP="33C07AF1">
      <w:pPr>
        <w:rPr>
          <w:lang w:val="en-US"/>
        </w:rPr>
      </w:pPr>
    </w:p>
    <w:p w14:paraId="33473BBC" w14:textId="77777777" w:rsidR="000B683A" w:rsidRDefault="0042059D" w:rsidP="33C07AF1">
      <w:pPr>
        <w:rPr>
          <w:highlight w:val="yellow"/>
          <w:lang w:val="en-US"/>
        </w:rPr>
      </w:pPr>
      <w:r w:rsidRPr="0042059D">
        <w:rPr>
          <w:highlight w:val="yellow"/>
          <w:lang w:val="en-US"/>
        </w:rPr>
        <w:t xml:space="preserve">Extend the motors assignment by control with BLE: </w:t>
      </w:r>
    </w:p>
    <w:p w14:paraId="6BF82CCD" w14:textId="77777777" w:rsidR="000B683A" w:rsidRDefault="0042059D" w:rsidP="33C07AF1">
      <w:pPr>
        <w:rPr>
          <w:highlight w:val="yellow"/>
          <w:lang w:val="en-US"/>
        </w:rPr>
      </w:pPr>
      <w:r w:rsidRPr="0042059D">
        <w:rPr>
          <w:highlight w:val="yellow"/>
          <w:lang w:val="en-US"/>
        </w:rPr>
        <w:t xml:space="preserve">DC-left; DC-right; DC-stop; </w:t>
      </w:r>
    </w:p>
    <w:p w14:paraId="4850725F" w14:textId="77777777" w:rsidR="000B683A" w:rsidRDefault="0042059D" w:rsidP="33C07AF1">
      <w:pPr>
        <w:rPr>
          <w:highlight w:val="yellow"/>
          <w:lang w:val="en-US"/>
        </w:rPr>
      </w:pPr>
      <w:r w:rsidRPr="0042059D">
        <w:rPr>
          <w:highlight w:val="yellow"/>
          <w:lang w:val="en-US"/>
        </w:rPr>
        <w:t xml:space="preserve">Sweep-left; Sweep-right; </w:t>
      </w:r>
    </w:p>
    <w:p w14:paraId="48BB7035" w14:textId="77777777" w:rsidR="00F85033" w:rsidRDefault="0042059D" w:rsidP="33C07AF1">
      <w:pPr>
        <w:rPr>
          <w:lang w:val="en-US"/>
        </w:rPr>
      </w:pPr>
      <w:r w:rsidRPr="0042059D">
        <w:rPr>
          <w:highlight w:val="yellow"/>
          <w:lang w:val="en-US"/>
        </w:rPr>
        <w:t>Step-right (Half a turn); Step-left (half a turn)</w:t>
      </w:r>
      <w:r w:rsidR="00F85033">
        <w:rPr>
          <w:lang w:val="en-US"/>
        </w:rPr>
        <w:t xml:space="preserve">; </w:t>
      </w:r>
    </w:p>
    <w:p w14:paraId="48344A64" w14:textId="24AC43CD" w:rsidR="0042059D" w:rsidRDefault="00F85033" w:rsidP="33C07AF1">
      <w:pPr>
        <w:rPr>
          <w:lang w:val="en-US"/>
        </w:rPr>
      </w:pPr>
      <w:r w:rsidRPr="00F85033">
        <w:rPr>
          <w:highlight w:val="yellow"/>
          <w:lang w:val="en-US"/>
        </w:rPr>
        <w:t>Step ### (where ### is a number representing degrees, positive is 1 direct</w:t>
      </w:r>
      <w:r w:rsidR="005C6FED">
        <w:rPr>
          <w:highlight w:val="yellow"/>
          <w:lang w:val="en-US"/>
        </w:rPr>
        <w:t>i</w:t>
      </w:r>
      <w:r w:rsidRPr="00F85033">
        <w:rPr>
          <w:highlight w:val="yellow"/>
          <w:lang w:val="en-US"/>
        </w:rPr>
        <w:t>on, negative numbers are the opposite direction)</w:t>
      </w:r>
    </w:p>
    <w:p w14:paraId="0A0D3A13" w14:textId="6647854A" w:rsidR="33C07AF1" w:rsidRDefault="33C07AF1" w:rsidP="33C07AF1">
      <w:pPr>
        <w:rPr>
          <w:lang w:val="en-US"/>
        </w:rPr>
      </w:pPr>
    </w:p>
    <w:p w14:paraId="34FC1B49" w14:textId="1A03C76B" w:rsidR="6F50720F" w:rsidRDefault="6F50720F" w:rsidP="33C07AF1">
      <w:pPr>
        <w:rPr>
          <w:lang w:val="en-US"/>
        </w:rPr>
      </w:pPr>
      <w:r w:rsidRPr="33C07AF1">
        <w:rPr>
          <w:lang w:val="en-US"/>
        </w:rPr>
        <w:t xml:space="preserve">With </w:t>
      </w:r>
      <w:hyperlink r:id="rId48">
        <w:r w:rsidRPr="33C07AF1">
          <w:rPr>
            <w:rStyle w:val="Hyperlink"/>
            <w:lang w:val="en-US"/>
          </w:rPr>
          <w:t>https://pypi.org/project/ble-serial/</w:t>
        </w:r>
      </w:hyperlink>
      <w:r w:rsidRPr="33C07AF1">
        <w:rPr>
          <w:lang w:val="en-US"/>
        </w:rPr>
        <w:t xml:space="preserve"> you can also turn your RPi into a BLE client (like our phone) and make a virtual serial port once connected.</w:t>
      </w:r>
    </w:p>
    <w:p w14:paraId="29D21577" w14:textId="40EFFF5D" w:rsidR="5ECEC91E" w:rsidRDefault="5ECEC91E" w:rsidP="33C07AF1">
      <w:pPr>
        <w:rPr>
          <w:lang w:val="en-US"/>
        </w:rPr>
      </w:pPr>
      <w:r w:rsidRPr="33C07AF1">
        <w:rPr>
          <w:lang w:val="en-US"/>
        </w:rPr>
        <w:t xml:space="preserve">You can also run this on mac </w:t>
      </w:r>
      <w:r w:rsidR="00276E14">
        <w:rPr>
          <w:lang w:val="en-US"/>
        </w:rPr>
        <w:t>and</w:t>
      </w:r>
      <w:r w:rsidRPr="33C07AF1">
        <w:rPr>
          <w:lang w:val="en-US"/>
        </w:rPr>
        <w:t xml:space="preserve"> windows, to communicate between your Pi and your AI python script on your main machine?</w:t>
      </w:r>
    </w:p>
    <w:p w14:paraId="54A5C24E" w14:textId="722B2F29" w:rsidR="33C07AF1" w:rsidRDefault="33C07AF1" w:rsidP="33C07AF1">
      <w:pPr>
        <w:rPr>
          <w:lang w:val="en-US"/>
        </w:rPr>
      </w:pPr>
    </w:p>
    <w:sectPr w:rsidR="33C07AF1" w:rsidSect="00403EE5">
      <w:headerReference w:type="even" r:id="rId49"/>
      <w:headerReference w:type="default" r:id="rId50"/>
      <w:footerReference w:type="even" r:id="rId51"/>
      <w:footerReference w:type="default" r:id="rId52"/>
      <w:pgSz w:w="11900" w:h="16840"/>
      <w:pgMar w:top="1134" w:right="1134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6BCB6" w14:textId="77777777" w:rsidR="000512A6" w:rsidRDefault="000512A6" w:rsidP="002C1948">
      <w:pPr>
        <w:spacing w:after="0"/>
      </w:pPr>
      <w:r>
        <w:separator/>
      </w:r>
    </w:p>
  </w:endnote>
  <w:endnote w:type="continuationSeparator" w:id="0">
    <w:p w14:paraId="3794BEB2" w14:textId="77777777" w:rsidR="000512A6" w:rsidRDefault="000512A6" w:rsidP="002C1948">
      <w:pPr>
        <w:spacing w:after="0"/>
      </w:pPr>
      <w:r>
        <w:continuationSeparator/>
      </w:r>
    </w:p>
  </w:endnote>
  <w:endnote w:type="continuationNotice" w:id="1">
    <w:p w14:paraId="0D0FFB4C" w14:textId="77777777" w:rsidR="000512A6" w:rsidRDefault="000512A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buntu,Arial,ＭＳ 明朝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spac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291"/>
      <w:gridCol w:w="5774"/>
    </w:tblGrid>
    <w:tr w:rsidR="00580C3A" w:rsidRPr="009A3D21" w14:paraId="2E816514" w14:textId="77777777" w:rsidTr="005B11C2">
      <w:tc>
        <w:tcPr>
          <w:tcW w:w="1815" w:type="pct"/>
        </w:tcPr>
        <w:p w14:paraId="7C015294" w14:textId="77777777" w:rsidR="00580C3A" w:rsidRPr="000C578D" w:rsidRDefault="00580C3A" w:rsidP="005B11C2">
          <w:pPr>
            <w:pStyle w:val="HeaderOrFooter"/>
          </w:pPr>
          <w:r w:rsidRPr="000C578D">
            <w:rPr>
              <w:noProof/>
              <w:lang w:eastAsia="nl-BE"/>
            </w:rPr>
            <w:drawing>
              <wp:inline distT="0" distB="0" distL="0" distR="0" wp14:anchorId="26178CE7" wp14:editId="7085490A">
                <wp:extent cx="914400" cy="345702"/>
                <wp:effectExtent l="0" t="0" r="0" b="1016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345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85" w:type="pct"/>
          <w:vAlign w:val="center"/>
        </w:tcPr>
        <w:p w14:paraId="59C9E2FD" w14:textId="77777777" w:rsidR="00580C3A" w:rsidRPr="00DD724F" w:rsidRDefault="00580C3A" w:rsidP="005B11C2">
          <w:pPr>
            <w:pStyle w:val="HeaderOrFooter"/>
            <w:ind w:left="113"/>
            <w:rPr>
              <w:lang w:val="en-US"/>
            </w:rPr>
          </w:pPr>
          <w:r w:rsidRPr="009A3D21">
            <w:rPr>
              <w:lang w:val="en-US"/>
            </w:rPr>
            <w:t>SCHOOL YEAR 2012-2013</w:t>
          </w:r>
        </w:p>
        <w:p w14:paraId="3115DB0E" w14:textId="77777777" w:rsidR="00580C3A" w:rsidRPr="00DD724F" w:rsidRDefault="00580C3A" w:rsidP="005B11C2">
          <w:pPr>
            <w:pStyle w:val="HeaderOrFooter"/>
            <w:ind w:left="113"/>
            <w:rPr>
              <w:lang w:val="en-US"/>
            </w:rPr>
          </w:pPr>
          <w:r w:rsidRPr="009A3D21">
            <w:rPr>
              <w:lang w:val="en-US"/>
            </w:rPr>
            <w:t>NEW MEDIA AND COMMUNICATION TECHNOLOGY</w:t>
          </w:r>
        </w:p>
      </w:tc>
    </w:tr>
  </w:tbl>
  <w:p w14:paraId="350F8490" w14:textId="77777777" w:rsidR="00580C3A" w:rsidRPr="00DD724F" w:rsidRDefault="00580C3A">
    <w:pPr>
      <w:pStyle w:val="Foo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91"/>
      <w:gridCol w:w="5774"/>
    </w:tblGrid>
    <w:tr w:rsidR="00580C3A" w:rsidRPr="00713929" w14:paraId="31F54CED" w14:textId="77777777" w:rsidTr="00EA5733">
      <w:tc>
        <w:tcPr>
          <w:tcW w:w="1815" w:type="pct"/>
        </w:tcPr>
        <w:p w14:paraId="28C84F2A" w14:textId="7CD9EF0B" w:rsidR="00580C3A" w:rsidRPr="000C578D" w:rsidRDefault="00580C3A" w:rsidP="00C02078">
          <w:pPr>
            <w:pStyle w:val="HeaderOrFooter"/>
            <w:spacing w:after="120"/>
          </w:pPr>
        </w:p>
      </w:tc>
      <w:tc>
        <w:tcPr>
          <w:tcW w:w="3185" w:type="pct"/>
          <w:vAlign w:val="center"/>
        </w:tcPr>
        <w:p w14:paraId="2791D720" w14:textId="77777777" w:rsidR="00580C3A" w:rsidRDefault="00580C3A" w:rsidP="00DB3CA4">
          <w:pPr>
            <w:pStyle w:val="HeaderOrFooter"/>
            <w:ind w:left="113"/>
            <w:jc w:val="right"/>
            <w:rPr>
              <w:caps/>
              <w:szCs w:val="18"/>
            </w:rPr>
          </w:pPr>
        </w:p>
        <w:p w14:paraId="20F6AA70" w14:textId="0119BEB5" w:rsidR="00580C3A" w:rsidRPr="00DD724F" w:rsidRDefault="00422BAD" w:rsidP="00DB3CA4">
          <w:pPr>
            <w:pStyle w:val="HeaderOrFooter"/>
            <w:ind w:left="113"/>
            <w:jc w:val="right"/>
            <w:rPr>
              <w:lang w:val="en-US"/>
            </w:rPr>
          </w:pPr>
          <w:r>
            <w:rPr>
              <w:caps/>
              <w:szCs w:val="18"/>
            </w:rPr>
            <w:t>MULTIMEDIA AND CREATIVE TECHNOLOGY</w:t>
          </w:r>
        </w:p>
      </w:tc>
    </w:tr>
  </w:tbl>
  <w:p w14:paraId="2A94E974" w14:textId="3E600D2B" w:rsidR="00580C3A" w:rsidRPr="00DB3CA4" w:rsidRDefault="00580C3A" w:rsidP="00C02078">
    <w:pPr>
      <w:pStyle w:val="Footer"/>
      <w:spacing w:before="120"/>
      <w:jc w:val="center"/>
      <w:rPr>
        <w:b/>
        <w:sz w:val="18"/>
        <w:szCs w:val="18"/>
      </w:rPr>
    </w:pPr>
    <w:r w:rsidRPr="00DB3CA4">
      <w:rPr>
        <w:rStyle w:val="PageNumber"/>
        <w:b/>
        <w:sz w:val="18"/>
        <w:szCs w:val="18"/>
      </w:rPr>
      <w:fldChar w:fldCharType="begin"/>
    </w:r>
    <w:r w:rsidRPr="00DB3CA4">
      <w:rPr>
        <w:rStyle w:val="PageNumber"/>
        <w:b/>
        <w:sz w:val="18"/>
        <w:szCs w:val="18"/>
      </w:rPr>
      <w:instrText xml:space="preserve"> PAGE </w:instrText>
    </w:r>
    <w:r w:rsidRPr="00DB3CA4">
      <w:rPr>
        <w:rStyle w:val="PageNumber"/>
        <w:b/>
        <w:sz w:val="18"/>
        <w:szCs w:val="18"/>
      </w:rPr>
      <w:fldChar w:fldCharType="separate"/>
    </w:r>
    <w:r w:rsidR="00036C2D">
      <w:rPr>
        <w:rStyle w:val="PageNumber"/>
        <w:b/>
        <w:noProof/>
        <w:sz w:val="18"/>
        <w:szCs w:val="18"/>
      </w:rPr>
      <w:t>2</w:t>
    </w:r>
    <w:r w:rsidRPr="00DB3CA4">
      <w:rPr>
        <w:rStyle w:val="PageNumber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577C5" w14:textId="77777777" w:rsidR="000512A6" w:rsidRDefault="000512A6" w:rsidP="002C1948">
      <w:pPr>
        <w:spacing w:after="0"/>
      </w:pPr>
      <w:r>
        <w:separator/>
      </w:r>
    </w:p>
  </w:footnote>
  <w:footnote w:type="continuationSeparator" w:id="0">
    <w:p w14:paraId="29A28D2F" w14:textId="77777777" w:rsidR="000512A6" w:rsidRDefault="000512A6" w:rsidP="002C1948">
      <w:pPr>
        <w:spacing w:after="0"/>
      </w:pPr>
      <w:r>
        <w:continuationSeparator/>
      </w:r>
    </w:p>
  </w:footnote>
  <w:footnote w:type="continuationNotice" w:id="1">
    <w:p w14:paraId="4ABC2E86" w14:textId="77777777" w:rsidR="000512A6" w:rsidRDefault="000512A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291"/>
      <w:gridCol w:w="5774"/>
    </w:tblGrid>
    <w:tr w:rsidR="00580C3A" w:rsidRPr="000C578D" w14:paraId="5A599EB1" w14:textId="77777777" w:rsidTr="005B11C2">
      <w:trPr>
        <w:trHeight w:val="193"/>
      </w:trPr>
      <w:tc>
        <w:tcPr>
          <w:tcW w:w="1815" w:type="pct"/>
          <w:vMerge w:val="restart"/>
          <w:tcBorders>
            <w:right w:val="single" w:sz="18" w:space="0" w:color="E85E00"/>
          </w:tcBorders>
        </w:tcPr>
        <w:p w14:paraId="1FC36FF4" w14:textId="77777777" w:rsidR="00580C3A" w:rsidRPr="000C578D" w:rsidRDefault="00580C3A" w:rsidP="005B11C2">
          <w:pPr>
            <w:pStyle w:val="HeaderOrFooter"/>
          </w:pPr>
          <w:r>
            <w:rPr>
              <w:noProof/>
              <w:lang w:eastAsia="nl-BE"/>
            </w:rPr>
            <w:drawing>
              <wp:inline distT="0" distB="0" distL="0" distR="0" wp14:anchorId="7994B0AD" wp14:editId="584AD675">
                <wp:extent cx="906946" cy="463550"/>
                <wp:effectExtent l="0" t="0" r="7620" b="0"/>
                <wp:docPr id="2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7352" cy="463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85" w:type="pct"/>
          <w:tcBorders>
            <w:left w:val="single" w:sz="18" w:space="0" w:color="E85E00"/>
          </w:tcBorders>
          <w:vAlign w:val="bottom"/>
        </w:tcPr>
        <w:p w14:paraId="27AAB11E" w14:textId="77777777" w:rsidR="00580C3A" w:rsidRPr="000C578D" w:rsidRDefault="00580C3A" w:rsidP="005B11C2">
          <w:pPr>
            <w:pStyle w:val="HeaderOrFooter"/>
            <w:ind w:left="113"/>
          </w:pPr>
        </w:p>
      </w:tc>
    </w:tr>
    <w:tr w:rsidR="00580C3A" w:rsidRPr="000C578D" w14:paraId="642AAD3B" w14:textId="77777777" w:rsidTr="005B11C2">
      <w:trPr>
        <w:trHeight w:val="125"/>
      </w:trPr>
      <w:tc>
        <w:tcPr>
          <w:tcW w:w="1815" w:type="pct"/>
          <w:vMerge/>
          <w:tcBorders>
            <w:right w:val="single" w:sz="18" w:space="0" w:color="E85E00"/>
          </w:tcBorders>
        </w:tcPr>
        <w:p w14:paraId="3B29E17D" w14:textId="77777777" w:rsidR="00580C3A" w:rsidRDefault="00580C3A" w:rsidP="005B11C2">
          <w:pPr>
            <w:pStyle w:val="HeaderOrFooter"/>
            <w:rPr>
              <w:noProof/>
              <w:lang w:val="en-US"/>
            </w:rPr>
          </w:pPr>
        </w:p>
      </w:tc>
      <w:tc>
        <w:tcPr>
          <w:tcW w:w="3185" w:type="pct"/>
          <w:tcBorders>
            <w:left w:val="single" w:sz="18" w:space="0" w:color="E85E00"/>
          </w:tcBorders>
          <w:vAlign w:val="bottom"/>
        </w:tcPr>
        <w:p w14:paraId="50BC558C" w14:textId="77777777" w:rsidR="00580C3A" w:rsidRDefault="00580C3A" w:rsidP="005B11C2">
          <w:pPr>
            <w:pStyle w:val="HeaderOrFooter"/>
            <w:ind w:left="113"/>
          </w:pPr>
          <w:r>
            <w:t>EXTRA</w:t>
          </w:r>
        </w:p>
      </w:tc>
    </w:tr>
    <w:tr w:rsidR="00580C3A" w:rsidRPr="000C578D" w14:paraId="5AD0392F" w14:textId="77777777" w:rsidTr="005B11C2">
      <w:trPr>
        <w:trHeight w:val="125"/>
      </w:trPr>
      <w:tc>
        <w:tcPr>
          <w:tcW w:w="1815" w:type="pct"/>
          <w:vMerge/>
          <w:tcBorders>
            <w:right w:val="single" w:sz="18" w:space="0" w:color="E85E00"/>
          </w:tcBorders>
        </w:tcPr>
        <w:p w14:paraId="54449450" w14:textId="77777777" w:rsidR="00580C3A" w:rsidRDefault="00580C3A" w:rsidP="005B11C2">
          <w:pPr>
            <w:pStyle w:val="HeaderOrFooter"/>
            <w:rPr>
              <w:noProof/>
              <w:lang w:val="en-US"/>
            </w:rPr>
          </w:pPr>
        </w:p>
      </w:tc>
      <w:tc>
        <w:tcPr>
          <w:tcW w:w="3185" w:type="pct"/>
          <w:tcBorders>
            <w:left w:val="single" w:sz="18" w:space="0" w:color="E85E00"/>
          </w:tcBorders>
        </w:tcPr>
        <w:p w14:paraId="65FA9FC5" w14:textId="77777777" w:rsidR="00580C3A" w:rsidRDefault="00580C3A" w:rsidP="005B11C2">
          <w:pPr>
            <w:pStyle w:val="HeaderOrFooter"/>
            <w:ind w:left="113"/>
          </w:pPr>
          <w:r w:rsidRPr="00AD0A1F">
            <w:t>SHORT WORKING DOCUMENT TITLE</w:t>
          </w:r>
        </w:p>
      </w:tc>
    </w:tr>
  </w:tbl>
  <w:p w14:paraId="012E9A24" w14:textId="77777777" w:rsidR="00580C3A" w:rsidRDefault="00580C3A" w:rsidP="001270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91"/>
      <w:gridCol w:w="5774"/>
    </w:tblGrid>
    <w:tr w:rsidR="00580C3A" w:rsidRPr="000C578D" w14:paraId="0F2A4EEE" w14:textId="77777777" w:rsidTr="00A029A7">
      <w:trPr>
        <w:trHeight w:val="193"/>
      </w:trPr>
      <w:tc>
        <w:tcPr>
          <w:tcW w:w="1815" w:type="pct"/>
          <w:vMerge w:val="restart"/>
        </w:tcPr>
        <w:p w14:paraId="5D766546" w14:textId="364CDAED" w:rsidR="00580C3A" w:rsidRPr="000C578D" w:rsidRDefault="00422BAD" w:rsidP="00897B1E">
          <w:pPr>
            <w:pStyle w:val="HeaderOrFooter"/>
          </w:pPr>
          <w:r>
            <w:rPr>
              <w:noProof/>
            </w:rPr>
            <w:drawing>
              <wp:inline distT="0" distB="0" distL="0" distR="0" wp14:anchorId="354DD399" wp14:editId="444C184B">
                <wp:extent cx="2089785" cy="652145"/>
                <wp:effectExtent l="0" t="0" r="5715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9785" cy="65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85" w:type="pct"/>
          <w:vAlign w:val="bottom"/>
        </w:tcPr>
        <w:p w14:paraId="22180952" w14:textId="77777777" w:rsidR="00580C3A" w:rsidRPr="00DB3CA4" w:rsidRDefault="00580C3A" w:rsidP="00DB3CA4">
          <w:pPr>
            <w:pStyle w:val="HeaderOrFooter"/>
            <w:ind w:left="113"/>
            <w:jc w:val="right"/>
            <w:rPr>
              <w:caps/>
              <w:szCs w:val="18"/>
            </w:rPr>
          </w:pPr>
        </w:p>
      </w:tc>
    </w:tr>
    <w:tr w:rsidR="00580C3A" w:rsidRPr="000C578D" w14:paraId="21329933" w14:textId="77777777" w:rsidTr="00A029A7">
      <w:trPr>
        <w:trHeight w:val="125"/>
      </w:trPr>
      <w:tc>
        <w:tcPr>
          <w:tcW w:w="1815" w:type="pct"/>
          <w:vMerge/>
        </w:tcPr>
        <w:p w14:paraId="6522C684" w14:textId="77777777" w:rsidR="00580C3A" w:rsidRDefault="00580C3A" w:rsidP="00897B1E">
          <w:pPr>
            <w:pStyle w:val="HeaderOrFooter"/>
            <w:rPr>
              <w:noProof/>
              <w:lang w:val="en-US"/>
            </w:rPr>
          </w:pPr>
        </w:p>
      </w:tc>
      <w:tc>
        <w:tcPr>
          <w:tcW w:w="3185" w:type="pct"/>
          <w:vAlign w:val="bottom"/>
        </w:tcPr>
        <w:p w14:paraId="0226AFCA" w14:textId="77777777" w:rsidR="00580C3A" w:rsidRPr="00DB3CA4" w:rsidRDefault="00580C3A" w:rsidP="00DB3CA4">
          <w:pPr>
            <w:pStyle w:val="HeaderOrFooter"/>
            <w:ind w:left="113"/>
            <w:jc w:val="right"/>
            <w:rPr>
              <w:caps/>
              <w:szCs w:val="18"/>
            </w:rPr>
          </w:pPr>
        </w:p>
      </w:tc>
    </w:tr>
    <w:tr w:rsidR="00580C3A" w:rsidRPr="000C578D" w14:paraId="5E441349" w14:textId="77777777" w:rsidTr="00A029A7">
      <w:trPr>
        <w:trHeight w:val="125"/>
      </w:trPr>
      <w:tc>
        <w:tcPr>
          <w:tcW w:w="1815" w:type="pct"/>
          <w:vMerge/>
        </w:tcPr>
        <w:p w14:paraId="2D2BF194" w14:textId="77777777" w:rsidR="00580C3A" w:rsidRDefault="00580C3A" w:rsidP="00897B1E">
          <w:pPr>
            <w:pStyle w:val="HeaderOrFooter"/>
            <w:rPr>
              <w:noProof/>
              <w:lang w:val="en-US"/>
            </w:rPr>
          </w:pPr>
        </w:p>
      </w:tc>
      <w:tc>
        <w:tcPr>
          <w:tcW w:w="3185" w:type="pct"/>
        </w:tcPr>
        <w:p w14:paraId="09DF8027" w14:textId="43CD5DD8" w:rsidR="00580C3A" w:rsidRPr="00DB3CA4" w:rsidRDefault="00EF4C49" w:rsidP="00E3012A">
          <w:pPr>
            <w:pStyle w:val="HeaderOrFooter"/>
            <w:ind w:left="113"/>
            <w:jc w:val="right"/>
            <w:rPr>
              <w:caps/>
              <w:szCs w:val="18"/>
            </w:rPr>
          </w:pPr>
          <w:r>
            <w:rPr>
              <w:caps/>
              <w:szCs w:val="18"/>
            </w:rPr>
            <w:t>Motors // BLE</w:t>
          </w:r>
        </w:p>
      </w:tc>
    </w:tr>
  </w:tbl>
  <w:p w14:paraId="74A4BD6B" w14:textId="4BD5C793" w:rsidR="00580C3A" w:rsidRDefault="00580C3A">
    <w:pPr>
      <w:pStyle w:val="HeaderO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19EF0A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A6268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23EE9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32EC82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E060431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0E860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E63C31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8BEC67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DABE475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1B34DE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C20C2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903255"/>
    <w:multiLevelType w:val="hybridMultilevel"/>
    <w:tmpl w:val="46FE002A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90454E"/>
    <w:multiLevelType w:val="hybridMultilevel"/>
    <w:tmpl w:val="D3785E4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920343"/>
    <w:multiLevelType w:val="multilevel"/>
    <w:tmpl w:val="84BECC2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606" w:hanging="18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8F396C2"/>
    <w:multiLevelType w:val="hybridMultilevel"/>
    <w:tmpl w:val="E29073E6"/>
    <w:lvl w:ilvl="0" w:tplc="A2B43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FA0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4463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4C5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5084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783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F81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A01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503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500CE2"/>
    <w:multiLevelType w:val="multilevel"/>
    <w:tmpl w:val="5E00A8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8E78C8"/>
    <w:multiLevelType w:val="hybridMultilevel"/>
    <w:tmpl w:val="9E548C9E"/>
    <w:lvl w:ilvl="0" w:tplc="505AE6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E763681"/>
    <w:multiLevelType w:val="hybridMultilevel"/>
    <w:tmpl w:val="FC48EFD6"/>
    <w:lvl w:ilvl="0" w:tplc="9CD03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CE5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5C89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A4F1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F83B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8C7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CC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EE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A5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195833"/>
    <w:multiLevelType w:val="hybridMultilevel"/>
    <w:tmpl w:val="D2D6E4A0"/>
    <w:lvl w:ilvl="0" w:tplc="0413000F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C41055"/>
    <w:multiLevelType w:val="hybridMultilevel"/>
    <w:tmpl w:val="8208D936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3874C15"/>
    <w:multiLevelType w:val="hybridMultilevel"/>
    <w:tmpl w:val="EC2036B0"/>
    <w:lvl w:ilvl="0" w:tplc="62C6DC7A">
      <w:numFmt w:val="bullet"/>
      <w:lvlText w:val="-"/>
      <w:lvlJc w:val="left"/>
      <w:pPr>
        <w:ind w:left="502" w:hanging="360"/>
      </w:pPr>
      <w:rPr>
        <w:rFonts w:ascii="Ubuntu" w:eastAsia="Times New Roman" w:hAnsi="Ubuntu" w:cs="Times New Roman" w:hint="default"/>
      </w:rPr>
    </w:lvl>
    <w:lvl w:ilvl="1" w:tplc="0813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97AB6C"/>
    <w:multiLevelType w:val="hybridMultilevel"/>
    <w:tmpl w:val="064A8260"/>
    <w:lvl w:ilvl="0" w:tplc="0BD41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9E1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BE97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2C2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E3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E6E1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486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E6F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D67E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0A77CA"/>
    <w:multiLevelType w:val="multilevel"/>
    <w:tmpl w:val="C27EE0B8"/>
    <w:lvl w:ilvl="0">
      <w:numFmt w:val="bullet"/>
      <w:lvlText w:val="-"/>
      <w:lvlJc w:val="left"/>
      <w:pPr>
        <w:ind w:left="360" w:hanging="360"/>
      </w:pPr>
      <w:rPr>
        <w:rFonts w:ascii="Ubuntu" w:eastAsia="Times New Roman" w:hAnsi="Ubuntu" w:cs="Times New Roman"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numFmt w:val="bullet"/>
      <w:lvlText w:val="-"/>
      <w:lvlJc w:val="left"/>
      <w:pPr>
        <w:ind w:left="2586" w:hanging="180"/>
      </w:pPr>
      <w:rPr>
        <w:rFonts w:ascii="Ubuntu" w:eastAsia="Times New Roman" w:hAnsi="Ubuntu" w:cs="Times New Roman" w:hint="default"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1B5ECC77"/>
    <w:multiLevelType w:val="hybridMultilevel"/>
    <w:tmpl w:val="5F6078E8"/>
    <w:lvl w:ilvl="0" w:tplc="E152A6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C85C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4234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9CF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ACE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AB9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14C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AB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68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BDF0D1D"/>
    <w:multiLevelType w:val="multilevel"/>
    <w:tmpl w:val="54BACD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BF8D4A3"/>
    <w:multiLevelType w:val="hybridMultilevel"/>
    <w:tmpl w:val="C6A8CC62"/>
    <w:lvl w:ilvl="0" w:tplc="52AAD8F0">
      <w:start w:val="2"/>
      <w:numFmt w:val="decimal"/>
      <w:lvlText w:val="%1."/>
      <w:lvlJc w:val="left"/>
      <w:pPr>
        <w:ind w:left="720" w:hanging="360"/>
      </w:pPr>
    </w:lvl>
    <w:lvl w:ilvl="1" w:tplc="0D96888E">
      <w:start w:val="1"/>
      <w:numFmt w:val="lowerLetter"/>
      <w:lvlText w:val="%2."/>
      <w:lvlJc w:val="left"/>
      <w:pPr>
        <w:ind w:left="1440" w:hanging="360"/>
      </w:pPr>
    </w:lvl>
    <w:lvl w:ilvl="2" w:tplc="32BE136E">
      <w:start w:val="1"/>
      <w:numFmt w:val="lowerRoman"/>
      <w:lvlText w:val="%3."/>
      <w:lvlJc w:val="right"/>
      <w:pPr>
        <w:ind w:left="2160" w:hanging="180"/>
      </w:pPr>
    </w:lvl>
    <w:lvl w:ilvl="3" w:tplc="BA62EB8E">
      <w:start w:val="1"/>
      <w:numFmt w:val="decimal"/>
      <w:lvlText w:val="%4."/>
      <w:lvlJc w:val="left"/>
      <w:pPr>
        <w:ind w:left="2880" w:hanging="360"/>
      </w:pPr>
    </w:lvl>
    <w:lvl w:ilvl="4" w:tplc="2A4C0864">
      <w:start w:val="1"/>
      <w:numFmt w:val="lowerLetter"/>
      <w:lvlText w:val="%5."/>
      <w:lvlJc w:val="left"/>
      <w:pPr>
        <w:ind w:left="3600" w:hanging="360"/>
      </w:pPr>
    </w:lvl>
    <w:lvl w:ilvl="5" w:tplc="4FD036C8">
      <w:start w:val="1"/>
      <w:numFmt w:val="lowerRoman"/>
      <w:lvlText w:val="%6."/>
      <w:lvlJc w:val="right"/>
      <w:pPr>
        <w:ind w:left="4320" w:hanging="180"/>
      </w:pPr>
    </w:lvl>
    <w:lvl w:ilvl="6" w:tplc="05DC3168">
      <w:start w:val="1"/>
      <w:numFmt w:val="decimal"/>
      <w:lvlText w:val="%7."/>
      <w:lvlJc w:val="left"/>
      <w:pPr>
        <w:ind w:left="5040" w:hanging="360"/>
      </w:pPr>
    </w:lvl>
    <w:lvl w:ilvl="7" w:tplc="C36EE608">
      <w:start w:val="1"/>
      <w:numFmt w:val="lowerLetter"/>
      <w:lvlText w:val="%8."/>
      <w:lvlJc w:val="left"/>
      <w:pPr>
        <w:ind w:left="5760" w:hanging="360"/>
      </w:pPr>
    </w:lvl>
    <w:lvl w:ilvl="8" w:tplc="411ADD1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CE22C16"/>
    <w:multiLevelType w:val="hybridMultilevel"/>
    <w:tmpl w:val="E5E0860A"/>
    <w:lvl w:ilvl="0" w:tplc="A6129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B87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7CC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B40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28C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202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A87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94E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58C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CD6664"/>
    <w:multiLevelType w:val="hybridMultilevel"/>
    <w:tmpl w:val="9A4005B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FB04F0B"/>
    <w:multiLevelType w:val="hybridMultilevel"/>
    <w:tmpl w:val="198EA076"/>
    <w:lvl w:ilvl="0" w:tplc="0F601A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191A9F"/>
    <w:multiLevelType w:val="hybridMultilevel"/>
    <w:tmpl w:val="F92A57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0D4B9B"/>
    <w:multiLevelType w:val="hybridMultilevel"/>
    <w:tmpl w:val="BDC6EF16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8158194"/>
    <w:multiLevelType w:val="hybridMultilevel"/>
    <w:tmpl w:val="604A8C44"/>
    <w:lvl w:ilvl="0" w:tplc="788888E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D1CE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0A1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5CB0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9292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329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20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C60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629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695D27"/>
    <w:multiLevelType w:val="hybridMultilevel"/>
    <w:tmpl w:val="BCAEFCB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CF24A3"/>
    <w:multiLevelType w:val="hybridMultilevel"/>
    <w:tmpl w:val="7240923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EAC3E17"/>
    <w:multiLevelType w:val="hybridMultilevel"/>
    <w:tmpl w:val="D8A0013A"/>
    <w:lvl w:ilvl="0" w:tplc="B798EA08">
      <w:numFmt w:val="bullet"/>
      <w:lvlText w:val="-"/>
      <w:lvlJc w:val="left"/>
      <w:pPr>
        <w:ind w:left="36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0D7E697"/>
    <w:multiLevelType w:val="hybridMultilevel"/>
    <w:tmpl w:val="B45841C4"/>
    <w:lvl w:ilvl="0" w:tplc="4DB6C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9426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EC1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F290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6245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1877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CE8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83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423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33DE5E2"/>
    <w:multiLevelType w:val="hybridMultilevel"/>
    <w:tmpl w:val="84DA103A"/>
    <w:lvl w:ilvl="0" w:tplc="FA1CB120">
      <w:start w:val="4"/>
      <w:numFmt w:val="decimal"/>
      <w:lvlText w:val="%1)"/>
      <w:lvlJc w:val="left"/>
      <w:pPr>
        <w:ind w:left="720" w:hanging="360"/>
      </w:pPr>
      <w:rPr>
        <w:rFonts w:ascii="Ubuntu,Arial,ＭＳ 明朝" w:hAnsi="Ubuntu,Arial,ＭＳ 明朝" w:hint="default"/>
      </w:rPr>
    </w:lvl>
    <w:lvl w:ilvl="1" w:tplc="B72801DC">
      <w:start w:val="1"/>
      <w:numFmt w:val="lowerLetter"/>
      <w:lvlText w:val="%2."/>
      <w:lvlJc w:val="left"/>
      <w:pPr>
        <w:ind w:left="1440" w:hanging="360"/>
      </w:pPr>
    </w:lvl>
    <w:lvl w:ilvl="2" w:tplc="CED08CFA">
      <w:start w:val="1"/>
      <w:numFmt w:val="lowerRoman"/>
      <w:lvlText w:val="%3."/>
      <w:lvlJc w:val="right"/>
      <w:pPr>
        <w:ind w:left="2160" w:hanging="180"/>
      </w:pPr>
    </w:lvl>
    <w:lvl w:ilvl="3" w:tplc="FAA2A3C8">
      <w:start w:val="1"/>
      <w:numFmt w:val="decimal"/>
      <w:lvlText w:val="%4."/>
      <w:lvlJc w:val="left"/>
      <w:pPr>
        <w:ind w:left="2880" w:hanging="360"/>
      </w:pPr>
    </w:lvl>
    <w:lvl w:ilvl="4" w:tplc="9CD08212">
      <w:start w:val="1"/>
      <w:numFmt w:val="lowerLetter"/>
      <w:lvlText w:val="%5."/>
      <w:lvlJc w:val="left"/>
      <w:pPr>
        <w:ind w:left="3600" w:hanging="360"/>
      </w:pPr>
    </w:lvl>
    <w:lvl w:ilvl="5" w:tplc="8E70E02C">
      <w:start w:val="1"/>
      <w:numFmt w:val="lowerRoman"/>
      <w:lvlText w:val="%6."/>
      <w:lvlJc w:val="right"/>
      <w:pPr>
        <w:ind w:left="4320" w:hanging="180"/>
      </w:pPr>
    </w:lvl>
    <w:lvl w:ilvl="6" w:tplc="71E01476">
      <w:start w:val="1"/>
      <w:numFmt w:val="decimal"/>
      <w:lvlText w:val="%7."/>
      <w:lvlJc w:val="left"/>
      <w:pPr>
        <w:ind w:left="5040" w:hanging="360"/>
      </w:pPr>
    </w:lvl>
    <w:lvl w:ilvl="7" w:tplc="5F9EB1D2">
      <w:start w:val="1"/>
      <w:numFmt w:val="lowerLetter"/>
      <w:lvlText w:val="%8."/>
      <w:lvlJc w:val="left"/>
      <w:pPr>
        <w:ind w:left="5760" w:hanging="360"/>
      </w:pPr>
    </w:lvl>
    <w:lvl w:ilvl="8" w:tplc="3192FCE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83F11CE"/>
    <w:multiLevelType w:val="hybridMultilevel"/>
    <w:tmpl w:val="71B46ACA"/>
    <w:lvl w:ilvl="0" w:tplc="69903702">
      <w:start w:val="1"/>
      <w:numFmt w:val="lowerLetter"/>
      <w:lvlText w:val="%1)"/>
      <w:lvlJc w:val="left"/>
      <w:pPr>
        <w:ind w:left="360" w:hanging="360"/>
      </w:pPr>
      <w:rPr>
        <w:rFonts w:ascii="Ubuntu" w:eastAsiaTheme="minorEastAsia" w:hAnsi="Ubuntu" w:cstheme="minorBidi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8B112B3"/>
    <w:multiLevelType w:val="multilevel"/>
    <w:tmpl w:val="A31022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21366D"/>
    <w:multiLevelType w:val="hybridMultilevel"/>
    <w:tmpl w:val="20A6F6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256B1A"/>
    <w:multiLevelType w:val="hybridMultilevel"/>
    <w:tmpl w:val="3DD0CEE8"/>
    <w:lvl w:ilvl="0" w:tplc="04130011">
      <w:start w:val="1"/>
      <w:numFmt w:val="decimal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0CB6B4C"/>
    <w:multiLevelType w:val="multilevel"/>
    <w:tmpl w:val="02E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45955CD"/>
    <w:multiLevelType w:val="hybridMultilevel"/>
    <w:tmpl w:val="2B20BF4C"/>
    <w:lvl w:ilvl="0" w:tplc="62C6DC7A">
      <w:numFmt w:val="bullet"/>
      <w:lvlText w:val="-"/>
      <w:lvlJc w:val="left"/>
      <w:pPr>
        <w:ind w:left="360" w:hanging="360"/>
      </w:pPr>
      <w:rPr>
        <w:rFonts w:ascii="Ubuntu" w:eastAsia="Times New Roman" w:hAnsi="Ubuntu" w:cs="Times New Roman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813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5AFB2D2"/>
    <w:multiLevelType w:val="hybridMultilevel"/>
    <w:tmpl w:val="39C0DF5E"/>
    <w:lvl w:ilvl="0" w:tplc="CCA08CC4">
      <w:start w:val="2"/>
      <w:numFmt w:val="decimal"/>
      <w:lvlText w:val="%1)"/>
      <w:lvlJc w:val="left"/>
      <w:pPr>
        <w:ind w:left="720" w:hanging="360"/>
      </w:pPr>
      <w:rPr>
        <w:rFonts w:ascii="Ubuntu,Arial,ＭＳ 明朝" w:hAnsi="Ubuntu,Arial,ＭＳ 明朝" w:hint="default"/>
      </w:rPr>
    </w:lvl>
    <w:lvl w:ilvl="1" w:tplc="C8A29444">
      <w:start w:val="1"/>
      <w:numFmt w:val="lowerLetter"/>
      <w:lvlText w:val="%2."/>
      <w:lvlJc w:val="left"/>
      <w:pPr>
        <w:ind w:left="1440" w:hanging="360"/>
      </w:pPr>
    </w:lvl>
    <w:lvl w:ilvl="2" w:tplc="68CCEF1A">
      <w:start w:val="1"/>
      <w:numFmt w:val="lowerRoman"/>
      <w:lvlText w:val="%3."/>
      <w:lvlJc w:val="right"/>
      <w:pPr>
        <w:ind w:left="2160" w:hanging="180"/>
      </w:pPr>
    </w:lvl>
    <w:lvl w:ilvl="3" w:tplc="549A2494">
      <w:start w:val="1"/>
      <w:numFmt w:val="decimal"/>
      <w:lvlText w:val="%4."/>
      <w:lvlJc w:val="left"/>
      <w:pPr>
        <w:ind w:left="2880" w:hanging="360"/>
      </w:pPr>
    </w:lvl>
    <w:lvl w:ilvl="4" w:tplc="93D27DB6">
      <w:start w:val="1"/>
      <w:numFmt w:val="lowerLetter"/>
      <w:lvlText w:val="%5."/>
      <w:lvlJc w:val="left"/>
      <w:pPr>
        <w:ind w:left="3600" w:hanging="360"/>
      </w:pPr>
    </w:lvl>
    <w:lvl w:ilvl="5" w:tplc="210C1698">
      <w:start w:val="1"/>
      <w:numFmt w:val="lowerRoman"/>
      <w:lvlText w:val="%6."/>
      <w:lvlJc w:val="right"/>
      <w:pPr>
        <w:ind w:left="4320" w:hanging="180"/>
      </w:pPr>
    </w:lvl>
    <w:lvl w:ilvl="6" w:tplc="11FAFAFC">
      <w:start w:val="1"/>
      <w:numFmt w:val="decimal"/>
      <w:lvlText w:val="%7."/>
      <w:lvlJc w:val="left"/>
      <w:pPr>
        <w:ind w:left="5040" w:hanging="360"/>
      </w:pPr>
    </w:lvl>
    <w:lvl w:ilvl="7" w:tplc="209ED338">
      <w:start w:val="1"/>
      <w:numFmt w:val="lowerLetter"/>
      <w:lvlText w:val="%8."/>
      <w:lvlJc w:val="left"/>
      <w:pPr>
        <w:ind w:left="5760" w:hanging="360"/>
      </w:pPr>
    </w:lvl>
    <w:lvl w:ilvl="8" w:tplc="A2D4178C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7489E5A"/>
    <w:multiLevelType w:val="hybridMultilevel"/>
    <w:tmpl w:val="6AE43D4A"/>
    <w:lvl w:ilvl="0" w:tplc="C31220D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098DD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0AD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FE4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2EDA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A5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CF6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388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F2D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7F10C1"/>
    <w:multiLevelType w:val="hybridMultilevel"/>
    <w:tmpl w:val="3046361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E943E20"/>
    <w:multiLevelType w:val="hybridMultilevel"/>
    <w:tmpl w:val="8F9E1BCA"/>
    <w:lvl w:ilvl="0" w:tplc="67E66CF0">
      <w:start w:val="1"/>
      <w:numFmt w:val="decimal"/>
      <w:lvlText w:val="%1."/>
      <w:lvlJc w:val="left"/>
      <w:pPr>
        <w:ind w:left="720" w:hanging="360"/>
      </w:pPr>
    </w:lvl>
    <w:lvl w:ilvl="1" w:tplc="B3A8E8E4">
      <w:start w:val="1"/>
      <w:numFmt w:val="lowerLetter"/>
      <w:lvlText w:val="%2."/>
      <w:lvlJc w:val="left"/>
      <w:pPr>
        <w:ind w:left="1440" w:hanging="360"/>
      </w:pPr>
    </w:lvl>
    <w:lvl w:ilvl="2" w:tplc="1354D5C6">
      <w:start w:val="1"/>
      <w:numFmt w:val="lowerRoman"/>
      <w:lvlText w:val="%3."/>
      <w:lvlJc w:val="right"/>
      <w:pPr>
        <w:ind w:left="2160" w:hanging="180"/>
      </w:pPr>
    </w:lvl>
    <w:lvl w:ilvl="3" w:tplc="C0D2F33A">
      <w:start w:val="1"/>
      <w:numFmt w:val="decimal"/>
      <w:lvlText w:val="%4."/>
      <w:lvlJc w:val="left"/>
      <w:pPr>
        <w:ind w:left="2880" w:hanging="360"/>
      </w:pPr>
    </w:lvl>
    <w:lvl w:ilvl="4" w:tplc="7ADA9638">
      <w:start w:val="1"/>
      <w:numFmt w:val="lowerLetter"/>
      <w:lvlText w:val="%5."/>
      <w:lvlJc w:val="left"/>
      <w:pPr>
        <w:ind w:left="3600" w:hanging="360"/>
      </w:pPr>
    </w:lvl>
    <w:lvl w:ilvl="5" w:tplc="5B1EEEFA">
      <w:start w:val="1"/>
      <w:numFmt w:val="lowerRoman"/>
      <w:lvlText w:val="%6."/>
      <w:lvlJc w:val="right"/>
      <w:pPr>
        <w:ind w:left="4320" w:hanging="180"/>
      </w:pPr>
    </w:lvl>
    <w:lvl w:ilvl="6" w:tplc="9FBC66FA">
      <w:start w:val="1"/>
      <w:numFmt w:val="decimal"/>
      <w:lvlText w:val="%7."/>
      <w:lvlJc w:val="left"/>
      <w:pPr>
        <w:ind w:left="5040" w:hanging="360"/>
      </w:pPr>
    </w:lvl>
    <w:lvl w:ilvl="7" w:tplc="088401E0">
      <w:start w:val="1"/>
      <w:numFmt w:val="lowerLetter"/>
      <w:lvlText w:val="%8."/>
      <w:lvlJc w:val="left"/>
      <w:pPr>
        <w:ind w:left="5760" w:hanging="360"/>
      </w:pPr>
    </w:lvl>
    <w:lvl w:ilvl="8" w:tplc="4CDE4B4A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FE91498"/>
    <w:multiLevelType w:val="hybridMultilevel"/>
    <w:tmpl w:val="96F6E884"/>
    <w:lvl w:ilvl="0" w:tplc="BBBCA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28CA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C6B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D2F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C9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381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28C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AC55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D6A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0B35EB2"/>
    <w:multiLevelType w:val="multilevel"/>
    <w:tmpl w:val="9B2E9D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22065B6"/>
    <w:multiLevelType w:val="hybridMultilevel"/>
    <w:tmpl w:val="BDC6EF16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2500085"/>
    <w:multiLevelType w:val="hybridMultilevel"/>
    <w:tmpl w:val="1DD499D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DCFCAF"/>
    <w:multiLevelType w:val="hybridMultilevel"/>
    <w:tmpl w:val="0FCEC68E"/>
    <w:lvl w:ilvl="0" w:tplc="D772CD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75AD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DA11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DCB4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00A7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883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40E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F60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C84B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D2247D"/>
    <w:multiLevelType w:val="hybridMultilevel"/>
    <w:tmpl w:val="C2E671F4"/>
    <w:lvl w:ilvl="0" w:tplc="41ACCD52">
      <w:start w:val="1"/>
      <w:numFmt w:val="decimal"/>
      <w:lvlText w:val="%1)"/>
      <w:lvlJc w:val="left"/>
      <w:pPr>
        <w:ind w:left="720" w:hanging="360"/>
      </w:pPr>
      <w:rPr>
        <w:rFonts w:ascii="Ubuntu,Arial,ＭＳ 明朝" w:hAnsi="Ubuntu,Arial,ＭＳ 明朝" w:hint="default"/>
      </w:rPr>
    </w:lvl>
    <w:lvl w:ilvl="1" w:tplc="5FFCDCBE">
      <w:start w:val="1"/>
      <w:numFmt w:val="lowerLetter"/>
      <w:lvlText w:val="%2."/>
      <w:lvlJc w:val="left"/>
      <w:pPr>
        <w:ind w:left="1440" w:hanging="360"/>
      </w:pPr>
    </w:lvl>
    <w:lvl w:ilvl="2" w:tplc="0212E05C">
      <w:start w:val="1"/>
      <w:numFmt w:val="lowerRoman"/>
      <w:lvlText w:val="%3."/>
      <w:lvlJc w:val="right"/>
      <w:pPr>
        <w:ind w:left="2160" w:hanging="180"/>
      </w:pPr>
    </w:lvl>
    <w:lvl w:ilvl="3" w:tplc="DECCD896">
      <w:start w:val="1"/>
      <w:numFmt w:val="decimal"/>
      <w:lvlText w:val="%4."/>
      <w:lvlJc w:val="left"/>
      <w:pPr>
        <w:ind w:left="2880" w:hanging="360"/>
      </w:pPr>
    </w:lvl>
    <w:lvl w:ilvl="4" w:tplc="AB068A0C">
      <w:start w:val="1"/>
      <w:numFmt w:val="lowerLetter"/>
      <w:lvlText w:val="%5."/>
      <w:lvlJc w:val="left"/>
      <w:pPr>
        <w:ind w:left="3600" w:hanging="360"/>
      </w:pPr>
    </w:lvl>
    <w:lvl w:ilvl="5" w:tplc="8BFA8F9A">
      <w:start w:val="1"/>
      <w:numFmt w:val="lowerRoman"/>
      <w:lvlText w:val="%6."/>
      <w:lvlJc w:val="right"/>
      <w:pPr>
        <w:ind w:left="4320" w:hanging="180"/>
      </w:pPr>
    </w:lvl>
    <w:lvl w:ilvl="6" w:tplc="8E2CB5AE">
      <w:start w:val="1"/>
      <w:numFmt w:val="decimal"/>
      <w:lvlText w:val="%7."/>
      <w:lvlJc w:val="left"/>
      <w:pPr>
        <w:ind w:left="5040" w:hanging="360"/>
      </w:pPr>
    </w:lvl>
    <w:lvl w:ilvl="7" w:tplc="50A8AB8A">
      <w:start w:val="1"/>
      <w:numFmt w:val="lowerLetter"/>
      <w:lvlText w:val="%8."/>
      <w:lvlJc w:val="left"/>
      <w:pPr>
        <w:ind w:left="5760" w:hanging="360"/>
      </w:pPr>
    </w:lvl>
    <w:lvl w:ilvl="8" w:tplc="582AB420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1A5892C"/>
    <w:multiLevelType w:val="hybridMultilevel"/>
    <w:tmpl w:val="1792B03E"/>
    <w:lvl w:ilvl="0" w:tplc="BFC45032">
      <w:start w:val="3"/>
      <w:numFmt w:val="decimal"/>
      <w:lvlText w:val="%1)"/>
      <w:lvlJc w:val="left"/>
      <w:pPr>
        <w:ind w:left="720" w:hanging="360"/>
      </w:pPr>
      <w:rPr>
        <w:rFonts w:ascii="Ubuntu,Arial,ＭＳ 明朝" w:hAnsi="Ubuntu,Arial,ＭＳ 明朝" w:hint="default"/>
      </w:rPr>
    </w:lvl>
    <w:lvl w:ilvl="1" w:tplc="1EA6068E">
      <w:start w:val="1"/>
      <w:numFmt w:val="lowerLetter"/>
      <w:lvlText w:val="%2."/>
      <w:lvlJc w:val="left"/>
      <w:pPr>
        <w:ind w:left="1440" w:hanging="360"/>
      </w:pPr>
    </w:lvl>
    <w:lvl w:ilvl="2" w:tplc="F612C30A">
      <w:start w:val="1"/>
      <w:numFmt w:val="lowerRoman"/>
      <w:lvlText w:val="%3."/>
      <w:lvlJc w:val="right"/>
      <w:pPr>
        <w:ind w:left="2160" w:hanging="180"/>
      </w:pPr>
    </w:lvl>
    <w:lvl w:ilvl="3" w:tplc="D88633E2">
      <w:start w:val="1"/>
      <w:numFmt w:val="decimal"/>
      <w:lvlText w:val="%4."/>
      <w:lvlJc w:val="left"/>
      <w:pPr>
        <w:ind w:left="2880" w:hanging="360"/>
      </w:pPr>
    </w:lvl>
    <w:lvl w:ilvl="4" w:tplc="E32802B4">
      <w:start w:val="1"/>
      <w:numFmt w:val="lowerLetter"/>
      <w:lvlText w:val="%5."/>
      <w:lvlJc w:val="left"/>
      <w:pPr>
        <w:ind w:left="3600" w:hanging="360"/>
      </w:pPr>
    </w:lvl>
    <w:lvl w:ilvl="5" w:tplc="220EBC3A">
      <w:start w:val="1"/>
      <w:numFmt w:val="lowerRoman"/>
      <w:lvlText w:val="%6."/>
      <w:lvlJc w:val="right"/>
      <w:pPr>
        <w:ind w:left="4320" w:hanging="180"/>
      </w:pPr>
    </w:lvl>
    <w:lvl w:ilvl="6" w:tplc="7E3A1442">
      <w:start w:val="1"/>
      <w:numFmt w:val="decimal"/>
      <w:lvlText w:val="%7."/>
      <w:lvlJc w:val="left"/>
      <w:pPr>
        <w:ind w:left="5040" w:hanging="360"/>
      </w:pPr>
    </w:lvl>
    <w:lvl w:ilvl="7" w:tplc="95460D26">
      <w:start w:val="1"/>
      <w:numFmt w:val="lowerLetter"/>
      <w:lvlText w:val="%8."/>
      <w:lvlJc w:val="left"/>
      <w:pPr>
        <w:ind w:left="5760" w:hanging="360"/>
      </w:pPr>
    </w:lvl>
    <w:lvl w:ilvl="8" w:tplc="AEE2C7A6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1BAE12E"/>
    <w:multiLevelType w:val="hybridMultilevel"/>
    <w:tmpl w:val="3606F128"/>
    <w:lvl w:ilvl="0" w:tplc="38AA6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2A0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1AE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DEB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E2F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B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E46F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FAF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E84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E60EAC"/>
    <w:multiLevelType w:val="hybridMultilevel"/>
    <w:tmpl w:val="3D3EBF7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63F15323"/>
    <w:multiLevelType w:val="hybridMultilevel"/>
    <w:tmpl w:val="790084E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276852"/>
    <w:multiLevelType w:val="multilevel"/>
    <w:tmpl w:val="84BECC2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606" w:hanging="18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58" w15:restartNumberingAfterBreak="0">
    <w:nsid w:val="68446996"/>
    <w:multiLevelType w:val="hybridMultilevel"/>
    <w:tmpl w:val="5B00A0A8"/>
    <w:lvl w:ilvl="0" w:tplc="C9B6D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E4F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E0D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C28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EAD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A08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1A4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64F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CAA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EE17EF"/>
    <w:multiLevelType w:val="hybridMultilevel"/>
    <w:tmpl w:val="5A501DC6"/>
    <w:lvl w:ilvl="0" w:tplc="0F601A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AFF0C4F"/>
    <w:multiLevelType w:val="hybridMultilevel"/>
    <w:tmpl w:val="0BD080E0"/>
    <w:lvl w:ilvl="0" w:tplc="62C6DC7A">
      <w:numFmt w:val="bullet"/>
      <w:lvlText w:val="-"/>
      <w:lvlJc w:val="left"/>
      <w:pPr>
        <w:ind w:left="502" w:hanging="360"/>
      </w:pPr>
      <w:rPr>
        <w:rFonts w:ascii="Ubuntu" w:eastAsia="Times New Roman" w:hAnsi="Ubuntu" w:cs="Times New Roman" w:hint="default"/>
      </w:rPr>
    </w:lvl>
    <w:lvl w:ilvl="1" w:tplc="62C6DC7A">
      <w:numFmt w:val="bullet"/>
      <w:lvlText w:val="-"/>
      <w:lvlJc w:val="left"/>
      <w:pPr>
        <w:ind w:left="786" w:hanging="360"/>
      </w:pPr>
      <w:rPr>
        <w:rFonts w:ascii="Ubuntu" w:eastAsia="Times New Roman" w:hAnsi="Ubuntu" w:cs="Times New Roman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C55118F"/>
    <w:multiLevelType w:val="hybridMultilevel"/>
    <w:tmpl w:val="FED6F47C"/>
    <w:lvl w:ilvl="0" w:tplc="CE96F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A87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B6B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EA1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648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6EF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C62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7EC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A04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DFA5993"/>
    <w:multiLevelType w:val="hybridMultilevel"/>
    <w:tmpl w:val="66984856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EAF7D34"/>
    <w:multiLevelType w:val="hybridMultilevel"/>
    <w:tmpl w:val="096265F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FFC6AD1"/>
    <w:multiLevelType w:val="multilevel"/>
    <w:tmpl w:val="D8A0013A"/>
    <w:lvl w:ilvl="0">
      <w:numFmt w:val="bullet"/>
      <w:lvlText w:val="-"/>
      <w:lvlJc w:val="left"/>
      <w:pPr>
        <w:ind w:left="360" w:hanging="360"/>
      </w:pPr>
      <w:rPr>
        <w:rFonts w:ascii="Tahoma" w:eastAsiaTheme="minorEastAsia" w:hAnsi="Tahoma" w:cs="Tahoma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45657BE"/>
    <w:multiLevelType w:val="hybridMultilevel"/>
    <w:tmpl w:val="6C62794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5F42E5D"/>
    <w:multiLevelType w:val="hybridMultilevel"/>
    <w:tmpl w:val="3A0C4C1C"/>
    <w:lvl w:ilvl="0" w:tplc="1FC4FD1A">
      <w:start w:val="1"/>
      <w:numFmt w:val="decimal"/>
      <w:lvlText w:val="%1."/>
      <w:lvlJc w:val="left"/>
      <w:pPr>
        <w:ind w:left="720" w:hanging="360"/>
      </w:pPr>
    </w:lvl>
    <w:lvl w:ilvl="1" w:tplc="6E9AA2F0">
      <w:start w:val="1"/>
      <w:numFmt w:val="lowerLetter"/>
      <w:lvlText w:val="%2."/>
      <w:lvlJc w:val="left"/>
      <w:pPr>
        <w:ind w:left="1440" w:hanging="360"/>
      </w:pPr>
    </w:lvl>
    <w:lvl w:ilvl="2" w:tplc="5DC6F92A">
      <w:start w:val="1"/>
      <w:numFmt w:val="lowerRoman"/>
      <w:lvlText w:val="%3."/>
      <w:lvlJc w:val="right"/>
      <w:pPr>
        <w:ind w:left="2160" w:hanging="180"/>
      </w:pPr>
    </w:lvl>
    <w:lvl w:ilvl="3" w:tplc="79B20FB4">
      <w:start w:val="1"/>
      <w:numFmt w:val="decimal"/>
      <w:lvlText w:val="%4."/>
      <w:lvlJc w:val="left"/>
      <w:pPr>
        <w:ind w:left="2880" w:hanging="360"/>
      </w:pPr>
    </w:lvl>
    <w:lvl w:ilvl="4" w:tplc="F0E88828">
      <w:start w:val="1"/>
      <w:numFmt w:val="lowerLetter"/>
      <w:lvlText w:val="%5."/>
      <w:lvlJc w:val="left"/>
      <w:pPr>
        <w:ind w:left="3600" w:hanging="360"/>
      </w:pPr>
    </w:lvl>
    <w:lvl w:ilvl="5" w:tplc="DB0611EA">
      <w:start w:val="1"/>
      <w:numFmt w:val="lowerRoman"/>
      <w:lvlText w:val="%6."/>
      <w:lvlJc w:val="right"/>
      <w:pPr>
        <w:ind w:left="4320" w:hanging="180"/>
      </w:pPr>
    </w:lvl>
    <w:lvl w:ilvl="6" w:tplc="87B49272">
      <w:start w:val="1"/>
      <w:numFmt w:val="decimal"/>
      <w:lvlText w:val="%7."/>
      <w:lvlJc w:val="left"/>
      <w:pPr>
        <w:ind w:left="5040" w:hanging="360"/>
      </w:pPr>
    </w:lvl>
    <w:lvl w:ilvl="7" w:tplc="BC28DAA8">
      <w:start w:val="1"/>
      <w:numFmt w:val="lowerLetter"/>
      <w:lvlText w:val="%8."/>
      <w:lvlJc w:val="left"/>
      <w:pPr>
        <w:ind w:left="5760" w:hanging="360"/>
      </w:pPr>
    </w:lvl>
    <w:lvl w:ilvl="8" w:tplc="1868C836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5624BD"/>
    <w:multiLevelType w:val="hybridMultilevel"/>
    <w:tmpl w:val="92CC1B4A"/>
    <w:lvl w:ilvl="0" w:tplc="08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F77F86E"/>
    <w:multiLevelType w:val="hybridMultilevel"/>
    <w:tmpl w:val="4A7AB85C"/>
    <w:lvl w:ilvl="0" w:tplc="503A3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944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A20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98B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44E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FCFE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05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98FE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04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646718">
    <w:abstractNumId w:val="23"/>
  </w:num>
  <w:num w:numId="2" w16cid:durableId="1153567177">
    <w:abstractNumId w:val="36"/>
  </w:num>
  <w:num w:numId="3" w16cid:durableId="284041561">
    <w:abstractNumId w:val="53"/>
  </w:num>
  <w:num w:numId="4" w16cid:durableId="1627931008">
    <w:abstractNumId w:val="43"/>
  </w:num>
  <w:num w:numId="5" w16cid:durableId="1982886429">
    <w:abstractNumId w:val="52"/>
  </w:num>
  <w:num w:numId="6" w16cid:durableId="2140294577">
    <w:abstractNumId w:val="46"/>
  </w:num>
  <w:num w:numId="7" w16cid:durableId="2139905925">
    <w:abstractNumId w:val="25"/>
  </w:num>
  <w:num w:numId="8" w16cid:durableId="1120489969">
    <w:abstractNumId w:val="66"/>
  </w:num>
  <w:num w:numId="9" w16cid:durableId="603457359">
    <w:abstractNumId w:val="58"/>
  </w:num>
  <w:num w:numId="10" w16cid:durableId="804782098">
    <w:abstractNumId w:val="21"/>
  </w:num>
  <w:num w:numId="11" w16cid:durableId="583497064">
    <w:abstractNumId w:val="26"/>
  </w:num>
  <w:num w:numId="12" w16cid:durableId="605768844">
    <w:abstractNumId w:val="24"/>
  </w:num>
  <w:num w:numId="13" w16cid:durableId="389035192">
    <w:abstractNumId w:val="15"/>
  </w:num>
  <w:num w:numId="14" w16cid:durableId="723255529">
    <w:abstractNumId w:val="38"/>
  </w:num>
  <w:num w:numId="15" w16cid:durableId="1225943970">
    <w:abstractNumId w:val="48"/>
  </w:num>
  <w:num w:numId="16" w16cid:durableId="1061095993">
    <w:abstractNumId w:val="31"/>
  </w:num>
  <w:num w:numId="17" w16cid:durableId="341781063">
    <w:abstractNumId w:val="10"/>
  </w:num>
  <w:num w:numId="18" w16cid:durableId="173688971">
    <w:abstractNumId w:val="8"/>
  </w:num>
  <w:num w:numId="19" w16cid:durableId="1598252769">
    <w:abstractNumId w:val="7"/>
  </w:num>
  <w:num w:numId="20" w16cid:durableId="1814522351">
    <w:abstractNumId w:val="6"/>
  </w:num>
  <w:num w:numId="21" w16cid:durableId="1271161086">
    <w:abstractNumId w:val="5"/>
  </w:num>
  <w:num w:numId="22" w16cid:durableId="1402485363">
    <w:abstractNumId w:val="9"/>
  </w:num>
  <w:num w:numId="23" w16cid:durableId="1528526614">
    <w:abstractNumId w:val="4"/>
  </w:num>
  <w:num w:numId="24" w16cid:durableId="246767801">
    <w:abstractNumId w:val="3"/>
  </w:num>
  <w:num w:numId="25" w16cid:durableId="1607426221">
    <w:abstractNumId w:val="2"/>
  </w:num>
  <w:num w:numId="26" w16cid:durableId="1573466221">
    <w:abstractNumId w:val="1"/>
  </w:num>
  <w:num w:numId="27" w16cid:durableId="765418526">
    <w:abstractNumId w:val="0"/>
  </w:num>
  <w:num w:numId="28" w16cid:durableId="189075924">
    <w:abstractNumId w:val="34"/>
  </w:num>
  <w:num w:numId="29" w16cid:durableId="1282106611">
    <w:abstractNumId w:val="64"/>
  </w:num>
  <w:num w:numId="30" w16cid:durableId="494078089">
    <w:abstractNumId w:val="18"/>
  </w:num>
  <w:num w:numId="31" w16cid:durableId="1784036324">
    <w:abstractNumId w:val="29"/>
  </w:num>
  <w:num w:numId="32" w16cid:durableId="964120694">
    <w:abstractNumId w:val="60"/>
  </w:num>
  <w:num w:numId="33" w16cid:durableId="19599310">
    <w:abstractNumId w:val="20"/>
  </w:num>
  <w:num w:numId="34" w16cid:durableId="130825760">
    <w:abstractNumId w:val="65"/>
  </w:num>
  <w:num w:numId="35" w16cid:durableId="946959861">
    <w:abstractNumId w:val="41"/>
  </w:num>
  <w:num w:numId="36" w16cid:durableId="757873263">
    <w:abstractNumId w:val="32"/>
  </w:num>
  <w:num w:numId="37" w16cid:durableId="688482782">
    <w:abstractNumId w:val="57"/>
  </w:num>
  <w:num w:numId="38" w16cid:durableId="177739805">
    <w:abstractNumId w:val="13"/>
  </w:num>
  <w:num w:numId="39" w16cid:durableId="1647199176">
    <w:abstractNumId w:val="22"/>
  </w:num>
  <w:num w:numId="40" w16cid:durableId="1535926400">
    <w:abstractNumId w:val="42"/>
  </w:num>
  <w:num w:numId="41" w16cid:durableId="59906173">
    <w:abstractNumId w:val="67"/>
  </w:num>
  <w:num w:numId="42" w16cid:durableId="530533519">
    <w:abstractNumId w:val="49"/>
  </w:num>
  <w:num w:numId="43" w16cid:durableId="1713727237">
    <w:abstractNumId w:val="39"/>
  </w:num>
  <w:num w:numId="44" w16cid:durableId="1709646246">
    <w:abstractNumId w:val="30"/>
  </w:num>
  <w:num w:numId="45" w16cid:durableId="1049645812">
    <w:abstractNumId w:val="45"/>
  </w:num>
  <w:num w:numId="46" w16cid:durableId="576407316">
    <w:abstractNumId w:val="50"/>
  </w:num>
  <w:num w:numId="47" w16cid:durableId="1983805571">
    <w:abstractNumId w:val="27"/>
  </w:num>
  <w:num w:numId="48" w16cid:durableId="2002538216">
    <w:abstractNumId w:val="56"/>
  </w:num>
  <w:num w:numId="49" w16cid:durableId="988288846">
    <w:abstractNumId w:val="11"/>
  </w:num>
  <w:num w:numId="50" w16cid:durableId="2087651420">
    <w:abstractNumId w:val="59"/>
  </w:num>
  <w:num w:numId="51" w16cid:durableId="1293713182">
    <w:abstractNumId w:val="55"/>
  </w:num>
  <w:num w:numId="52" w16cid:durableId="1395592147">
    <w:abstractNumId w:val="19"/>
  </w:num>
  <w:num w:numId="53" w16cid:durableId="618293827">
    <w:abstractNumId w:val="28"/>
  </w:num>
  <w:num w:numId="54" w16cid:durableId="214784427">
    <w:abstractNumId w:val="62"/>
  </w:num>
  <w:num w:numId="55" w16cid:durableId="1237786918">
    <w:abstractNumId w:val="16"/>
  </w:num>
  <w:num w:numId="56" w16cid:durableId="533005810">
    <w:abstractNumId w:val="37"/>
  </w:num>
  <w:num w:numId="57" w16cid:durableId="719481717">
    <w:abstractNumId w:val="63"/>
  </w:num>
  <w:num w:numId="58" w16cid:durableId="681274405">
    <w:abstractNumId w:val="33"/>
  </w:num>
  <w:num w:numId="59" w16cid:durableId="1339311111">
    <w:abstractNumId w:val="12"/>
  </w:num>
  <w:num w:numId="60" w16cid:durableId="1925411334">
    <w:abstractNumId w:val="40"/>
  </w:num>
  <w:num w:numId="61" w16cid:durableId="960721553">
    <w:abstractNumId w:val="68"/>
  </w:num>
  <w:num w:numId="62" w16cid:durableId="1572305978">
    <w:abstractNumId w:val="35"/>
  </w:num>
  <w:num w:numId="63" w16cid:durableId="1310476172">
    <w:abstractNumId w:val="54"/>
  </w:num>
  <w:num w:numId="64" w16cid:durableId="882980894">
    <w:abstractNumId w:val="51"/>
  </w:num>
  <w:num w:numId="65" w16cid:durableId="1087582515">
    <w:abstractNumId w:val="44"/>
  </w:num>
  <w:num w:numId="66" w16cid:durableId="1261186543">
    <w:abstractNumId w:val="61"/>
  </w:num>
  <w:num w:numId="67" w16cid:durableId="70858113">
    <w:abstractNumId w:val="14"/>
  </w:num>
  <w:num w:numId="68" w16cid:durableId="1195196802">
    <w:abstractNumId w:val="47"/>
  </w:num>
  <w:num w:numId="69" w16cid:durableId="17098416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mirrorMargins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C16"/>
    <w:rsid w:val="000001FF"/>
    <w:rsid w:val="00003B50"/>
    <w:rsid w:val="0001398B"/>
    <w:rsid w:val="00015A2E"/>
    <w:rsid w:val="00022CF8"/>
    <w:rsid w:val="00036C2D"/>
    <w:rsid w:val="0004256F"/>
    <w:rsid w:val="00045FD7"/>
    <w:rsid w:val="00050235"/>
    <w:rsid w:val="000512A6"/>
    <w:rsid w:val="00065088"/>
    <w:rsid w:val="00070347"/>
    <w:rsid w:val="0007405A"/>
    <w:rsid w:val="000758DA"/>
    <w:rsid w:val="0008385F"/>
    <w:rsid w:val="0008645E"/>
    <w:rsid w:val="00096418"/>
    <w:rsid w:val="00096422"/>
    <w:rsid w:val="000A04C9"/>
    <w:rsid w:val="000A6CD8"/>
    <w:rsid w:val="000A6DEB"/>
    <w:rsid w:val="000B0F13"/>
    <w:rsid w:val="000B31EA"/>
    <w:rsid w:val="000B683A"/>
    <w:rsid w:val="000B695B"/>
    <w:rsid w:val="000C1DBD"/>
    <w:rsid w:val="000C578D"/>
    <w:rsid w:val="000E1FD6"/>
    <w:rsid w:val="000E3A59"/>
    <w:rsid w:val="000E48FB"/>
    <w:rsid w:val="000F1F44"/>
    <w:rsid w:val="000F4D4F"/>
    <w:rsid w:val="000F7C2B"/>
    <w:rsid w:val="00100C27"/>
    <w:rsid w:val="001060BC"/>
    <w:rsid w:val="001160D3"/>
    <w:rsid w:val="0012330F"/>
    <w:rsid w:val="0012587D"/>
    <w:rsid w:val="0012701E"/>
    <w:rsid w:val="001325A5"/>
    <w:rsid w:val="0013760A"/>
    <w:rsid w:val="00140813"/>
    <w:rsid w:val="00141CAE"/>
    <w:rsid w:val="001442B6"/>
    <w:rsid w:val="0014566E"/>
    <w:rsid w:val="00150E17"/>
    <w:rsid w:val="001555E8"/>
    <w:rsid w:val="00160BA8"/>
    <w:rsid w:val="00163814"/>
    <w:rsid w:val="0016539B"/>
    <w:rsid w:val="00167E6C"/>
    <w:rsid w:val="0017098C"/>
    <w:rsid w:val="001729E2"/>
    <w:rsid w:val="00173BE1"/>
    <w:rsid w:val="00177A2D"/>
    <w:rsid w:val="00186836"/>
    <w:rsid w:val="00196A6F"/>
    <w:rsid w:val="001A538E"/>
    <w:rsid w:val="001A74E9"/>
    <w:rsid w:val="001B0EA5"/>
    <w:rsid w:val="001B4A03"/>
    <w:rsid w:val="001C1334"/>
    <w:rsid w:val="001D4DA8"/>
    <w:rsid w:val="001D54BE"/>
    <w:rsid w:val="001E0CAB"/>
    <w:rsid w:val="001E56D2"/>
    <w:rsid w:val="00201004"/>
    <w:rsid w:val="00201B86"/>
    <w:rsid w:val="002051C9"/>
    <w:rsid w:val="00206A1E"/>
    <w:rsid w:val="002102AA"/>
    <w:rsid w:val="002237C4"/>
    <w:rsid w:val="0023043A"/>
    <w:rsid w:val="002329C5"/>
    <w:rsid w:val="00235421"/>
    <w:rsid w:val="00237C16"/>
    <w:rsid w:val="00241C9A"/>
    <w:rsid w:val="00241EEC"/>
    <w:rsid w:val="00243A9E"/>
    <w:rsid w:val="00250855"/>
    <w:rsid w:val="0025718C"/>
    <w:rsid w:val="0026290B"/>
    <w:rsid w:val="00267C09"/>
    <w:rsid w:val="002725A2"/>
    <w:rsid w:val="00274E31"/>
    <w:rsid w:val="00276E14"/>
    <w:rsid w:val="00280BA8"/>
    <w:rsid w:val="0028196B"/>
    <w:rsid w:val="00283FDB"/>
    <w:rsid w:val="00286A7D"/>
    <w:rsid w:val="00291AA0"/>
    <w:rsid w:val="00296E6A"/>
    <w:rsid w:val="002B253E"/>
    <w:rsid w:val="002B3AA7"/>
    <w:rsid w:val="002B3C3F"/>
    <w:rsid w:val="002B560C"/>
    <w:rsid w:val="002C1948"/>
    <w:rsid w:val="002C29DF"/>
    <w:rsid w:val="002C3321"/>
    <w:rsid w:val="002D433B"/>
    <w:rsid w:val="002D6BC1"/>
    <w:rsid w:val="002D7933"/>
    <w:rsid w:val="002E2258"/>
    <w:rsid w:val="002F0B9C"/>
    <w:rsid w:val="002F41D6"/>
    <w:rsid w:val="002F49AC"/>
    <w:rsid w:val="002F65E6"/>
    <w:rsid w:val="003106E8"/>
    <w:rsid w:val="00314E31"/>
    <w:rsid w:val="003202DF"/>
    <w:rsid w:val="00320E74"/>
    <w:rsid w:val="00344841"/>
    <w:rsid w:val="003655AB"/>
    <w:rsid w:val="0037256A"/>
    <w:rsid w:val="00372EBA"/>
    <w:rsid w:val="003843F8"/>
    <w:rsid w:val="00393547"/>
    <w:rsid w:val="0039575D"/>
    <w:rsid w:val="003A50C7"/>
    <w:rsid w:val="003A6187"/>
    <w:rsid w:val="003B0791"/>
    <w:rsid w:val="003B6636"/>
    <w:rsid w:val="003D1661"/>
    <w:rsid w:val="003E45AF"/>
    <w:rsid w:val="003E4D7B"/>
    <w:rsid w:val="00403EE5"/>
    <w:rsid w:val="00404CE6"/>
    <w:rsid w:val="00404D10"/>
    <w:rsid w:val="00410490"/>
    <w:rsid w:val="00416068"/>
    <w:rsid w:val="0042059D"/>
    <w:rsid w:val="00420EBC"/>
    <w:rsid w:val="00422BAD"/>
    <w:rsid w:val="00425C58"/>
    <w:rsid w:val="00457183"/>
    <w:rsid w:val="00457B99"/>
    <w:rsid w:val="00464099"/>
    <w:rsid w:val="00470AEB"/>
    <w:rsid w:val="00473FBC"/>
    <w:rsid w:val="00480FB6"/>
    <w:rsid w:val="004923A7"/>
    <w:rsid w:val="00495BBF"/>
    <w:rsid w:val="004962DE"/>
    <w:rsid w:val="004B1CD6"/>
    <w:rsid w:val="004B4035"/>
    <w:rsid w:val="004C237B"/>
    <w:rsid w:val="004C53A4"/>
    <w:rsid w:val="004C69BD"/>
    <w:rsid w:val="004D272E"/>
    <w:rsid w:val="004D6ED9"/>
    <w:rsid w:val="004E01D7"/>
    <w:rsid w:val="004E0882"/>
    <w:rsid w:val="004E30BC"/>
    <w:rsid w:val="004E6698"/>
    <w:rsid w:val="004F722B"/>
    <w:rsid w:val="005207B8"/>
    <w:rsid w:val="0052150B"/>
    <w:rsid w:val="00524ACF"/>
    <w:rsid w:val="00526457"/>
    <w:rsid w:val="005272FB"/>
    <w:rsid w:val="00533267"/>
    <w:rsid w:val="00542961"/>
    <w:rsid w:val="005546DC"/>
    <w:rsid w:val="0055575C"/>
    <w:rsid w:val="005562BF"/>
    <w:rsid w:val="0057087D"/>
    <w:rsid w:val="005735A6"/>
    <w:rsid w:val="00576AC1"/>
    <w:rsid w:val="00580C3A"/>
    <w:rsid w:val="00581906"/>
    <w:rsid w:val="00586139"/>
    <w:rsid w:val="005964DE"/>
    <w:rsid w:val="005A23A6"/>
    <w:rsid w:val="005A2F26"/>
    <w:rsid w:val="005B11C2"/>
    <w:rsid w:val="005B19D8"/>
    <w:rsid w:val="005C6FED"/>
    <w:rsid w:val="005D3B84"/>
    <w:rsid w:val="005D42E5"/>
    <w:rsid w:val="005D5C3E"/>
    <w:rsid w:val="005D7908"/>
    <w:rsid w:val="005E25F7"/>
    <w:rsid w:val="005E781A"/>
    <w:rsid w:val="005F227F"/>
    <w:rsid w:val="005F74CA"/>
    <w:rsid w:val="00602FE9"/>
    <w:rsid w:val="00613DCD"/>
    <w:rsid w:val="00614903"/>
    <w:rsid w:val="00615E65"/>
    <w:rsid w:val="00621B93"/>
    <w:rsid w:val="0063023F"/>
    <w:rsid w:val="006310EC"/>
    <w:rsid w:val="00631E79"/>
    <w:rsid w:val="006370BF"/>
    <w:rsid w:val="0065558E"/>
    <w:rsid w:val="006564EE"/>
    <w:rsid w:val="00657EE3"/>
    <w:rsid w:val="0067334E"/>
    <w:rsid w:val="00690507"/>
    <w:rsid w:val="006A3139"/>
    <w:rsid w:val="006B0029"/>
    <w:rsid w:val="006B0D5F"/>
    <w:rsid w:val="006B5E50"/>
    <w:rsid w:val="006C2923"/>
    <w:rsid w:val="006C7082"/>
    <w:rsid w:val="006D3668"/>
    <w:rsid w:val="006F12A1"/>
    <w:rsid w:val="006F2149"/>
    <w:rsid w:val="006F77B8"/>
    <w:rsid w:val="007001B9"/>
    <w:rsid w:val="0070234C"/>
    <w:rsid w:val="00705218"/>
    <w:rsid w:val="007060D5"/>
    <w:rsid w:val="0071227B"/>
    <w:rsid w:val="00712CE0"/>
    <w:rsid w:val="00713929"/>
    <w:rsid w:val="007166AA"/>
    <w:rsid w:val="00725636"/>
    <w:rsid w:val="0072761F"/>
    <w:rsid w:val="00733BD8"/>
    <w:rsid w:val="00734312"/>
    <w:rsid w:val="00736338"/>
    <w:rsid w:val="00754CD0"/>
    <w:rsid w:val="007803F6"/>
    <w:rsid w:val="00780EDD"/>
    <w:rsid w:val="00782963"/>
    <w:rsid w:val="007934C8"/>
    <w:rsid w:val="00793C84"/>
    <w:rsid w:val="00797A69"/>
    <w:rsid w:val="007A6D8F"/>
    <w:rsid w:val="007B0FB4"/>
    <w:rsid w:val="007B6689"/>
    <w:rsid w:val="007B77BA"/>
    <w:rsid w:val="007C5BBC"/>
    <w:rsid w:val="007D0FF6"/>
    <w:rsid w:val="007E1955"/>
    <w:rsid w:val="007F5BB1"/>
    <w:rsid w:val="00810879"/>
    <w:rsid w:val="0081157C"/>
    <w:rsid w:val="00813FAC"/>
    <w:rsid w:val="008177CE"/>
    <w:rsid w:val="00817DD8"/>
    <w:rsid w:val="00836EEF"/>
    <w:rsid w:val="00841776"/>
    <w:rsid w:val="0084384A"/>
    <w:rsid w:val="008439F2"/>
    <w:rsid w:val="00860F6D"/>
    <w:rsid w:val="00862162"/>
    <w:rsid w:val="00862536"/>
    <w:rsid w:val="008659F1"/>
    <w:rsid w:val="008664DE"/>
    <w:rsid w:val="008708D5"/>
    <w:rsid w:val="00870E68"/>
    <w:rsid w:val="00873A8C"/>
    <w:rsid w:val="00880A8D"/>
    <w:rsid w:val="00880BD3"/>
    <w:rsid w:val="00881083"/>
    <w:rsid w:val="00893E3B"/>
    <w:rsid w:val="008957BA"/>
    <w:rsid w:val="0089667C"/>
    <w:rsid w:val="00896F7E"/>
    <w:rsid w:val="00897B1E"/>
    <w:rsid w:val="008A12F3"/>
    <w:rsid w:val="008B6ADD"/>
    <w:rsid w:val="008D208F"/>
    <w:rsid w:val="008E22F8"/>
    <w:rsid w:val="008E45D9"/>
    <w:rsid w:val="008E5836"/>
    <w:rsid w:val="008F3E24"/>
    <w:rsid w:val="008F730E"/>
    <w:rsid w:val="0090018F"/>
    <w:rsid w:val="009014E3"/>
    <w:rsid w:val="0091515F"/>
    <w:rsid w:val="00917761"/>
    <w:rsid w:val="00931F2B"/>
    <w:rsid w:val="00932144"/>
    <w:rsid w:val="00933377"/>
    <w:rsid w:val="009400B3"/>
    <w:rsid w:val="00940651"/>
    <w:rsid w:val="009415A7"/>
    <w:rsid w:val="00946EBF"/>
    <w:rsid w:val="00950804"/>
    <w:rsid w:val="00955541"/>
    <w:rsid w:val="00962535"/>
    <w:rsid w:val="009647D7"/>
    <w:rsid w:val="00973FD9"/>
    <w:rsid w:val="00986783"/>
    <w:rsid w:val="00997E1F"/>
    <w:rsid w:val="009A1F95"/>
    <w:rsid w:val="009A3D21"/>
    <w:rsid w:val="009B7259"/>
    <w:rsid w:val="009C3C8E"/>
    <w:rsid w:val="009C5D6D"/>
    <w:rsid w:val="009C6B5A"/>
    <w:rsid w:val="009C6E0D"/>
    <w:rsid w:val="009D42C9"/>
    <w:rsid w:val="009D56A7"/>
    <w:rsid w:val="009E0559"/>
    <w:rsid w:val="009E2930"/>
    <w:rsid w:val="009E6062"/>
    <w:rsid w:val="009F38BD"/>
    <w:rsid w:val="009F4162"/>
    <w:rsid w:val="009F43AD"/>
    <w:rsid w:val="009F6787"/>
    <w:rsid w:val="00A00793"/>
    <w:rsid w:val="00A029A7"/>
    <w:rsid w:val="00A032AE"/>
    <w:rsid w:val="00A06DF8"/>
    <w:rsid w:val="00A13E49"/>
    <w:rsid w:val="00A144CB"/>
    <w:rsid w:val="00A21FF6"/>
    <w:rsid w:val="00A23D3D"/>
    <w:rsid w:val="00A24F15"/>
    <w:rsid w:val="00A42102"/>
    <w:rsid w:val="00A44B75"/>
    <w:rsid w:val="00A476F8"/>
    <w:rsid w:val="00A511C5"/>
    <w:rsid w:val="00A51B91"/>
    <w:rsid w:val="00A525E1"/>
    <w:rsid w:val="00A5655F"/>
    <w:rsid w:val="00A70EF6"/>
    <w:rsid w:val="00A719D1"/>
    <w:rsid w:val="00A72A3F"/>
    <w:rsid w:val="00A76573"/>
    <w:rsid w:val="00A77D6A"/>
    <w:rsid w:val="00A77FB6"/>
    <w:rsid w:val="00A821CA"/>
    <w:rsid w:val="00A93EDB"/>
    <w:rsid w:val="00AA08FA"/>
    <w:rsid w:val="00AA5572"/>
    <w:rsid w:val="00AA7FA8"/>
    <w:rsid w:val="00AB134A"/>
    <w:rsid w:val="00AB27F3"/>
    <w:rsid w:val="00AB7AD7"/>
    <w:rsid w:val="00AC4AEA"/>
    <w:rsid w:val="00AC60BE"/>
    <w:rsid w:val="00AC6140"/>
    <w:rsid w:val="00AC77DE"/>
    <w:rsid w:val="00AD0A1F"/>
    <w:rsid w:val="00AD278E"/>
    <w:rsid w:val="00AD4013"/>
    <w:rsid w:val="00AD6D6B"/>
    <w:rsid w:val="00AE47AA"/>
    <w:rsid w:val="00AF013D"/>
    <w:rsid w:val="00AF2A76"/>
    <w:rsid w:val="00AF474D"/>
    <w:rsid w:val="00B0393C"/>
    <w:rsid w:val="00B103B0"/>
    <w:rsid w:val="00B10D82"/>
    <w:rsid w:val="00B11132"/>
    <w:rsid w:val="00B1192F"/>
    <w:rsid w:val="00B2044D"/>
    <w:rsid w:val="00B2368C"/>
    <w:rsid w:val="00B360C3"/>
    <w:rsid w:val="00B45C16"/>
    <w:rsid w:val="00B65F03"/>
    <w:rsid w:val="00B66204"/>
    <w:rsid w:val="00B678C3"/>
    <w:rsid w:val="00B67A56"/>
    <w:rsid w:val="00B71462"/>
    <w:rsid w:val="00B746EA"/>
    <w:rsid w:val="00B74CF6"/>
    <w:rsid w:val="00B751D9"/>
    <w:rsid w:val="00B77C64"/>
    <w:rsid w:val="00B80835"/>
    <w:rsid w:val="00B8363A"/>
    <w:rsid w:val="00B86ED7"/>
    <w:rsid w:val="00B96652"/>
    <w:rsid w:val="00BA280A"/>
    <w:rsid w:val="00BA508F"/>
    <w:rsid w:val="00BB57A9"/>
    <w:rsid w:val="00BB76FD"/>
    <w:rsid w:val="00BD4BA5"/>
    <w:rsid w:val="00BE36D0"/>
    <w:rsid w:val="00BF408D"/>
    <w:rsid w:val="00C02078"/>
    <w:rsid w:val="00C049FB"/>
    <w:rsid w:val="00C163D1"/>
    <w:rsid w:val="00C32B7F"/>
    <w:rsid w:val="00C35EF8"/>
    <w:rsid w:val="00C46A61"/>
    <w:rsid w:val="00C510F5"/>
    <w:rsid w:val="00C56DEB"/>
    <w:rsid w:val="00C57251"/>
    <w:rsid w:val="00C651CD"/>
    <w:rsid w:val="00C65A5B"/>
    <w:rsid w:val="00C73468"/>
    <w:rsid w:val="00C746F4"/>
    <w:rsid w:val="00C77996"/>
    <w:rsid w:val="00C81EB3"/>
    <w:rsid w:val="00C8342C"/>
    <w:rsid w:val="00C87C8A"/>
    <w:rsid w:val="00C92794"/>
    <w:rsid w:val="00C9754F"/>
    <w:rsid w:val="00C97EDF"/>
    <w:rsid w:val="00CA4C22"/>
    <w:rsid w:val="00CA6F4E"/>
    <w:rsid w:val="00CA74EC"/>
    <w:rsid w:val="00CB4C54"/>
    <w:rsid w:val="00CB689D"/>
    <w:rsid w:val="00CC1A29"/>
    <w:rsid w:val="00CD3786"/>
    <w:rsid w:val="00CE4A06"/>
    <w:rsid w:val="00CF06A6"/>
    <w:rsid w:val="00CF5CC2"/>
    <w:rsid w:val="00D0759E"/>
    <w:rsid w:val="00D07ADD"/>
    <w:rsid w:val="00D12E73"/>
    <w:rsid w:val="00D21A68"/>
    <w:rsid w:val="00D23F3D"/>
    <w:rsid w:val="00D312F1"/>
    <w:rsid w:val="00D33F77"/>
    <w:rsid w:val="00D46F8F"/>
    <w:rsid w:val="00D502B6"/>
    <w:rsid w:val="00D512FA"/>
    <w:rsid w:val="00D62EE6"/>
    <w:rsid w:val="00D63B9A"/>
    <w:rsid w:val="00D83B51"/>
    <w:rsid w:val="00D90369"/>
    <w:rsid w:val="00D97126"/>
    <w:rsid w:val="00D9725B"/>
    <w:rsid w:val="00DA0148"/>
    <w:rsid w:val="00DA079D"/>
    <w:rsid w:val="00DB3CA4"/>
    <w:rsid w:val="00DB5544"/>
    <w:rsid w:val="00DC6FEF"/>
    <w:rsid w:val="00DD1592"/>
    <w:rsid w:val="00DD501E"/>
    <w:rsid w:val="00DD5373"/>
    <w:rsid w:val="00DD724F"/>
    <w:rsid w:val="00DE08A1"/>
    <w:rsid w:val="00DE2F76"/>
    <w:rsid w:val="00DE4E8F"/>
    <w:rsid w:val="00DE56DC"/>
    <w:rsid w:val="00DF4F5E"/>
    <w:rsid w:val="00DF6581"/>
    <w:rsid w:val="00DF661F"/>
    <w:rsid w:val="00DF79FF"/>
    <w:rsid w:val="00E02DBE"/>
    <w:rsid w:val="00E02E31"/>
    <w:rsid w:val="00E066EC"/>
    <w:rsid w:val="00E11D84"/>
    <w:rsid w:val="00E212BB"/>
    <w:rsid w:val="00E3012A"/>
    <w:rsid w:val="00E47B07"/>
    <w:rsid w:val="00E5235F"/>
    <w:rsid w:val="00E621C6"/>
    <w:rsid w:val="00E62982"/>
    <w:rsid w:val="00E65ED4"/>
    <w:rsid w:val="00E70C5D"/>
    <w:rsid w:val="00E70D47"/>
    <w:rsid w:val="00E75E34"/>
    <w:rsid w:val="00E90A31"/>
    <w:rsid w:val="00E922A7"/>
    <w:rsid w:val="00E942BB"/>
    <w:rsid w:val="00EA1441"/>
    <w:rsid w:val="00EA1E69"/>
    <w:rsid w:val="00EA3BDB"/>
    <w:rsid w:val="00EA4547"/>
    <w:rsid w:val="00EA5733"/>
    <w:rsid w:val="00EB05B9"/>
    <w:rsid w:val="00EC3B7D"/>
    <w:rsid w:val="00EC400C"/>
    <w:rsid w:val="00EC4476"/>
    <w:rsid w:val="00ED60A2"/>
    <w:rsid w:val="00ED7ECC"/>
    <w:rsid w:val="00EE004C"/>
    <w:rsid w:val="00EE5304"/>
    <w:rsid w:val="00EF2E05"/>
    <w:rsid w:val="00EF342C"/>
    <w:rsid w:val="00EF4C49"/>
    <w:rsid w:val="00EF5FAF"/>
    <w:rsid w:val="00EF66AF"/>
    <w:rsid w:val="00EF744D"/>
    <w:rsid w:val="00F02046"/>
    <w:rsid w:val="00F026D4"/>
    <w:rsid w:val="00F0422B"/>
    <w:rsid w:val="00F07AA8"/>
    <w:rsid w:val="00F16842"/>
    <w:rsid w:val="00F2311D"/>
    <w:rsid w:val="00F3153D"/>
    <w:rsid w:val="00F3280F"/>
    <w:rsid w:val="00F342A6"/>
    <w:rsid w:val="00F37C08"/>
    <w:rsid w:val="00F562FC"/>
    <w:rsid w:val="00F62526"/>
    <w:rsid w:val="00F66ECE"/>
    <w:rsid w:val="00F773E4"/>
    <w:rsid w:val="00F80FCD"/>
    <w:rsid w:val="00F85033"/>
    <w:rsid w:val="00F85336"/>
    <w:rsid w:val="00F87D5B"/>
    <w:rsid w:val="00F96813"/>
    <w:rsid w:val="00FA122B"/>
    <w:rsid w:val="00FA5D8B"/>
    <w:rsid w:val="00FB4CF9"/>
    <w:rsid w:val="00FB4FBC"/>
    <w:rsid w:val="00FC6378"/>
    <w:rsid w:val="00FD1524"/>
    <w:rsid w:val="00FD1FB7"/>
    <w:rsid w:val="00FF0786"/>
    <w:rsid w:val="00FF1E96"/>
    <w:rsid w:val="00FF2229"/>
    <w:rsid w:val="00FF37D9"/>
    <w:rsid w:val="00FF76A7"/>
    <w:rsid w:val="01574E4A"/>
    <w:rsid w:val="01634D34"/>
    <w:rsid w:val="01C409C5"/>
    <w:rsid w:val="01DAD857"/>
    <w:rsid w:val="01E4510F"/>
    <w:rsid w:val="01F85106"/>
    <w:rsid w:val="0205BB6C"/>
    <w:rsid w:val="024323B7"/>
    <w:rsid w:val="0256D269"/>
    <w:rsid w:val="0258B814"/>
    <w:rsid w:val="02885462"/>
    <w:rsid w:val="02FA7D88"/>
    <w:rsid w:val="032C73AE"/>
    <w:rsid w:val="037B8F09"/>
    <w:rsid w:val="03DEF418"/>
    <w:rsid w:val="03EC21CD"/>
    <w:rsid w:val="044357A1"/>
    <w:rsid w:val="04744BDD"/>
    <w:rsid w:val="04937DF0"/>
    <w:rsid w:val="04AF7714"/>
    <w:rsid w:val="04D406BE"/>
    <w:rsid w:val="05077274"/>
    <w:rsid w:val="0559F88D"/>
    <w:rsid w:val="058FDEB9"/>
    <w:rsid w:val="059ED5A4"/>
    <w:rsid w:val="065F19E8"/>
    <w:rsid w:val="066C48E5"/>
    <w:rsid w:val="06A4C707"/>
    <w:rsid w:val="06DF20CE"/>
    <w:rsid w:val="07418810"/>
    <w:rsid w:val="0745B176"/>
    <w:rsid w:val="076D8973"/>
    <w:rsid w:val="07B9AA1A"/>
    <w:rsid w:val="07C875FE"/>
    <w:rsid w:val="07FAEA49"/>
    <w:rsid w:val="093FFFCE"/>
    <w:rsid w:val="0A18DC0B"/>
    <w:rsid w:val="0AE75C31"/>
    <w:rsid w:val="0AF6B344"/>
    <w:rsid w:val="0B2923C6"/>
    <w:rsid w:val="0B328B0B"/>
    <w:rsid w:val="0B3A7B43"/>
    <w:rsid w:val="0B81BA9D"/>
    <w:rsid w:val="0B9F771A"/>
    <w:rsid w:val="0BED4DEE"/>
    <w:rsid w:val="0C5F2252"/>
    <w:rsid w:val="0C7647DC"/>
    <w:rsid w:val="0C9283A5"/>
    <w:rsid w:val="0CD020D9"/>
    <w:rsid w:val="0CF2E330"/>
    <w:rsid w:val="0D04A027"/>
    <w:rsid w:val="0D18053A"/>
    <w:rsid w:val="0D5C1D12"/>
    <w:rsid w:val="0D85D65E"/>
    <w:rsid w:val="0DB95C18"/>
    <w:rsid w:val="0E114DF1"/>
    <w:rsid w:val="0E2642F9"/>
    <w:rsid w:val="0E54B149"/>
    <w:rsid w:val="0EAC56E4"/>
    <w:rsid w:val="0F264547"/>
    <w:rsid w:val="0F96C314"/>
    <w:rsid w:val="1037FF2A"/>
    <w:rsid w:val="10415907"/>
    <w:rsid w:val="10881D8F"/>
    <w:rsid w:val="109EC703"/>
    <w:rsid w:val="10AFA7CB"/>
    <w:rsid w:val="10C32EBA"/>
    <w:rsid w:val="10DDC9A5"/>
    <w:rsid w:val="11329375"/>
    <w:rsid w:val="113DC17C"/>
    <w:rsid w:val="1152D1A4"/>
    <w:rsid w:val="11B289C6"/>
    <w:rsid w:val="11F95567"/>
    <w:rsid w:val="11F9FA40"/>
    <w:rsid w:val="125612AC"/>
    <w:rsid w:val="127ABF4C"/>
    <w:rsid w:val="127C6725"/>
    <w:rsid w:val="12A3E952"/>
    <w:rsid w:val="13578E9B"/>
    <w:rsid w:val="1392AE33"/>
    <w:rsid w:val="13BF0680"/>
    <w:rsid w:val="13E85FF1"/>
    <w:rsid w:val="1455D80E"/>
    <w:rsid w:val="145CC9CE"/>
    <w:rsid w:val="14CFB278"/>
    <w:rsid w:val="15A30293"/>
    <w:rsid w:val="15A3AA62"/>
    <w:rsid w:val="15D5ED70"/>
    <w:rsid w:val="15E195F6"/>
    <w:rsid w:val="162DA6AB"/>
    <w:rsid w:val="16323F01"/>
    <w:rsid w:val="1699B64B"/>
    <w:rsid w:val="176EE95F"/>
    <w:rsid w:val="17A9C27F"/>
    <w:rsid w:val="180638D5"/>
    <w:rsid w:val="183595D7"/>
    <w:rsid w:val="185CB1D0"/>
    <w:rsid w:val="190284DD"/>
    <w:rsid w:val="1987D12A"/>
    <w:rsid w:val="198A45AF"/>
    <w:rsid w:val="199970A8"/>
    <w:rsid w:val="19A7B722"/>
    <w:rsid w:val="1B0C506F"/>
    <w:rsid w:val="1B9E413D"/>
    <w:rsid w:val="1BB21CFA"/>
    <w:rsid w:val="1BEBF6E6"/>
    <w:rsid w:val="1C045BC9"/>
    <w:rsid w:val="1C3406A2"/>
    <w:rsid w:val="1C44EA06"/>
    <w:rsid w:val="1D662960"/>
    <w:rsid w:val="1D9B6A96"/>
    <w:rsid w:val="1DAFE71E"/>
    <w:rsid w:val="1DFFDBA6"/>
    <w:rsid w:val="1E190403"/>
    <w:rsid w:val="1E5EFD46"/>
    <w:rsid w:val="1EBA9166"/>
    <w:rsid w:val="1ED1E6EB"/>
    <w:rsid w:val="1ED6F9C0"/>
    <w:rsid w:val="1F3EC388"/>
    <w:rsid w:val="1F877BFA"/>
    <w:rsid w:val="1FD1E511"/>
    <w:rsid w:val="1FF83ECD"/>
    <w:rsid w:val="2002BEA2"/>
    <w:rsid w:val="20A62EDF"/>
    <w:rsid w:val="20C123E1"/>
    <w:rsid w:val="20FA6A3E"/>
    <w:rsid w:val="2168109C"/>
    <w:rsid w:val="21706346"/>
    <w:rsid w:val="2224E239"/>
    <w:rsid w:val="22BC81BB"/>
    <w:rsid w:val="2307D77E"/>
    <w:rsid w:val="23569D5A"/>
    <w:rsid w:val="23DDCFA1"/>
    <w:rsid w:val="23EC352D"/>
    <w:rsid w:val="2469FDBB"/>
    <w:rsid w:val="2527CCC9"/>
    <w:rsid w:val="25610E67"/>
    <w:rsid w:val="25713079"/>
    <w:rsid w:val="25D21BE9"/>
    <w:rsid w:val="25EC6C52"/>
    <w:rsid w:val="26048C6B"/>
    <w:rsid w:val="26F5A5D0"/>
    <w:rsid w:val="27157063"/>
    <w:rsid w:val="278CA0A0"/>
    <w:rsid w:val="28F8B4A5"/>
    <w:rsid w:val="291289AA"/>
    <w:rsid w:val="291E67AC"/>
    <w:rsid w:val="29AD04BC"/>
    <w:rsid w:val="2A053A53"/>
    <w:rsid w:val="2AA2F2A2"/>
    <w:rsid w:val="2AD9E9CC"/>
    <w:rsid w:val="2ADE5EAE"/>
    <w:rsid w:val="2B10042C"/>
    <w:rsid w:val="2B721F8C"/>
    <w:rsid w:val="2B805A73"/>
    <w:rsid w:val="2C936C29"/>
    <w:rsid w:val="2CDBD064"/>
    <w:rsid w:val="2D70E65F"/>
    <w:rsid w:val="2DC2C21B"/>
    <w:rsid w:val="2DE6016E"/>
    <w:rsid w:val="2DF55741"/>
    <w:rsid w:val="2E0D1D1A"/>
    <w:rsid w:val="2E74C62D"/>
    <w:rsid w:val="2F456B06"/>
    <w:rsid w:val="2F65290A"/>
    <w:rsid w:val="2FD77014"/>
    <w:rsid w:val="30758E21"/>
    <w:rsid w:val="30E52FA7"/>
    <w:rsid w:val="3186C921"/>
    <w:rsid w:val="31C82313"/>
    <w:rsid w:val="31CABC21"/>
    <w:rsid w:val="3208633D"/>
    <w:rsid w:val="3212E2D9"/>
    <w:rsid w:val="3227F8CF"/>
    <w:rsid w:val="32368B24"/>
    <w:rsid w:val="32416325"/>
    <w:rsid w:val="32A83119"/>
    <w:rsid w:val="33284CB3"/>
    <w:rsid w:val="33681731"/>
    <w:rsid w:val="336A0150"/>
    <w:rsid w:val="33C07AF1"/>
    <w:rsid w:val="341F3467"/>
    <w:rsid w:val="343E5EB8"/>
    <w:rsid w:val="346F06BE"/>
    <w:rsid w:val="34E88847"/>
    <w:rsid w:val="3566F320"/>
    <w:rsid w:val="357903E7"/>
    <w:rsid w:val="35BB4231"/>
    <w:rsid w:val="35D46A8E"/>
    <w:rsid w:val="36172A2F"/>
    <w:rsid w:val="362399DA"/>
    <w:rsid w:val="36576EEB"/>
    <w:rsid w:val="36598BE6"/>
    <w:rsid w:val="36E81379"/>
    <w:rsid w:val="373DC2F7"/>
    <w:rsid w:val="37525420"/>
    <w:rsid w:val="37F33F4C"/>
    <w:rsid w:val="380A01E3"/>
    <w:rsid w:val="384437B2"/>
    <w:rsid w:val="39844F2A"/>
    <w:rsid w:val="39A5D244"/>
    <w:rsid w:val="39EAC830"/>
    <w:rsid w:val="3A03480A"/>
    <w:rsid w:val="3A17B09F"/>
    <w:rsid w:val="3A229FDC"/>
    <w:rsid w:val="3AA285C7"/>
    <w:rsid w:val="3AA7DBB1"/>
    <w:rsid w:val="3B0D135D"/>
    <w:rsid w:val="3B9E6BC3"/>
    <w:rsid w:val="3C7FCF1B"/>
    <w:rsid w:val="3CD9B0B3"/>
    <w:rsid w:val="3D56A999"/>
    <w:rsid w:val="3D823208"/>
    <w:rsid w:val="3E0AE84F"/>
    <w:rsid w:val="3E5B9AFC"/>
    <w:rsid w:val="3E892463"/>
    <w:rsid w:val="3ED6B92D"/>
    <w:rsid w:val="3F1D728E"/>
    <w:rsid w:val="3F9055A8"/>
    <w:rsid w:val="3FD562C1"/>
    <w:rsid w:val="3FF58164"/>
    <w:rsid w:val="4008B949"/>
    <w:rsid w:val="4038CAE4"/>
    <w:rsid w:val="4072898E"/>
    <w:rsid w:val="40763209"/>
    <w:rsid w:val="40A72EC7"/>
    <w:rsid w:val="40C37778"/>
    <w:rsid w:val="40C69871"/>
    <w:rsid w:val="41386E76"/>
    <w:rsid w:val="4160F6DD"/>
    <w:rsid w:val="41A4A180"/>
    <w:rsid w:val="41C49547"/>
    <w:rsid w:val="41CFA038"/>
    <w:rsid w:val="41D3A538"/>
    <w:rsid w:val="42058A3E"/>
    <w:rsid w:val="420DAD47"/>
    <w:rsid w:val="4212026A"/>
    <w:rsid w:val="42164775"/>
    <w:rsid w:val="4243B297"/>
    <w:rsid w:val="42468B45"/>
    <w:rsid w:val="42538D21"/>
    <w:rsid w:val="426FB064"/>
    <w:rsid w:val="42D21F70"/>
    <w:rsid w:val="43004C0A"/>
    <w:rsid w:val="431A70E5"/>
    <w:rsid w:val="431C5271"/>
    <w:rsid w:val="43322185"/>
    <w:rsid w:val="434299FF"/>
    <w:rsid w:val="43BD3FFD"/>
    <w:rsid w:val="44215BB4"/>
    <w:rsid w:val="4435959A"/>
    <w:rsid w:val="44B899F7"/>
    <w:rsid w:val="4500E2FF"/>
    <w:rsid w:val="460464FD"/>
    <w:rsid w:val="4607D28C"/>
    <w:rsid w:val="466759CF"/>
    <w:rsid w:val="475FF3FF"/>
    <w:rsid w:val="47774DF6"/>
    <w:rsid w:val="47907653"/>
    <w:rsid w:val="47A5F290"/>
    <w:rsid w:val="488588F9"/>
    <w:rsid w:val="488EA91B"/>
    <w:rsid w:val="48916600"/>
    <w:rsid w:val="49091CF0"/>
    <w:rsid w:val="494160F4"/>
    <w:rsid w:val="49EFF79F"/>
    <w:rsid w:val="49F6EB8E"/>
    <w:rsid w:val="49FF96CF"/>
    <w:rsid w:val="4A3C0C55"/>
    <w:rsid w:val="4A5FCBB5"/>
    <w:rsid w:val="4ADB43AF"/>
    <w:rsid w:val="4AFE9BA4"/>
    <w:rsid w:val="4B223957"/>
    <w:rsid w:val="4BBBDA08"/>
    <w:rsid w:val="4BEC453E"/>
    <w:rsid w:val="4C47C70F"/>
    <w:rsid w:val="4D13E26A"/>
    <w:rsid w:val="4D7DB411"/>
    <w:rsid w:val="4DE46566"/>
    <w:rsid w:val="4EA503C4"/>
    <w:rsid w:val="4EB38AEA"/>
    <w:rsid w:val="4ECAE4E9"/>
    <w:rsid w:val="4ECF2366"/>
    <w:rsid w:val="4F16CFF1"/>
    <w:rsid w:val="4F38ABBB"/>
    <w:rsid w:val="4F46B538"/>
    <w:rsid w:val="4F815DC7"/>
    <w:rsid w:val="4F825FDB"/>
    <w:rsid w:val="5052E2D7"/>
    <w:rsid w:val="50767662"/>
    <w:rsid w:val="50CF0D39"/>
    <w:rsid w:val="50FC85E5"/>
    <w:rsid w:val="516347EE"/>
    <w:rsid w:val="51EDF2A9"/>
    <w:rsid w:val="526D39F8"/>
    <w:rsid w:val="526F20F4"/>
    <w:rsid w:val="52AFB380"/>
    <w:rsid w:val="52E8433A"/>
    <w:rsid w:val="53E0AFA5"/>
    <w:rsid w:val="543D72EA"/>
    <w:rsid w:val="551EF44F"/>
    <w:rsid w:val="55604A5B"/>
    <w:rsid w:val="5577580F"/>
    <w:rsid w:val="55A95857"/>
    <w:rsid w:val="55E7F42B"/>
    <w:rsid w:val="565BE8AF"/>
    <w:rsid w:val="5662C1EA"/>
    <w:rsid w:val="57252660"/>
    <w:rsid w:val="574528B8"/>
    <w:rsid w:val="578324A3"/>
    <w:rsid w:val="57A70A57"/>
    <w:rsid w:val="57C32364"/>
    <w:rsid w:val="587B408C"/>
    <w:rsid w:val="58B087A2"/>
    <w:rsid w:val="594D534C"/>
    <w:rsid w:val="5964669E"/>
    <w:rsid w:val="59AB3EB1"/>
    <w:rsid w:val="59D3B555"/>
    <w:rsid w:val="59D988CF"/>
    <w:rsid w:val="5AC51282"/>
    <w:rsid w:val="5B38A687"/>
    <w:rsid w:val="5B545F65"/>
    <w:rsid w:val="5B69B272"/>
    <w:rsid w:val="5B6F85B6"/>
    <w:rsid w:val="5B95957E"/>
    <w:rsid w:val="5BA967F1"/>
    <w:rsid w:val="5C60E2E3"/>
    <w:rsid w:val="5C647496"/>
    <w:rsid w:val="5CADE81B"/>
    <w:rsid w:val="5D0B5617"/>
    <w:rsid w:val="5D1C36DF"/>
    <w:rsid w:val="5D39665F"/>
    <w:rsid w:val="5D6F4FBC"/>
    <w:rsid w:val="5D899127"/>
    <w:rsid w:val="5EA20D07"/>
    <w:rsid w:val="5ECEC91E"/>
    <w:rsid w:val="5ED523C6"/>
    <w:rsid w:val="5F4E6249"/>
    <w:rsid w:val="5F7C56FF"/>
    <w:rsid w:val="5FB11C70"/>
    <w:rsid w:val="5FE588DD"/>
    <w:rsid w:val="603DE30F"/>
    <w:rsid w:val="6042F6D9"/>
    <w:rsid w:val="60631120"/>
    <w:rsid w:val="6070B6BE"/>
    <w:rsid w:val="6096FB02"/>
    <w:rsid w:val="60A160D8"/>
    <w:rsid w:val="6113029E"/>
    <w:rsid w:val="6156EB72"/>
    <w:rsid w:val="6249CF7F"/>
    <w:rsid w:val="62651DB0"/>
    <w:rsid w:val="6276925C"/>
    <w:rsid w:val="62EB3E87"/>
    <w:rsid w:val="63040142"/>
    <w:rsid w:val="63063024"/>
    <w:rsid w:val="630C6C68"/>
    <w:rsid w:val="63C92E92"/>
    <w:rsid w:val="63F7FE37"/>
    <w:rsid w:val="63F80106"/>
    <w:rsid w:val="6470EA44"/>
    <w:rsid w:val="64B7FDE1"/>
    <w:rsid w:val="64DAFF74"/>
    <w:rsid w:val="65574BC9"/>
    <w:rsid w:val="65A3458D"/>
    <w:rsid w:val="66303AB7"/>
    <w:rsid w:val="6684CF04"/>
    <w:rsid w:val="6687D529"/>
    <w:rsid w:val="66CC6C87"/>
    <w:rsid w:val="66CDF1EA"/>
    <w:rsid w:val="6789CCCE"/>
    <w:rsid w:val="69237E74"/>
    <w:rsid w:val="6990139E"/>
    <w:rsid w:val="69D5EC71"/>
    <w:rsid w:val="6A265627"/>
    <w:rsid w:val="6A3DA6D0"/>
    <w:rsid w:val="6A634F15"/>
    <w:rsid w:val="6A7793E8"/>
    <w:rsid w:val="6AC9FB75"/>
    <w:rsid w:val="6B0DC374"/>
    <w:rsid w:val="6BA85C97"/>
    <w:rsid w:val="6BC77941"/>
    <w:rsid w:val="6CA9E769"/>
    <w:rsid w:val="6CF41088"/>
    <w:rsid w:val="6D319060"/>
    <w:rsid w:val="6D364ED2"/>
    <w:rsid w:val="6D574BF5"/>
    <w:rsid w:val="6DA34858"/>
    <w:rsid w:val="6DC01A94"/>
    <w:rsid w:val="6E0EC973"/>
    <w:rsid w:val="6E59D7F3"/>
    <w:rsid w:val="6E8FD37E"/>
    <w:rsid w:val="6E9D7D27"/>
    <w:rsid w:val="6F21B421"/>
    <w:rsid w:val="6F3D1352"/>
    <w:rsid w:val="6F48C3D1"/>
    <w:rsid w:val="6F50720F"/>
    <w:rsid w:val="6F5F5F1A"/>
    <w:rsid w:val="709FCAE9"/>
    <w:rsid w:val="7149E83E"/>
    <w:rsid w:val="7181FD26"/>
    <w:rsid w:val="719AC0DC"/>
    <w:rsid w:val="719DF920"/>
    <w:rsid w:val="71AB4795"/>
    <w:rsid w:val="725AC40A"/>
    <w:rsid w:val="72795E14"/>
    <w:rsid w:val="73117918"/>
    <w:rsid w:val="7325B2D2"/>
    <w:rsid w:val="739D6D4D"/>
    <w:rsid w:val="74254C6A"/>
    <w:rsid w:val="745011CF"/>
    <w:rsid w:val="74FF226D"/>
    <w:rsid w:val="753183F4"/>
    <w:rsid w:val="75DD8D71"/>
    <w:rsid w:val="75F2E560"/>
    <w:rsid w:val="760260FF"/>
    <w:rsid w:val="762B8E13"/>
    <w:rsid w:val="77629BC8"/>
    <w:rsid w:val="77795DD2"/>
    <w:rsid w:val="77AC9F7F"/>
    <w:rsid w:val="77B643AA"/>
    <w:rsid w:val="77D5AD31"/>
    <w:rsid w:val="77EA1C68"/>
    <w:rsid w:val="7870DE70"/>
    <w:rsid w:val="78A73DC3"/>
    <w:rsid w:val="78B0A1F2"/>
    <w:rsid w:val="78BBD53F"/>
    <w:rsid w:val="78DCB847"/>
    <w:rsid w:val="78E873CA"/>
    <w:rsid w:val="798F3105"/>
    <w:rsid w:val="7A6466C8"/>
    <w:rsid w:val="7AC3EE0B"/>
    <w:rsid w:val="7AE80CC5"/>
    <w:rsid w:val="7C0224CF"/>
    <w:rsid w:val="7C9FA6BC"/>
    <w:rsid w:val="7CC7F8B9"/>
    <w:rsid w:val="7CCA9FD7"/>
    <w:rsid w:val="7CF7F498"/>
    <w:rsid w:val="7D04CF51"/>
    <w:rsid w:val="7D53815F"/>
    <w:rsid w:val="7DA9EEDD"/>
    <w:rsid w:val="7DB344DB"/>
    <w:rsid w:val="7DCEFFD4"/>
    <w:rsid w:val="7E0CA041"/>
    <w:rsid w:val="7E540802"/>
    <w:rsid w:val="7E9886CA"/>
    <w:rsid w:val="7F541BE3"/>
    <w:rsid w:val="7FA09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366F98A"/>
  <w14:defaultImageDpi w14:val="300"/>
  <w15:docId w15:val="{A42174D1-F864-4994-8AD0-254DFA756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45E"/>
    <w:pPr>
      <w:spacing w:after="120"/>
    </w:pPr>
    <w:rPr>
      <w:rFonts w:ascii="Ubuntu" w:hAnsi="Ubuntu"/>
      <w:sz w:val="20"/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E49"/>
    <w:pPr>
      <w:keepNext/>
      <w:keepLines/>
      <w:spacing w:before="360" w:after="360"/>
      <w:outlineLvl w:val="0"/>
    </w:pPr>
    <w:rPr>
      <w:rFonts w:eastAsiaTheme="majorEastAsia" w:cstheme="majorBidi"/>
      <w:b/>
      <w:bCs/>
      <w:color w:val="E65692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F2E05"/>
    <w:pPr>
      <w:spacing w:before="240" w:after="240"/>
      <w:outlineLvl w:val="1"/>
    </w:pPr>
    <w:rPr>
      <w:sz w:val="28"/>
      <w:szCs w:val="28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EF2E05"/>
    <w:pPr>
      <w:spacing w:before="240" w:after="240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4C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E05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F2E05"/>
    <w:rPr>
      <w:rFonts w:ascii="Tahoma" w:hAnsi="Tahoma"/>
      <w:sz w:val="22"/>
      <w:lang w:val="nl-NL"/>
    </w:rPr>
  </w:style>
  <w:style w:type="paragraph" w:styleId="Footer">
    <w:name w:val="footer"/>
    <w:basedOn w:val="Normal"/>
    <w:link w:val="FooterChar"/>
    <w:uiPriority w:val="99"/>
    <w:unhideWhenUsed/>
    <w:rsid w:val="00EF2E05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F2E05"/>
    <w:rPr>
      <w:rFonts w:ascii="Tahoma" w:hAnsi="Tahoma"/>
      <w:sz w:val="22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EF2E05"/>
    <w:rPr>
      <w:rFonts w:ascii="Tahoma" w:eastAsiaTheme="majorEastAsia" w:hAnsi="Tahoma" w:cstheme="majorBidi"/>
      <w:b/>
      <w:bCs/>
      <w:color w:val="E85E00"/>
      <w:sz w:val="28"/>
      <w:szCs w:val="28"/>
      <w:lang w:val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948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948"/>
    <w:rPr>
      <w:rFonts w:ascii="Lucida Grande" w:hAnsi="Lucida Grande" w:cs="Lucida Grande"/>
      <w:sz w:val="18"/>
      <w:szCs w:val="18"/>
      <w:lang w:val="nl-NL"/>
    </w:rPr>
  </w:style>
  <w:style w:type="table" w:styleId="TableGrid">
    <w:name w:val="Table Grid"/>
    <w:basedOn w:val="TableNormal"/>
    <w:uiPriority w:val="59"/>
    <w:rsid w:val="002C19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DD1592"/>
  </w:style>
  <w:style w:type="paragraph" w:customStyle="1" w:styleId="HeaderOrFooter">
    <w:name w:val="HeaderOrFooter"/>
    <w:basedOn w:val="Normal"/>
    <w:qFormat/>
    <w:rsid w:val="00880A8D"/>
    <w:pPr>
      <w:tabs>
        <w:tab w:val="center" w:pos="4320"/>
        <w:tab w:val="right" w:pos="8640"/>
      </w:tabs>
      <w:spacing w:after="0"/>
    </w:pPr>
    <w:rPr>
      <w:sz w:val="1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3E49"/>
    <w:rPr>
      <w:rFonts w:ascii="Ubuntu" w:eastAsiaTheme="majorEastAsia" w:hAnsi="Ubuntu" w:cstheme="majorBidi"/>
      <w:b/>
      <w:bCs/>
      <w:color w:val="E65692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rsid w:val="00EF2E05"/>
    <w:rPr>
      <w:rFonts w:ascii="Tahoma" w:eastAsiaTheme="majorEastAsia" w:hAnsi="Tahoma" w:cstheme="majorBidi"/>
      <w:b/>
      <w:bCs/>
      <w:color w:val="E85E00"/>
      <w:lang w:val="nl-NL"/>
    </w:rPr>
  </w:style>
  <w:style w:type="paragraph" w:styleId="ListParagraph">
    <w:name w:val="List Paragraph"/>
    <w:basedOn w:val="Normal"/>
    <w:uiPriority w:val="34"/>
    <w:qFormat/>
    <w:rsid w:val="00167E6C"/>
    <w:pPr>
      <w:numPr>
        <w:numId w:val="30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DD724F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00C27"/>
    <w:pPr>
      <w:suppressAutoHyphens/>
      <w:spacing w:after="200"/>
      <w:jc w:val="both"/>
    </w:pPr>
    <w:rPr>
      <w:rFonts w:eastAsia="Times New Roman" w:cs="Times New Roman"/>
      <w:i/>
      <w:iCs/>
      <w:color w:val="1F497D" w:themeColor="text2"/>
      <w:sz w:val="18"/>
      <w:szCs w:val="18"/>
      <w:lang w:val="en-AU" w:eastAsia="nl-NL"/>
    </w:rPr>
  </w:style>
  <w:style w:type="paragraph" w:styleId="NormalWeb">
    <w:name w:val="Normal (Web)"/>
    <w:basedOn w:val="Normal"/>
    <w:uiPriority w:val="99"/>
    <w:unhideWhenUsed/>
    <w:rsid w:val="00ED60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US"/>
    </w:rPr>
  </w:style>
  <w:style w:type="character" w:customStyle="1" w:styleId="apple-converted-space">
    <w:name w:val="apple-converted-space"/>
    <w:basedOn w:val="DefaultParagraphFont"/>
    <w:rsid w:val="00ED60A2"/>
  </w:style>
  <w:style w:type="character" w:customStyle="1" w:styleId="mw-headline">
    <w:name w:val="mw-headline"/>
    <w:basedOn w:val="DefaultParagraphFont"/>
    <w:rsid w:val="00ED60A2"/>
  </w:style>
  <w:style w:type="character" w:customStyle="1" w:styleId="mw-editsection-bracket">
    <w:name w:val="mw-editsection-bracket"/>
    <w:basedOn w:val="DefaultParagraphFont"/>
    <w:rsid w:val="00ED60A2"/>
  </w:style>
  <w:style w:type="character" w:styleId="HTMLTypewriter">
    <w:name w:val="HTML Typewriter"/>
    <w:basedOn w:val="DefaultParagraphFont"/>
    <w:uiPriority w:val="99"/>
    <w:semiHidden/>
    <w:unhideWhenUsed/>
    <w:rsid w:val="00ED60A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60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60A2"/>
    <w:rPr>
      <w:rFonts w:ascii="Courier New" w:eastAsia="Times New Roman" w:hAnsi="Courier New" w:cs="Courier New"/>
      <w:sz w:val="20"/>
      <w:szCs w:val="20"/>
    </w:rPr>
  </w:style>
  <w:style w:type="character" w:customStyle="1" w:styleId="nv">
    <w:name w:val="nv"/>
    <w:basedOn w:val="DefaultParagraphFont"/>
    <w:rsid w:val="00ED60A2"/>
  </w:style>
  <w:style w:type="character" w:customStyle="1" w:styleId="m">
    <w:name w:val="m"/>
    <w:basedOn w:val="DefaultParagraphFont"/>
    <w:rsid w:val="00ED60A2"/>
  </w:style>
  <w:style w:type="character" w:customStyle="1" w:styleId="o">
    <w:name w:val="o"/>
    <w:basedOn w:val="DefaultParagraphFont"/>
    <w:rsid w:val="00ED60A2"/>
  </w:style>
  <w:style w:type="character" w:customStyle="1" w:styleId="p">
    <w:name w:val="p"/>
    <w:basedOn w:val="DefaultParagraphFont"/>
    <w:rsid w:val="00ED60A2"/>
  </w:style>
  <w:style w:type="character" w:customStyle="1" w:styleId="se">
    <w:name w:val="se"/>
    <w:basedOn w:val="DefaultParagraphFont"/>
    <w:rsid w:val="00ED60A2"/>
  </w:style>
  <w:style w:type="character" w:customStyle="1" w:styleId="s2">
    <w:name w:val="s2"/>
    <w:basedOn w:val="DefaultParagraphFont"/>
    <w:rsid w:val="00ED60A2"/>
  </w:style>
  <w:style w:type="paragraph" w:customStyle="1" w:styleId="Kop3">
    <w:name w:val="Kop3"/>
    <w:basedOn w:val="Normal"/>
    <w:qFormat/>
    <w:rsid w:val="00917761"/>
    <w:pPr>
      <w:keepNext/>
      <w:keepLines/>
      <w:suppressAutoHyphens/>
      <w:spacing w:before="120" w:after="200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0"/>
      <w:lang w:val="nl-BE" w:eastAsia="nl-BE"/>
    </w:rPr>
  </w:style>
  <w:style w:type="character" w:styleId="FollowedHyperlink">
    <w:name w:val="FollowedHyperlink"/>
    <w:basedOn w:val="DefaultParagraphFont"/>
    <w:uiPriority w:val="99"/>
    <w:semiHidden/>
    <w:unhideWhenUsed/>
    <w:rsid w:val="00A76573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06D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6DF8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6DF8"/>
    <w:rPr>
      <w:rFonts w:ascii="Ubuntu" w:hAnsi="Ubuntu"/>
      <w:sz w:val="20"/>
      <w:szCs w:val="20"/>
      <w:lang w:val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D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DF8"/>
    <w:rPr>
      <w:rFonts w:ascii="Ubuntu" w:hAnsi="Ubuntu"/>
      <w:b/>
      <w:bCs/>
      <w:sz w:val="20"/>
      <w:szCs w:val="20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rsid w:val="00754CD0"/>
    <w:rPr>
      <w:rFonts w:asciiTheme="majorHAnsi" w:eastAsiaTheme="majorEastAsia" w:hAnsiTheme="majorHAnsi" w:cstheme="majorBidi"/>
      <w:i/>
      <w:iCs/>
      <w:color w:val="365F91" w:themeColor="accent1" w:themeShade="BF"/>
      <w:sz w:val="20"/>
      <w:lang w:val="nl-NL"/>
    </w:rPr>
  </w:style>
  <w:style w:type="table" w:styleId="TableWeb1">
    <w:name w:val="Table Web 1"/>
    <w:basedOn w:val="TableNormal"/>
    <w:rsid w:val="00793C84"/>
    <w:rPr>
      <w:rFonts w:ascii="Times New Roman" w:eastAsia="Times New Roman" w:hAnsi="Times New Roman" w:cs="Times New Roman"/>
      <w:sz w:val="20"/>
      <w:szCs w:val="20"/>
      <w:lang w:val="nl-BE" w:eastAsia="nl-B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Spacing">
    <w:name w:val="No Spacing"/>
    <w:uiPriority w:val="1"/>
    <w:qFormat/>
    <w:rsid w:val="002F41D6"/>
    <w:rPr>
      <w:rFonts w:ascii="Ubuntu" w:hAnsi="Ubuntu"/>
      <w:sz w:val="20"/>
      <w:lang w:val="nl-NL"/>
    </w:rPr>
  </w:style>
  <w:style w:type="character" w:customStyle="1" w:styleId="Vermelding1">
    <w:name w:val="Vermelding1"/>
    <w:basedOn w:val="DefaultParagraphFont"/>
    <w:uiPriority w:val="99"/>
    <w:semiHidden/>
    <w:unhideWhenUsed/>
    <w:rsid w:val="00E212BB"/>
    <w:rPr>
      <w:color w:val="2B579A"/>
      <w:shd w:val="clear" w:color="auto" w:fill="E6E6E6"/>
    </w:rPr>
  </w:style>
  <w:style w:type="character" w:customStyle="1" w:styleId="pl-k">
    <w:name w:val="pl-k"/>
    <w:basedOn w:val="DefaultParagraphFont"/>
    <w:rsid w:val="001A74E9"/>
  </w:style>
  <w:style w:type="character" w:customStyle="1" w:styleId="pl-en">
    <w:name w:val="pl-en"/>
    <w:basedOn w:val="DefaultParagraphFont"/>
    <w:rsid w:val="001A74E9"/>
  </w:style>
  <w:style w:type="character" w:customStyle="1" w:styleId="pl-smi">
    <w:name w:val="pl-smi"/>
    <w:basedOn w:val="DefaultParagraphFont"/>
    <w:rsid w:val="001A74E9"/>
  </w:style>
  <w:style w:type="character" w:customStyle="1" w:styleId="pl-c1">
    <w:name w:val="pl-c1"/>
    <w:basedOn w:val="DefaultParagraphFont"/>
    <w:rsid w:val="001A74E9"/>
  </w:style>
  <w:style w:type="character" w:customStyle="1" w:styleId="Onopgelostemelding1">
    <w:name w:val="Onopgeloste melding1"/>
    <w:basedOn w:val="DefaultParagraphFont"/>
    <w:uiPriority w:val="99"/>
    <w:semiHidden/>
    <w:unhideWhenUsed/>
    <w:rsid w:val="00F07AA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751D9"/>
    <w:rPr>
      <w:rFonts w:ascii="Ubuntu" w:hAnsi="Ubuntu"/>
      <w:sz w:val="20"/>
      <w:lang w:val="nl-NL"/>
    </w:rPr>
  </w:style>
  <w:style w:type="character" w:customStyle="1" w:styleId="pl-s1">
    <w:name w:val="pl-s1"/>
    <w:basedOn w:val="DefaultParagraphFont"/>
    <w:uiPriority w:val="1"/>
    <w:rsid w:val="04D406BE"/>
    <w:rPr>
      <w:rFonts w:asciiTheme="minorHAnsi" w:eastAsiaTheme="minorEastAsia" w:hAnsiTheme="minorHAnsi" w:cstheme="minorBidi"/>
      <w:sz w:val="24"/>
      <w:szCs w:val="24"/>
      <w:lang w:val="en-US" w:eastAsia="en-US" w:bidi="ar-SA"/>
    </w:rPr>
  </w:style>
  <w:style w:type="character" w:customStyle="1" w:styleId="pl-pds">
    <w:name w:val="pl-pds"/>
    <w:basedOn w:val="DefaultParagraphFont"/>
    <w:uiPriority w:val="1"/>
    <w:rsid w:val="04D406BE"/>
    <w:rPr>
      <w:rFonts w:asciiTheme="minorHAnsi" w:eastAsiaTheme="minorEastAsia" w:hAnsiTheme="minorHAnsi" w:cstheme="minorBidi"/>
      <w:sz w:val="24"/>
      <w:szCs w:val="24"/>
      <w:lang w:val="en-US" w:eastAsia="en-US" w:bidi="ar-SA"/>
    </w:rPr>
  </w:style>
  <w:style w:type="character" w:customStyle="1" w:styleId="pl-s">
    <w:name w:val="pl-s"/>
    <w:basedOn w:val="DefaultParagraphFont"/>
    <w:uiPriority w:val="1"/>
    <w:rsid w:val="04D406BE"/>
    <w:rPr>
      <w:rFonts w:asciiTheme="minorHAnsi" w:eastAsiaTheme="minorEastAsia" w:hAnsiTheme="minorHAnsi" w:cstheme="minorBidi"/>
      <w:sz w:val="24"/>
      <w:szCs w:val="24"/>
      <w:lang w:val="en-US" w:eastAsia="en-US" w:bidi="ar-SA"/>
    </w:rPr>
  </w:style>
  <w:style w:type="character" w:customStyle="1" w:styleId="pl-c">
    <w:name w:val="pl-c"/>
    <w:basedOn w:val="DefaultParagraphFont"/>
    <w:uiPriority w:val="1"/>
    <w:rsid w:val="04D406BE"/>
    <w:rPr>
      <w:rFonts w:asciiTheme="minorHAnsi" w:eastAsiaTheme="minorEastAsia" w:hAnsiTheme="minorHAnsi" w:cstheme="minorBidi"/>
      <w:sz w:val="24"/>
      <w:szCs w:val="24"/>
      <w:lang w:val="en-US" w:eastAsia="en-US" w:bidi="ar-SA"/>
    </w:rPr>
  </w:style>
  <w:style w:type="character" w:customStyle="1" w:styleId="pl-v">
    <w:name w:val="pl-v"/>
    <w:basedOn w:val="DefaultParagraphFont"/>
    <w:uiPriority w:val="1"/>
    <w:rsid w:val="04D406BE"/>
    <w:rPr>
      <w:rFonts w:asciiTheme="minorHAnsi" w:eastAsiaTheme="minorEastAsia" w:hAnsiTheme="minorHAnsi" w:cstheme="minorBidi"/>
      <w:sz w:val="24"/>
      <w:szCs w:val="24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E75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51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8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g"/><Relationship Id="rId26" Type="http://schemas.openxmlformats.org/officeDocument/2006/relationships/image" Target="media/image16.png"/><Relationship Id="rId39" Type="http://schemas.openxmlformats.org/officeDocument/2006/relationships/image" Target="media/image21.png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42" Type="http://schemas.openxmlformats.org/officeDocument/2006/relationships/image" Target="media/image23.png"/><Relationship Id="rId47" Type="http://schemas.openxmlformats.org/officeDocument/2006/relationships/image" Target="media/image26.png"/><Relationship Id="rId50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github.com/bluez/bluez" TargetMode="External"/><Relationship Id="rId37" Type="http://schemas.openxmlformats.org/officeDocument/2006/relationships/customXml" Target="ink/ink4.xml"/><Relationship Id="rId40" Type="http://schemas.openxmlformats.org/officeDocument/2006/relationships/hyperlink" Target="https://www.nordicsemi.com/Products/Development-tools/nRF-Toolbox" TargetMode="External"/><Relationship Id="rId45" Type="http://schemas.openxmlformats.org/officeDocument/2006/relationships/customXml" Target="ink/ink6.xml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customXml" Target="ink/ink2.xml"/><Relationship Id="rId44" Type="http://schemas.openxmlformats.org/officeDocument/2006/relationships/image" Target="media/image24.png"/><Relationship Id="rId52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customXml" Target="ink/ink1.xml"/><Relationship Id="rId35" Type="http://schemas.openxmlformats.org/officeDocument/2006/relationships/image" Target="media/image20.png"/><Relationship Id="rId43" Type="http://schemas.openxmlformats.org/officeDocument/2006/relationships/customXml" Target="ink/ink5.xml"/><Relationship Id="rId48" Type="http://schemas.openxmlformats.org/officeDocument/2006/relationships/hyperlink" Target="https://pypi.org/project/ble-serial/" TargetMode="External"/><Relationship Id="rId8" Type="http://schemas.openxmlformats.org/officeDocument/2006/relationships/webSettings" Target="webSettings.xml"/><Relationship Id="rId51" Type="http://schemas.openxmlformats.org/officeDocument/2006/relationships/footer" Target="footer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github.com/bluez/bluez/blob/master/test/" TargetMode="External"/><Relationship Id="rId38" Type="http://schemas.openxmlformats.org/officeDocument/2006/relationships/hyperlink" Target="https://docs.python.org/3/library/queue.html" TargetMode="External"/><Relationship Id="rId46" Type="http://schemas.openxmlformats.org/officeDocument/2006/relationships/image" Target="media/image25.png"/><Relationship Id="rId20" Type="http://schemas.openxmlformats.org/officeDocument/2006/relationships/image" Target="media/image10.png"/><Relationship Id="rId41" Type="http://schemas.openxmlformats.org/officeDocument/2006/relationships/image" Target="media/image22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learn.adafruit.com/introduction-to-bluetooth-low-energy/gatt" TargetMode="External"/><Relationship Id="rId36" Type="http://schemas.openxmlformats.org/officeDocument/2006/relationships/customXml" Target="ink/ink3.xml"/><Relationship Id="rId4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nkb\Downloads\nmct_connections_cursus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8T23:17:35.36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25 16383 0 0,'4'0'0'0'0,"6"0"0"0"0,4 0 0 0 0,5 0 0 0 0,3 0 0 0 0,2 0 0 0 0,1 0 0 0 0,0 0 0 0 0,0 0 0 0 0,0 0 0 0 0,-1 0 0 0 0,1 0 0 0 0,-1 0 0 0 0,0 0 0 0 0,0 0 0 0 0,0 0 0 0 0,0 0 0 0 0,4 0 0 0 0,2 0 0 0 0,-1 0 0 0 0,-1 0 0 0 0,-1 0 0 0 0,-1 0 0 0 0,-1 0 0 0 0,0 0 0 0 0,-1 0 0 0 0,0 0 0 0 0,-1 0 0 0 0,1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0,9 0 0 0 0,2 0 0 0 0,-1 0 0 0 0,-2 0 0 0 0,-6-4 0 0 0,-3-1 0 0 0,2-1 0 0 0,1 2 0 0 0,0 1 0 0 0,0 1 0 0 0,0 1 0 0 0,-1 1 0 0 0,-1 0 0 0 0,1 0 0 0 0,3 0 0 0 0,1 1 0 0 0,0-1 0 0 0,0 0 0 0 0,-3 0 0 0 0,0 0 0 0 0,-1 0 0 0 0,0 0 0 0 0,-5 8 0 0 0,-2 3 0 0 0,1-1 0 0 0,0-1 0 0 0,2-3 0 0 0,1-3 0 0 0,1-1 0 0 0,1-1 0 0 0,0-1 0 0 0,0 0 0 0 0,1-1 0 0 0,-1 1 0 0 0,0 0 0 0 0,0-1 0 0 0,0 1 0 0 0,1 0 0 0 0,-1 0 0 0 0,0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0,0 0 0 0 0,13 0 0 0 0,3 0 0 0 0,0 0 0 0 0,-4 0 0 0 0,-3 0 0 0 0,-3 0 0 0 0,-3 0 0 0 0,-2 0 0 0 0,-1 0 0 0 0,0 0 0 0 0,-1 0 0 0 0,1 0 0 0 0,-1 0 0 0 0,1 0 0 0 0,-1 0 0 0 0,1 0 0 0 0,0 0 0 0 0,0 0 0 0 0,1 0 0 0 0,-1 0 0 0 0,0 0 0 0 0,0 0 0 0 0,0 0 0 0 0,0 0 0 0 0,0 0 0 0 0,0 0 0 0 0,0 0 0 0 0,0 0 0 0 0,0 0 0 0 0,0 0 0 0 0,0 0 0 0 0,0 0 0 0 0,0 0 0 0 0,0 0 0 0 0,-4 4 0 0 0,3 2 0 0 0,1-1 0 0 0,1-1 0 0 0,1-1 0 0 0,-1-1 0 0 0,0-1 0 0 0,-1-1 0 0 0,1 0 0 0 0,-1 0 0 0 0,0 0 0 0 0,0 0 0 0 0,0-1 0 0 0,0 1 0 0 0,0 0 0 0 0,0 0 0 0 0,0 0 0 0 0,4 0 0 0 0,2 0 0 0 0,-1 0 0 0 0,-1 0 0 0 0,-1 0 0 0 0,-1 0 0 0 0,-1 0 0 0 0,0 0 0 0 0,-1 0 0 0 0,0 0 0 0 0,0 0 0 0 0,-1 0 0 0 0,1 0 0 0 0,0 0 0 0 0,0 0 0 0 0,0 0 0 0 0,0 0 0 0 0,0 0 0 0 0,0 0 0 0 0,0 0 0 0 0,0 0 0 0 0,1 0 0 0 0,-1 0 0 0 0,0 0 0 0 0,0 0 0 0 0,0 0 0 0 0,0 0 0 0 0,0 0 0 0 0,0 0 0 0 0,0 0 0 0 0,0 0 0 0 0,0 0 0 0 0,0 0 0 0 0,0 0 0 0 0,0 0 0 0 0,0 0 0 0 0,0 0 0 0 0,0 0 0 0 0,-4 4 0 0 0,-1 2 0 0 0,4-1 0 0 0,2-1 0 0 0,2-1 0 0 0,-1-1 0 0 0,0-1 0 0 0,-1-1 0 0 0,0 0 0 0 0,0 0 0 0 0,-1 0 0 0 0,0 0 0 0 0,0-1 0 0 0,0 1 0 0 0,0 0 0 0 0,0 0 0 0 0,0 0 0 0 0,0 0 0 0 0,0 0 0 0 0,0 0 0 0 0,0 0 0 0 0,1 0 0 0 0,-1 0 0 0 0,0 0 0 0 0,0 0 0 0 0,0 0 0 0 0,0 0 0 0 0,0 0 0 0 0,-4 4 0 0 0,3 2 0 0 0,1-1 0 0 0,1-1 0 0 0,0-1 0 0 0,0-1 0 0 0,0-1 0 0 0,0-1 0 0 0,-5 4 0 0 0,-1 2 0 0 0,0-1 0 0 0,1-1 0 0 0,1-2 0 0 0,1 0 0 0 0,1-1 0 0 0,1-1 0 0 0,0 0 0 0 0,0 0 0 0 0,0 0 0 0 0,0 0 0 0 0,1 0 0 0 0,-1-1 0 0 0,0 1 0 0 0,0 0 0 0 0,0 0 0 0 0,0 4 0 0 0,0 2 0 0 0,0-1 0 0 0,0-1 0 0 0,0-1 0 0 0,0-1 0 0 0,1-1 0 0 0,-1-1 0 0 0,0 0 0 0 0,0 0 0 0 0,0 0 0 0 0,0 0 0 0 0,0 0 0 0 0,-4-5 0 0 0,-2 0 0 0 0,-3 0 0 0 0</inkml:trace>
  <inkml:trace contextRef="#ctx0" brushRef="#br0" timeOffset="36.47">24 2166 16383 0 0,'4'0'0'0'0,"6"0"0"0"0,4 0 0 0 0,5 0 0 0 0,3 0 0 0 0,2 0 0 0 0,-4-8 0 0 0,4-3 0 0 0,2 0 0 0 0,0 3 0 0 0,-1 2 0 0 0,1 2 0 0 0,-1 2 0 0 0,0 2 0 0 0,-1 0 0 0 0,-4-4 0 0 0,-1-1 0 0 0,0 0 0 0 0,1 1 0 0 0,1 2 0 0 0,1 0 0 0 0,1 1 0 0 0,5 1 0 0 0,1-4 0 0 0,0-2 0 0 0,0 1 0 0 0,-2 1 0 0 0,-1 2 0 0 0,-1 0 0 0 0,4 1 0 0 0,1 1 0 0 0,-1 0 0 0 0,-1 0 0 0 0,-2 0 0 0 0,0 0 0 0 0,-1 0 0 0 0,-1 1 0 0 0,0-1 0 0 0,4 0 0 0 0,2 0 0 0 0,-1 0 0 0 0,-1 0 0 0 0,-1 0 0 0 0,3 0 0 0 0,0 0 0 0 0,0 0 0 0 0,-2 0 0 0 0,-1 0 0 0 0,-2 0 0 0 0,0 0 0 0 0,4 0 0 0 0,0 0 0 0 0,0 0 0 0 0,3 0 0 0 0,0 0 0 0 0,-1 0 0 0 0,-2 0 0 0 0,-1 0 0 0 0,-3 0 0 0 0,0 0 0 0 0,-1 0 0 0 0,0 0 0 0 0,0 0 0 0 0,0 0 0 0 0,-1 0 0 0 0,1 0 0 0 0,0 0 0 0 0,0 0 0 0 0,0 0 0 0 0,0 0 0 0 0,0 0 0 0 0,0 0 0 0 0,0 0 0 0 0,1 0 0 0 0,-1 0 0 0 0,0 0 0 0 0,0 0 0 0 0,0 0 0 0 0,0 0 0 0 0,0 0 0 0 0,0 0 0 0 0,4 0 0 0 0,2 0 0 0 0,-1 0 0 0 0,-1 0 0 0 0,-1 0 0 0 0,-1 0 0 0 0,-1 0 0 0 0,-1 0 0 0 0,1 0 0 0 0,-2 0 0 0 0,5 0 0 0 0,2 0 0 0 0,-1 0 0 0 0,-1 0 0 0 0,-1 0 0 0 0,-1 0 0 0 0,-1 0 0 0 0,-1 0 0 0 0,0 0 0 0 0,16 0 0 0 0,6 0 0 0 0,-2 0 0 0 0,-3 0 0 0 0,-5 0 0 0 0,-5 0 0 0 0,-3 0 0 0 0,-2 0 0 0 0,-2 0 0 0 0,-1 0 0 0 0,0 0 0 0 0,1 0 0 0 0,-1 0 0 0 0,0 0 0 0 0,1 0 0 0 0,0 0 0 0 0,0 0 0 0 0,0 0 0 0 0,0 0 0 0 0,0 0 0 0 0,0 0 0 0 0,0 0 0 0 0,0 0 0 0 0,1 0 0 0 0,-1 0 0 0 0,0 0 0 0 0,0 0 0 0 0,0 0 0 0 0,-4-4 0 0 0,-2-2 0 0 0,1 1 0 0 0,1 1 0 0 0,1 1 0 0 0,1 1 0 0 0,1 1 0 0 0,1 1 0 0 0,0 0 0 0 0,0 0 0 0 0,1 0 0 0 0,-1 0 0 0 0,0 0 0 0 0,0 0 0 0 0,0 1 0 0 0,13-1 0 0 0,3 0 0 0 0,0 0 0 0 0,-4 0 0 0 0,-3 0 0 0 0,-3 0 0 0 0,-3 0 0 0 0,-2 0 0 0 0,-1 0 0 0 0,0 0 0 0 0,-1 0 0 0 0,1 0 0 0 0,-1 0 0 0 0,1 0 0 0 0,-1 0 0 0 0,1 4 0 0 0,0 1 0 0 0,0 0 0 0 0,1-1 0 0 0,-1-1 0 0 0,0-1 0 0 0,0-1 0 0 0,0 0 0 0 0,0-1 0 0 0,0-1 0 0 0,0 1 0 0 0,12 4 0 0 0,5 1 0 0 0,-2 0 0 0 0,-2 0 0 0 0,-4-3 0 0 0,-4 0 0 0 0,-2-1 0 0 0,-1 0 0 0 0,-2-1 0 0 0,-5 4 0 0 0,-1 1 0 0 0,0 0 0 0 0,2-1 0 0 0,0-1 0 0 0,2-2 0 0 0,1 0 0 0 0,1 0 0 0 0,0-1 0 0 0,0 0 0 0 0,0-1 0 0 0,1 1 0 0 0,-1 0 0 0 0,0 0 0 0 0,0 0 0 0 0,0 0 0 0 0,1 0 0 0 0,-1 0 0 0 0,0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0,0 0 0 0 0,1 0 0 0 0,-1 0 0 0 0,0 0 0 0 0,0 0 0 0 0,-4 4 0 0 0,-2 1 0 0 0,1 0 0 0 0,1 0 0 0 0,1-2 0 0 0,1-2 0 0 0,1 0 0 0 0,1 0 0 0 0,0-1 0 0 0,0 0 0 0 0,1-1 0 0 0,-1 1 0 0 0,0 0 0 0 0,0 0 0 0 0,0 0 0 0 0,0 0 0 0 0,1 0 0 0 0,-1 0 0 0 0,0 0 0 0 0,0 0 0 0 0,0 0 0 0 0,0 0 0 0 0,4 0 0 0 0,1 4 0 0 0,1 1 0 0 0,-2 0 0 0 0,-1 0 0 0 0,-1-2 0 0 0,-1-2 0 0 0,-1 0 0 0 0,0 0 0 0 0,0-1 0 0 0,0 0 0 0 0,0-1 0 0 0,0 1 0 0 0,0 0 0 0 0,-4 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8T23:17:35.3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0 121 16383 0 0,'4'0'0'0'0,"6"0"0"0"0,4 0 0 0 0,5 0 0 0 0,3 0 0 0 0,2 0 0 0 0,1 0 0 0 0,0 0 0 0 0,0 0 0 0 0,0 0 0 0 0,-1 0 0 0 0,1 0 0 0 0,-1 0 0 0 0,0 0 0 0 0,0 0 0 0 0,0 0 0 0 0,0 0 0 0 0,0 0 0 0 0,-4-4 0 0 0,3-1 0 0 0,1 0 0 0 0,1 0 0 0 0,1 2 0 0 0,-5-3 0 0 0,-2 0 0 0 0,1 0 0 0 0,0 2 0 0 0,1 1 0 0 0,1 2 0 0 0,1 0 0 0 0,1 1 0 0 0,0 0 0 0 0,0 0 0 0 0,0 1 0 0 0,1-1 0 0 0,-1 0 0 0 0,0 0 0 0 0,0 0 0 0 0,0 0 0 0 0,0 0 0 0 0,0 0 0 0 0,1 0 0 0 0,-1 0 0 0 0,0 0 0 0 0,0 0 0 0 0,0 0 0 0 0,0 0 0 0 0,0 0 0 0 0,0 0 0 0 0,0 0 0 0 0,0 0 0 0 0,0 0 0 0 0,0 0 0 0 0,0 0 0 0 0,0 0 0 0 0,0 0 0 0 0,0 0 0 0 0,0 0 0 0 0,0 0 0 0 0,0 0 0 0 0,0 0 0 0 0,1 0 0 0 0,-1 0 0 0 0,0 0 0 0 0,0 0 0 0 0,0 0 0 0 0,0 0 0 0 0,0 4 0 0 0,0 2 0 0 0,0-1 0 0 0,0-1 0 0 0,0-1 0 0 0,0-1 0 0 0,0-1 0 0 0,0-1 0 0 0,-4 4 0 0 0,-1 2 0 0 0,0-1 0 0 0,1-1 0 0 0,1-2 0 0 0,1 0 0 0 0,1-1 0 0 0,1-1 0 0 0,0 0 0 0 0,0 0 0 0 0,0 0 0 0 0,0 0 0 0 0,1-1 0 0 0,-1 1 0 0 0,0 0 0 0 0,0 0 0 0 0,0 0 0 0 0,0 0 0 0 0,0 0 0 0 0,0 0 0 0 0,0 0 0 0 0,0 0 0 0 0,0 0 0 0 0,-4-4 0 0 0,-1-1 0 0 0,0 0 0 0 0,1 0 0 0 0,1 2 0 0 0,1 2 0 0 0,1 0 0 0 0,1 0 0 0 0,0 1 0 0 0,0 0 0 0 0,0 1 0 0 0,1-1 0 0 0,-1 0 0 0 0,0 0 0 0 0,0 0 0 0 0,0 0 0 0 0,0 0 0 0 0,0 0 0 0 0,0 0 0 0 0,0 0 0 0 0,0 0 0 0 0,1 0 0 0 0,-1 0 0 0 0,0 0 0 0 0,0 0 0 0 0,0 0 0 0 0,0 0 0 0 0,0 0 0 0 0,0 0 0 0 0,0 0 0 0 0,0 0 0 0 0,0 0 0 0 0,0 0 0 0 0,0 0 0 0 0,0 0 0 0 0,-4-4 0 0 0,-1-1 0 0 0,0-1 0 0 0,1 2 0 0 0,1 1 0 0 0,1 1 0 0 0,1 2 0 0 0,1-1 0 0 0,0 1 0 0 0,0 0 0 0 0,0 1 0 0 0,0-1 0 0 0,1 0 0 0 0,-1 0 0 0 0,0 0 0 0 0,0 0 0 0 0,0 0 0 0 0,0 0 0 0 0,0 0 0 0 0,0 0 0 0 0,-4-8 0 0 0,-1-3 0 0 0,0 1 0 0 0,1 1 0 0 0,1 3 0 0 0,1 3 0 0 0,1 1 0 0 0,1 1 0 0 0,0 1 0 0 0,0 0 0 0 0,0 1 0 0 0,0-1 0 0 0,1 1 0 0 0,-5-5 0 0 0,-2-2 0 0 0,1 1 0 0 0,1 1 0 0 0,1 1 0 0 0,1 1 0 0 0,2 1 0 0 0,-5 1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8T23:16:41.84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49 16383 0 0,'4'0'0'0'0,"6"0"0"0"0,4 0 0 0 0,5 0 0 0 0,3 0 0 0 0,2 0 0 0 0,1 0 0 0 0,0 0 0 0 0,0 0 0 0 0,0 0 0 0 0,-1 0 0 0 0,1 0 0 0 0,-1 0 0 0 0,0 0 0 0 0,0 0 0 0 0,0 0 0 0 0,4 0 0 0 0,2 0 0 0 0,-1 0 0 0 0,-1 0 0 0 0,-1 0 0 0 0,-1 0 0 0 0,-1 0 0 0 0,0 0 0 0 0,-1 0 0 0 0,0 0 0 0 0,-1 0 0 0 0,1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0,-4-4 0 0 0,-1-1 0 0 0,0-1 0 0 0,1 2 0 0 0,1 1 0 0 0,1 1 0 0 0,1 1 0 0 0,1 1 0 0 0,0 0 0 0 0,0 0 0 0 0,0 0 0 0 0,1 1 0 0 0,-1-1 0 0 0,0 0 0 0 0,0 0 0 0 0,0 0 0 0 0,0 0 0 0 0,0 0 0 0 0,0 0 0 0 0,0 0 0 0 0,0 0 0 0 0,0 0 0 0 0,1 0 0 0 0,-1 0 0 0 0,0 0 0 0 0,0 0 0 0 0,0 0 0 0 0,0 0 0 0 0,0 0 0 0 0,0 0 0 0 0,0 0 0 0 0,0 0 0 0 0,0 0 0 0 0,0 0 0 0 0,0 0 0 0 0,0 0 0 0 0,0 0 0 0 0,0 0 0 0 0,-4-4 0 0 0,3-1 0 0 0,1-1 0 0 0,1 2 0 0 0,1 1 0 0 0,-1 1 0 0 0,0 1 0 0 0,-1 1 0 0 0,1 0 0 0 0,-1 0 0 0 0,0 0 0 0 0,0 1 0 0 0,0-1 0 0 0,0 0 0 0 0,0 0 0 0 0,0 0 0 0 0,0 0 0 0 0,0 0 0 0 0,0 0 0 0 0,0 0 0 0 0,0 0 0 0 0,0 0 0 0 0,1 0 0 0 0,-1 0 0 0 0,0 0 0 0 0,0 0 0 0 0,0 0 0 0 0,0 0 0 0 0,0 0 0 0 0,0 0 0 0 0,0 0 0 0 0,0 0 0 0 0,0 0 0 0 0,0 0 0 0 0,0 0 0 0 0,0 0 0 0 0,0 0 0 0 0,0 0 0 0 0,0 0 0 0 0,0 0 0 0 0,0 0 0 0 0,1 0 0 0 0,-1 0 0 0 0,0 0 0 0 0,0 0 0 0 0,0 4 0 0 0,0 2 0 0 0,0-1 0 0 0,0-1 0 0 0,0-1 0 0 0,0-1 0 0 0,0-1 0 0 0,0-1 0 0 0,0 0 0 0 0,0 0 0 0 0,0 0 0 0 0,0 0 0 0 0,0-1 0 0 0,0 1 0 0 0,0 0 0 0 0,1 0 0 0 0,-1 0 0 0 0,0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0,0 0 0 0 0,1 0 0 0 0,-1 0 0 0 0,0 0 0 0 0,0 0 0 0 0,0 0 0 0 0,0 0 0 0 0,0 0 0 0 0,0 0 0 0 0,0 0 0 0 0,-4 4 0 0 0,-1 2 0 0 0,-1-1 0 0 0,2-1 0 0 0,1-1 0 0 0,-3 3 0 0 0,0 0 0 0 0,1 0 0 0 0,0-2 0 0 0,3-1 0 0 0,-4-1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8T23:16:41.84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49 16383 0 0,'4'0'0'0'0,"6"0"0"0"0,4 0 0 0 0,1-4 0 0 0,2-1 0 0 0,1-1 0 0 0,3 2 0 0 0,1 1 0 0 0,1 1 0 0 0,1 1 0 0 0,0 1 0 0 0,1 0 0 0 0,-1 0 0 0 0,1 0 0 0 0,-1 1 0 0 0,0-1 0 0 0,0 0 0 0 0,0 0 0 0 0,0 0 0 0 0,0 0 0 0 0,0 0 0 0 0,0 0 0 0 0,0 0 0 0 0,1 0 0 0 0,-1 0 0 0 0,0 0 0 0 0,0 0 0 0 0,0 0 0 0 0,0 0 0 0 0,0 0 0 0 0,0 0 0 0 0,0 0 0 0 0,0 0 0 0 0,0 0 0 0 0,0 0 0 0 0,0 0 0 0 0,0 0 0 0 0,0 0 0 0 0,0 0 0 0 0,0 0 0 0 0,0 4 0 0 0,0 2 0 0 0,1-1 0 0 0,-1-1 0 0 0,0-1 0 0 0,0-1 0 0 0,0-1 0 0 0,0-1 0 0 0,0 0 0 0 0,0 0 0 0 0,0 0 0 0 0,0 0 0 0 0,0-1 0 0 0,0 1 0 0 0,0 0 0 0 0,0 0 0 0 0,0 0 0 0 0,0 0 0 0 0,0 0 0 0 0,0 0 0 0 0,0 0 0 0 0,1 0 0 0 0,-1 0 0 0 0,0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0,1 0 0 0 0,-6-4 0 0 0,0-1 0 0 0,0-1 0 0 0,1 2 0 0 0,1 1 0 0 0,1 1 0 0 0,1 1 0 0 0,1 1 0 0 0,0 0 0 0 0,0 0 0 0 0,0 0 0 0 0,1 1 0 0 0,-1-1 0 0 0,0 0 0 0 0,0 0 0 0 0,0 0 0 0 0,0 0 0 0 0,0 0 0 0 0,0 0 0 0 0,1 0 0 0 0,-1 0 0 0 0,0 0 0 0 0,0 0 0 0 0,0 0 0 0 0,0 0 0 0 0,0 0 0 0 0,0 0 0 0 0,0 0 0 0 0,0 0 0 0 0,0 0 0 0 0,0 0 0 0 0,0 0 0 0 0,0 0 0 0 0,0 0 0 0 0,-4 4 0 0 0,-1 2 0 0 0,0-1 0 0 0,1-1 0 0 0,1-1 0 0 0,-3 3 0 0 0,3 0 0 0 0,3 0 0 0 0,1-2 0 0 0,1-1 0 0 0,-1-1 0 0 0,0-2 0 0 0,0 0 0 0 0,0 0 0 0 0,-1 0 0 0 0,0 0 0 0 0,0 0 0 0 0,0-1 0 0 0,0 1 0 0 0,0 0 0 0 0,0 0 0 0 0,0 0 0 0 0,0 0 0 0 0,0 0 0 0 0,1 0 0 0 0,-1 0 0 0 0,0 0 0 0 0,0 0 0 0 0,0 0 0 0 0,0 0 0 0 0,0 0 0 0 0,0 0 0 0 0,0 0 0 0 0,0 0 0 0 0,0-4 0 0 0,0-1 0 0 0,0-1 0 0 0,0 2 0 0 0,0 1 0 0 0,0 1 0 0 0,0 2 0 0 0,0-1 0 0 0,0 1 0 0 0,1 0 0 0 0,-1 1 0 0 0,-4-5 0 0 0,-2-2 0 0 0,1 1 0 0 0,1 1 0 0 0,1 1 0 0 0,1 1 0 0 0,1 1 0 0 0,1 1 0 0 0,0 0 0 0 0,0 0 0 0 0,0 0 0 0 0,1 1 0 0 0,-1-1 0 0 0,0 0 0 0 0,0 0 0 0 0,0 0 0 0 0,0 0 0 0 0,1 0 0 0 0,-1 0 0 0 0,0 0 0 0 0,0 0 0 0 0,0 0 0 0 0,0 0 0 0 0,0 0 0 0 0,0 0 0 0 0,0 0 0 0 0,0 0 0 0 0,0 0 0 0 0,0 0 0 0 0,0 0 0 0 0,0 0 0 0 0,0 0 0 0 0,0 0 0 0 0,0 0 0 0 0,0 0 0 0 0,0 0 0 0 0,0 0 0 0 0,-4-4 0 0 0,-1-1 0 0 0,0-1 0 0 0,1 2 0 0 0,1 1 0 0 0,1 1 0 0 0,1 1 0 0 0,1 1 0 0 0,0 0 0 0 0,0 0 0 0 0,0 0 0 0 0,1 1 0 0 0,-1-1 0 0 0,0 0 0 0 0,0 0 0 0 0,0 0 0 0 0,0 0 0 0 0,0 0 0 0 0,0 0 0 0 0,1 0 0 0 0,-6 0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8T23:00:00.98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49 16383 0 0,'4'0'0'0'0,"6"0"0"0"0,4 0 0 0 0,5 0 0 0 0,3 0 0 0 0,2 0 0 0 0,1 0 0 0 0,0 0 0 0 0,0 0 0 0 0,0 0 0 0 0,-1 0 0 0 0,1 0 0 0 0,-1 0 0 0 0,0 0 0 0 0,0 0 0 0 0,0 0 0 0 0,0 0 0 0 0,0 0 0 0 0,-4-4 0 0 0,-1-1 0 0 0,0-1 0 0 0,1 2 0 0 0,1 1 0 0 0,1 1 0 0 0,1 1 0 0 0,1 1 0 0 0,0 0 0 0 0,-4-4 0 0 0,-1-1 0 0 0,0 0 0 0 0,1 1 0 0 0,1 1 0 0 0,1 1 0 0 0,1 1 0 0 0,1 1 0 0 0,0 0 0 0 0,0 0 0 0 0,1 0 0 0 0,-1 1 0 0 0,0-1 0 0 0,0 0 0 0 0,0 0 0 0 0,1 0 0 0 0,-1 0 0 0 0,0 0 0 0 0,0 0 0 0 0,0 0 0 0 0,0 0 0 0 0,0 0 0 0 0,0 0 0 0 0,0 0 0 0 0,0 0 0 0 0,0 0 0 0 0,0 0 0 0 0,0 0 0 0 0,0 0 0 0 0,0 0 0 0 0,0 0 0 0 0,0 0 0 0 0,0 0 0 0 0,0 0 0 0 0,0 0 0 0 0,1 0 0 0 0,-1 0 0 0 0,0 0 0 0 0,0 0 0 0 0,0 0 0 0 0,0 0 0 0 0,0 0 0 0 0,0 0 0 0 0,-4 4 0 0 0,-2 2 0 0 0,1-1 0 0 0,1-1 0 0 0,1-1 0 0 0,2-1 0 0 0,0-1 0 0 0,0-1 0 0 0,1 0 0 0 0,1 0 0 0 0,-1 0 0 0 0,-4-1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3-28T23:00:17.56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25 16383 0 0,'4'0'0'0'0,"6"0"0"0"0,4 0 0 0 0,5 0 0 0 0,3 0 0 0 0,2 0 0 0 0,1 0 0 0 0,0 0 0 0 0,0 0 0 0 0,0 0 0 0 0,-1 0 0 0 0,1 0 0 0 0,-1 0 0 0 0,0 0 0 0 0,0 0 0 0 0,0 0 0 0 0,0 0 0 0 0,0 0 0 0 0,-4-4 0 0 0,-1-1 0 0 0,0-1 0 0 0,1 2 0 0 0,1 1 0 0 0,1 1 0 0 0,1 1 0 0 0,1 1 0 0 0,0 0 0 0 0,0 0 0 0 0,0 0 0 0 0,0 1 0 0 0,1-1 0 0 0,-1 0 0 0 0,0 0 0 0 0,0 0 0 0 0,0 0 0 0 0,0 0 0 0 0,0 0 0 0 0,0 0 0 0 0,0 0 0 0 0,0 0 0 0 0,0 0 0 0 0,0 0 0 0 0,1 0 0 0 0,-1 0 0 0 0,0 0 0 0 0,0 0 0 0 0,0 0 0 0 0,0 0 0 0 0,0 0 0 0 0,0 0 0 0 0,0 0 0 0 0,0 0 0 0 0,0 0 0 0 0,0 0 0 0 0,0 0 0 0 0,-4 4 0 0 0,-1 2 0 0 0,0-1 0 0 0,0-1 0 0 0,3-1 0 0 0,0-1 0 0 0,1-1 0 0 0,1-1 0 0 0,-5 4 0 0 0,0 2 0 0 0,0-2 0 0 0,1 0 0 0 0,2-1 0 0 0,0-1 0 0 0,1-1 0 0 0,1-1 0 0 0,0 0 0 0 0,0 0 0 0 0,0 0 0 0 0,1 0 0 0 0,-1-1 0 0 0,0 1 0 0 0,0 0 0 0 0,0 0 0 0 0,0 0 0 0 0,0 0 0 0 0,1 0 0 0 0,-1 0 0 0 0,0 0 0 0 0,0 0 0 0 0,0 0 0 0 0,0 0 0 0 0,0 0 0 0 0,0 0 0 0 0,0 0 0 0 0,0 0 0 0 0,0 0 0 0 0,0 0 0 0 0,0 0 0 0 0,0 0 0 0 0,0 0 0 0 0,0 0 0 0 0,0 0 0 0 0,0 0 0 0 0,0 0 0 0 0,1 0 0 0 0,-1 0 0 0 0,0 0 0 0 0,0 0 0 0 0,-4 0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e43d81d0-7a9c-4012-90dc-ae63c601f626" xsi:nil="true"/>
    <Invited_Teachers xmlns="e43d81d0-7a9c-4012-90dc-ae63c601f626" xsi:nil="true"/>
    <Invited_Leaders xmlns="e43d81d0-7a9c-4012-90dc-ae63c601f626" xsi:nil="true"/>
    <Teachers xmlns="e43d81d0-7a9c-4012-90dc-ae63c601f626">
      <UserInfo>
        <DisplayName/>
        <AccountId xsi:nil="true"/>
        <AccountType/>
      </UserInfo>
    </Teachers>
    <Leaders xmlns="e43d81d0-7a9c-4012-90dc-ae63c601f626">
      <UserInfo>
        <DisplayName/>
        <AccountId xsi:nil="true"/>
        <AccountType/>
      </UserInfo>
    </Leaders>
    <Has_Teacher_Only_SectionGroup xmlns="e43d81d0-7a9c-4012-90dc-ae63c601f626" xsi:nil="true"/>
    <Members xmlns="e43d81d0-7a9c-4012-90dc-ae63c601f626">
      <UserInfo>
        <DisplayName/>
        <AccountId xsi:nil="true"/>
        <AccountType/>
      </UserInfo>
    </Members>
    <Member_Groups xmlns="e43d81d0-7a9c-4012-90dc-ae63c601f626">
      <UserInfo>
        <DisplayName/>
        <AccountId xsi:nil="true"/>
        <AccountType/>
      </UserInfo>
    </Member_Groups>
    <Is_Collaboration_Space_Locked xmlns="e43d81d0-7a9c-4012-90dc-ae63c601f626" xsi:nil="true"/>
    <CultureName xmlns="e43d81d0-7a9c-4012-90dc-ae63c601f626" xsi:nil="true"/>
    <Distribution_Groups xmlns="e43d81d0-7a9c-4012-90dc-ae63c601f626" xsi:nil="true"/>
    <Has_Leaders_Only_SectionGroup xmlns="e43d81d0-7a9c-4012-90dc-ae63c601f626" xsi:nil="true"/>
    <DefaultSectionNames xmlns="e43d81d0-7a9c-4012-90dc-ae63c601f626" xsi:nil="true"/>
    <Owner xmlns="e43d81d0-7a9c-4012-90dc-ae63c601f626">
      <UserInfo>
        <DisplayName/>
        <AccountId xsi:nil="true"/>
        <AccountType/>
      </UserInfo>
    </Owner>
    <AppVersion xmlns="e43d81d0-7a9c-4012-90dc-ae63c601f626" xsi:nil="true"/>
    <NotebookType xmlns="e43d81d0-7a9c-4012-90dc-ae63c601f626" xsi:nil="true"/>
    <FolderType xmlns="e43d81d0-7a9c-4012-90dc-ae63c601f626" xsi:nil="true"/>
    <Students xmlns="e43d81d0-7a9c-4012-90dc-ae63c601f626">
      <UserInfo>
        <DisplayName/>
        <AccountId xsi:nil="true"/>
        <AccountType/>
      </UserInfo>
    </Students>
    <Student_Groups xmlns="e43d81d0-7a9c-4012-90dc-ae63c601f626">
      <UserInfo>
        <DisplayName/>
        <AccountId xsi:nil="true"/>
        <AccountType/>
      </UserInfo>
    </Student_Groups>
    <Templates xmlns="e43d81d0-7a9c-4012-90dc-ae63c601f626" xsi:nil="true"/>
    <Invited_Members xmlns="e43d81d0-7a9c-4012-90dc-ae63c601f626" xsi:nil="true"/>
    <LMS_Mappings xmlns="e43d81d0-7a9c-4012-90dc-ae63c601f626" xsi:nil="true"/>
    <Invited_Students xmlns="e43d81d0-7a9c-4012-90dc-ae63c601f626" xsi:nil="true"/>
    <IsNotebookLocked xmlns="e43d81d0-7a9c-4012-90dc-ae63c601f626" xsi:nil="true"/>
    <Math_Settings xmlns="e43d81d0-7a9c-4012-90dc-ae63c601f626" xsi:nil="true"/>
    <Self_Registration_Enabled xmlns="e43d81d0-7a9c-4012-90dc-ae63c601f626" xsi:nil="true"/>
    <Aanpassing xmlns="e43d81d0-7a9c-4012-90dc-ae63c601f626" xsi:nil="true"/>
    <TaxCatchAll xmlns="e1337eef-b66e-4fde-b081-a3272a7c00ca" xsi:nil="true"/>
    <lcf76f155ced4ddcb4097134ff3c332f xmlns="e43d81d0-7a9c-4012-90dc-ae63c601f62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3F48566F82E041BED911C0693359E9" ma:contentTypeVersion="48" ma:contentTypeDescription="Een nieuw document maken." ma:contentTypeScope="" ma:versionID="f79f5cecb6b19b72433695a1241e5fd5">
  <xsd:schema xmlns:xsd="http://www.w3.org/2001/XMLSchema" xmlns:xs="http://www.w3.org/2001/XMLSchema" xmlns:p="http://schemas.microsoft.com/office/2006/metadata/properties" xmlns:ns2="e43d81d0-7a9c-4012-90dc-ae63c601f626" xmlns:ns3="e1337eef-b66e-4fde-b081-a3272a7c00ca" targetNamespace="http://schemas.microsoft.com/office/2006/metadata/properties" ma:root="true" ma:fieldsID="545aeb81120c2f4c4ebe4716f9e4460d" ns2:_="" ns3:_="">
    <xsd:import namespace="e43d81d0-7a9c-4012-90dc-ae63c601f626"/>
    <xsd:import namespace="e1337eef-b66e-4fde-b081-a3272a7c00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Leaders" minOccurs="0"/>
                <xsd:element ref="ns2:Members" minOccurs="0"/>
                <xsd:element ref="ns2:Member_Groups" minOccurs="0"/>
                <xsd:element ref="ns2:Invited_Leaders" minOccurs="0"/>
                <xsd:element ref="ns2:Invited_Members" minOccurs="0"/>
                <xsd:element ref="ns2:Has_Leaders_Only_SectionGroup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Aanpassing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d81d0-7a9c-4012-90dc-ae63c601f6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7" nillable="true" ma:displayName="Notebook Type" ma:internalName="NotebookType">
      <xsd:simpleType>
        <xsd:restriction base="dms:Text"/>
      </xsd:simpleType>
    </xsd:element>
    <xsd:element name="FolderType" ma:index="18" nillable="true" ma:displayName="Folder Type" ma:internalName="FolderType">
      <xsd:simpleType>
        <xsd:restriction base="dms:Text"/>
      </xsd:simpleType>
    </xsd:element>
    <xsd:element name="CultureName" ma:index="19" nillable="true" ma:displayName="Culture Name" ma:internalName="CultureName">
      <xsd:simpleType>
        <xsd:restriction base="dms:Text"/>
      </xsd:simpleType>
    </xsd:element>
    <xsd:element name="AppVersion" ma:index="20" nillable="true" ma:displayName="App Version" ma:internalName="AppVersion">
      <xsd:simpleType>
        <xsd:restriction base="dms:Text"/>
      </xsd:simpleType>
    </xsd:element>
    <xsd:element name="TeamsChannelId" ma:index="21" nillable="true" ma:displayName="Teams Channel Id" ma:internalName="TeamsChannelId">
      <xsd:simpleType>
        <xsd:restriction base="dms:Text"/>
      </xsd:simpleType>
    </xsd:element>
    <xsd:element name="Owner" ma:index="22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3" nillable="true" ma:displayName="Math Settings" ma:internalName="Math_Settings">
      <xsd:simpleType>
        <xsd:restriction base="dms:Text"/>
      </xsd:simpleType>
    </xsd:element>
    <xsd:element name="DefaultSectionNames" ma:index="2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5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9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0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3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4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5" nillable="true" ma:displayName="Is Collaboration Space Locked" ma:internalName="Is_Collaboration_Space_Locked">
      <xsd:simpleType>
        <xsd:restriction base="dms:Boolean"/>
      </xsd:simpleType>
    </xsd:element>
    <xsd:element name="IsNotebookLocked" ma:index="36" nillable="true" ma:displayName="Is Notebook Locked" ma:internalName="IsNotebookLocked">
      <xsd:simpleType>
        <xsd:restriction base="dms:Boolean"/>
      </xsd:simpleType>
    </xsd:element>
    <xsd:element name="Leaders" ma:index="3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Leaders" ma:index="40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1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MediaServiceLocation" ma:index="43" nillable="true" ma:displayName="Location" ma:internalName="MediaServiceLocation" ma:readOnly="true">
      <xsd:simpleType>
        <xsd:restriction base="dms:Text"/>
      </xsd:simpleType>
    </xsd:element>
    <xsd:element name="MediaServiceAutoKeyPoints" ma:index="4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anpassing" ma:index="46" nillable="true" ma:displayName="Aanpassing" ma:format="Dropdown" ma:internalName="Aanpassing">
      <xsd:simpleType>
        <xsd:restriction base="dms:Text">
          <xsd:maxLength value="255"/>
        </xsd:restriction>
      </xsd:simpleType>
    </xsd:element>
    <xsd:element name="MediaLengthInSeconds" ma:index="4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50" nillable="true" ma:taxonomy="true" ma:internalName="lcf76f155ced4ddcb4097134ff3c332f" ma:taxonomyFieldName="MediaServiceImageTags" ma:displayName="Afbeeldingtags" ma:readOnly="false" ma:fieldId="{5cf76f15-5ced-4ddc-b409-7134ff3c332f}" ma:taxonomyMulti="true" ma:sspId="9d9af33d-1c7e-4655-8224-df3a670842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5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5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5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337eef-b66e-4fde-b081-a3272a7c00c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8" nillable="true" ma:displayName="Taxonomy Catch All Column" ma:hidden="true" ma:list="{49766e82-d1c7-4121-a8f6-16660578aa9e}" ma:internalName="TaxCatchAll" ma:showField="CatchAllData" ma:web="e1337eef-b66e-4fde-b081-a3272a7c00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10946-0D89-4311-A726-4FFCC40F9DCF}">
  <ds:schemaRefs>
    <ds:schemaRef ds:uri="http://schemas.microsoft.com/office/2006/metadata/properties"/>
    <ds:schemaRef ds:uri="http://schemas.microsoft.com/office/infopath/2007/PartnerControls"/>
    <ds:schemaRef ds:uri="e43d81d0-7a9c-4012-90dc-ae63c601f626"/>
    <ds:schemaRef ds:uri="e1337eef-b66e-4fde-b081-a3272a7c00ca"/>
  </ds:schemaRefs>
</ds:datastoreItem>
</file>

<file path=customXml/itemProps2.xml><?xml version="1.0" encoding="utf-8"?>
<ds:datastoreItem xmlns:ds="http://schemas.openxmlformats.org/officeDocument/2006/customXml" ds:itemID="{8D41D8CC-B136-43E9-9D2B-0C8CFD0637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3d81d0-7a9c-4012-90dc-ae63c601f626"/>
    <ds:schemaRef ds:uri="e1337eef-b66e-4fde-b081-a3272a7c00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E58E5B-D95B-4E1B-AA47-24A2AECD59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D07FB2-14BC-4D4A-9C23-FD27D89C3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nmct_connections_cursus.dotx</Template>
  <TotalTime>297</TotalTime>
  <Pages>15</Pages>
  <Words>1254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henk bostyn</dc:creator>
  <cp:keywords/>
  <dc:description/>
  <cp:lastModifiedBy>Pieter-Jan BEECKMAN</cp:lastModifiedBy>
  <cp:revision>12</cp:revision>
  <cp:lastPrinted>2017-03-23T08:33:00Z</cp:lastPrinted>
  <dcterms:created xsi:type="dcterms:W3CDTF">2026-03-26T09:18:00Z</dcterms:created>
  <dcterms:modified xsi:type="dcterms:W3CDTF">2026-03-26T14:17:00Z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0x010100193F48566F82E041BED911C0693359E9</vt:lpwstr>
  </property>
  <property fmtid="{D5CDD505-2E9C-101B-9397-08002B2CF9AE}" pid="3" name="MediaServiceImageTags">
    <vt:lpwstr/>
  </property>
</Properties>
</file>