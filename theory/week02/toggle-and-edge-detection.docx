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E8F7B" w14:textId="3935448A" w:rsidR="6D311FD4" w:rsidRDefault="670DA043" w:rsidP="5FF6608C">
      <w:pPr>
        <w:pStyle w:val="Heading1"/>
        <w:spacing w:after="240" w:line="259" w:lineRule="auto"/>
      </w:pPr>
      <w:r w:rsidRPr="4DC7AE10">
        <w:t xml:space="preserve">Toggle, Edge detection and data </w:t>
      </w:r>
      <w:r w:rsidR="00E204B9">
        <w:t>logging</w:t>
      </w:r>
    </w:p>
    <w:p w14:paraId="350207AB" w14:textId="3EDE468C" w:rsidR="7548A78E" w:rsidRDefault="7548A78E" w:rsidP="4DC7AE10">
      <w:pPr>
        <w:pStyle w:val="Heading2"/>
        <w:spacing w:line="259" w:lineRule="auto"/>
      </w:pPr>
      <w:r w:rsidRPr="4DC7AE10">
        <w:t>Goals</w:t>
      </w:r>
    </w:p>
    <w:p w14:paraId="18425BA0" w14:textId="4A0B7F42" w:rsidR="00B71462" w:rsidRDefault="752A9373" w:rsidP="5FF6608C">
      <w:pPr>
        <w:pStyle w:val="ListParagraph"/>
        <w:numPr>
          <w:ilvl w:val="0"/>
          <w:numId w:val="30"/>
        </w:numPr>
      </w:pPr>
      <w:r w:rsidRPr="5FF6608C">
        <w:t>Practice basic programming structures</w:t>
      </w:r>
    </w:p>
    <w:p w14:paraId="7DB4F93F" w14:textId="6CEE6F61" w:rsidR="00B71462" w:rsidRDefault="752A9373" w:rsidP="5FF6608C">
      <w:pPr>
        <w:pStyle w:val="ListParagraph"/>
        <w:numPr>
          <w:ilvl w:val="0"/>
          <w:numId w:val="30"/>
        </w:numPr>
      </w:pPr>
      <w:r w:rsidRPr="5FF6608C">
        <w:t>Read input from buttons</w:t>
      </w:r>
    </w:p>
    <w:p w14:paraId="344DD510" w14:textId="57ADFCB9" w:rsidR="00B71462" w:rsidRDefault="6BA5503A" w:rsidP="5FF6608C">
      <w:pPr>
        <w:pStyle w:val="ListParagraph"/>
        <w:numPr>
          <w:ilvl w:val="0"/>
          <w:numId w:val="30"/>
        </w:numPr>
      </w:pPr>
      <w:r w:rsidRPr="4DC7AE10">
        <w:t xml:space="preserve">Control outputs </w:t>
      </w:r>
    </w:p>
    <w:p w14:paraId="33C1FD02" w14:textId="7933C5F2" w:rsidR="00E3012A" w:rsidRPr="00FD1524" w:rsidRDefault="1FF17C2F" w:rsidP="4DC7AE10">
      <w:pPr>
        <w:pStyle w:val="ListParagraph"/>
        <w:numPr>
          <w:ilvl w:val="0"/>
          <w:numId w:val="30"/>
        </w:numPr>
      </w:pPr>
      <w:r w:rsidRPr="4DC7AE10">
        <w:t>Understand what contact bounce is</w:t>
      </w:r>
    </w:p>
    <w:p w14:paraId="46F92ED5" w14:textId="29F1E66C" w:rsidR="00E3012A" w:rsidRPr="00FD1524" w:rsidRDefault="1FF17C2F" w:rsidP="4DC7AE10">
      <w:pPr>
        <w:pStyle w:val="ListParagraph"/>
        <w:numPr>
          <w:ilvl w:val="0"/>
          <w:numId w:val="30"/>
        </w:numPr>
      </w:pPr>
      <w:r w:rsidRPr="4DC7AE10">
        <w:t>Know how to implement edge detection</w:t>
      </w:r>
    </w:p>
    <w:p w14:paraId="193835FC" w14:textId="2011C38B" w:rsidR="00E3012A" w:rsidRDefault="1FF17C2F" w:rsidP="4DC7AE10">
      <w:pPr>
        <w:pStyle w:val="ListParagraph"/>
        <w:numPr>
          <w:ilvl w:val="0"/>
          <w:numId w:val="30"/>
        </w:numPr>
      </w:pPr>
      <w:r w:rsidRPr="4DC7AE10">
        <w:t>Write data to the filesystem</w:t>
      </w:r>
    </w:p>
    <w:p w14:paraId="1E8D85FF" w14:textId="068A1912" w:rsidR="002E4274" w:rsidRPr="00FD1524" w:rsidRDefault="002E4274" w:rsidP="4DC7AE10">
      <w:pPr>
        <w:pStyle w:val="ListParagraph"/>
        <w:numPr>
          <w:ilvl w:val="0"/>
          <w:numId w:val="30"/>
        </w:numPr>
      </w:pPr>
      <w:r>
        <w:t>Create / use python virtual environment</w:t>
      </w:r>
    </w:p>
    <w:p w14:paraId="10AAF600" w14:textId="0CAA4A21" w:rsidR="00E3012A" w:rsidRPr="00FD1524" w:rsidRDefault="1FF17C2F" w:rsidP="5FF6608C">
      <w:pPr>
        <w:pStyle w:val="ListParagraph"/>
        <w:numPr>
          <w:ilvl w:val="0"/>
          <w:numId w:val="30"/>
        </w:numPr>
      </w:pPr>
      <w:r w:rsidRPr="4DC7AE10">
        <w:t>Plot data</w:t>
      </w:r>
    </w:p>
    <w:p w14:paraId="106D77CE" w14:textId="5C571782" w:rsidR="4A10DDDF" w:rsidRDefault="4A10DDDF" w:rsidP="4DC7AE10">
      <w:pPr>
        <w:pStyle w:val="Heading2"/>
        <w:spacing w:line="259" w:lineRule="auto"/>
      </w:pPr>
      <w:r w:rsidRPr="4DC7AE10">
        <w:t>Introduction</w:t>
      </w:r>
    </w:p>
    <w:p w14:paraId="7A6E809C" w14:textId="69E4374A" w:rsidR="39AB6AB5" w:rsidRDefault="73BB3D7B" w:rsidP="5FF6608C">
      <w:r w:rsidRPr="3322283C">
        <w:t xml:space="preserve">Last week we started writing our first Python programs. This week, we'll build on that and </w:t>
      </w:r>
      <w:r w:rsidR="7F136089" w:rsidRPr="3322283C">
        <w:t xml:space="preserve">aim to control an LED using a push button. Pressing the button once should turn the LED </w:t>
      </w:r>
      <w:r w:rsidR="1FB60FF0" w:rsidRPr="3322283C">
        <w:t>on and</w:t>
      </w:r>
      <w:r w:rsidR="7F136089" w:rsidRPr="3322283C">
        <w:t xml:space="preserve"> pressing it again should turn it off. While this task may seem straightforward at first glance, there are a few key factors we need to consider.</w:t>
      </w:r>
      <w:r w:rsidR="64F5F8BC" w:rsidRPr="3322283C">
        <w:t xml:space="preserve"> </w:t>
      </w:r>
      <w:r w:rsidR="05BB15B7" w:rsidRPr="3322283C">
        <w:t>We will also collect some data from this and write this to our filesystem.</w:t>
      </w:r>
      <w:r w:rsidR="77604EE5" w:rsidRPr="3322283C">
        <w:t xml:space="preserve"> Some of the things we'll need to use to complete these task</w:t>
      </w:r>
      <w:r w:rsidR="4087CCC6" w:rsidRPr="3322283C">
        <w:t>s</w:t>
      </w:r>
      <w:r w:rsidR="77604EE5" w:rsidRPr="3322283C">
        <w:t xml:space="preserve"> are control structures and comparison operators.</w:t>
      </w:r>
    </w:p>
    <w:p w14:paraId="6244D09B" w14:textId="3780CB82" w:rsidR="000E1755" w:rsidRDefault="000E1755" w:rsidP="3322283C"/>
    <w:p w14:paraId="51129834" w14:textId="248918D0" w:rsidR="000E1755" w:rsidRDefault="264D61C4" w:rsidP="3322283C">
      <w:pPr>
        <w:pStyle w:val="Heading2"/>
        <w:spacing w:line="259" w:lineRule="auto"/>
      </w:pPr>
      <w:r w:rsidRPr="3322283C">
        <w:t>Backup (before / during break)</w:t>
      </w:r>
    </w:p>
    <w:p w14:paraId="2187A9BC" w14:textId="26C0E725" w:rsidR="000E1755" w:rsidRDefault="264D61C4" w:rsidP="3322283C">
      <w:pPr>
        <w:rPr>
          <w:rFonts w:eastAsia="Ubuntu" w:cs="Ubuntu"/>
        </w:rPr>
      </w:pPr>
      <w:r w:rsidRPr="3322283C">
        <w:t>Let’s all make a backup during the break, s</w:t>
      </w:r>
      <w:r w:rsidR="6B0D1265" w:rsidRPr="3322283C">
        <w:t xml:space="preserve">ee </w:t>
      </w:r>
      <w:hyperlink r:id="rId11">
        <w:r w:rsidR="00FE31CD">
          <w:rPr>
            <w:rStyle w:val="Hyperlink"/>
            <w:rFonts w:eastAsia="Ubuntu" w:cs="Ubuntu"/>
          </w:rPr>
          <w:t>Week00_RPi_config.docx</w:t>
        </w:r>
      </w:hyperlink>
      <w:r w:rsidR="61A9262E" w:rsidRPr="3322283C">
        <w:rPr>
          <w:rFonts w:eastAsia="Ubuntu" w:cs="Ubuntu"/>
        </w:rPr>
        <w:t xml:space="preserve"> on leho</w:t>
      </w:r>
    </w:p>
    <w:p w14:paraId="231733AB" w14:textId="51F0BAB8" w:rsidR="000E1755" w:rsidRDefault="000E1755" w:rsidP="5FF6608C"/>
    <w:p w14:paraId="1217CEBC" w14:textId="2C616B07" w:rsidR="3322283C" w:rsidRDefault="3322283C">
      <w:r>
        <w:br w:type="page"/>
      </w:r>
    </w:p>
    <w:p w14:paraId="38D7D9B5" w14:textId="3471451D" w:rsidR="000E1755" w:rsidRDefault="733E9825" w:rsidP="5FF6608C">
      <w:pPr>
        <w:pStyle w:val="Heading2"/>
        <w:spacing w:line="259" w:lineRule="auto"/>
      </w:pPr>
      <w:r w:rsidRPr="5FF6608C">
        <w:lastRenderedPageBreak/>
        <w:t xml:space="preserve">Recap: </w:t>
      </w:r>
      <w:r w:rsidR="13D4EE9A" w:rsidRPr="5FF6608C">
        <w:t>Control Structures</w:t>
      </w:r>
    </w:p>
    <w:p w14:paraId="720283E2" w14:textId="78DF67FF" w:rsidR="000E1755" w:rsidRDefault="5D86970E" w:rsidP="5FF6608C">
      <w:r w:rsidRPr="5FF6608C">
        <w:t>This lesson assumes you've learned about Python control structures in the "Basic Programming" module. Even so, we'll begin with a quick review to make sure everyone feels comfortable with the concepts.</w:t>
      </w:r>
    </w:p>
    <w:p w14:paraId="070F6F53" w14:textId="5C25D949" w:rsidR="000E1755" w:rsidRDefault="000E1755" w:rsidP="5FF6608C"/>
    <w:p w14:paraId="43173DD9" w14:textId="0D64BD73" w:rsidR="000E1755" w:rsidRDefault="5D86970E" w:rsidP="5FF6608C">
      <w:r>
        <w:rPr>
          <w:noProof/>
        </w:rPr>
        <w:drawing>
          <wp:inline distT="0" distB="0" distL="0" distR="0" wp14:anchorId="661B8722" wp14:editId="1873E1A4">
            <wp:extent cx="2288858" cy="3086100"/>
            <wp:effectExtent l="0" t="0" r="0" b="0"/>
            <wp:docPr id="1549688503" name="Picture 1549688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288858" cy="3086100"/>
                    </a:xfrm>
                    <a:prstGeom prst="rect">
                      <a:avLst/>
                    </a:prstGeom>
                  </pic:spPr>
                </pic:pic>
              </a:graphicData>
            </a:graphic>
          </wp:inline>
        </w:drawing>
      </w:r>
    </w:p>
    <w:p w14:paraId="3AEE2D30" w14:textId="3EAE0EFA" w:rsidR="000E1755" w:rsidRDefault="000E1755" w:rsidP="5FF6608C"/>
    <w:p w14:paraId="6E0029F3" w14:textId="056B7FCD" w:rsidR="000E1755" w:rsidRDefault="03D343FC" w:rsidP="5FF6608C">
      <w:r>
        <w:rPr>
          <w:noProof/>
        </w:rPr>
        <w:drawing>
          <wp:inline distT="0" distB="0" distL="0" distR="0" wp14:anchorId="6D3D9A8F" wp14:editId="2C07889F">
            <wp:extent cx="5641258" cy="1457325"/>
            <wp:effectExtent l="0" t="0" r="0" b="0"/>
            <wp:docPr id="2000056981" name="Picture 200005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41258" cy="1457325"/>
                    </a:xfrm>
                    <a:prstGeom prst="rect">
                      <a:avLst/>
                    </a:prstGeom>
                  </pic:spPr>
                </pic:pic>
              </a:graphicData>
            </a:graphic>
          </wp:inline>
        </w:drawing>
      </w:r>
    </w:p>
    <w:p w14:paraId="40A04631" w14:textId="58E3D7F5" w:rsidR="000E1755" w:rsidRDefault="4645DB65" w:rsidP="5FF6608C">
      <w:pPr>
        <w:pStyle w:val="Heading2"/>
        <w:spacing w:line="259" w:lineRule="auto"/>
      </w:pPr>
      <w:r w:rsidRPr="5FF6608C">
        <w:t xml:space="preserve">Recap: </w:t>
      </w:r>
      <w:r w:rsidR="03D343FC" w:rsidRPr="5FF6608C">
        <w:t>Digital Input</w:t>
      </w:r>
    </w:p>
    <w:p w14:paraId="1E2A4AAD" w14:textId="27FF74C7" w:rsidR="000E1755" w:rsidRDefault="03D343FC" w:rsidP="5FF6608C">
      <w:r w:rsidRPr="5FF6608C">
        <w:t>Digital input pins on the Raspberry Pi detect small amounts of current.  If we leave a pin unconnected, they can be sensitive to electrical noise.  We often connect inputs to the ground with a pull-down resistor, or to the positive voltage with a pull-up resistor.</w:t>
      </w:r>
    </w:p>
    <w:p w14:paraId="59BFB1E1" w14:textId="614ABC93" w:rsidR="000E1755" w:rsidRDefault="03D343FC" w:rsidP="5FF6608C">
      <w:r w:rsidRPr="5FF6608C">
        <w:t xml:space="preserve"> </w:t>
      </w:r>
    </w:p>
    <w:p w14:paraId="1168B412" w14:textId="48F8F7B0" w:rsidR="000E1755" w:rsidRDefault="03D343FC" w:rsidP="5FF6608C">
      <w:r w:rsidRPr="5FF6608C">
        <w:t>Luckily, the Raspberry Pi has internal pull-up resistors we can use with software.</w:t>
      </w:r>
    </w:p>
    <w:p w14:paraId="2E41D9DC" w14:textId="3A18564D" w:rsidR="000E1755" w:rsidRDefault="03D343FC" w:rsidP="5FF6608C">
      <w:r w:rsidRPr="5FF6608C">
        <w:t>Using internal pull-ups means a button connected to the pin should also be connected to ground. Pressing the button will read as LOW</w:t>
      </w:r>
    </w:p>
    <w:p w14:paraId="5D3B0750" w14:textId="2A4A54DB" w:rsidR="000E1755" w:rsidRDefault="000E1755" w:rsidP="5FF6608C">
      <w:pPr>
        <w:spacing w:after="0"/>
        <w:rPr>
          <w:rFonts w:ascii="Consolas" w:eastAsia="Consolas" w:hAnsi="Consolas" w:cs="Consolas"/>
          <w:color w:val="000000" w:themeColor="text1"/>
        </w:rPr>
      </w:pPr>
    </w:p>
    <w:p w14:paraId="7DCC61BA" w14:textId="6FDB3F67" w:rsidR="000E1755" w:rsidRDefault="000E1755"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005CC5"/>
        </w:rPr>
      </w:pPr>
    </w:p>
    <w:p w14:paraId="0C291663" w14:textId="2B5AED04" w:rsidR="000E1755" w:rsidRDefault="649E45AD"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r w:rsidRPr="5FF6608C">
        <w:rPr>
          <w:rStyle w:val="pl-c1"/>
          <w:rFonts w:ascii="Consolas" w:eastAsia="Consolas" w:hAnsi="Consolas" w:cs="Consolas"/>
          <w:color w:val="005CC5"/>
        </w:rPr>
        <w:t>GPIO</w:t>
      </w:r>
      <w:r w:rsidRPr="5FF6608C">
        <w:rPr>
          <w:rFonts w:ascii="Consolas" w:eastAsia="Consolas" w:hAnsi="Consolas" w:cs="Consolas"/>
          <w:color w:val="24292E"/>
        </w:rPr>
        <w:t>.setup(</w:t>
      </w:r>
      <w:r w:rsidRPr="5FF6608C">
        <w:rPr>
          <w:rStyle w:val="pl-c1"/>
          <w:rFonts w:ascii="Consolas" w:eastAsia="Consolas" w:hAnsi="Consolas" w:cs="Consolas"/>
          <w:color w:val="005CC5"/>
        </w:rPr>
        <w:t>26</w:t>
      </w:r>
      <w:r w:rsidRPr="5FF6608C">
        <w:rPr>
          <w:rFonts w:ascii="Consolas" w:eastAsia="Consolas" w:hAnsi="Consolas" w:cs="Consolas"/>
          <w:color w:val="24292E"/>
        </w:rPr>
        <w:t xml:space="preserve">, </w:t>
      </w:r>
      <w:r w:rsidRPr="5FF6608C">
        <w:rPr>
          <w:rStyle w:val="pl-c1"/>
          <w:rFonts w:ascii="Consolas" w:eastAsia="Consolas" w:hAnsi="Consolas" w:cs="Consolas"/>
          <w:color w:val="005CC5"/>
        </w:rPr>
        <w:t>GPIO</w:t>
      </w:r>
      <w:r w:rsidRPr="5FF6608C">
        <w:rPr>
          <w:rFonts w:ascii="Consolas" w:eastAsia="Consolas" w:hAnsi="Consolas" w:cs="Consolas"/>
          <w:color w:val="24292E"/>
        </w:rPr>
        <w:t>.</w:t>
      </w:r>
      <w:r w:rsidRPr="5FF6608C">
        <w:rPr>
          <w:rStyle w:val="pl-c1"/>
          <w:rFonts w:ascii="Consolas" w:eastAsia="Consolas" w:hAnsi="Consolas" w:cs="Consolas"/>
          <w:color w:val="005CC5"/>
        </w:rPr>
        <w:t>IN</w:t>
      </w:r>
      <w:r w:rsidRPr="5FF6608C">
        <w:rPr>
          <w:rFonts w:ascii="Consolas" w:eastAsia="Consolas" w:hAnsi="Consolas" w:cs="Consolas"/>
          <w:color w:val="24292E"/>
        </w:rPr>
        <w:t>)</w:t>
      </w:r>
      <w:r w:rsidRPr="5FF6608C">
        <w:rPr>
          <w:rStyle w:val="pl-c1"/>
          <w:rFonts w:ascii="Consolas" w:eastAsia="Consolas" w:hAnsi="Consolas" w:cs="Consolas"/>
          <w:color w:val="005CC5"/>
        </w:rPr>
        <w:t xml:space="preserve"> </w:t>
      </w:r>
      <w:r w:rsidRPr="5FF6608C">
        <w:rPr>
          <w:rStyle w:val="pl-c1"/>
          <w:rFonts w:ascii="Consolas" w:eastAsia="Consolas" w:hAnsi="Consolas" w:cs="Consolas"/>
          <w:color w:val="000000" w:themeColor="text1"/>
        </w:rPr>
        <w:t># no pullup</w:t>
      </w:r>
    </w:p>
    <w:p w14:paraId="7AA3CA11" w14:textId="69A20911" w:rsidR="000E1755" w:rsidRDefault="649E45AD"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r w:rsidRPr="5FF6608C">
        <w:rPr>
          <w:rStyle w:val="pl-c1"/>
          <w:rFonts w:ascii="Consolas" w:eastAsia="Consolas" w:hAnsi="Consolas" w:cs="Consolas"/>
          <w:color w:val="005CC5"/>
        </w:rPr>
        <w:t>GPIO</w:t>
      </w:r>
      <w:r w:rsidRPr="5FF6608C">
        <w:rPr>
          <w:rFonts w:ascii="Consolas" w:eastAsia="Consolas" w:hAnsi="Consolas" w:cs="Consolas"/>
          <w:color w:val="24292E"/>
        </w:rPr>
        <w:t>.setup(</w:t>
      </w:r>
      <w:r w:rsidRPr="5FF6608C">
        <w:rPr>
          <w:rStyle w:val="pl-c1"/>
          <w:rFonts w:ascii="Consolas" w:eastAsia="Consolas" w:hAnsi="Consolas" w:cs="Consolas"/>
          <w:color w:val="005CC5"/>
        </w:rPr>
        <w:t>20</w:t>
      </w:r>
      <w:r w:rsidRPr="5FF6608C">
        <w:rPr>
          <w:rFonts w:ascii="Consolas" w:eastAsia="Consolas" w:hAnsi="Consolas" w:cs="Consolas"/>
          <w:color w:val="24292E"/>
        </w:rPr>
        <w:t xml:space="preserve">, </w:t>
      </w:r>
      <w:r w:rsidRPr="5FF6608C">
        <w:rPr>
          <w:rStyle w:val="pl-c1"/>
          <w:rFonts w:ascii="Consolas" w:eastAsia="Consolas" w:hAnsi="Consolas" w:cs="Consolas"/>
          <w:color w:val="005CC5"/>
        </w:rPr>
        <w:t>GPIO</w:t>
      </w:r>
      <w:r w:rsidRPr="5FF6608C">
        <w:rPr>
          <w:rFonts w:ascii="Consolas" w:eastAsia="Consolas" w:hAnsi="Consolas" w:cs="Consolas"/>
          <w:color w:val="24292E"/>
        </w:rPr>
        <w:t>.</w:t>
      </w:r>
      <w:r w:rsidRPr="5FF6608C">
        <w:rPr>
          <w:rStyle w:val="pl-c1"/>
          <w:rFonts w:ascii="Consolas" w:eastAsia="Consolas" w:hAnsi="Consolas" w:cs="Consolas"/>
          <w:color w:val="005CC5"/>
        </w:rPr>
        <w:t>IN</w:t>
      </w:r>
      <w:r w:rsidRPr="5FF6608C">
        <w:rPr>
          <w:rFonts w:ascii="Consolas" w:eastAsia="Consolas" w:hAnsi="Consolas" w:cs="Consolas"/>
          <w:color w:val="24292E"/>
        </w:rPr>
        <w:t xml:space="preserve">, </w:t>
      </w:r>
      <w:r w:rsidRPr="5FF6608C">
        <w:rPr>
          <w:rStyle w:val="pl-v"/>
          <w:rFonts w:ascii="Consolas" w:eastAsia="Consolas" w:hAnsi="Consolas" w:cs="Consolas"/>
          <w:color w:val="E36209"/>
        </w:rPr>
        <w:t>pull_up_down</w:t>
      </w:r>
      <w:r w:rsidRPr="5FF6608C">
        <w:rPr>
          <w:rStyle w:val="pl-k"/>
          <w:rFonts w:ascii="Consolas" w:eastAsia="Consolas" w:hAnsi="Consolas" w:cs="Consolas"/>
          <w:color w:val="D73A49"/>
        </w:rPr>
        <w:t>=</w:t>
      </w:r>
      <w:r w:rsidRPr="5FF6608C">
        <w:rPr>
          <w:rStyle w:val="pl-c1"/>
          <w:rFonts w:ascii="Consolas" w:eastAsia="Consolas" w:hAnsi="Consolas" w:cs="Consolas"/>
          <w:color w:val="005CC5"/>
        </w:rPr>
        <w:t>GPIO</w:t>
      </w:r>
      <w:r w:rsidRPr="5FF6608C">
        <w:rPr>
          <w:rFonts w:ascii="Consolas" w:eastAsia="Consolas" w:hAnsi="Consolas" w:cs="Consolas"/>
          <w:color w:val="24292E"/>
        </w:rPr>
        <w:t>.</w:t>
      </w:r>
      <w:r w:rsidRPr="5FF6608C">
        <w:rPr>
          <w:rStyle w:val="pl-c1"/>
          <w:rFonts w:ascii="Consolas" w:eastAsia="Consolas" w:hAnsi="Consolas" w:cs="Consolas"/>
          <w:color w:val="005CC5"/>
        </w:rPr>
        <w:t>PUD_UP</w:t>
      </w:r>
      <w:r w:rsidRPr="5FF6608C">
        <w:rPr>
          <w:rFonts w:ascii="Consolas" w:eastAsia="Consolas" w:hAnsi="Consolas" w:cs="Consolas"/>
          <w:color w:val="24292E"/>
        </w:rPr>
        <w:t xml:space="preserve">) </w:t>
      </w:r>
      <w:r w:rsidRPr="5FF6608C">
        <w:rPr>
          <w:rStyle w:val="pl-c1"/>
          <w:rFonts w:ascii="Consolas" w:eastAsia="Consolas" w:hAnsi="Consolas" w:cs="Consolas"/>
          <w:color w:val="000000" w:themeColor="text1"/>
        </w:rPr>
        <w:t># pullup</w:t>
      </w:r>
    </w:p>
    <w:p w14:paraId="7CF3E61F" w14:textId="23F01D8B" w:rsidR="000E1755" w:rsidRDefault="000E1755"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24292E"/>
        </w:rPr>
      </w:pPr>
    </w:p>
    <w:p w14:paraId="16A29CD7" w14:textId="58448201" w:rsidR="000E1755" w:rsidRDefault="000E1755" w:rsidP="5FF6608C">
      <w:pPr>
        <w:pStyle w:val="Heading2"/>
        <w:spacing w:before="40" w:after="0"/>
      </w:pPr>
    </w:p>
    <w:p w14:paraId="5BE17A7C" w14:textId="25B61114" w:rsidR="000E1755" w:rsidRDefault="4A5F2F06" w:rsidP="5FF6608C">
      <w:pPr>
        <w:keepNext/>
        <w:keepLines/>
        <w:rPr>
          <w:b/>
          <w:bCs/>
        </w:rPr>
      </w:pPr>
      <w:r w:rsidRPr="5FF6608C">
        <w:rPr>
          <w:b/>
          <w:bCs/>
        </w:rPr>
        <w:t>Understanding Internal Pull-ups</w:t>
      </w:r>
    </w:p>
    <w:p w14:paraId="1F8D7546" w14:textId="2E63ADCE" w:rsidR="000E1755" w:rsidRDefault="4A5F2F06" w:rsidP="5FF6608C">
      <w:pPr>
        <w:keepNext/>
        <w:keepLines/>
      </w:pPr>
      <w:r w:rsidRPr="5FF6608C">
        <w:t>Pull-up resistors create a default HIGH state: When the button is not pressed, the input pin is connected to the positive voltage through the internal resistor - we'll read a HIGH value.</w:t>
      </w:r>
    </w:p>
    <w:p w14:paraId="0087B633" w14:textId="73474CE0" w:rsidR="000E1755" w:rsidRDefault="4A5F2F06" w:rsidP="5FF6608C">
      <w:pPr>
        <w:keepNext/>
        <w:keepLines/>
      </w:pPr>
      <w:r w:rsidRPr="5FF6608C">
        <w:t>Button press connects to ground: When you press the button, it creates a direct path from the input pin to ground, overriding the pull-up resistor. This results in a LOW</w:t>
      </w:r>
      <w:r w:rsidR="49F79813" w:rsidRPr="5FF6608C">
        <w:t xml:space="preserve"> </w:t>
      </w:r>
      <w:r w:rsidRPr="5FF6608C">
        <w:t>reading.</w:t>
      </w:r>
    </w:p>
    <w:p w14:paraId="59A733B5" w14:textId="4D1899D0" w:rsidR="000E1755" w:rsidRDefault="4A5F2F06" w:rsidP="5FF6608C">
      <w:pPr>
        <w:keepNext/>
        <w:keepLines/>
        <w:rPr>
          <w:b/>
          <w:bCs/>
        </w:rPr>
      </w:pPr>
      <w:r w:rsidRPr="5FF6608C">
        <w:rPr>
          <w:b/>
          <w:bCs/>
        </w:rPr>
        <w:t>Why this is safer</w:t>
      </w:r>
    </w:p>
    <w:p w14:paraId="732C34E3" w14:textId="3F6D66F8" w:rsidR="000E1755" w:rsidRDefault="4A5F2F06" w:rsidP="5FF6608C">
      <w:pPr>
        <w:keepNext/>
        <w:keepLines/>
      </w:pPr>
      <w:r w:rsidRPr="5FF6608C">
        <w:t>This method is considered safer for a few reasons:</w:t>
      </w:r>
    </w:p>
    <w:p w14:paraId="0C787505" w14:textId="6F727376" w:rsidR="000E1755" w:rsidRDefault="4A5F2F06" w:rsidP="5FF6608C">
      <w:pPr>
        <w:pStyle w:val="ListParagraph"/>
        <w:keepNext/>
        <w:keepLines/>
        <w:numPr>
          <w:ilvl w:val="0"/>
          <w:numId w:val="12"/>
        </w:numPr>
      </w:pPr>
      <w:r w:rsidRPr="5FF6608C">
        <w:t>Short-circuit protection: If you accidentally connected your button directly to the positive voltage without a resistor, pressing the button would create a direct short circuit, potentially damaging your Raspberry Pi. With the pull-up and button connected to ground, this scenario is much less risky.</w:t>
      </w:r>
    </w:p>
    <w:p w14:paraId="64FABE87" w14:textId="05B4354D" w:rsidR="000E1755" w:rsidRDefault="4A5F2F06" w:rsidP="5FF6608C">
      <w:pPr>
        <w:pStyle w:val="ListParagraph"/>
        <w:keepNext/>
        <w:keepLines/>
        <w:numPr>
          <w:ilvl w:val="0"/>
          <w:numId w:val="12"/>
        </w:numPr>
      </w:pPr>
      <w:r w:rsidRPr="5FF6608C">
        <w:t>Predictable inactive state: An unconnected digital input can be influenced by electrical noise, leading to unpredictable readings. The pull-up resistor ensures the default state of the pin is a stable HIGH.</w:t>
      </w:r>
    </w:p>
    <w:p w14:paraId="211B022A" w14:textId="35561055" w:rsidR="000E1755" w:rsidRDefault="000E1755" w:rsidP="5FF6608C">
      <w:pPr>
        <w:keepNext/>
        <w:keepLines/>
      </w:pPr>
    </w:p>
    <w:p w14:paraId="2BA19E33" w14:textId="5576E568" w:rsidR="000E1755" w:rsidRDefault="5EEB884A" w:rsidP="5FF6608C">
      <w:pPr>
        <w:pStyle w:val="Heading2"/>
        <w:spacing w:before="40" w:after="0"/>
      </w:pPr>
      <w:r w:rsidRPr="5FF6608C">
        <w:t>Safely shut down Raspberry Pi in 3 ways:</w:t>
      </w:r>
    </w:p>
    <w:p w14:paraId="519F4812" w14:textId="515A45CE" w:rsidR="000E1755" w:rsidRDefault="000E1755" w:rsidP="5FF6608C">
      <w:pPr>
        <w:keepNext/>
        <w:keepLines/>
      </w:pPr>
    </w:p>
    <w:p w14:paraId="30A24FFE" w14:textId="77777777" w:rsidR="00FE31CD" w:rsidRDefault="613BDABF" w:rsidP="00FE31CD">
      <w:pPr>
        <w:pStyle w:val="ListParagraph"/>
        <w:keepNext/>
        <w:keepLines/>
        <w:numPr>
          <w:ilvl w:val="0"/>
          <w:numId w:val="61"/>
        </w:numPr>
        <w:spacing w:line="259" w:lineRule="auto"/>
      </w:pPr>
      <w:r w:rsidRPr="3322283C">
        <w:t xml:space="preserve">VNC &gt; raspberry icon </w:t>
      </w:r>
      <w:r w:rsidR="5B50D3A5" w:rsidRPr="3322283C">
        <w:t>(</w:t>
      </w:r>
      <w:r w:rsidRPr="3322283C">
        <w:t>top left</w:t>
      </w:r>
      <w:r w:rsidR="495AA0ED" w:rsidRPr="3322283C">
        <w:t>)</w:t>
      </w:r>
      <w:r w:rsidRPr="3322283C">
        <w:t xml:space="preserve"> &gt; shutdown</w:t>
      </w:r>
      <w:r w:rsidR="093C5616" w:rsidRPr="3322283C">
        <w:t xml:space="preserve"> &gt; shutdown</w:t>
      </w:r>
      <w:r w:rsidR="0B285989">
        <w:br/>
      </w:r>
      <w:r w:rsidR="4EE2E4A3" w:rsidRPr="3322283C">
        <w:t>or shutdown &gt; reboot</w:t>
      </w:r>
    </w:p>
    <w:p w14:paraId="7A91C86C" w14:textId="77777777" w:rsidR="00FE31CD" w:rsidRDefault="613BDABF" w:rsidP="00FE31CD">
      <w:pPr>
        <w:pStyle w:val="ListParagraph"/>
        <w:keepNext/>
        <w:keepLines/>
        <w:numPr>
          <w:ilvl w:val="0"/>
          <w:numId w:val="61"/>
        </w:numPr>
        <w:spacing w:line="259" w:lineRule="auto"/>
      </w:pPr>
      <w:r w:rsidRPr="3322283C">
        <w:t>Via terminal (ssh/vnc) : sudo poweroff</w:t>
      </w:r>
      <w:r w:rsidR="000E1755">
        <w:br/>
      </w:r>
      <w:r w:rsidR="6ABF5F8B" w:rsidRPr="3322283C">
        <w:t>or sudo reboot</w:t>
      </w:r>
      <w:r w:rsidR="000E1755">
        <w:br/>
      </w:r>
    </w:p>
    <w:p w14:paraId="78D9BDF8" w14:textId="55E62E79" w:rsidR="000E1755" w:rsidRDefault="0B285989" w:rsidP="00FE31CD">
      <w:pPr>
        <w:pStyle w:val="ListParagraph"/>
        <w:keepNext/>
        <w:keepLines/>
        <w:numPr>
          <w:ilvl w:val="0"/>
          <w:numId w:val="61"/>
        </w:numPr>
        <w:spacing w:line="259" w:lineRule="auto"/>
      </w:pPr>
      <w:r w:rsidRPr="4DC7AE10">
        <w:t>Press twice on the power button (next to led LED)</w:t>
      </w:r>
    </w:p>
    <w:p w14:paraId="799629A5" w14:textId="7A4F3D90" w:rsidR="000E1755" w:rsidRDefault="000E1755" w:rsidP="5FF6608C">
      <w:pPr>
        <w:keepNext/>
        <w:keepLines/>
      </w:pPr>
    </w:p>
    <w:p w14:paraId="4A0D01BD" w14:textId="29B56E8B" w:rsidR="000E1755" w:rsidRDefault="00FE31CD" w:rsidP="5FF6608C">
      <w:pPr>
        <w:keepNext/>
        <w:keepLines/>
      </w:pPr>
      <w:r>
        <w:t xml:space="preserve">!!! </w:t>
      </w:r>
      <w:r w:rsidR="5EEB884A" w:rsidRPr="5FF6608C">
        <w:t>Just removing power can cause corruption on your micro-SD card</w:t>
      </w:r>
    </w:p>
    <w:p w14:paraId="238D22B8" w14:textId="571CF80B" w:rsidR="000E1755" w:rsidRDefault="000E1755" w:rsidP="5FF6608C">
      <w:pPr>
        <w:keepNext/>
        <w:keepLines/>
      </w:pPr>
    </w:p>
    <w:p w14:paraId="0DDE90F5" w14:textId="2895BBB4" w:rsidR="000E1755" w:rsidRDefault="5EEB884A" w:rsidP="5FF6608C">
      <w:pPr>
        <w:pStyle w:val="Heading2"/>
        <w:spacing w:before="40" w:after="0"/>
      </w:pPr>
      <w:r w:rsidRPr="5FF6608C">
        <w:t>Recap</w:t>
      </w:r>
      <w:r w:rsidR="16C34D2E" w:rsidRPr="5FF6608C">
        <w:t>: Lab 1</w:t>
      </w:r>
    </w:p>
    <w:p w14:paraId="0540632F" w14:textId="287C2B83" w:rsidR="000E1755" w:rsidRDefault="000E1755" w:rsidP="3322283C">
      <w:pPr>
        <w:keepNext/>
        <w:keepLines/>
      </w:pPr>
    </w:p>
    <w:p w14:paraId="36B497E9" w14:textId="2FF0B7CD" w:rsidR="000E1755" w:rsidRDefault="3728F202" w:rsidP="5FF6608C">
      <w:r w:rsidRPr="5FF6608C">
        <w:t xml:space="preserve">You should now be able to connect via ssh to your Raspberry Pi </w:t>
      </w:r>
      <w:r w:rsidRPr="5FF6608C">
        <w:rPr>
          <w:b/>
          <w:bCs/>
        </w:rPr>
        <w:t>and</w:t>
      </w:r>
      <w:r w:rsidRPr="5FF6608C">
        <w:t xml:space="preserve"> via VNC.</w:t>
      </w:r>
    </w:p>
    <w:p w14:paraId="23B39DC8" w14:textId="0C63CF1D" w:rsidR="000E1755" w:rsidRDefault="66D82AB6" w:rsidP="5FF6608C">
      <w:r w:rsidRPr="5FF6608C">
        <w:t>&gt; If not, check out the videos on Leho</w:t>
      </w:r>
    </w:p>
    <w:p w14:paraId="4B077324" w14:textId="385D0674" w:rsidR="000E1755" w:rsidRDefault="3728F202" w:rsidP="5FF6608C">
      <w:r w:rsidRPr="5FF6608C">
        <w:t>Ideally (</w:t>
      </w:r>
      <w:r w:rsidR="73D22C16" w:rsidRPr="5FF6608C">
        <w:t xml:space="preserve">hopefully </w:t>
      </w:r>
      <w:r w:rsidR="61950B50" w:rsidRPr="5FF6608C">
        <w:t>🙏</w:t>
      </w:r>
      <w:r w:rsidR="73D22C16" w:rsidRPr="5FF6608C">
        <w:t>)</w:t>
      </w:r>
      <w:r w:rsidR="2D24126D" w:rsidRPr="5FF6608C">
        <w:t xml:space="preserve"> you also succeeded in running the demo code from the course document</w:t>
      </w:r>
      <w:r w:rsidR="000E1755">
        <w:br/>
      </w:r>
      <w:r w:rsidR="000E1755">
        <w:tab/>
      </w:r>
      <w:r w:rsidR="5822B2AA" w:rsidRPr="5FF6608C">
        <w:t>&gt; And you also tested if it works by pressing the button and seeing the led light up?</w:t>
      </w:r>
    </w:p>
    <w:p w14:paraId="470FF7DF" w14:textId="0897D05D" w:rsidR="000E1755" w:rsidRDefault="000E1755" w:rsidP="5FF6608C"/>
    <w:p w14:paraId="06289C0F" w14:textId="45F2480F" w:rsidR="000E1755" w:rsidRDefault="5F598096" w:rsidP="5FF6608C">
      <w:r w:rsidRPr="5FF6608C">
        <w:t>The assignment was to turn this hold-down button into a real on/off switch, a toggle button</w:t>
      </w:r>
      <w:r w:rsidR="4DC9B503" w:rsidRPr="5FF6608C">
        <w:t>. You might have noticed this isn’t as easy (to make a good toggle button) as it sounds. (If you haven’t, you will soon)</w:t>
      </w:r>
    </w:p>
    <w:p w14:paraId="1BD1327F" w14:textId="7E1BB5EA" w:rsidR="000E1755" w:rsidRDefault="000E1755" w:rsidP="5FF6608C"/>
    <w:p w14:paraId="0C0011F1" w14:textId="1DFF3177" w:rsidR="000E1755" w:rsidRDefault="4DC9B503" w:rsidP="5FF6608C">
      <w:pPr>
        <w:rPr>
          <w:i/>
          <w:iCs/>
        </w:rPr>
      </w:pPr>
      <w:r w:rsidRPr="5FF6608C">
        <w:rPr>
          <w:i/>
          <w:iCs/>
        </w:rPr>
        <w:t>Any problems anywhere?</w:t>
      </w:r>
    </w:p>
    <w:p w14:paraId="2DB53332" w14:textId="00E6B8A3" w:rsidR="000E1755" w:rsidRDefault="000E1755" w:rsidP="5FF6608C">
      <w:pPr>
        <w:rPr>
          <w:i/>
          <w:iCs/>
        </w:rPr>
      </w:pPr>
    </w:p>
    <w:p w14:paraId="014ECD8B" w14:textId="395A9360" w:rsidR="000E1755" w:rsidRDefault="575C726D" w:rsidP="4DC7AE10">
      <w:r w:rsidRPr="4DC7AE10">
        <w:t>If you don’t have any issues, but other students do, try implementing the toggle button or the challenge assignment from last week while</w:t>
      </w:r>
      <w:r w:rsidR="693E5F92" w:rsidRPr="4DC7AE10">
        <w:t xml:space="preserve"> we are busy</w:t>
      </w:r>
      <w:r w:rsidR="5FBE0428" w:rsidRPr="4DC7AE10">
        <w:t xml:space="preserve"> or go to the next part and try to follow along with the video (with headphones)</w:t>
      </w:r>
    </w:p>
    <w:p w14:paraId="4EAB3221" w14:textId="65394E36" w:rsidR="000E1755" w:rsidRDefault="000E1755" w:rsidP="5FF6608C">
      <w:pPr>
        <w:pStyle w:val="Heading2"/>
        <w:spacing w:before="40" w:after="0"/>
      </w:pPr>
    </w:p>
    <w:p w14:paraId="363F5F00" w14:textId="68846E6A" w:rsidR="000E1755" w:rsidRDefault="000E1755" w:rsidP="000E1755">
      <w:r>
        <w:br w:type="page"/>
      </w:r>
    </w:p>
    <w:p w14:paraId="564FC2A8" w14:textId="55FAC17A" w:rsidR="57A241BE" w:rsidRDefault="57A241BE" w:rsidP="4DC7AE10">
      <w:pPr>
        <w:pStyle w:val="Heading2"/>
        <w:spacing w:before="40" w:after="0"/>
      </w:pPr>
      <w:r w:rsidRPr="4DC7AE10">
        <w:lastRenderedPageBreak/>
        <w:t>VSCode with Remote SSH</w:t>
      </w:r>
    </w:p>
    <w:p w14:paraId="23D38C15" w14:textId="33859102" w:rsidR="4DC7AE10" w:rsidRDefault="4DC7AE10" w:rsidP="4DC7AE10"/>
    <w:p w14:paraId="11E7A5E3" w14:textId="21232AD8" w:rsidR="57A241BE" w:rsidRDefault="57A241BE" w:rsidP="4DC7AE10">
      <w:r w:rsidRPr="4DC7AE10">
        <w:t xml:space="preserve">Last week we used Thonny IDE via VNC. This is a good starting point, but we can drive up our productivity by using a tool like VSCode for programming. </w:t>
      </w:r>
    </w:p>
    <w:p w14:paraId="7B966E66" w14:textId="21CF50CC" w:rsidR="57A241BE" w:rsidRDefault="57A241BE" w:rsidP="4DC7AE10">
      <w:r w:rsidRPr="4DC7AE10">
        <w:t xml:space="preserve">By using the VSCode extension “Remote SSH”, we can connect via the SSH tunnel (like in the terminal) and use VSCode in our laptop while controlling/running on the RPi. </w:t>
      </w:r>
      <w:r w:rsidR="6EE766AD" w:rsidRPr="4DC7AE10">
        <w:t>So,</w:t>
      </w:r>
      <w:r w:rsidRPr="4DC7AE10">
        <w:t xml:space="preserve"> opening or saving a file/folder will do this on the micro-SD card. The terminal is also running on the </w:t>
      </w:r>
      <w:r w:rsidR="74C6EEBE" w:rsidRPr="4DC7AE10">
        <w:t>P</w:t>
      </w:r>
      <w:r w:rsidRPr="4DC7AE10">
        <w:t>i, just as if we ssh’d ourselves like last week.</w:t>
      </w:r>
    </w:p>
    <w:p w14:paraId="68437A7D" w14:textId="1E5ADDD2" w:rsidR="61376898" w:rsidRDefault="61376898" w:rsidP="4DC7AE10">
      <w:pPr>
        <w:rPr>
          <w:lang w:val="nl-BE"/>
        </w:rPr>
      </w:pPr>
      <w:r>
        <w:rPr>
          <w:noProof/>
        </w:rPr>
        <w:drawing>
          <wp:inline distT="0" distB="0" distL="0" distR="0" wp14:anchorId="5F15037F" wp14:editId="7483B670">
            <wp:extent cx="4969847" cy="1601187"/>
            <wp:effectExtent l="0" t="0" r="2540" b="1270"/>
            <wp:docPr id="441523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4969847" cy="1601187"/>
                    </a:xfrm>
                    <a:prstGeom prst="rect">
                      <a:avLst/>
                    </a:prstGeom>
                  </pic:spPr>
                </pic:pic>
              </a:graphicData>
            </a:graphic>
          </wp:inline>
        </w:drawing>
      </w:r>
    </w:p>
    <w:p w14:paraId="330B96A7" w14:textId="60D06639" w:rsidR="57A241BE" w:rsidRDefault="01BC5017" w:rsidP="4DC7AE10">
      <w:r w:rsidRPr="3322283C">
        <w:t xml:space="preserve">See the </w:t>
      </w:r>
      <w:r w:rsidRPr="3322283C">
        <w:rPr>
          <w:b/>
          <w:bCs/>
        </w:rPr>
        <w:t xml:space="preserve">video </w:t>
      </w:r>
      <w:hyperlink r:id="rId15">
        <w:r w:rsidRPr="3322283C">
          <w:rPr>
            <w:rStyle w:val="Hyperlink"/>
            <w:b/>
            <w:bCs/>
          </w:rPr>
          <w:t>VSCODE_REMOTE_SSH</w:t>
        </w:r>
      </w:hyperlink>
      <w:r w:rsidRPr="3322283C">
        <w:t xml:space="preserve"> in week00 on Leho</w:t>
      </w:r>
      <w:r w:rsidR="3766CFB3" w:rsidRPr="3322283C">
        <w:t xml:space="preserve"> if you have problems, otherwise follow along in the lab.</w:t>
      </w:r>
      <w:r w:rsidR="57CE6E67" w:rsidRPr="3322283C">
        <w:t xml:space="preserve"> If you have connection problems, see ERROR_VIDEO on Leho to clear your known_hosts</w:t>
      </w:r>
    </w:p>
    <w:p w14:paraId="28185B07" w14:textId="1D8E76AE" w:rsidR="4DC7AE10" w:rsidRDefault="4DC7AE10" w:rsidP="4DC7AE10"/>
    <w:p w14:paraId="0E9E1E3C" w14:textId="33FE5B29" w:rsidR="366C6CFE" w:rsidRDefault="366C6CFE" w:rsidP="4DC7AE10">
      <w:r w:rsidRPr="4DC7AE10">
        <w:t>Don’t forget to select an interpreter (</w:t>
      </w:r>
      <w:r w:rsidRPr="4DC7AE10">
        <w:rPr>
          <w:b/>
          <w:bCs/>
        </w:rPr>
        <w:t>bottom right</w:t>
      </w:r>
      <w:r w:rsidRPr="4DC7AE10">
        <w:t xml:space="preserve">), </w:t>
      </w:r>
      <w:r w:rsidR="52F9AD99" w:rsidRPr="4DC7AE10">
        <w:t>you can select /usr/bin/python</w:t>
      </w:r>
    </w:p>
    <w:p w14:paraId="488D8ABA" w14:textId="2C8A869C" w:rsidR="005D7825" w:rsidRDefault="005D7825" w:rsidP="4DC7AE10">
      <w:r>
        <w:t>(If you don’t see this button, also install the python VSCode extension)</w:t>
      </w:r>
    </w:p>
    <w:p w14:paraId="611F62B1" w14:textId="1A0C757B" w:rsidR="52F9AD99" w:rsidRDefault="52F9AD99" w:rsidP="4DC7AE10">
      <w:r>
        <w:rPr>
          <w:noProof/>
        </w:rPr>
        <w:drawing>
          <wp:inline distT="0" distB="0" distL="0" distR="0" wp14:anchorId="66C897BC" wp14:editId="24258C58">
            <wp:extent cx="4572000" cy="1581150"/>
            <wp:effectExtent l="0" t="0" r="0" b="0"/>
            <wp:docPr id="1001369676" name="Picture 1001369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72000" cy="1581150"/>
                    </a:xfrm>
                    <a:prstGeom prst="rect">
                      <a:avLst/>
                    </a:prstGeom>
                  </pic:spPr>
                </pic:pic>
              </a:graphicData>
            </a:graphic>
          </wp:inline>
        </w:drawing>
      </w:r>
    </w:p>
    <w:p w14:paraId="5222B586" w14:textId="787D69D3" w:rsidR="17BE96D5" w:rsidRDefault="2AADC00E" w:rsidP="4DC7AE10">
      <w:r>
        <w:t>If you press ‘Debug Python file’ (top right, arrow next to play button), you’ll get more graphical controls for stopping and restarting your code</w:t>
      </w:r>
    </w:p>
    <w:p w14:paraId="14D11C9A" w14:textId="68AA5128" w:rsidR="17FA7277" w:rsidRDefault="17FA7277" w:rsidP="17FA7277"/>
    <w:p w14:paraId="18B801B7" w14:textId="6D952125" w:rsidR="17BE96D5" w:rsidRDefault="17BE96D5" w:rsidP="4DC7AE10">
      <w:r>
        <w:rPr>
          <w:noProof/>
        </w:rPr>
        <w:drawing>
          <wp:inline distT="0" distB="0" distL="0" distR="0" wp14:anchorId="72991E16" wp14:editId="74C802DE">
            <wp:extent cx="2407510" cy="1484747"/>
            <wp:effectExtent l="0" t="0" r="0" b="0"/>
            <wp:docPr id="184257575" name="Picture 184257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407510" cy="1484747"/>
                    </a:xfrm>
                    <a:prstGeom prst="rect">
                      <a:avLst/>
                    </a:prstGeom>
                  </pic:spPr>
                </pic:pic>
              </a:graphicData>
            </a:graphic>
          </wp:inline>
        </w:drawing>
      </w:r>
      <w:r w:rsidR="4DC7AE10">
        <w:rPr>
          <w:noProof/>
        </w:rPr>
        <w:drawing>
          <wp:anchor distT="0" distB="0" distL="114300" distR="114300" simplePos="0" relativeHeight="251658240" behindDoc="0" locked="0" layoutInCell="1" allowOverlap="1" wp14:anchorId="03456B7A" wp14:editId="157CC27E">
            <wp:simplePos x="0" y="0"/>
            <wp:positionH relativeFrom="column">
              <wp:align>right</wp:align>
            </wp:positionH>
            <wp:positionV relativeFrom="paragraph">
              <wp:posOffset>0</wp:posOffset>
            </wp:positionV>
            <wp:extent cx="2838450" cy="1676188"/>
            <wp:effectExtent l="0" t="0" r="0" b="0"/>
            <wp:wrapSquare wrapText="bothSides"/>
            <wp:docPr id="1555402954" name="Picture 155540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838450" cy="1676188"/>
                    </a:xfrm>
                    <a:prstGeom prst="rect">
                      <a:avLst/>
                    </a:prstGeom>
                  </pic:spPr>
                </pic:pic>
              </a:graphicData>
            </a:graphic>
            <wp14:sizeRelH relativeFrom="page">
              <wp14:pctWidth>0</wp14:pctWidth>
            </wp14:sizeRelH>
            <wp14:sizeRelV relativeFrom="page">
              <wp14:pctHeight>0</wp14:pctHeight>
            </wp14:sizeRelV>
          </wp:anchor>
        </w:drawing>
      </w:r>
    </w:p>
    <w:p w14:paraId="22AB95B2" w14:textId="592CF8D6" w:rsidR="17FA7277" w:rsidRDefault="17FA7277">
      <w:r>
        <w:br w:type="page"/>
      </w:r>
    </w:p>
    <w:p w14:paraId="094C8068" w14:textId="4AD387F6" w:rsidR="21B68107" w:rsidRDefault="21B68107" w:rsidP="4DC7AE10">
      <w:pPr>
        <w:pStyle w:val="Heading2"/>
        <w:spacing w:before="40" w:after="0"/>
      </w:pPr>
      <w:r w:rsidRPr="4DC7AE10">
        <w:lastRenderedPageBreak/>
        <w:t>Password</w:t>
      </w:r>
      <w:r w:rsidR="107A8AE7" w:rsidRPr="4DC7AE10">
        <w:t>-</w:t>
      </w:r>
      <w:r w:rsidRPr="4DC7AE10">
        <w:t>less</w:t>
      </w:r>
      <w:r w:rsidR="57A241BE" w:rsidRPr="4DC7AE10">
        <w:t xml:space="preserve"> login</w:t>
      </w:r>
    </w:p>
    <w:p w14:paraId="62B9E65C" w14:textId="33859102" w:rsidR="4DC7AE10" w:rsidRDefault="4DC7AE10" w:rsidP="4DC7AE10"/>
    <w:p w14:paraId="09E24A6E" w14:textId="7AC32F27" w:rsidR="57A241BE" w:rsidRDefault="57A241BE" w:rsidP="4DC7AE10">
      <w:pPr>
        <w:spacing w:line="259" w:lineRule="auto"/>
      </w:pPr>
      <w:r w:rsidRPr="4DC7AE10">
        <w:t>When connecting to t</w:t>
      </w:r>
      <w:r w:rsidR="008D6025">
        <w:t>h</w:t>
      </w:r>
      <w:r w:rsidRPr="4DC7AE10">
        <w:t>e RPi we have to provide our password every time. We can also use a private/public key pair to cryptographically verify our identity, and login without needing to</w:t>
      </w:r>
      <w:r w:rsidR="1008F723" w:rsidRPr="4DC7AE10">
        <w:t xml:space="preserve"> input the password.</w:t>
      </w:r>
    </w:p>
    <w:p w14:paraId="64C394F4" w14:textId="1732E1F2" w:rsidR="4DC7AE10" w:rsidRDefault="4DC7AE10" w:rsidP="4DC7AE10"/>
    <w:p w14:paraId="78F52AB6" w14:textId="37BCC7FD" w:rsidR="57A241BE" w:rsidRDefault="01BC5017" w:rsidP="4DC7AE10">
      <w:r w:rsidRPr="3322283C">
        <w:t xml:space="preserve">See the </w:t>
      </w:r>
      <w:r w:rsidRPr="3322283C">
        <w:rPr>
          <w:b/>
          <w:bCs/>
        </w:rPr>
        <w:t xml:space="preserve">video </w:t>
      </w:r>
      <w:hyperlink r:id="rId19">
        <w:r w:rsidR="493057C8" w:rsidRPr="3322283C">
          <w:rPr>
            <w:rStyle w:val="Hyperlink"/>
            <w:b/>
            <w:bCs/>
          </w:rPr>
          <w:t>MAC_PASSWORDLESS_SSH</w:t>
        </w:r>
      </w:hyperlink>
      <w:r w:rsidR="493057C8" w:rsidRPr="3322283C">
        <w:t xml:space="preserve"> </w:t>
      </w:r>
      <w:r w:rsidR="493057C8" w:rsidRPr="3322283C">
        <w:rPr>
          <w:b/>
          <w:bCs/>
        </w:rPr>
        <w:t xml:space="preserve">or </w:t>
      </w:r>
      <w:hyperlink r:id="rId20">
        <w:r w:rsidR="493057C8" w:rsidRPr="3322283C">
          <w:rPr>
            <w:rStyle w:val="Hyperlink"/>
            <w:b/>
            <w:bCs/>
          </w:rPr>
          <w:t>WIN_PASSWORDLESS_SSH</w:t>
        </w:r>
      </w:hyperlink>
      <w:r w:rsidRPr="3322283C">
        <w:t xml:space="preserve"> in week00 on Leho</w:t>
      </w:r>
      <w:r w:rsidR="20AD1CEF" w:rsidRPr="3322283C">
        <w:t xml:space="preserve"> if you have problems, otherwise follow along in the lab.</w:t>
      </w:r>
    </w:p>
    <w:p w14:paraId="5D0AB01D" w14:textId="51E4F0D9" w:rsidR="4DC87B56" w:rsidRDefault="13419B89" w:rsidP="4DC7AE10">
      <w:r w:rsidRPr="3322283C">
        <w:t>T</w:t>
      </w:r>
      <w:r w:rsidR="28ED4F74" w:rsidRPr="3322283C">
        <w:t>he steps are outlined below</w:t>
      </w:r>
      <w:r w:rsidR="5D99C6BF" w:rsidRPr="3322283C">
        <w:t xml:space="preserve"> (and also in a </w:t>
      </w:r>
      <w:hyperlink r:id="rId21">
        <w:r w:rsidR="5D99C6BF" w:rsidRPr="3322283C">
          <w:rPr>
            <w:rStyle w:val="Hyperlink"/>
          </w:rPr>
          <w:t>document</w:t>
        </w:r>
      </w:hyperlink>
      <w:r w:rsidR="5D99C6BF" w:rsidRPr="3322283C">
        <w:t xml:space="preserve"> in week00)</w:t>
      </w:r>
      <w:r w:rsidR="28ED4F74" w:rsidRPr="3322283C">
        <w:t>:</w:t>
      </w:r>
    </w:p>
    <w:p w14:paraId="3200E02D" w14:textId="6A46F794" w:rsidR="4DC7AE10" w:rsidRDefault="4DC7AE10" w:rsidP="4DC7AE10">
      <w:pPr>
        <w:rPr>
          <w:rFonts w:ascii="Segoe UI" w:eastAsia="Segoe UI" w:hAnsi="Segoe UI" w:cs="Segoe UI"/>
          <w:color w:val="000000" w:themeColor="text1"/>
        </w:rPr>
      </w:pPr>
    </w:p>
    <w:p w14:paraId="24955150" w14:textId="3E622D03" w:rsidR="089E9DCE" w:rsidRDefault="089E9DCE" w:rsidP="4DC7AE10">
      <w:pPr>
        <w:pStyle w:val="ListParagraph"/>
        <w:numPr>
          <w:ilvl w:val="0"/>
          <w:numId w:val="5"/>
        </w:numPr>
        <w:rPr>
          <w:rFonts w:ascii="Segoe UI" w:eastAsia="Segoe UI" w:hAnsi="Segoe UI" w:cs="Segoe UI"/>
          <w:b/>
          <w:bCs/>
          <w:color w:val="000000" w:themeColor="text1"/>
        </w:rPr>
      </w:pPr>
      <w:r w:rsidRPr="4DC7AE10">
        <w:rPr>
          <w:rFonts w:ascii="Segoe UI" w:eastAsia="Segoe UI" w:hAnsi="Segoe UI" w:cs="Segoe UI"/>
          <w:b/>
          <w:bCs/>
          <w:color w:val="000000" w:themeColor="text1"/>
        </w:rPr>
        <w:t>Generate a public/private key pair</w:t>
      </w:r>
    </w:p>
    <w:p w14:paraId="063624FB" w14:textId="23ED9175" w:rsidR="089E9DCE" w:rsidRDefault="089E9DCE" w:rsidP="4DC7AE10">
      <w:r w:rsidRPr="4DC7AE10">
        <w:rPr>
          <w:rFonts w:ascii="Segoe UI" w:eastAsia="Segoe UI" w:hAnsi="Segoe UI" w:cs="Segoe UI"/>
          <w:color w:val="000000" w:themeColor="text1"/>
          <w:sz w:val="21"/>
          <w:szCs w:val="21"/>
        </w:rPr>
        <w:t xml:space="preserve">Run </w:t>
      </w:r>
      <w:r w:rsidRPr="4DC7AE10">
        <w:rPr>
          <w:rFonts w:ascii="Consolas" w:eastAsia="Consolas" w:hAnsi="Consolas" w:cs="Consolas"/>
          <w:color w:val="000000" w:themeColor="text1"/>
          <w:sz w:val="21"/>
          <w:szCs w:val="21"/>
        </w:rPr>
        <w:t>ssh-keygen -t rsa -b 4096</w:t>
      </w:r>
      <w:r w:rsidRPr="4DC7AE10">
        <w:rPr>
          <w:rFonts w:ascii="Segoe UI" w:eastAsia="Segoe UI" w:hAnsi="Segoe UI" w:cs="Segoe UI"/>
          <w:color w:val="000000" w:themeColor="text1"/>
          <w:sz w:val="21"/>
          <w:szCs w:val="21"/>
        </w:rPr>
        <w:t xml:space="preserve"> in terminal</w:t>
      </w:r>
    </w:p>
    <w:p w14:paraId="5D0CA20B" w14:textId="61DC1DF1" w:rsidR="089E9DCE" w:rsidRDefault="089E9DCE" w:rsidP="4DC7AE10">
      <w:pPr>
        <w:pStyle w:val="ListParagraph"/>
        <w:numPr>
          <w:ilvl w:val="0"/>
          <w:numId w:val="30"/>
        </w:numPr>
        <w:rPr>
          <w:rFonts w:ascii="Segoe UI" w:eastAsia="Segoe UI" w:hAnsi="Segoe UI" w:cs="Segoe UI"/>
          <w:color w:val="000000" w:themeColor="text1"/>
          <w:sz w:val="21"/>
          <w:szCs w:val="21"/>
        </w:rPr>
      </w:pPr>
      <w:r w:rsidRPr="4DC7AE10">
        <w:rPr>
          <w:rFonts w:ascii="Segoe UI" w:eastAsia="Segoe UI" w:hAnsi="Segoe UI" w:cs="Segoe UI"/>
          <w:color w:val="000000" w:themeColor="text1"/>
          <w:sz w:val="21"/>
          <w:szCs w:val="21"/>
        </w:rPr>
        <w:t>Keep the default location</w:t>
      </w:r>
      <w:r>
        <w:br/>
      </w:r>
      <w:r w:rsidRPr="4DC7AE10">
        <w:rPr>
          <w:rFonts w:ascii="Segoe UI" w:eastAsia="Segoe UI" w:hAnsi="Segoe UI" w:cs="Segoe UI"/>
          <w:color w:val="000000" w:themeColor="text1"/>
          <w:sz w:val="21"/>
          <w:szCs w:val="21"/>
        </w:rPr>
        <w:t>(</w:t>
      </w:r>
      <w:r w:rsidRPr="4DC7AE10">
        <w:rPr>
          <w:rFonts w:ascii="Consolas" w:eastAsia="Consolas" w:hAnsi="Consolas" w:cs="Consolas"/>
          <w:color w:val="000000" w:themeColor="text1"/>
          <w:sz w:val="21"/>
          <w:szCs w:val="21"/>
        </w:rPr>
        <w:t>~/.ssh/id_rsa</w:t>
      </w:r>
      <w:r w:rsidRPr="4DC7AE10">
        <w:rPr>
          <w:rFonts w:ascii="Segoe UI" w:eastAsia="Segoe UI" w:hAnsi="Segoe UI" w:cs="Segoe UI"/>
          <w:color w:val="000000" w:themeColor="text1"/>
          <w:sz w:val="21"/>
          <w:szCs w:val="21"/>
        </w:rPr>
        <w:t xml:space="preserve"> on Mac or </w:t>
      </w:r>
      <w:r w:rsidR="00E204B9">
        <w:rPr>
          <w:rFonts w:ascii="Consolas" w:eastAsia="Consolas" w:hAnsi="Consolas" w:cs="Consolas"/>
          <w:color w:val="000000" w:themeColor="text1"/>
          <w:sz w:val="21"/>
          <w:szCs w:val="21"/>
        </w:rPr>
        <w:t>$HOME/.</w:t>
      </w:r>
      <w:r w:rsidR="00E204B9" w:rsidRPr="4DC7AE10">
        <w:rPr>
          <w:rFonts w:ascii="Consolas" w:eastAsia="Consolas" w:hAnsi="Consolas" w:cs="Consolas"/>
          <w:color w:val="000000" w:themeColor="text1"/>
          <w:sz w:val="21"/>
          <w:szCs w:val="21"/>
        </w:rPr>
        <w:t>ssh</w:t>
      </w:r>
      <w:r w:rsidR="00E204B9">
        <w:rPr>
          <w:rFonts w:ascii="Segoe UI" w:eastAsia="Segoe UI" w:hAnsi="Segoe UI" w:cs="Segoe UI"/>
          <w:color w:val="000000" w:themeColor="text1"/>
          <w:sz w:val="21"/>
          <w:szCs w:val="21"/>
        </w:rPr>
        <w:t>/</w:t>
      </w:r>
      <w:r w:rsidRPr="4DC7AE10">
        <w:rPr>
          <w:rFonts w:ascii="Consolas" w:eastAsia="Consolas" w:hAnsi="Consolas" w:cs="Consolas"/>
          <w:color w:val="000000" w:themeColor="text1"/>
          <w:sz w:val="21"/>
          <w:szCs w:val="21"/>
        </w:rPr>
        <w:t>id_rsa</w:t>
      </w:r>
      <w:r w:rsidRPr="4DC7AE10">
        <w:rPr>
          <w:rFonts w:ascii="Segoe UI" w:eastAsia="Segoe UI" w:hAnsi="Segoe UI" w:cs="Segoe UI"/>
          <w:color w:val="000000" w:themeColor="text1"/>
          <w:sz w:val="21"/>
          <w:szCs w:val="21"/>
        </w:rPr>
        <w:t xml:space="preserve"> on Win)</w:t>
      </w:r>
    </w:p>
    <w:p w14:paraId="30A88C3D" w14:textId="437F36D5" w:rsidR="089E9DCE" w:rsidRDefault="089E9DCE" w:rsidP="4DC7AE10">
      <w:pPr>
        <w:pStyle w:val="ListParagraph"/>
        <w:numPr>
          <w:ilvl w:val="0"/>
          <w:numId w:val="30"/>
        </w:numPr>
        <w:rPr>
          <w:rFonts w:ascii="Segoe UI" w:eastAsia="Segoe UI" w:hAnsi="Segoe UI" w:cs="Segoe UI"/>
          <w:color w:val="000000" w:themeColor="text1"/>
          <w:sz w:val="21"/>
          <w:szCs w:val="21"/>
        </w:rPr>
      </w:pPr>
      <w:r w:rsidRPr="4DC7AE10">
        <w:rPr>
          <w:rFonts w:ascii="Segoe UI" w:eastAsia="Segoe UI" w:hAnsi="Segoe UI" w:cs="Segoe UI"/>
          <w:color w:val="000000" w:themeColor="text1"/>
          <w:sz w:val="21"/>
          <w:szCs w:val="21"/>
        </w:rPr>
        <w:t>Passphrase can be left empty, otherwise this password will need to be entered everytime we use the private key</w:t>
      </w:r>
    </w:p>
    <w:p w14:paraId="60944C2B" w14:textId="38EEA03D" w:rsidR="4DC7AE10" w:rsidRDefault="4DC7AE10" w:rsidP="4DC7AE10">
      <w:pPr>
        <w:rPr>
          <w:rFonts w:ascii="Segoe UI" w:eastAsia="Segoe UI" w:hAnsi="Segoe UI" w:cs="Segoe UI"/>
          <w:color w:val="000000" w:themeColor="text1"/>
        </w:rPr>
      </w:pPr>
    </w:p>
    <w:p w14:paraId="712CC079" w14:textId="1BD1FFD5" w:rsidR="089E9DCE" w:rsidRDefault="089E9DCE" w:rsidP="4DC7AE10">
      <w:pPr>
        <w:pStyle w:val="Heading2"/>
        <w:numPr>
          <w:ilvl w:val="0"/>
          <w:numId w:val="5"/>
        </w:numPr>
        <w:spacing w:before="0"/>
        <w:rPr>
          <w:rFonts w:ascii="Segoe UI" w:eastAsia="Segoe UI" w:hAnsi="Segoe UI" w:cs="Segoe UI"/>
          <w:color w:val="000000" w:themeColor="text1"/>
          <w:sz w:val="20"/>
          <w:szCs w:val="20"/>
        </w:rPr>
      </w:pPr>
      <w:r w:rsidRPr="4DC7AE10">
        <w:rPr>
          <w:rFonts w:ascii="Segoe UI" w:eastAsia="Segoe UI" w:hAnsi="Segoe UI" w:cs="Segoe UI"/>
          <w:color w:val="000000" w:themeColor="text1"/>
          <w:sz w:val="20"/>
          <w:szCs w:val="20"/>
        </w:rPr>
        <w:t>!! Make sure the RPi has a folder ~/.ssh</w:t>
      </w:r>
    </w:p>
    <w:p w14:paraId="6F359F09" w14:textId="459D7B06" w:rsidR="089E9DCE" w:rsidRDefault="089E9DCE" w:rsidP="4DC7AE10">
      <w:r w:rsidRPr="4DC7AE10">
        <w:rPr>
          <w:rFonts w:ascii="Segoe UI" w:eastAsia="Segoe UI" w:hAnsi="Segoe UI" w:cs="Segoe UI"/>
          <w:color w:val="000000" w:themeColor="text1"/>
          <w:sz w:val="21"/>
          <w:szCs w:val="21"/>
        </w:rPr>
        <w:t xml:space="preserve">Ssh into the </w:t>
      </w:r>
      <w:r w:rsidR="0093588C">
        <w:rPr>
          <w:rFonts w:ascii="Segoe UI" w:eastAsia="Segoe UI" w:hAnsi="Segoe UI" w:cs="Segoe UI"/>
          <w:color w:val="000000" w:themeColor="text1"/>
          <w:sz w:val="21"/>
          <w:szCs w:val="21"/>
        </w:rPr>
        <w:t>R</w:t>
      </w:r>
      <w:r w:rsidR="0093588C" w:rsidRPr="4DC7AE10">
        <w:rPr>
          <w:rFonts w:ascii="Segoe UI" w:eastAsia="Segoe UI" w:hAnsi="Segoe UI" w:cs="Segoe UI"/>
          <w:color w:val="000000" w:themeColor="text1"/>
          <w:sz w:val="21"/>
          <w:szCs w:val="21"/>
        </w:rPr>
        <w:t>Pi and</w:t>
      </w:r>
      <w:r w:rsidRPr="4DC7AE10">
        <w:rPr>
          <w:rFonts w:ascii="Segoe UI" w:eastAsia="Segoe UI" w:hAnsi="Segoe UI" w:cs="Segoe UI"/>
          <w:color w:val="000000" w:themeColor="text1"/>
          <w:sz w:val="21"/>
          <w:szCs w:val="21"/>
        </w:rPr>
        <w:t xml:space="preserve"> run </w:t>
      </w:r>
      <w:r w:rsidR="0093588C">
        <w:rPr>
          <w:rFonts w:ascii="Segoe UI" w:eastAsia="Segoe UI" w:hAnsi="Segoe UI" w:cs="Segoe UI"/>
          <w:color w:val="000000" w:themeColor="text1"/>
          <w:sz w:val="21"/>
          <w:szCs w:val="21"/>
        </w:rPr>
        <w:t>“</w:t>
      </w:r>
      <w:r w:rsidRPr="4DC7AE10">
        <w:rPr>
          <w:rFonts w:ascii="Consolas" w:eastAsia="Consolas" w:hAnsi="Consolas" w:cs="Consolas"/>
          <w:color w:val="000000" w:themeColor="text1"/>
          <w:sz w:val="21"/>
          <w:szCs w:val="21"/>
        </w:rPr>
        <w:t>mkdir ~/.ssh</w:t>
      </w:r>
      <w:r w:rsidR="0093588C">
        <w:rPr>
          <w:rFonts w:ascii="Consolas" w:eastAsia="Consolas" w:hAnsi="Consolas" w:cs="Consolas"/>
          <w:color w:val="000000" w:themeColor="text1"/>
          <w:sz w:val="21"/>
          <w:szCs w:val="21"/>
        </w:rPr>
        <w:t>"</w:t>
      </w:r>
      <w:r w:rsidRPr="4DC7AE10">
        <w:rPr>
          <w:rFonts w:ascii="Segoe UI" w:eastAsia="Segoe UI" w:hAnsi="Segoe UI" w:cs="Segoe UI"/>
          <w:color w:val="000000" w:themeColor="text1"/>
          <w:sz w:val="21"/>
          <w:szCs w:val="21"/>
        </w:rPr>
        <w:t xml:space="preserve"> to make sure the .ssh folder exists in the pi's home folder</w:t>
      </w:r>
    </w:p>
    <w:p w14:paraId="16AF84FF" w14:textId="128432E8" w:rsidR="089E9DCE" w:rsidRDefault="089E9DCE" w:rsidP="4DC7AE10">
      <w:pPr>
        <w:pStyle w:val="Heading2"/>
        <w:spacing w:before="0"/>
      </w:pPr>
      <w:r w:rsidRPr="4DC7AE10">
        <w:rPr>
          <w:rFonts w:ascii="Segoe UI" w:eastAsia="Segoe UI" w:hAnsi="Segoe UI" w:cs="Segoe UI"/>
          <w:b w:val="0"/>
          <w:bCs w:val="0"/>
          <w:color w:val="000000" w:themeColor="text1"/>
          <w:sz w:val="20"/>
          <w:szCs w:val="20"/>
        </w:rPr>
        <w:t>Check if new files are created and copy to RPi</w:t>
      </w:r>
    </w:p>
    <w:p w14:paraId="4834D806" w14:textId="31BE9115" w:rsidR="089E9DCE" w:rsidRDefault="089E9DCE" w:rsidP="4DC7AE10">
      <w:r w:rsidRPr="4DC7AE10">
        <w:rPr>
          <w:rFonts w:ascii="Segoe UI" w:eastAsia="Segoe UI" w:hAnsi="Segoe UI" w:cs="Segoe UI"/>
          <w:color w:val="000000" w:themeColor="text1"/>
          <w:sz w:val="21"/>
          <w:szCs w:val="21"/>
        </w:rPr>
        <w:t>First check the contents of ~/.ssh by running the following command:</w:t>
      </w:r>
    </w:p>
    <w:p w14:paraId="0B1583CA" w14:textId="0A1ED2B7" w:rsidR="089E9DCE" w:rsidRDefault="089E9DCE" w:rsidP="4DC7AE10">
      <w:r w:rsidRPr="4DC7AE10">
        <w:rPr>
          <w:rFonts w:ascii="Consolas" w:eastAsia="Consolas" w:hAnsi="Consolas" w:cs="Consolas"/>
          <w:color w:val="000000" w:themeColor="text1"/>
          <w:sz w:val="21"/>
          <w:szCs w:val="21"/>
        </w:rPr>
        <w:t>ls ~/.ssh</w:t>
      </w:r>
      <w:r w:rsidRPr="4DC7AE10">
        <w:rPr>
          <w:rFonts w:ascii="Segoe UI" w:eastAsia="Segoe UI" w:hAnsi="Segoe UI" w:cs="Segoe UI"/>
          <w:color w:val="000000" w:themeColor="text1"/>
          <w:sz w:val="21"/>
          <w:szCs w:val="21"/>
        </w:rPr>
        <w:t xml:space="preserve"> (Mac) or </w:t>
      </w:r>
      <w:r w:rsidRPr="4DC7AE10">
        <w:rPr>
          <w:rFonts w:ascii="Consolas" w:eastAsia="Consolas" w:hAnsi="Consolas" w:cs="Consolas"/>
          <w:color w:val="000000" w:themeColor="text1"/>
          <w:sz w:val="21"/>
          <w:szCs w:val="21"/>
        </w:rPr>
        <w:t xml:space="preserve">dir </w:t>
      </w:r>
      <w:r w:rsidR="0093588C">
        <w:rPr>
          <w:rFonts w:ascii="Consolas" w:eastAsia="Consolas" w:hAnsi="Consolas" w:cs="Consolas"/>
          <w:color w:val="000000" w:themeColor="text1"/>
          <w:sz w:val="21"/>
          <w:szCs w:val="21"/>
        </w:rPr>
        <w:t>$HOME/.</w:t>
      </w:r>
      <w:r w:rsidRPr="4DC7AE10">
        <w:rPr>
          <w:rFonts w:ascii="Consolas" w:eastAsia="Consolas" w:hAnsi="Consolas" w:cs="Consolas"/>
          <w:color w:val="000000" w:themeColor="text1"/>
          <w:sz w:val="21"/>
          <w:szCs w:val="21"/>
        </w:rPr>
        <w:t>ssh</w:t>
      </w:r>
      <w:r w:rsidRPr="4DC7AE10">
        <w:rPr>
          <w:rFonts w:ascii="Segoe UI" w:eastAsia="Segoe UI" w:hAnsi="Segoe UI" w:cs="Segoe UI"/>
          <w:color w:val="000000" w:themeColor="text1"/>
          <w:sz w:val="21"/>
          <w:szCs w:val="21"/>
        </w:rPr>
        <w:t xml:space="preserve"> (Win)</w:t>
      </w:r>
    </w:p>
    <w:p w14:paraId="42690D03" w14:textId="2C8768B2" w:rsidR="089E9DCE" w:rsidRDefault="089E9DCE" w:rsidP="4DC7AE10">
      <w:r w:rsidRPr="4DC7AE10">
        <w:rPr>
          <w:rFonts w:ascii="Segoe UI" w:eastAsia="Segoe UI" w:hAnsi="Segoe UI" w:cs="Segoe UI"/>
          <w:color w:val="000000" w:themeColor="text1"/>
          <w:sz w:val="21"/>
          <w:szCs w:val="21"/>
        </w:rPr>
        <w:t>Aside from one or more known_hosts files, you should see the id_rsa and id_rsa.pub files</w:t>
      </w:r>
      <w:r>
        <w:br/>
      </w:r>
      <w:r w:rsidRPr="4DC7AE10">
        <w:rPr>
          <w:rFonts w:ascii="Segoe UI" w:eastAsia="Segoe UI" w:hAnsi="Segoe UI" w:cs="Segoe UI"/>
          <w:color w:val="000000" w:themeColor="text1"/>
          <w:sz w:val="21"/>
          <w:szCs w:val="21"/>
        </w:rPr>
        <w:t>These are respectively the private and public (.pub) key files.</w:t>
      </w:r>
    </w:p>
    <w:p w14:paraId="3F4E9236" w14:textId="2A01CD26" w:rsidR="089E9DCE" w:rsidRDefault="089E9DCE" w:rsidP="4DC7AE10">
      <w:r w:rsidRPr="4DC7AE10">
        <w:rPr>
          <w:rFonts w:ascii="Segoe UI" w:eastAsia="Segoe UI" w:hAnsi="Segoe UI" w:cs="Segoe UI"/>
          <w:color w:val="000000" w:themeColor="text1"/>
          <w:sz w:val="21"/>
          <w:szCs w:val="21"/>
        </w:rPr>
        <w:t>Next we will transfer the public key to the authorized_keys file on the RPi with this command:</w:t>
      </w:r>
    </w:p>
    <w:p w14:paraId="22DA4ED6" w14:textId="3DCF94F6" w:rsidR="089E9DCE" w:rsidRDefault="28ED4F74" w:rsidP="3322283C">
      <w:pPr>
        <w:pStyle w:val="Heading3"/>
        <w:spacing w:before="0"/>
        <w:rPr>
          <w:rFonts w:ascii="Segoe UI" w:eastAsia="Segoe UI" w:hAnsi="Segoe UI" w:cs="Segoe UI"/>
          <w:color w:val="000000" w:themeColor="text1"/>
          <w:sz w:val="20"/>
          <w:szCs w:val="20"/>
          <w:highlight w:val="yellow"/>
        </w:rPr>
      </w:pPr>
      <w:r w:rsidRPr="3322283C">
        <w:rPr>
          <w:rFonts w:ascii="Segoe UI" w:eastAsia="Segoe UI" w:hAnsi="Segoe UI" w:cs="Segoe UI"/>
          <w:color w:val="000000" w:themeColor="text1"/>
          <w:sz w:val="20"/>
          <w:szCs w:val="20"/>
          <w:highlight w:val="yellow"/>
        </w:rPr>
        <w:t>Mac</w:t>
      </w:r>
    </w:p>
    <w:p w14:paraId="766CBE22" w14:textId="27EFB89D" w:rsidR="089E9DCE" w:rsidRDefault="28ED4F74" w:rsidP="3322283C">
      <w:pPr>
        <w:rPr>
          <w:rFonts w:ascii="Segoe UI" w:eastAsia="Segoe UI" w:hAnsi="Segoe UI" w:cs="Segoe UI"/>
          <w:b/>
          <w:bCs/>
          <w:color w:val="000000" w:themeColor="text1"/>
          <w:sz w:val="21"/>
          <w:szCs w:val="21"/>
        </w:rPr>
      </w:pPr>
      <w:r w:rsidRPr="3322283C">
        <w:rPr>
          <w:rFonts w:ascii="Consolas" w:eastAsia="Consolas" w:hAnsi="Consolas" w:cs="Consolas"/>
          <w:color w:val="000000" w:themeColor="text1"/>
          <w:sz w:val="21"/>
          <w:szCs w:val="21"/>
        </w:rPr>
        <w:t xml:space="preserve">ssh-copy-id -i ~/.ssh/id_rsa.pub </w:t>
      </w:r>
      <w:hyperlink r:id="rId22">
        <w:r w:rsidRPr="3322283C">
          <w:rPr>
            <w:rStyle w:val="Hyperlink"/>
            <w:rFonts w:ascii="Consolas" w:eastAsia="Consolas" w:hAnsi="Consolas" w:cs="Consolas"/>
            <w:sz w:val="21"/>
            <w:szCs w:val="21"/>
          </w:rPr>
          <w:t>pibeeckm@192.168.168.168</w:t>
        </w:r>
      </w:hyperlink>
      <w:r w:rsidRPr="3322283C">
        <w:rPr>
          <w:rFonts w:ascii="Segoe UI" w:eastAsia="Segoe UI" w:hAnsi="Segoe UI" w:cs="Segoe UI"/>
          <w:color w:val="000000" w:themeColor="text1"/>
          <w:sz w:val="21"/>
          <w:szCs w:val="21"/>
        </w:rPr>
        <w:t xml:space="preserve"> </w:t>
      </w:r>
      <w:r w:rsidR="089E9DCE">
        <w:br/>
      </w:r>
      <w:r w:rsidRPr="3322283C">
        <w:rPr>
          <w:rFonts w:ascii="Segoe UI" w:eastAsia="Segoe UI" w:hAnsi="Segoe UI" w:cs="Segoe UI"/>
          <w:b/>
          <w:bCs/>
          <w:color w:val="000000" w:themeColor="text1"/>
          <w:sz w:val="21"/>
          <w:szCs w:val="21"/>
        </w:rPr>
        <w:t>(Remember to change pibeeckm for your username</w:t>
      </w:r>
      <w:r w:rsidR="0093588C">
        <w:rPr>
          <w:rFonts w:ascii="Segoe UI" w:eastAsia="Segoe UI" w:hAnsi="Segoe UI" w:cs="Segoe UI"/>
          <w:b/>
          <w:bCs/>
          <w:color w:val="000000" w:themeColor="text1"/>
          <w:sz w:val="21"/>
          <w:szCs w:val="21"/>
        </w:rPr>
        <w:t xml:space="preserve">; maybe id_rsa.pub also needs to be </w:t>
      </w:r>
      <w:r w:rsidR="0093588C" w:rsidRPr="0093588C">
        <w:rPr>
          <w:rFonts w:ascii="Segoe UI" w:eastAsia="Segoe UI" w:hAnsi="Segoe UI" w:cs="Segoe UI"/>
          <w:b/>
          <w:bCs/>
          <w:color w:val="000000" w:themeColor="text1"/>
          <w:sz w:val="21"/>
          <w:szCs w:val="21"/>
        </w:rPr>
        <w:t>id_ed25519.pub</w:t>
      </w:r>
      <w:r w:rsidRPr="3322283C">
        <w:rPr>
          <w:rFonts w:ascii="Segoe UI" w:eastAsia="Segoe UI" w:hAnsi="Segoe UI" w:cs="Segoe UI"/>
          <w:b/>
          <w:bCs/>
          <w:color w:val="000000" w:themeColor="text1"/>
          <w:sz w:val="21"/>
          <w:szCs w:val="21"/>
        </w:rPr>
        <w:t>)</w:t>
      </w:r>
    </w:p>
    <w:p w14:paraId="151BE02A" w14:textId="10B3C59D" w:rsidR="089E9DCE" w:rsidRDefault="28ED4F74" w:rsidP="3322283C">
      <w:pPr>
        <w:pStyle w:val="Heading3"/>
        <w:spacing w:before="0"/>
        <w:rPr>
          <w:rFonts w:ascii="Segoe UI" w:eastAsia="Segoe UI" w:hAnsi="Segoe UI" w:cs="Segoe UI"/>
          <w:color w:val="000000" w:themeColor="text1"/>
          <w:sz w:val="20"/>
          <w:szCs w:val="20"/>
        </w:rPr>
      </w:pPr>
      <w:r w:rsidRPr="3322283C">
        <w:rPr>
          <w:rFonts w:ascii="Segoe UI" w:eastAsia="Segoe UI" w:hAnsi="Segoe UI" w:cs="Segoe UI"/>
          <w:color w:val="000000" w:themeColor="text1"/>
          <w:sz w:val="20"/>
          <w:szCs w:val="20"/>
          <w:highlight w:val="yellow"/>
        </w:rPr>
        <w:t>Windows</w:t>
      </w:r>
      <w:r w:rsidR="4C555E78" w:rsidRPr="3322283C">
        <w:rPr>
          <w:rFonts w:ascii="Segoe UI" w:eastAsia="Segoe UI" w:hAnsi="Segoe UI" w:cs="Segoe UI"/>
          <w:b w:val="0"/>
          <w:bCs w:val="0"/>
          <w:color w:val="000000" w:themeColor="text1"/>
          <w:sz w:val="20"/>
          <w:szCs w:val="20"/>
        </w:rPr>
        <w:t xml:space="preserve"> </w:t>
      </w:r>
      <w:r w:rsidR="00D9305F">
        <w:rPr>
          <w:rFonts w:ascii="Segoe UI" w:eastAsia="Segoe UI" w:hAnsi="Segoe UI" w:cs="Segoe UI"/>
          <w:b w:val="0"/>
          <w:bCs w:val="0"/>
          <w:color w:val="000000" w:themeColor="text1"/>
          <w:sz w:val="20"/>
          <w:szCs w:val="20"/>
        </w:rPr>
        <w:t>(POWERSHELL!!)</w:t>
      </w:r>
    </w:p>
    <w:p w14:paraId="18F0D30F" w14:textId="0F859773" w:rsidR="089E9DCE" w:rsidRDefault="00CA1870" w:rsidP="4DC7AE10">
      <w:pPr>
        <w:rPr>
          <w:rFonts w:ascii="Consolas" w:eastAsia="Consolas" w:hAnsi="Consolas" w:cs="Consolas"/>
          <w:color w:val="000000" w:themeColor="text1"/>
          <w:sz w:val="21"/>
          <w:szCs w:val="21"/>
        </w:rPr>
      </w:pPr>
      <w:r w:rsidRPr="00CA1870">
        <w:t>type "$HOME/.ssh/id_rsa.pub" | ssh user@192.168.168.168 "cat &gt;&gt; .ssh/authorized_keys"</w:t>
      </w:r>
      <w:r w:rsidR="089E9DCE">
        <w:br/>
      </w:r>
    </w:p>
    <w:p w14:paraId="2CC172C5" w14:textId="6B0B6D2B" w:rsidR="089E9DCE" w:rsidRDefault="089E9DCE" w:rsidP="4DC7AE10">
      <w:pPr>
        <w:rPr>
          <w:rFonts w:ascii="Segoe UI" w:eastAsia="Segoe UI" w:hAnsi="Segoe UI" w:cs="Segoe UI"/>
          <w:b/>
          <w:bCs/>
          <w:color w:val="000000" w:themeColor="text1"/>
          <w:sz w:val="21"/>
          <w:szCs w:val="21"/>
        </w:rPr>
      </w:pPr>
      <w:r w:rsidRPr="4DC7AE10">
        <w:rPr>
          <w:rFonts w:ascii="Segoe UI" w:eastAsia="Segoe UI" w:hAnsi="Segoe UI" w:cs="Segoe UI"/>
          <w:b/>
          <w:bCs/>
          <w:color w:val="000000" w:themeColor="text1"/>
          <w:sz w:val="21"/>
          <w:szCs w:val="21"/>
        </w:rPr>
        <w:t>(Remember to change pibeeckm for your username)</w:t>
      </w:r>
    </w:p>
    <w:p w14:paraId="777C07E1" w14:textId="41D4501C" w:rsidR="089E9DCE" w:rsidRDefault="089E9DCE" w:rsidP="4DC7AE10">
      <w:pPr>
        <w:pStyle w:val="Heading2"/>
        <w:numPr>
          <w:ilvl w:val="0"/>
          <w:numId w:val="5"/>
        </w:numPr>
        <w:spacing w:before="0"/>
        <w:rPr>
          <w:rFonts w:ascii="Segoe UI" w:eastAsia="Segoe UI" w:hAnsi="Segoe UI" w:cs="Segoe UI"/>
          <w:color w:val="000000" w:themeColor="text1"/>
          <w:sz w:val="20"/>
          <w:szCs w:val="20"/>
        </w:rPr>
      </w:pPr>
      <w:r w:rsidRPr="4DC7AE10">
        <w:rPr>
          <w:rFonts w:ascii="Segoe UI" w:eastAsia="Segoe UI" w:hAnsi="Segoe UI" w:cs="Segoe UI"/>
          <w:color w:val="000000" w:themeColor="text1"/>
          <w:sz w:val="20"/>
          <w:szCs w:val="20"/>
        </w:rPr>
        <w:t>VSCode Remote SSH</w:t>
      </w:r>
    </w:p>
    <w:p w14:paraId="594C06B7" w14:textId="3E4CD863" w:rsidR="089E9DCE" w:rsidRDefault="089E9DCE" w:rsidP="4DC7AE10">
      <w:r w:rsidRPr="4DC7AE10">
        <w:rPr>
          <w:rFonts w:ascii="Segoe UI" w:eastAsia="Segoe UI" w:hAnsi="Segoe UI" w:cs="Segoe UI"/>
          <w:color w:val="000000" w:themeColor="text1"/>
          <w:sz w:val="21"/>
          <w:szCs w:val="21"/>
        </w:rPr>
        <w:t>Now you should be able to ssh into your Raspberry Pi without password.</w:t>
      </w:r>
    </w:p>
    <w:p w14:paraId="1D1FA49B" w14:textId="556E5928" w:rsidR="4DC7AE10" w:rsidRDefault="4DC7AE10" w:rsidP="4DC7AE10">
      <w:pPr>
        <w:pStyle w:val="Heading3"/>
        <w:spacing w:before="0"/>
        <w:rPr>
          <w:rFonts w:ascii="Segoe UI" w:eastAsia="Segoe UI" w:hAnsi="Segoe UI" w:cs="Segoe UI"/>
          <w:color w:val="000000" w:themeColor="text1"/>
          <w:sz w:val="20"/>
          <w:szCs w:val="20"/>
        </w:rPr>
      </w:pPr>
    </w:p>
    <w:p w14:paraId="1DFB189E" w14:textId="4DEBDCD6" w:rsidR="089E9DCE" w:rsidRDefault="28ED4F74" w:rsidP="3322283C">
      <w:pPr>
        <w:pStyle w:val="Heading3"/>
        <w:spacing w:before="0"/>
        <w:rPr>
          <w:rFonts w:ascii="Segoe UI" w:eastAsia="Segoe UI" w:hAnsi="Segoe UI" w:cs="Segoe UI"/>
          <w:color w:val="000000" w:themeColor="text1"/>
          <w:sz w:val="20"/>
          <w:szCs w:val="20"/>
          <w:highlight w:val="yellow"/>
        </w:rPr>
      </w:pPr>
      <w:r w:rsidRPr="3322283C">
        <w:rPr>
          <w:rFonts w:ascii="Segoe UI" w:eastAsia="Segoe UI" w:hAnsi="Segoe UI" w:cs="Segoe UI"/>
          <w:color w:val="000000" w:themeColor="text1"/>
          <w:sz w:val="20"/>
          <w:szCs w:val="20"/>
        </w:rPr>
        <w:t>Optional</w:t>
      </w:r>
      <w:r w:rsidR="69894B90" w:rsidRPr="3322283C">
        <w:rPr>
          <w:rFonts w:ascii="Segoe UI" w:eastAsia="Segoe UI" w:hAnsi="Segoe UI" w:cs="Segoe UI"/>
          <w:color w:val="000000" w:themeColor="text1"/>
          <w:sz w:val="20"/>
          <w:szCs w:val="20"/>
        </w:rPr>
        <w:t xml:space="preserve"> </w:t>
      </w:r>
      <w:r w:rsidR="69894B90" w:rsidRPr="3322283C">
        <w:rPr>
          <w:rFonts w:ascii="Segoe UI" w:eastAsia="Segoe UI" w:hAnsi="Segoe UI" w:cs="Segoe UI"/>
          <w:color w:val="000000" w:themeColor="text1"/>
          <w:sz w:val="20"/>
          <w:szCs w:val="20"/>
          <w:highlight w:val="yellow"/>
        </w:rPr>
        <w:t>(not needed if you followed the steps above)</w:t>
      </w:r>
    </w:p>
    <w:p w14:paraId="651D1234" w14:textId="6B4B8D91" w:rsidR="089E9DCE" w:rsidRDefault="089E9DCE" w:rsidP="4DC7AE10">
      <w:r w:rsidRPr="4DC7AE10">
        <w:rPr>
          <w:rFonts w:ascii="Segoe UI" w:eastAsia="Segoe UI" w:hAnsi="Segoe UI" w:cs="Segoe UI"/>
          <w:color w:val="000000" w:themeColor="text1"/>
          <w:sz w:val="21"/>
          <w:szCs w:val="21"/>
        </w:rPr>
        <w:t xml:space="preserve">If you've opted to not use id_rsa </w:t>
      </w:r>
      <w:r w:rsidR="00E00E74">
        <w:rPr>
          <w:rFonts w:ascii="Segoe UI" w:eastAsia="Segoe UI" w:hAnsi="Segoe UI" w:cs="Segoe UI"/>
          <w:color w:val="000000" w:themeColor="text1"/>
          <w:sz w:val="21"/>
          <w:szCs w:val="21"/>
        </w:rPr>
        <w:t xml:space="preserve">/ your default ssh key </w:t>
      </w:r>
      <w:r w:rsidRPr="4DC7AE10">
        <w:rPr>
          <w:rFonts w:ascii="Segoe UI" w:eastAsia="Segoe UI" w:hAnsi="Segoe UI" w:cs="Segoe UI"/>
          <w:color w:val="000000" w:themeColor="text1"/>
          <w:sz w:val="21"/>
          <w:szCs w:val="21"/>
        </w:rPr>
        <w:t>in the first step, you will need to provide the private key in the connection settings</w:t>
      </w:r>
    </w:p>
    <w:p w14:paraId="57CE006E" w14:textId="1121760E" w:rsidR="089E9DCE" w:rsidRDefault="089E9DCE" w:rsidP="4DC7AE10">
      <w:r w:rsidRPr="4DC7AE10">
        <w:rPr>
          <w:rFonts w:ascii="Segoe UI" w:eastAsia="Segoe UI" w:hAnsi="Segoe UI" w:cs="Segoe UI"/>
          <w:color w:val="000000" w:themeColor="text1"/>
          <w:sz w:val="21"/>
          <w:szCs w:val="21"/>
        </w:rPr>
        <w:t>'Open SSH Config file' in VSCode, select the one you used when adding the connection (normally the one in .ssh)</w:t>
      </w:r>
    </w:p>
    <w:p w14:paraId="2196906A" w14:textId="643E2ECB" w:rsidR="089E9DCE" w:rsidRDefault="089E9DCE" w:rsidP="4DC7AE10">
      <w:r w:rsidRPr="4DC7AE10">
        <w:rPr>
          <w:rFonts w:ascii="Segoe UI" w:eastAsia="Segoe UI" w:hAnsi="Segoe UI" w:cs="Segoe UI"/>
          <w:color w:val="000000" w:themeColor="text1"/>
          <w:sz w:val="21"/>
          <w:szCs w:val="21"/>
        </w:rPr>
        <w:t>You'll see an entry like this:</w:t>
      </w:r>
    </w:p>
    <w:p w14:paraId="525BBDB5" w14:textId="3085119B" w:rsidR="089E9DCE" w:rsidRDefault="089E9DCE" w:rsidP="4DC7AE10">
      <w:pPr>
        <w:rPr>
          <w:rFonts w:ascii="Consolas" w:eastAsia="Consolas" w:hAnsi="Consolas" w:cs="Consolas"/>
          <w:color w:val="000000" w:themeColor="text1"/>
          <w:sz w:val="21"/>
          <w:szCs w:val="21"/>
        </w:rPr>
      </w:pPr>
      <w:r w:rsidRPr="4DC7AE10">
        <w:t>Host 192.168.168.168</w:t>
      </w:r>
      <w:r>
        <w:br/>
      </w:r>
      <w:r w:rsidRPr="4DC7AE10">
        <w:t xml:space="preserve">  HostName 192.168.168.168</w:t>
      </w:r>
      <w:r>
        <w:br/>
      </w:r>
      <w:r w:rsidRPr="4DC7AE10">
        <w:t xml:space="preserve">  User pibeeckm</w:t>
      </w:r>
      <w:r>
        <w:br/>
      </w:r>
    </w:p>
    <w:p w14:paraId="1ADF258D" w14:textId="2D1C0E0C" w:rsidR="089E9DCE" w:rsidRDefault="089E9DCE" w:rsidP="4DC7AE10">
      <w:r w:rsidRPr="4DC7AE10">
        <w:rPr>
          <w:rFonts w:ascii="Segoe UI" w:eastAsia="Segoe UI" w:hAnsi="Segoe UI" w:cs="Segoe UI"/>
          <w:color w:val="000000" w:themeColor="text1"/>
          <w:sz w:val="21"/>
          <w:szCs w:val="21"/>
        </w:rPr>
        <w:t>We'll also add a reference to the private key file to use when connecting:</w:t>
      </w:r>
    </w:p>
    <w:p w14:paraId="2E246450" w14:textId="63D86158" w:rsidR="089E9DCE" w:rsidRDefault="089E9DCE" w:rsidP="4DC7AE10">
      <w:pPr>
        <w:rPr>
          <w:rFonts w:ascii="Consolas" w:eastAsia="Consolas" w:hAnsi="Consolas" w:cs="Consolas"/>
          <w:color w:val="000000" w:themeColor="text1"/>
          <w:sz w:val="21"/>
          <w:szCs w:val="21"/>
        </w:rPr>
      </w:pPr>
      <w:r w:rsidRPr="4DC7AE10">
        <w:t>Host 192.168.168.168</w:t>
      </w:r>
      <w:r>
        <w:br/>
      </w:r>
      <w:r w:rsidRPr="4DC7AE10">
        <w:t xml:space="preserve">  HostName 192.168.168.168</w:t>
      </w:r>
      <w:r>
        <w:br/>
      </w:r>
      <w:r w:rsidRPr="4DC7AE10">
        <w:t xml:space="preserve">  IdentityFile ~/.ssh/custom_rsa</w:t>
      </w:r>
      <w:r>
        <w:br/>
      </w:r>
      <w:r w:rsidRPr="4DC7AE10">
        <w:t xml:space="preserve">  User pibeeckm</w:t>
      </w:r>
      <w:r>
        <w:br/>
      </w:r>
    </w:p>
    <w:p w14:paraId="5C73A8B5" w14:textId="3A118FC4" w:rsidR="089E9DCE" w:rsidRDefault="089E9DCE" w:rsidP="4DC7AE10">
      <w:pPr>
        <w:rPr>
          <w:rFonts w:ascii="Segoe UI" w:eastAsia="Segoe UI" w:hAnsi="Segoe UI" w:cs="Segoe UI"/>
          <w:b/>
          <w:bCs/>
          <w:color w:val="000000" w:themeColor="text1"/>
          <w:sz w:val="21"/>
          <w:szCs w:val="21"/>
        </w:rPr>
      </w:pPr>
      <w:r w:rsidRPr="4DC7AE10">
        <w:rPr>
          <w:rFonts w:ascii="Segoe UI" w:eastAsia="Segoe UI" w:hAnsi="Segoe UI" w:cs="Segoe UI"/>
          <w:b/>
          <w:bCs/>
          <w:color w:val="000000" w:themeColor="text1"/>
          <w:sz w:val="21"/>
          <w:szCs w:val="21"/>
        </w:rPr>
        <w:t xml:space="preserve">Now we can also connect </w:t>
      </w:r>
      <w:r w:rsidR="00F13880">
        <w:rPr>
          <w:rFonts w:ascii="Segoe UI" w:eastAsia="Segoe UI" w:hAnsi="Segoe UI" w:cs="Segoe UI"/>
          <w:b/>
          <w:bCs/>
          <w:color w:val="000000" w:themeColor="text1"/>
          <w:sz w:val="21"/>
          <w:szCs w:val="21"/>
        </w:rPr>
        <w:t>to our RPi via</w:t>
      </w:r>
      <w:r w:rsidRPr="4DC7AE10">
        <w:rPr>
          <w:rFonts w:ascii="Segoe UI" w:eastAsia="Segoe UI" w:hAnsi="Segoe UI" w:cs="Segoe UI"/>
          <w:b/>
          <w:bCs/>
          <w:color w:val="000000" w:themeColor="text1"/>
          <w:sz w:val="21"/>
          <w:szCs w:val="21"/>
        </w:rPr>
        <w:t xml:space="preserve"> VSCode without entering a password</w:t>
      </w:r>
    </w:p>
    <w:p w14:paraId="6E4B428D" w14:textId="37FD2347" w:rsidR="4DC7AE10" w:rsidRDefault="4DC7AE10" w:rsidP="4DC7AE10"/>
    <w:p w14:paraId="48DE4B57" w14:textId="386DE7FF" w:rsidR="4DC7AE10" w:rsidRDefault="4DC7AE10" w:rsidP="4DC7AE10"/>
    <w:p w14:paraId="34F105A7" w14:textId="499344E8" w:rsidR="4DC7AE10" w:rsidRDefault="4DC7AE10" w:rsidP="4DC7AE10"/>
    <w:p w14:paraId="4533A6CB" w14:textId="34DB6F05" w:rsidR="4DC7AE10" w:rsidRDefault="4DC7AE10" w:rsidP="4DC7AE10"/>
    <w:p w14:paraId="5218CC96" w14:textId="7297265F" w:rsidR="4DC7AE10" w:rsidRDefault="4DC7AE10">
      <w:r>
        <w:br w:type="page"/>
      </w:r>
    </w:p>
    <w:p w14:paraId="4D0A5C48" w14:textId="2CD1BDF0" w:rsidR="000E1755" w:rsidRDefault="3728F202" w:rsidP="5FF6608C">
      <w:pPr>
        <w:pStyle w:val="Heading2"/>
      </w:pPr>
      <w:r w:rsidRPr="5FF6608C">
        <w:lastRenderedPageBreak/>
        <w:t>Toggle</w:t>
      </w:r>
    </w:p>
    <w:p w14:paraId="76DE4627" w14:textId="4CA19291" w:rsidR="000E1755" w:rsidRDefault="1A39FF4A" w:rsidP="5FF6608C">
      <w:r w:rsidRPr="4DC7AE10">
        <w:t xml:space="preserve">The issues you might </w:t>
      </w:r>
      <w:r w:rsidR="352DFC16" w:rsidRPr="4DC7AE10">
        <w:t>run</w:t>
      </w:r>
      <w:r w:rsidRPr="4DC7AE10">
        <w:t xml:space="preserve"> into:</w:t>
      </w:r>
    </w:p>
    <w:p w14:paraId="55E40FFA" w14:textId="0C9BD5A2" w:rsidR="000E1755" w:rsidRDefault="1A39FF4A" w:rsidP="5FF6608C">
      <w:pPr>
        <w:pStyle w:val="ListParagraph"/>
        <w:numPr>
          <w:ilvl w:val="0"/>
          <w:numId w:val="11"/>
        </w:numPr>
      </w:pPr>
      <w:r w:rsidRPr="4DC7AE10">
        <w:t xml:space="preserve">Push down gets registered more </w:t>
      </w:r>
      <w:r w:rsidR="10AFE6DF" w:rsidRPr="4DC7AE10">
        <w:t>than</w:t>
      </w:r>
      <w:r w:rsidRPr="4DC7AE10">
        <w:t xml:space="preserve"> once</w:t>
      </w:r>
    </w:p>
    <w:p w14:paraId="47674A6C" w14:textId="100A11B9" w:rsidR="000E1755" w:rsidRDefault="25B0AC55" w:rsidP="5FF6608C">
      <w:pPr>
        <w:pStyle w:val="ListParagraph"/>
        <w:numPr>
          <w:ilvl w:val="0"/>
          <w:numId w:val="11"/>
        </w:numPr>
      </w:pPr>
      <w:r w:rsidRPr="5FF6608C">
        <w:t>Short/fast push isn’t registered at all</w:t>
      </w:r>
    </w:p>
    <w:p w14:paraId="05BF5E31" w14:textId="4E5FDC64" w:rsidR="000E1755" w:rsidRDefault="25B0AC55" w:rsidP="5FF6608C">
      <w:pPr>
        <w:pStyle w:val="ListParagraph"/>
        <w:numPr>
          <w:ilvl w:val="0"/>
          <w:numId w:val="11"/>
        </w:numPr>
      </w:pPr>
      <w:r w:rsidRPr="5FF6608C">
        <w:t>Led doesn’t stay on</w:t>
      </w:r>
    </w:p>
    <w:p w14:paraId="562DFAAA" w14:textId="1AEBD900" w:rsidR="000E1755" w:rsidRDefault="25B0AC55" w:rsidP="5FF6608C">
      <w:pPr>
        <w:pStyle w:val="ListParagraph"/>
        <w:numPr>
          <w:ilvl w:val="0"/>
          <w:numId w:val="11"/>
        </w:numPr>
      </w:pPr>
      <w:r w:rsidRPr="5FF6608C">
        <w:t>While holding the button the led toggles on/off</w:t>
      </w:r>
    </w:p>
    <w:p w14:paraId="5A62258B" w14:textId="57E1181A" w:rsidR="000E1755" w:rsidRDefault="25B0AC55" w:rsidP="5FF6608C">
      <w:pPr>
        <w:pStyle w:val="ListParagraph"/>
        <w:numPr>
          <w:ilvl w:val="0"/>
          <w:numId w:val="11"/>
        </w:numPr>
      </w:pPr>
      <w:r w:rsidRPr="5FF6608C">
        <w:t>... (things I can’t imagine at the moment, but surely possible)</w:t>
      </w:r>
    </w:p>
    <w:p w14:paraId="3CD62318" w14:textId="0984D9F7" w:rsidR="000E1755" w:rsidRDefault="000E1755" w:rsidP="5FF6608C"/>
    <w:p w14:paraId="5D731ECC" w14:textId="1BAD6B88" w:rsidR="000E1755" w:rsidRDefault="46461081" w:rsidP="5FF6608C">
      <w:r w:rsidRPr="3322283C">
        <w:t xml:space="preserve">We are </w:t>
      </w:r>
      <w:r w:rsidR="4AE71728" w:rsidRPr="3322283C">
        <w:t>going to</w:t>
      </w:r>
      <w:r w:rsidRPr="3322283C">
        <w:t xml:space="preserve"> go step by step and encounter these problems, as well as fix them</w:t>
      </w:r>
    </w:p>
    <w:p w14:paraId="7428CA17" w14:textId="7904AA92" w:rsidR="000E1755" w:rsidRDefault="000E1755" w:rsidP="5FF6608C"/>
    <w:p w14:paraId="4AF8E11C" w14:textId="6EFD4C87" w:rsidR="000E1755" w:rsidRDefault="4402D8FC" w:rsidP="5FF6608C">
      <w:r w:rsidRPr="5FF6608C">
        <w:t>Let’s implement this,</w:t>
      </w:r>
      <w:r w:rsidRPr="5FF6608C">
        <w:rPr>
          <w:strike/>
        </w:rPr>
        <w:t xml:space="preserve"> from scratch</w:t>
      </w:r>
      <w:r w:rsidRPr="5FF6608C">
        <w:t>.?</w:t>
      </w:r>
    </w:p>
    <w:p w14:paraId="24CFF38D" w14:textId="1BAFDA6B" w:rsidR="000E1755" w:rsidRDefault="000E1755" w:rsidP="5FF6608C"/>
    <w:p w14:paraId="61702608" w14:textId="6FDB3F67" w:rsidR="000E1755" w:rsidRDefault="000E1755"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005CC5"/>
        </w:rPr>
      </w:pPr>
    </w:p>
    <w:p w14:paraId="1D8A5B80" w14:textId="67A739AA"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r w:rsidRPr="5FF6608C">
        <w:rPr>
          <w:rStyle w:val="pl-c1"/>
          <w:rFonts w:ascii="Consolas" w:eastAsia="Consolas" w:hAnsi="Consolas" w:cs="Consolas"/>
          <w:color w:val="000000" w:themeColor="text1"/>
        </w:rPr>
        <w:t>import time</w:t>
      </w:r>
    </w:p>
    <w:p w14:paraId="52352F41" w14:textId="6C05CD9F"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 xml:space="preserve">from RPi import GPIO </w:t>
      </w:r>
    </w:p>
    <w:p w14:paraId="272A6249" w14:textId="34E1B4E6"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 xml:space="preserve"> </w:t>
      </w:r>
    </w:p>
    <w:p w14:paraId="7DCF5487" w14:textId="0438E2D1"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GPIO.setmode(GPIO.BCM)</w:t>
      </w:r>
    </w:p>
    <w:p w14:paraId="2388B133" w14:textId="2A933965"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led = 17</w:t>
      </w:r>
    </w:p>
    <w:p w14:paraId="78D5F1F5" w14:textId="033706EB"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btn = 20</w:t>
      </w:r>
    </w:p>
    <w:p w14:paraId="407DFC7B" w14:textId="6322B3A3"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GPIO.setup(btn, GPIO.IN, pull_up_down=GPIO.PUD_UP)</w:t>
      </w:r>
    </w:p>
    <w:p w14:paraId="1725FE3E" w14:textId="78AEEF13"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GPIO.setup(led, GPIO.OUT)</w:t>
      </w:r>
    </w:p>
    <w:p w14:paraId="50AFCD6D" w14:textId="5CC0EEE3"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try:</w:t>
      </w:r>
    </w:p>
    <w:p w14:paraId="61F2BC92" w14:textId="7BD66B15"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 xml:space="preserve">    # do your thing</w:t>
      </w:r>
    </w:p>
    <w:p w14:paraId="28E99CA7" w14:textId="23966C98"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 xml:space="preserve">    </w:t>
      </w:r>
    </w:p>
    <w:p w14:paraId="07569191" w14:textId="678E8657"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 xml:space="preserve">    while True:</w:t>
      </w:r>
    </w:p>
    <w:p w14:paraId="3F92027B" w14:textId="76169756"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 xml:space="preserve">        value = GPIO.input(btn)</w:t>
      </w:r>
    </w:p>
    <w:p w14:paraId="53CE18AE" w14:textId="5CF3E602"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 xml:space="preserve">        GPIO.output(led, not value)</w:t>
      </w:r>
    </w:p>
    <w:p w14:paraId="63E55EAF" w14:textId="2195FD39"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 xml:space="preserve">        print('The value of pin {0} is {1}'.format(btn, value))</w:t>
      </w:r>
    </w:p>
    <w:p w14:paraId="1042B0D5" w14:textId="1AD3EC4B"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r w:rsidRPr="5FF6608C">
        <w:rPr>
          <w:rStyle w:val="pl-c1"/>
          <w:rFonts w:ascii="Consolas" w:eastAsia="Consolas" w:hAnsi="Consolas" w:cs="Consolas"/>
          <w:color w:val="000000" w:themeColor="text1"/>
        </w:rPr>
        <w:t xml:space="preserve">        time.sleep(0.5)</w:t>
      </w:r>
      <w:r w:rsidR="000E1755">
        <w:tab/>
      </w:r>
    </w:p>
    <w:p w14:paraId="0685C4FD" w14:textId="7E17A375"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except KeyboardInterrupt:</w:t>
      </w:r>
    </w:p>
    <w:p w14:paraId="1035C098" w14:textId="12DA28D7"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 xml:space="preserve">    print("ctrl + c pressed") </w:t>
      </w:r>
    </w:p>
    <w:p w14:paraId="7AF7ACEA" w14:textId="37F4EB62"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finally:</w:t>
      </w:r>
    </w:p>
    <w:p w14:paraId="576B217C" w14:textId="24F42DA7"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 xml:space="preserve">    print("cleanup")</w:t>
      </w:r>
    </w:p>
    <w:p w14:paraId="72EBBAB9" w14:textId="2FFC3FBD" w:rsidR="000E1755" w:rsidRDefault="4402D8FC"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 w:rsidRPr="5FF6608C">
        <w:rPr>
          <w:rStyle w:val="pl-c1"/>
          <w:rFonts w:ascii="Consolas" w:eastAsia="Consolas" w:hAnsi="Consolas" w:cs="Consolas"/>
          <w:color w:val="000000" w:themeColor="text1"/>
        </w:rPr>
        <w:t xml:space="preserve">    GPIO.cleanup() # Release the GPIO pins</w:t>
      </w:r>
    </w:p>
    <w:p w14:paraId="65797FC0" w14:textId="045D61D1" w:rsidR="000E1755" w:rsidRDefault="000E1755"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p>
    <w:p w14:paraId="5C965292" w14:textId="53705999" w:rsidR="000E1755" w:rsidRDefault="000E1755"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p>
    <w:p w14:paraId="3364FD09" w14:textId="23F01D8B" w:rsidR="000E1755" w:rsidRDefault="000E1755"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24292E"/>
        </w:rPr>
      </w:pPr>
    </w:p>
    <w:p w14:paraId="5B64D19A" w14:textId="031C9552" w:rsidR="000E1755" w:rsidRDefault="000E1755" w:rsidP="5FF6608C"/>
    <w:p w14:paraId="40B58519" w14:textId="7CBB89DF" w:rsidR="000E1755" w:rsidRDefault="39759C36" w:rsidP="5FF6608C">
      <w:pPr>
        <w:pStyle w:val="ListParagraph"/>
        <w:numPr>
          <w:ilvl w:val="0"/>
          <w:numId w:val="8"/>
        </w:numPr>
      </w:pPr>
      <w:r w:rsidRPr="4DC7AE10">
        <w:t>What value has GPIO.input(btn) when the button is pressed?</w:t>
      </w:r>
      <w:r w:rsidR="000E1755">
        <w:br/>
      </w:r>
      <w:r w:rsidRPr="4DC7AE10">
        <w:t xml:space="preserve">&gt; “value” is a confusing variable name, let’s use </w:t>
      </w:r>
      <w:r w:rsidR="70BD7185" w:rsidRPr="4DC7AE10">
        <w:rPr>
          <w:b/>
          <w:bCs/>
        </w:rPr>
        <w:t>btn</w:t>
      </w:r>
      <w:r w:rsidR="3D0D4777" w:rsidRPr="4DC7AE10">
        <w:rPr>
          <w:b/>
          <w:bCs/>
        </w:rPr>
        <w:t>_s</w:t>
      </w:r>
      <w:r w:rsidR="70BD7185" w:rsidRPr="4DC7AE10">
        <w:rPr>
          <w:b/>
          <w:bCs/>
        </w:rPr>
        <w:t xml:space="preserve">tate </w:t>
      </w:r>
      <w:r w:rsidRPr="4DC7AE10">
        <w:t>instead</w:t>
      </w:r>
    </w:p>
    <w:p w14:paraId="016F0E2D" w14:textId="2D20959A" w:rsidR="000E1755" w:rsidRDefault="4402D8FC" w:rsidP="5FF6608C">
      <w:pPr>
        <w:pStyle w:val="ListParagraph"/>
        <w:numPr>
          <w:ilvl w:val="0"/>
          <w:numId w:val="8"/>
        </w:numPr>
      </w:pPr>
      <w:r w:rsidRPr="5FF6608C">
        <w:t>Do the toggle ONLY when the button is pressed</w:t>
      </w:r>
    </w:p>
    <w:p w14:paraId="7077BBDB" w14:textId="0C59DC8B" w:rsidR="000E1755" w:rsidRDefault="11121FB6" w:rsidP="5FF6608C">
      <w:pPr>
        <w:pStyle w:val="ListParagraph"/>
        <w:numPr>
          <w:ilvl w:val="0"/>
          <w:numId w:val="8"/>
        </w:numPr>
      </w:pPr>
      <w:r w:rsidRPr="4DC7AE10">
        <w:t>How to know to turn the led on or off?</w:t>
      </w:r>
      <w:r w:rsidR="000E1755">
        <w:br/>
      </w:r>
      <w:r w:rsidR="3975F399" w:rsidRPr="4DC7AE10">
        <w:t>&gt; read the led</w:t>
      </w:r>
      <w:r w:rsidR="760FC017" w:rsidRPr="4DC7AE10">
        <w:t>_s</w:t>
      </w:r>
      <w:r w:rsidR="3975F399" w:rsidRPr="4DC7AE10">
        <w:t>tate with GPIO.input(led</w:t>
      </w:r>
      <w:r w:rsidR="21B452CA" w:rsidRPr="4DC7AE10">
        <w:t>_p</w:t>
      </w:r>
      <w:r w:rsidR="3975F399" w:rsidRPr="4DC7AE10">
        <w:t>in)</w:t>
      </w:r>
      <w:r w:rsidR="000E1755">
        <w:br/>
      </w:r>
      <w:r w:rsidR="650686FE" w:rsidRPr="4DC7AE10">
        <w:t>&gt; keep track in variable (I prefer this method)</w:t>
      </w:r>
    </w:p>
    <w:p w14:paraId="5CF8324A" w14:textId="5E948D56" w:rsidR="000E1755" w:rsidRDefault="000E1755" w:rsidP="000E1755"/>
    <w:p w14:paraId="11E560BE" w14:textId="37A64AA0" w:rsidR="4DC7AE10" w:rsidRDefault="4DC7AE10">
      <w:r>
        <w:br w:type="page"/>
      </w:r>
    </w:p>
    <w:p w14:paraId="0BDBFFAA" w14:textId="4A1C1825" w:rsidR="000E1755" w:rsidRDefault="5F9428F0" w:rsidP="000E1755">
      <w:r>
        <w:lastRenderedPageBreak/>
        <w:t xml:space="preserve">Let's also count the number of presses </w:t>
      </w:r>
    </w:p>
    <w:p w14:paraId="471E8ED8" w14:textId="28F9E268" w:rsidR="000E1755" w:rsidRDefault="000E1755" w:rsidP="5FF6608C"/>
    <w:p w14:paraId="7D9A5F9B" w14:textId="7EE63B42" w:rsidR="4DC7AE10" w:rsidRDefault="4DC7AE10" w:rsidP="4DC7AE1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p>
    <w:p w14:paraId="311CC653" w14:textId="68CA77D2" w:rsidR="000E1755" w:rsidRDefault="39759C36" w:rsidP="4DC7AE1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r w:rsidRPr="4DC7AE10">
        <w:rPr>
          <w:rStyle w:val="pl-c1"/>
          <w:rFonts w:ascii="Consolas" w:eastAsia="Consolas" w:hAnsi="Consolas" w:cs="Consolas"/>
          <w:color w:val="000000" w:themeColor="text1"/>
        </w:rPr>
        <w:t xml:space="preserve">    </w:t>
      </w:r>
      <w:r w:rsidR="3871E503" w:rsidRPr="4DC7AE10">
        <w:rPr>
          <w:rStyle w:val="pl-c1"/>
          <w:rFonts w:ascii="Consolas" w:eastAsia="Consolas" w:hAnsi="Consolas" w:cs="Consolas"/>
          <w:color w:val="000000" w:themeColor="text1"/>
        </w:rPr>
        <w:t>...</w:t>
      </w:r>
    </w:p>
    <w:p w14:paraId="6CD40084" w14:textId="1364F934" w:rsidR="000E1755" w:rsidRDefault="1F590699" w:rsidP="4DC7AE1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r w:rsidRPr="4DC7AE10">
        <w:rPr>
          <w:rStyle w:val="pl-c1"/>
          <w:rFonts w:ascii="Consolas" w:eastAsia="Consolas" w:hAnsi="Consolas" w:cs="Consolas"/>
          <w:color w:val="000000" w:themeColor="text1"/>
        </w:rPr>
        <w:t xml:space="preserve">    </w:t>
      </w:r>
      <w:r w:rsidR="01B9B7A9" w:rsidRPr="4DC7AE10">
        <w:rPr>
          <w:rStyle w:val="pl-c1"/>
          <w:rFonts w:ascii="Consolas" w:eastAsia="Consolas" w:hAnsi="Consolas" w:cs="Consolas"/>
          <w:color w:val="000000" w:themeColor="text1"/>
        </w:rPr>
        <w:t>n_p</w:t>
      </w:r>
      <w:r w:rsidR="4B3A20CE" w:rsidRPr="4DC7AE10">
        <w:rPr>
          <w:rStyle w:val="pl-c1"/>
          <w:rFonts w:ascii="Consolas" w:eastAsia="Consolas" w:hAnsi="Consolas" w:cs="Consolas"/>
          <w:color w:val="000000" w:themeColor="text1"/>
        </w:rPr>
        <w:t>resses = 0</w:t>
      </w:r>
    </w:p>
    <w:p w14:paraId="28F3E9B6" w14:textId="5F374E5C" w:rsidR="000E1755" w:rsidRDefault="4B3A20CE" w:rsidP="4DC7AE1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r w:rsidRPr="4DC7AE10">
        <w:rPr>
          <w:rStyle w:val="pl-c1"/>
          <w:rFonts w:ascii="Consolas" w:eastAsia="Consolas" w:hAnsi="Consolas" w:cs="Consolas"/>
          <w:color w:val="000000" w:themeColor="text1"/>
        </w:rPr>
        <w:t xml:space="preserve">    </w:t>
      </w:r>
      <w:r w:rsidR="0FE65B3B" w:rsidRPr="4DC7AE10">
        <w:rPr>
          <w:rStyle w:val="pl-c1"/>
          <w:rFonts w:ascii="Consolas" w:eastAsia="Consolas" w:hAnsi="Consolas" w:cs="Consolas"/>
          <w:color w:val="000000" w:themeColor="text1"/>
        </w:rPr>
        <w:t>l</w:t>
      </w:r>
      <w:r w:rsidR="1F590699" w:rsidRPr="4DC7AE10">
        <w:rPr>
          <w:rStyle w:val="pl-c1"/>
          <w:rFonts w:ascii="Consolas" w:eastAsia="Consolas" w:hAnsi="Consolas" w:cs="Consolas"/>
          <w:color w:val="000000" w:themeColor="text1"/>
        </w:rPr>
        <w:t>ed</w:t>
      </w:r>
      <w:r w:rsidR="1DFD8F07" w:rsidRPr="4DC7AE10">
        <w:rPr>
          <w:rStyle w:val="pl-c1"/>
          <w:rFonts w:ascii="Consolas" w:eastAsia="Consolas" w:hAnsi="Consolas" w:cs="Consolas"/>
          <w:color w:val="000000" w:themeColor="text1"/>
        </w:rPr>
        <w:t>_s</w:t>
      </w:r>
      <w:r w:rsidR="1F590699" w:rsidRPr="4DC7AE10">
        <w:rPr>
          <w:rStyle w:val="pl-c1"/>
          <w:rFonts w:ascii="Consolas" w:eastAsia="Consolas" w:hAnsi="Consolas" w:cs="Consolas"/>
          <w:color w:val="000000" w:themeColor="text1"/>
        </w:rPr>
        <w:t xml:space="preserve">tate = 0 # turn led off by default </w:t>
      </w:r>
    </w:p>
    <w:p w14:paraId="44CCA5E0" w14:textId="7F0600E6" w:rsidR="000E1755" w:rsidRDefault="1F590699" w:rsidP="4DC7AE1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r w:rsidRPr="4DC7AE10">
        <w:rPr>
          <w:rStyle w:val="pl-c1"/>
          <w:rFonts w:ascii="Consolas" w:eastAsia="Consolas" w:hAnsi="Consolas" w:cs="Consolas"/>
          <w:color w:val="000000" w:themeColor="text1"/>
        </w:rPr>
        <w:t xml:space="preserve">    GPIO.output(led</w:t>
      </w:r>
      <w:r w:rsidR="382681F7" w:rsidRPr="4DC7AE10">
        <w:rPr>
          <w:rStyle w:val="pl-c1"/>
          <w:rFonts w:ascii="Consolas" w:eastAsia="Consolas" w:hAnsi="Consolas" w:cs="Consolas"/>
          <w:color w:val="000000" w:themeColor="text1"/>
        </w:rPr>
        <w:t>_p</w:t>
      </w:r>
      <w:r w:rsidRPr="4DC7AE10">
        <w:rPr>
          <w:rStyle w:val="pl-c1"/>
          <w:rFonts w:ascii="Consolas" w:eastAsia="Consolas" w:hAnsi="Consolas" w:cs="Consolas"/>
          <w:color w:val="000000" w:themeColor="text1"/>
        </w:rPr>
        <w:t xml:space="preserve">in, </w:t>
      </w:r>
      <w:r w:rsidR="1E5816DD" w:rsidRPr="4DC7AE10">
        <w:rPr>
          <w:rStyle w:val="pl-c1"/>
          <w:rFonts w:ascii="Consolas" w:eastAsia="Consolas" w:hAnsi="Consolas" w:cs="Consolas"/>
          <w:color w:val="000000" w:themeColor="text1"/>
        </w:rPr>
        <w:t>led_state</w:t>
      </w:r>
      <w:r w:rsidRPr="4DC7AE10">
        <w:rPr>
          <w:rStyle w:val="pl-c1"/>
          <w:rFonts w:ascii="Consolas" w:eastAsia="Consolas" w:hAnsi="Consolas" w:cs="Consolas"/>
          <w:color w:val="000000" w:themeColor="text1"/>
        </w:rPr>
        <w:t>)</w:t>
      </w:r>
    </w:p>
    <w:p w14:paraId="02E52D13" w14:textId="50A5FCD6" w:rsidR="000E1755" w:rsidRDefault="591F5EE5" w:rsidP="5FF6608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r w:rsidRPr="5FF6608C">
        <w:rPr>
          <w:rStyle w:val="pl-c1"/>
          <w:rFonts w:ascii="Consolas" w:eastAsia="Consolas" w:hAnsi="Consolas" w:cs="Consolas"/>
          <w:color w:val="000000" w:themeColor="text1"/>
        </w:rPr>
        <w:t xml:space="preserve">    </w:t>
      </w:r>
      <w:r w:rsidR="4402D8FC" w:rsidRPr="5FF6608C">
        <w:rPr>
          <w:rStyle w:val="pl-c1"/>
          <w:rFonts w:ascii="Consolas" w:eastAsia="Consolas" w:hAnsi="Consolas" w:cs="Consolas"/>
          <w:color w:val="000000" w:themeColor="text1"/>
        </w:rPr>
        <w:t>while True:</w:t>
      </w:r>
    </w:p>
    <w:p w14:paraId="108C5D39" w14:textId="2389E6D7" w:rsidR="000E1755" w:rsidRDefault="39759C36" w:rsidP="4DC7AE1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r w:rsidRPr="4DC7AE10">
        <w:rPr>
          <w:rStyle w:val="pl-c1"/>
          <w:rFonts w:ascii="Consolas" w:eastAsia="Consolas" w:hAnsi="Consolas" w:cs="Consolas"/>
          <w:color w:val="000000" w:themeColor="text1"/>
        </w:rPr>
        <w:t xml:space="preserve">        </w:t>
      </w:r>
      <w:r w:rsidR="7598180C" w:rsidRPr="4DC7AE10">
        <w:rPr>
          <w:rStyle w:val="pl-c1"/>
          <w:rFonts w:ascii="Consolas" w:eastAsia="Consolas" w:hAnsi="Consolas" w:cs="Consolas"/>
          <w:color w:val="000000" w:themeColor="text1"/>
        </w:rPr>
        <w:t>B</w:t>
      </w:r>
      <w:r w:rsidR="473FEC95" w:rsidRPr="4DC7AE10">
        <w:rPr>
          <w:rStyle w:val="pl-c1"/>
          <w:rFonts w:ascii="Consolas" w:eastAsia="Consolas" w:hAnsi="Consolas" w:cs="Consolas"/>
          <w:color w:val="000000" w:themeColor="text1"/>
        </w:rPr>
        <w:t>tn</w:t>
      </w:r>
      <w:r w:rsidR="7598180C" w:rsidRPr="4DC7AE10">
        <w:rPr>
          <w:rStyle w:val="pl-c1"/>
          <w:rFonts w:ascii="Consolas" w:eastAsia="Consolas" w:hAnsi="Consolas" w:cs="Consolas"/>
          <w:color w:val="000000" w:themeColor="text1"/>
        </w:rPr>
        <w:t>_s</w:t>
      </w:r>
      <w:r w:rsidRPr="4DC7AE10">
        <w:rPr>
          <w:rStyle w:val="pl-c1"/>
          <w:rFonts w:ascii="Consolas" w:eastAsia="Consolas" w:hAnsi="Consolas" w:cs="Consolas"/>
          <w:color w:val="000000" w:themeColor="text1"/>
        </w:rPr>
        <w:t>tate = GPIO.input(btn)</w:t>
      </w:r>
    </w:p>
    <w:p w14:paraId="630F8048" w14:textId="12135624" w:rsidR="000E1755" w:rsidRDefault="39759C36" w:rsidP="4DC7AE1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r w:rsidRPr="4DC7AE10">
        <w:rPr>
          <w:rStyle w:val="pl-c1"/>
          <w:rFonts w:ascii="Consolas" w:eastAsia="Consolas" w:hAnsi="Consolas" w:cs="Consolas"/>
          <w:color w:val="000000" w:themeColor="text1"/>
        </w:rPr>
        <w:t xml:space="preserve">        if </w:t>
      </w:r>
      <w:r w:rsidR="2AA59DD1" w:rsidRPr="4DC7AE10">
        <w:rPr>
          <w:rStyle w:val="pl-c1"/>
          <w:rFonts w:ascii="Consolas" w:eastAsia="Consolas" w:hAnsi="Consolas" w:cs="Consolas"/>
          <w:color w:val="000000" w:themeColor="text1"/>
        </w:rPr>
        <w:t>btn</w:t>
      </w:r>
      <w:r w:rsidR="0FBFD26A" w:rsidRPr="4DC7AE10">
        <w:rPr>
          <w:rStyle w:val="pl-c1"/>
          <w:rFonts w:ascii="Consolas" w:eastAsia="Consolas" w:hAnsi="Consolas" w:cs="Consolas"/>
          <w:color w:val="000000" w:themeColor="text1"/>
        </w:rPr>
        <w:t>_s</w:t>
      </w:r>
      <w:r w:rsidR="2AA59DD1" w:rsidRPr="4DC7AE10">
        <w:rPr>
          <w:rStyle w:val="pl-c1"/>
          <w:rFonts w:ascii="Consolas" w:eastAsia="Consolas" w:hAnsi="Consolas" w:cs="Consolas"/>
          <w:color w:val="000000" w:themeColor="text1"/>
        </w:rPr>
        <w:t xml:space="preserve">tate </w:t>
      </w:r>
      <w:r w:rsidR="02F9FDDA" w:rsidRPr="4DC7AE10">
        <w:rPr>
          <w:rStyle w:val="pl-c1"/>
          <w:rFonts w:ascii="Consolas" w:eastAsia="Consolas" w:hAnsi="Consolas" w:cs="Consolas"/>
          <w:color w:val="000000" w:themeColor="text1"/>
        </w:rPr>
        <w:t>== ... :</w:t>
      </w:r>
    </w:p>
    <w:p w14:paraId="2D01FF04" w14:textId="0C19180A" w:rsidR="000E1755" w:rsidRDefault="7F09428E" w:rsidP="4DC7AE1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r w:rsidRPr="4DC7AE10">
        <w:rPr>
          <w:rStyle w:val="pl-c1"/>
          <w:rFonts w:ascii="Consolas" w:eastAsia="Consolas" w:hAnsi="Consolas" w:cs="Consolas"/>
          <w:color w:val="000000" w:themeColor="text1"/>
        </w:rPr>
        <w:t xml:space="preserve">            </w:t>
      </w:r>
      <w:r w:rsidR="2C7F07C1" w:rsidRPr="4DC7AE10">
        <w:rPr>
          <w:rStyle w:val="pl-c1"/>
          <w:rFonts w:ascii="Consolas" w:eastAsia="Consolas" w:hAnsi="Consolas" w:cs="Consolas"/>
          <w:color w:val="000000" w:themeColor="text1"/>
        </w:rPr>
        <w:t xml:space="preserve">led_state </w:t>
      </w:r>
      <w:r w:rsidRPr="4DC7AE10">
        <w:rPr>
          <w:rStyle w:val="pl-c1"/>
          <w:rFonts w:ascii="Consolas" w:eastAsia="Consolas" w:hAnsi="Consolas" w:cs="Consolas"/>
          <w:color w:val="000000" w:themeColor="text1"/>
        </w:rPr>
        <w:t xml:space="preserve">= not </w:t>
      </w:r>
      <w:r w:rsidR="61BFC11F" w:rsidRPr="4DC7AE10">
        <w:rPr>
          <w:rStyle w:val="pl-c1"/>
          <w:rFonts w:ascii="Consolas" w:eastAsia="Consolas" w:hAnsi="Consolas" w:cs="Consolas"/>
          <w:color w:val="000000" w:themeColor="text1"/>
        </w:rPr>
        <w:t>led_state</w:t>
      </w:r>
    </w:p>
    <w:p w14:paraId="7B31D2E5" w14:textId="638CE07B" w:rsidR="000E1755" w:rsidRDefault="02F9FDDA" w:rsidP="4DC7AE1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r w:rsidRPr="4DC7AE10">
        <w:rPr>
          <w:rStyle w:val="pl-c1"/>
          <w:rFonts w:ascii="Consolas" w:eastAsia="Consolas" w:hAnsi="Consolas" w:cs="Consolas"/>
          <w:color w:val="000000" w:themeColor="text1"/>
        </w:rPr>
        <w:t xml:space="preserve">            </w:t>
      </w:r>
      <w:r w:rsidR="2C189B2B" w:rsidRPr="4DC7AE10">
        <w:rPr>
          <w:rStyle w:val="pl-c1"/>
          <w:rFonts w:ascii="Consolas" w:eastAsia="Consolas" w:hAnsi="Consolas" w:cs="Consolas"/>
          <w:color w:val="000000" w:themeColor="text1"/>
        </w:rPr>
        <w:t>GPIO.output(</w:t>
      </w:r>
      <w:r w:rsidR="14EBDF39" w:rsidRPr="4DC7AE10">
        <w:rPr>
          <w:rStyle w:val="pl-c1"/>
          <w:rFonts w:ascii="Consolas" w:eastAsia="Consolas" w:hAnsi="Consolas" w:cs="Consolas"/>
          <w:color w:val="000000" w:themeColor="text1"/>
        </w:rPr>
        <w:t>led_pin</w:t>
      </w:r>
      <w:r w:rsidR="2C189B2B" w:rsidRPr="4DC7AE10">
        <w:rPr>
          <w:rStyle w:val="pl-c1"/>
          <w:rFonts w:ascii="Consolas" w:eastAsia="Consolas" w:hAnsi="Consolas" w:cs="Consolas"/>
          <w:color w:val="000000" w:themeColor="text1"/>
        </w:rPr>
        <w:t xml:space="preserve">, </w:t>
      </w:r>
      <w:r w:rsidR="79D63220" w:rsidRPr="4DC7AE10">
        <w:rPr>
          <w:rStyle w:val="pl-c1"/>
          <w:rFonts w:ascii="Consolas" w:eastAsia="Consolas" w:hAnsi="Consolas" w:cs="Consolas"/>
          <w:color w:val="000000" w:themeColor="text1"/>
        </w:rPr>
        <w:t>led_state</w:t>
      </w:r>
      <w:r w:rsidR="2C189B2B" w:rsidRPr="4DC7AE10">
        <w:rPr>
          <w:rStyle w:val="pl-c1"/>
          <w:rFonts w:ascii="Consolas" w:eastAsia="Consolas" w:hAnsi="Consolas" w:cs="Consolas"/>
          <w:color w:val="000000" w:themeColor="text1"/>
        </w:rPr>
        <w:t>)</w:t>
      </w:r>
    </w:p>
    <w:p w14:paraId="5A60C1CC" w14:textId="157EA7C7" w:rsidR="000E1755" w:rsidRDefault="39759C36" w:rsidP="4DC7AE1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r w:rsidRPr="4DC7AE10">
        <w:rPr>
          <w:rStyle w:val="pl-c1"/>
          <w:rFonts w:ascii="Consolas" w:eastAsia="Consolas" w:hAnsi="Consolas" w:cs="Consolas"/>
          <w:color w:val="000000" w:themeColor="text1"/>
        </w:rPr>
        <w:t xml:space="preserve">        </w:t>
      </w:r>
      <w:r w:rsidR="2B6396B4" w:rsidRPr="4DC7AE10">
        <w:rPr>
          <w:rStyle w:val="pl-c1"/>
          <w:rFonts w:ascii="Consolas" w:eastAsia="Consolas" w:hAnsi="Consolas" w:cs="Consolas"/>
          <w:color w:val="000000" w:themeColor="text1"/>
        </w:rPr>
        <w:t xml:space="preserve">    </w:t>
      </w:r>
      <w:r w:rsidRPr="4DC7AE10">
        <w:rPr>
          <w:rStyle w:val="pl-c1"/>
          <w:rFonts w:ascii="Consolas" w:eastAsia="Consolas" w:hAnsi="Consolas" w:cs="Consolas"/>
          <w:color w:val="000000" w:themeColor="text1"/>
        </w:rPr>
        <w:t>print('</w:t>
      </w:r>
      <w:r w:rsidR="0ECAF178" w:rsidRPr="4DC7AE10">
        <w:rPr>
          <w:rStyle w:val="pl-c1"/>
          <w:rFonts w:ascii="Consolas" w:eastAsia="Consolas" w:hAnsi="Consolas" w:cs="Consolas"/>
          <w:color w:val="000000" w:themeColor="text1"/>
        </w:rPr>
        <w:t>Button is pressed, led is now {}</w:t>
      </w:r>
      <w:r w:rsidRPr="4DC7AE10">
        <w:rPr>
          <w:rStyle w:val="pl-c1"/>
          <w:rFonts w:ascii="Consolas" w:eastAsia="Consolas" w:hAnsi="Consolas" w:cs="Consolas"/>
          <w:color w:val="000000" w:themeColor="text1"/>
        </w:rPr>
        <w:t>'.format(</w:t>
      </w:r>
      <w:r w:rsidR="5D3B61DE" w:rsidRPr="4DC7AE10">
        <w:rPr>
          <w:rStyle w:val="pl-c1"/>
          <w:rFonts w:ascii="Consolas" w:eastAsia="Consolas" w:hAnsi="Consolas" w:cs="Consolas"/>
          <w:color w:val="000000" w:themeColor="text1"/>
        </w:rPr>
        <w:t>state</w:t>
      </w:r>
      <w:r w:rsidRPr="4DC7AE10">
        <w:rPr>
          <w:rStyle w:val="pl-c1"/>
          <w:rFonts w:ascii="Consolas" w:eastAsia="Consolas" w:hAnsi="Consolas" w:cs="Consolas"/>
          <w:color w:val="000000" w:themeColor="text1"/>
        </w:rPr>
        <w:t>))</w:t>
      </w:r>
    </w:p>
    <w:p w14:paraId="49A103DC" w14:textId="354A50BA" w:rsidR="000E1755" w:rsidRPr="00FE31CD" w:rsidRDefault="49D8AA67" w:rsidP="4DC7AE1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lang w:val="fr-BE"/>
        </w:rPr>
      </w:pPr>
      <w:r w:rsidRPr="4DC7AE10">
        <w:rPr>
          <w:rStyle w:val="pl-c1"/>
          <w:rFonts w:ascii="Consolas" w:eastAsia="Consolas" w:hAnsi="Consolas" w:cs="Consolas"/>
          <w:color w:val="000000" w:themeColor="text1"/>
        </w:rPr>
        <w:t xml:space="preserve">            </w:t>
      </w:r>
      <w:r w:rsidR="03DB3AEE" w:rsidRPr="00FE31CD">
        <w:rPr>
          <w:rStyle w:val="pl-c1"/>
          <w:rFonts w:ascii="Consolas" w:eastAsia="Consolas" w:hAnsi="Consolas" w:cs="Consolas"/>
          <w:color w:val="000000" w:themeColor="text1"/>
          <w:lang w:val="fr-BE"/>
        </w:rPr>
        <w:t xml:space="preserve">n_presses </w:t>
      </w:r>
      <w:r w:rsidRPr="00FE31CD">
        <w:rPr>
          <w:rStyle w:val="pl-c1"/>
          <w:rFonts w:ascii="Consolas" w:eastAsia="Consolas" w:hAnsi="Consolas" w:cs="Consolas"/>
          <w:color w:val="000000" w:themeColor="text1"/>
          <w:lang w:val="fr-BE"/>
        </w:rPr>
        <w:t xml:space="preserve">= </w:t>
      </w:r>
      <w:r w:rsidR="03DB3AEE" w:rsidRPr="00FE31CD">
        <w:rPr>
          <w:rStyle w:val="pl-c1"/>
          <w:rFonts w:ascii="Consolas" w:eastAsia="Consolas" w:hAnsi="Consolas" w:cs="Consolas"/>
          <w:color w:val="000000" w:themeColor="text1"/>
          <w:lang w:val="fr-BE"/>
        </w:rPr>
        <w:t xml:space="preserve">n_presses </w:t>
      </w:r>
      <w:r w:rsidRPr="00FE31CD">
        <w:rPr>
          <w:rStyle w:val="pl-c1"/>
          <w:rFonts w:ascii="Consolas" w:eastAsia="Consolas" w:hAnsi="Consolas" w:cs="Consolas"/>
          <w:color w:val="000000" w:themeColor="text1"/>
          <w:lang w:val="fr-BE"/>
        </w:rPr>
        <w:t>+ 1</w:t>
      </w:r>
    </w:p>
    <w:p w14:paraId="009DF33D" w14:textId="5B0269C7" w:rsidR="000E1755" w:rsidRPr="00FE31CD" w:rsidRDefault="49D8AA67" w:rsidP="4DC7AE1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lang w:val="fr-BE"/>
        </w:rPr>
      </w:pPr>
      <w:r w:rsidRPr="00FE31CD">
        <w:rPr>
          <w:rStyle w:val="pl-c1"/>
          <w:rFonts w:ascii="Consolas" w:eastAsia="Consolas" w:hAnsi="Consolas" w:cs="Consolas"/>
          <w:color w:val="000000" w:themeColor="text1"/>
          <w:lang w:val="fr-BE"/>
        </w:rPr>
        <w:t xml:space="preserve">            print('Pressed {} times'.format(</w:t>
      </w:r>
      <w:r w:rsidR="585FE34B" w:rsidRPr="00FE31CD">
        <w:rPr>
          <w:rStyle w:val="pl-c1"/>
          <w:rFonts w:ascii="Consolas" w:eastAsia="Consolas" w:hAnsi="Consolas" w:cs="Consolas"/>
          <w:color w:val="000000" w:themeColor="text1"/>
          <w:lang w:val="fr-BE"/>
        </w:rPr>
        <w:t>n_presses</w:t>
      </w:r>
      <w:r w:rsidRPr="00FE31CD">
        <w:rPr>
          <w:rStyle w:val="pl-c1"/>
          <w:rFonts w:ascii="Consolas" w:eastAsia="Consolas" w:hAnsi="Consolas" w:cs="Consolas"/>
          <w:color w:val="000000" w:themeColor="text1"/>
          <w:lang w:val="fr-BE"/>
        </w:rPr>
        <w:t>))</w:t>
      </w:r>
    </w:p>
    <w:p w14:paraId="19D69341" w14:textId="6BDBF32B" w:rsidR="000E1755" w:rsidRDefault="39759C36" w:rsidP="4DC7AE1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r w:rsidRPr="00FE31CD">
        <w:rPr>
          <w:rStyle w:val="pl-c1"/>
          <w:rFonts w:ascii="Consolas" w:eastAsia="Consolas" w:hAnsi="Consolas" w:cs="Consolas"/>
          <w:color w:val="000000" w:themeColor="text1"/>
          <w:lang w:val="fr-BE"/>
        </w:rPr>
        <w:t xml:space="preserve">        </w:t>
      </w:r>
      <w:r w:rsidRPr="4DC7AE10">
        <w:rPr>
          <w:rStyle w:val="pl-c1"/>
          <w:rFonts w:ascii="Consolas" w:eastAsia="Consolas" w:hAnsi="Consolas" w:cs="Consolas"/>
          <w:color w:val="000000" w:themeColor="text1"/>
        </w:rPr>
        <w:t>time.sleep(0.5)</w:t>
      </w:r>
    </w:p>
    <w:p w14:paraId="671ECE3F" w14:textId="078817A5" w:rsidR="03ED3140" w:rsidRDefault="03ED3140" w:rsidP="4DC7AE1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r w:rsidRPr="4DC7AE10">
        <w:rPr>
          <w:rStyle w:val="pl-c1"/>
          <w:rFonts w:ascii="Consolas" w:eastAsia="Consolas" w:hAnsi="Consolas" w:cs="Consolas"/>
          <w:color w:val="000000" w:themeColor="text1"/>
        </w:rPr>
        <w:t xml:space="preserve">    ...</w:t>
      </w:r>
    </w:p>
    <w:p w14:paraId="2032D5A5" w14:textId="1F49381F" w:rsidR="4DC7AE10" w:rsidRDefault="4DC7AE10" w:rsidP="4DC7AE1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0000" w:themeColor="text1"/>
        </w:rPr>
      </w:pPr>
    </w:p>
    <w:p w14:paraId="6E1B0958" w14:textId="649BE028" w:rsidR="000E1755" w:rsidRDefault="000E1755" w:rsidP="5FF6608C"/>
    <w:p w14:paraId="7CA96EE8" w14:textId="209BD2A2" w:rsidR="000E1755" w:rsidRDefault="1A0793F2" w:rsidP="4DC7AE10">
      <w:pPr>
        <w:rPr>
          <w:b/>
          <w:bCs/>
        </w:rPr>
      </w:pPr>
      <w:r w:rsidRPr="4DC7AE10">
        <w:rPr>
          <w:b/>
          <w:bCs/>
        </w:rPr>
        <w:t>&gt; short presses are not registered (because of the 0.5s delay)</w:t>
      </w:r>
      <w:r w:rsidR="000E1755">
        <w:br/>
      </w:r>
      <w:r w:rsidR="088C32FB" w:rsidRPr="4DC7AE10">
        <w:rPr>
          <w:b/>
          <w:bCs/>
        </w:rPr>
        <w:t>&gt; remove the delay</w:t>
      </w:r>
    </w:p>
    <w:p w14:paraId="660036B8" w14:textId="1325861F" w:rsidR="000E1755" w:rsidRDefault="000E1755" w:rsidP="5FF6608C">
      <w:pPr>
        <w:pStyle w:val="Kop3"/>
        <w:rPr>
          <w:lang w:val="en-US"/>
        </w:rPr>
      </w:pPr>
    </w:p>
    <w:p w14:paraId="65CE2876" w14:textId="2799F20B" w:rsidR="000E1755" w:rsidRDefault="0664C999" w:rsidP="5FF6608C">
      <w:pPr>
        <w:pStyle w:val="Kop3"/>
        <w:rPr>
          <w:lang w:val="en-US"/>
        </w:rPr>
      </w:pPr>
      <w:r w:rsidRPr="5FF6608C">
        <w:rPr>
          <w:rFonts w:asciiTheme="minorHAnsi" w:hAnsiTheme="minorHAnsi"/>
          <w:color w:val="E65692"/>
          <w:sz w:val="24"/>
          <w:szCs w:val="24"/>
          <w:lang w:val="en-US"/>
        </w:rPr>
        <w:t>Contact Bounce</w:t>
      </w:r>
    </w:p>
    <w:p w14:paraId="3A51B643" w14:textId="338B1785" w:rsidR="000E1755" w:rsidRDefault="0664C999" w:rsidP="5FF6608C">
      <w:pPr>
        <w:rPr>
          <w:b/>
          <w:bCs/>
        </w:rPr>
      </w:pPr>
      <w:r w:rsidRPr="5FF6608C">
        <w:rPr>
          <w:b/>
          <w:bCs/>
        </w:rPr>
        <w:t>What is Contact Bounce?</w:t>
      </w:r>
    </w:p>
    <w:p w14:paraId="4372DEA6" w14:textId="422DE174" w:rsidR="000E1755" w:rsidRDefault="0664C999" w:rsidP="5FF6608C">
      <w:r w:rsidRPr="5FF6608C">
        <w:t xml:space="preserve"> </w:t>
      </w:r>
    </w:p>
    <w:p w14:paraId="1E5A5406" w14:textId="5FD07809" w:rsidR="000E1755" w:rsidRDefault="0664C999" w:rsidP="5FF6608C">
      <w:pPr>
        <w:pStyle w:val="ListParagraph"/>
        <w:numPr>
          <w:ilvl w:val="0"/>
          <w:numId w:val="10"/>
        </w:numPr>
      </w:pPr>
      <w:r w:rsidRPr="5FF6608C">
        <w:rPr>
          <w:b/>
          <w:bCs/>
        </w:rPr>
        <w:t>The Bouncy Problem</w:t>
      </w:r>
      <w:r w:rsidRPr="5FF6608C">
        <w:t>: When you press a physical button, it seems like a single clean action. However, the metal contacts inside the button don't connect perfectly the first time. They bounce against each other for a few milliseconds before settling into a closed state.</w:t>
      </w:r>
      <w:r w:rsidR="000E1755">
        <w:br/>
      </w:r>
    </w:p>
    <w:p w14:paraId="6AAE9FCD" w14:textId="18220366" w:rsidR="000E1755" w:rsidRDefault="0664C999" w:rsidP="5FF6608C">
      <w:pPr>
        <w:pStyle w:val="ListParagraph"/>
        <w:numPr>
          <w:ilvl w:val="0"/>
          <w:numId w:val="10"/>
        </w:numPr>
      </w:pPr>
      <w:r w:rsidRPr="5FF6608C">
        <w:rPr>
          <w:b/>
          <w:bCs/>
        </w:rPr>
        <w:t>Electrical Chatter</w:t>
      </w:r>
      <w:r w:rsidRPr="5FF6608C">
        <w:t>: These rapid bounces create very quick on-off-on-off electrical signals, instead of a single clean transition from off to on.</w:t>
      </w:r>
      <w:r w:rsidR="000E1755">
        <w:br/>
      </w:r>
    </w:p>
    <w:p w14:paraId="40BE7060" w14:textId="67BD0F97" w:rsidR="000E1755" w:rsidRDefault="0664C999" w:rsidP="5FF6608C">
      <w:pPr>
        <w:pStyle w:val="ListParagraph"/>
        <w:numPr>
          <w:ilvl w:val="0"/>
          <w:numId w:val="10"/>
        </w:numPr>
      </w:pPr>
      <w:r w:rsidRPr="5FF6608C">
        <w:rPr>
          <w:b/>
          <w:bCs/>
        </w:rPr>
        <w:t>Impact on Electronics</w:t>
      </w:r>
      <w:r w:rsidRPr="5FF6608C">
        <w:t>: If your code is reading the button input without any handling, it might register these bounces as multiple button presses instead of one.</w:t>
      </w:r>
    </w:p>
    <w:p w14:paraId="7FF5349A" w14:textId="45AD6689" w:rsidR="000E1755" w:rsidRDefault="0664C999" w:rsidP="5FF6608C">
      <w:r w:rsidRPr="5FF6608C">
        <w:t xml:space="preserve"> </w:t>
      </w:r>
      <w:r>
        <w:rPr>
          <w:noProof/>
        </w:rPr>
        <w:drawing>
          <wp:inline distT="0" distB="0" distL="0" distR="0" wp14:anchorId="2724764C" wp14:editId="2822A6B2">
            <wp:extent cx="3248758" cy="1999236"/>
            <wp:effectExtent l="0" t="0" r="0" b="0"/>
            <wp:docPr id="1434976613" name="Picture 1434976613" descr="button_bou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3248758" cy="1999236"/>
                    </a:xfrm>
                    <a:prstGeom prst="rect">
                      <a:avLst/>
                    </a:prstGeom>
                  </pic:spPr>
                </pic:pic>
              </a:graphicData>
            </a:graphic>
          </wp:inline>
        </w:drawing>
      </w:r>
    </w:p>
    <w:p w14:paraId="113600C2" w14:textId="38484BB1" w:rsidR="000E1755" w:rsidRDefault="0664C999" w:rsidP="5FF6608C">
      <w:pPr>
        <w:rPr>
          <w:b/>
          <w:bCs/>
        </w:rPr>
      </w:pPr>
      <w:r w:rsidRPr="5FF6608C">
        <w:rPr>
          <w:b/>
          <w:bCs/>
        </w:rPr>
        <w:t>How to Handle Contact Bounce</w:t>
      </w:r>
    </w:p>
    <w:p w14:paraId="184D9805" w14:textId="01A6D41D" w:rsidR="000E1755" w:rsidRDefault="000E1755" w:rsidP="5FF6608C"/>
    <w:p w14:paraId="099F21D2" w14:textId="0678D30A" w:rsidR="000E1755" w:rsidRDefault="0664C999" w:rsidP="5FF6608C">
      <w:r w:rsidRPr="5FF6608C">
        <w:t>There are two main ways to handle contact bounce:</w:t>
      </w:r>
    </w:p>
    <w:p w14:paraId="7AC5D691" w14:textId="7D2DEA85" w:rsidR="000E1755" w:rsidRDefault="0664C999" w:rsidP="5FF6608C">
      <w:r w:rsidRPr="5FF6608C">
        <w:lastRenderedPageBreak/>
        <w:t xml:space="preserve"> </w:t>
      </w:r>
    </w:p>
    <w:p w14:paraId="0F815EB0" w14:textId="11AB521D" w:rsidR="000E1755" w:rsidRDefault="0664C999" w:rsidP="5FF6608C">
      <w:pPr>
        <w:pStyle w:val="ListParagraph"/>
        <w:numPr>
          <w:ilvl w:val="0"/>
          <w:numId w:val="9"/>
        </w:numPr>
      </w:pPr>
      <w:r w:rsidRPr="5FF6608C">
        <w:rPr>
          <w:b/>
          <w:bCs/>
        </w:rPr>
        <w:t>Software Debouncing:</w:t>
      </w:r>
      <w:r w:rsidR="000E1755">
        <w:br/>
      </w:r>
      <w:r w:rsidRPr="5FF6608C">
        <w:t>Introduce a short delay (e.g., 20-50 milliseconds) after a button press is detected.</w:t>
      </w:r>
      <w:r w:rsidR="000E1755">
        <w:br/>
      </w:r>
      <w:r w:rsidRPr="5FF6608C">
        <w:t>Within that delay, ignore any further changes in the button signal.</w:t>
      </w:r>
      <w:r w:rsidR="000E1755">
        <w:br/>
      </w:r>
      <w:r w:rsidRPr="5FF6608C">
        <w:t>After the delay, check the signal again to determine the true, settled state of the button.</w:t>
      </w:r>
    </w:p>
    <w:p w14:paraId="0498A0DB" w14:textId="5EA7035F" w:rsidR="000E1755" w:rsidRDefault="0664C999" w:rsidP="5FF6608C">
      <w:pPr>
        <w:pStyle w:val="ListParagraph"/>
        <w:numPr>
          <w:ilvl w:val="0"/>
          <w:numId w:val="9"/>
        </w:numPr>
      </w:pPr>
      <w:r w:rsidRPr="5FF6608C">
        <w:rPr>
          <w:b/>
          <w:bCs/>
        </w:rPr>
        <w:t>Hardware Debouncing:</w:t>
      </w:r>
      <w:r w:rsidR="000E1755">
        <w:br/>
      </w:r>
      <w:r w:rsidRPr="5FF6608C">
        <w:t>Add a small capacitor across the button's connections. This capacitor smooths out the bouncing signal, creating a cleaner transition for your electronics to read.</w:t>
      </w:r>
    </w:p>
    <w:p w14:paraId="011CC3E6" w14:textId="196BE326" w:rsidR="000E1755" w:rsidRDefault="000E1755" w:rsidP="5FF6608C"/>
    <w:p w14:paraId="00374162" w14:textId="7F3F6322" w:rsidR="467EA753" w:rsidRDefault="467EA753" w:rsidP="4DC7AE10">
      <w:pPr>
        <w:rPr>
          <w:b/>
          <w:bCs/>
        </w:rPr>
      </w:pPr>
      <w:r w:rsidRPr="4DC7AE10">
        <w:rPr>
          <w:b/>
          <w:bCs/>
        </w:rPr>
        <w:t>&gt; add small delay 20-50 milliseconds</w:t>
      </w:r>
      <w:r w:rsidR="674E736E" w:rsidRPr="4DC7AE10">
        <w:rPr>
          <w:b/>
          <w:bCs/>
        </w:rPr>
        <w:t xml:space="preserve"> (maybe 100 – 200)</w:t>
      </w:r>
    </w:p>
    <w:p w14:paraId="723435DD" w14:textId="4A7290B3" w:rsidR="674E736E" w:rsidRDefault="674E736E" w:rsidP="4DC7AE10">
      <w:r w:rsidRPr="4DC7AE10">
        <w:t>What do we notice? If we hold the btn down longer then the delay, it gets registered as another press. This is not how this should work</w:t>
      </w:r>
      <w:r>
        <w:br/>
      </w:r>
      <w:r>
        <w:br/>
      </w:r>
      <w:r w:rsidR="6C7F61B3" w:rsidRPr="4DC7AE10">
        <w:t>Let’s take a closer look at what happens</w:t>
      </w:r>
      <w:r w:rsidR="3EB76780" w:rsidRPr="4DC7AE10">
        <w:t xml:space="preserve"> (DISCO)</w:t>
      </w:r>
    </w:p>
    <w:p w14:paraId="4D6F898C" w14:textId="768EC472" w:rsidR="4DC7AE10" w:rsidRDefault="4DC7AE10" w:rsidP="4DC7AE10"/>
    <w:p w14:paraId="06F08A61" w14:textId="074EE75C" w:rsidR="775A975E" w:rsidRDefault="775A975E" w:rsidP="4DC7AE10">
      <w:pPr>
        <w:rPr>
          <w:b/>
          <w:bCs/>
        </w:rPr>
      </w:pPr>
      <w:r w:rsidRPr="4DC7AE10">
        <w:t xml:space="preserve">What we need is </w:t>
      </w:r>
      <w:r w:rsidRPr="4DC7AE10">
        <w:rPr>
          <w:b/>
          <w:bCs/>
        </w:rPr>
        <w:t>edge detection</w:t>
      </w:r>
    </w:p>
    <w:p w14:paraId="2A984AE8" w14:textId="4B3CE56E" w:rsidR="775A975E" w:rsidRDefault="775A975E" w:rsidP="4DC7AE10">
      <w:r w:rsidRPr="4DC7AE10">
        <w:t xml:space="preserve"> </w:t>
      </w:r>
    </w:p>
    <w:p w14:paraId="5DDD2810" w14:textId="70999EEF" w:rsidR="775A975E" w:rsidRDefault="775A975E" w:rsidP="4DC7AE10">
      <w:r w:rsidRPr="4DC7AE10">
        <w:t>Edge detection is a fundamental technique in computer vision and related applications.  In the context of buttons, it means detecting the precise moment when a button is pressed or released. This is more accurate than simply checking if a button's input pin is high or low. Why?</w:t>
      </w:r>
    </w:p>
    <w:p w14:paraId="3911EF3C" w14:textId="47CE6F11" w:rsidR="775A975E" w:rsidRDefault="775A975E" w:rsidP="4DC7AE10">
      <w:pPr>
        <w:pStyle w:val="ListParagraph"/>
        <w:numPr>
          <w:ilvl w:val="0"/>
          <w:numId w:val="3"/>
        </w:numPr>
      </w:pPr>
      <w:r w:rsidRPr="4DC7AE10">
        <w:t>Bouncing: Mechanical buttons don't make clean contact when pressed. They can "bounce" for a few milliseconds, causing multiple quick transitions between high and low. This can be mistaken for multiple button presses.</w:t>
      </w:r>
    </w:p>
    <w:p w14:paraId="44603AAF" w14:textId="2F988F56" w:rsidR="775A975E" w:rsidRDefault="775A975E" w:rsidP="4DC7AE10">
      <w:pPr>
        <w:pStyle w:val="ListParagraph"/>
        <w:numPr>
          <w:ilvl w:val="0"/>
          <w:numId w:val="3"/>
        </w:numPr>
      </w:pPr>
      <w:r w:rsidRPr="4DC7AE10">
        <w:t>Accurate Timing: Edge detection gives you the exact moment of the button press or release, important for time-sensitive applications.</w:t>
      </w:r>
    </w:p>
    <w:p w14:paraId="5590AE8D" w14:textId="61AB9313" w:rsidR="452C8D12" w:rsidRDefault="452C8D12" w:rsidP="4DC7AE10">
      <w:r>
        <w:rPr>
          <w:noProof/>
        </w:rPr>
        <w:drawing>
          <wp:inline distT="0" distB="0" distL="0" distR="0" wp14:anchorId="0721D7DE" wp14:editId="4F97096B">
            <wp:extent cx="5646144" cy="3905250"/>
            <wp:effectExtent l="0" t="0" r="0" b="0"/>
            <wp:docPr id="1465938586" name="Picture 146593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646144" cy="3905250"/>
                    </a:xfrm>
                    <a:prstGeom prst="rect">
                      <a:avLst/>
                    </a:prstGeom>
                  </pic:spPr>
                </pic:pic>
              </a:graphicData>
            </a:graphic>
          </wp:inline>
        </w:drawing>
      </w:r>
    </w:p>
    <w:p w14:paraId="6A41A7B5" w14:textId="60416134" w:rsidR="4DC7AE10" w:rsidRDefault="4DC7AE10" w:rsidP="4DC7AE10">
      <w:pPr>
        <w:rPr>
          <w:b/>
          <w:bCs/>
        </w:rPr>
      </w:pPr>
    </w:p>
    <w:p w14:paraId="23F22B18" w14:textId="55C9B139" w:rsidR="000E1755" w:rsidRDefault="6831F0DF" w:rsidP="5FF6608C">
      <w:r w:rsidRPr="4DC7AE10">
        <w:lastRenderedPageBreak/>
        <w:t xml:space="preserve">We can have a </w:t>
      </w:r>
      <w:r w:rsidRPr="4DC7AE10">
        <w:rPr>
          <w:b/>
          <w:bCs/>
        </w:rPr>
        <w:t>falling edge</w:t>
      </w:r>
      <w:r w:rsidRPr="4DC7AE10">
        <w:t xml:space="preserve"> (going from HIGH to LOW) or a </w:t>
      </w:r>
      <w:r w:rsidRPr="4DC7AE10">
        <w:rPr>
          <w:b/>
          <w:bCs/>
        </w:rPr>
        <w:t>rising edge</w:t>
      </w:r>
      <w:r w:rsidRPr="4DC7AE10">
        <w:t xml:space="preserve"> (going from LOW to HIGH)</w:t>
      </w:r>
    </w:p>
    <w:p w14:paraId="016F8F29" w14:textId="20A68EBE" w:rsidR="000E1755" w:rsidRDefault="000E1755" w:rsidP="5FF6608C"/>
    <w:p w14:paraId="48173C91" w14:textId="438CFCFD" w:rsidR="000E1755" w:rsidRDefault="11BCA613" w:rsidP="5FF6608C">
      <w:pPr>
        <w:pStyle w:val="Heading2"/>
      </w:pPr>
      <w:r>
        <w:t>Exercises (</w:t>
      </w:r>
      <w:r w:rsidR="3AAE6AFD">
        <w:t>maybe hand in #2 (depending on time)</w:t>
      </w:r>
      <w:r w:rsidR="519173F7">
        <w:t>)</w:t>
      </w:r>
    </w:p>
    <w:p w14:paraId="728B403C" w14:textId="7C7AEABE" w:rsidR="000E1755" w:rsidRDefault="7F38D45A" w:rsidP="5FF6608C">
      <w:pPr>
        <w:pStyle w:val="ListParagraph"/>
        <w:numPr>
          <w:ilvl w:val="0"/>
          <w:numId w:val="6"/>
        </w:numPr>
      </w:pPr>
      <w:r>
        <w:t>Complete the basic toggle demo</w:t>
      </w:r>
      <w:r w:rsidR="000E1755">
        <w:br/>
      </w:r>
      <w:r w:rsidR="1EA1668F">
        <w:t>&gt; use a small delay to get rid of contact bounce</w:t>
      </w:r>
      <w:r w:rsidR="000E1755">
        <w:br/>
      </w:r>
      <w:r w:rsidR="6D54385D">
        <w:t>&gt; use edge detection for clean results</w:t>
      </w:r>
      <w:r w:rsidR="000E1755">
        <w:br/>
      </w:r>
    </w:p>
    <w:p w14:paraId="27CD5A6C" w14:textId="143A3E1A" w:rsidR="000E1755" w:rsidRDefault="5BF89DA2" w:rsidP="5FF6608C">
      <w:pPr>
        <w:pStyle w:val="ListParagraph"/>
        <w:numPr>
          <w:ilvl w:val="0"/>
          <w:numId w:val="6"/>
        </w:numPr>
      </w:pPr>
      <w:r w:rsidRPr="4DC7AE10">
        <w:t xml:space="preserve">Use 3 leds. Our board only has 1 (or 2) real leds, but we can just use any GPIO pin and look at the header/pins on our board. </w:t>
      </w:r>
      <w:r w:rsidR="000E1755">
        <w:br/>
      </w:r>
      <w:r w:rsidR="790CEF23" w:rsidRPr="4DC7AE10">
        <w:t>Use pins 9, 10 and 11 for the 3 leds</w:t>
      </w:r>
      <w:r w:rsidR="636887C6" w:rsidRPr="4DC7AE10">
        <w:t>, also use 2 buttons</w:t>
      </w:r>
      <w:r w:rsidR="367C5459" w:rsidRPr="4DC7AE10">
        <w:t xml:space="preserve"> </w:t>
      </w:r>
      <w:r w:rsidR="367C5459" w:rsidRPr="4DC7AE10">
        <w:rPr>
          <w:b/>
          <w:bCs/>
        </w:rPr>
        <w:t>(Remove the RFID module in case you had already connected this)</w:t>
      </w:r>
      <w:r w:rsidR="000E1755">
        <w:br/>
      </w:r>
      <w:r w:rsidR="1A1249A9" w:rsidRPr="4DC7AE10">
        <w:t xml:space="preserve">By pressing </w:t>
      </w:r>
      <w:r w:rsidR="1A1249A9" w:rsidRPr="4DC7AE10">
        <w:rPr>
          <w:b/>
          <w:bCs/>
        </w:rPr>
        <w:t>the first button</w:t>
      </w:r>
      <w:r w:rsidR="5F822B2D" w:rsidRPr="4DC7AE10">
        <w:t xml:space="preserve"> a first time, </w:t>
      </w:r>
      <w:r w:rsidR="1A1249A9" w:rsidRPr="4DC7AE10">
        <w:t xml:space="preserve">we turn on led1, </w:t>
      </w:r>
      <w:r w:rsidR="02F7BAB0" w:rsidRPr="4DC7AE10">
        <w:t>the second press</w:t>
      </w:r>
      <w:r w:rsidR="1A1249A9" w:rsidRPr="4DC7AE10">
        <w:t xml:space="preserve"> turn off led1 and turn on led2, </w:t>
      </w:r>
      <w:r w:rsidR="56F26CE4" w:rsidRPr="4DC7AE10">
        <w:t xml:space="preserve">third press </w:t>
      </w:r>
      <w:r w:rsidR="1A1249A9" w:rsidRPr="4DC7AE10">
        <w:t xml:space="preserve">turn off led2 and led3 on, </w:t>
      </w:r>
      <w:r w:rsidR="6F008B37" w:rsidRPr="4DC7AE10">
        <w:t xml:space="preserve">fourth press </w:t>
      </w:r>
      <w:r w:rsidR="1A1249A9" w:rsidRPr="4DC7AE10">
        <w:t xml:space="preserve">led3 </w:t>
      </w:r>
      <w:r w:rsidR="07EEC559" w:rsidRPr="4DC7AE10">
        <w:t xml:space="preserve">(all leds) </w:t>
      </w:r>
      <w:r w:rsidR="1A1249A9" w:rsidRPr="4DC7AE10">
        <w:t xml:space="preserve">off </w:t>
      </w:r>
      <w:r w:rsidR="000E1755">
        <w:br/>
      </w:r>
      <w:r w:rsidR="0A1DD39A" w:rsidRPr="4DC7AE10">
        <w:t>Next repeat that cycle</w:t>
      </w:r>
      <w:r w:rsidR="000E1755">
        <w:br/>
      </w:r>
      <w:r w:rsidR="74AA2773" w:rsidRPr="4DC7AE10">
        <w:t xml:space="preserve">While </w:t>
      </w:r>
      <w:r w:rsidR="74AA2773" w:rsidRPr="4DC7AE10">
        <w:rPr>
          <w:b/>
          <w:bCs/>
        </w:rPr>
        <w:t xml:space="preserve">holding down button2 </w:t>
      </w:r>
      <w:r w:rsidR="74AA2773" w:rsidRPr="4DC7AE10">
        <w:t>we toggle (turn on/off) all leds simultanious. When we release this button, all leds turn off</w:t>
      </w:r>
      <w:r w:rsidR="2A196488" w:rsidRPr="4DC7AE10">
        <w:t xml:space="preserve"> (and button1 still toggles between the leds)</w:t>
      </w:r>
      <w:r w:rsidR="000E1755">
        <w:br/>
      </w:r>
    </w:p>
    <w:p w14:paraId="611EF7B1" w14:textId="3A420D01" w:rsidR="000E1755" w:rsidRDefault="2A196488" w:rsidP="5FF6608C">
      <w:pPr>
        <w:pStyle w:val="ListParagraph"/>
        <w:numPr>
          <w:ilvl w:val="0"/>
          <w:numId w:val="6"/>
        </w:numPr>
      </w:pPr>
      <w:r w:rsidRPr="4DC7AE10">
        <w:t>Make a traffic light</w:t>
      </w:r>
      <w:r w:rsidR="000E1755">
        <w:br/>
      </w:r>
      <w:r w:rsidR="5C936323" w:rsidRPr="4DC7AE10">
        <w:t>&gt; GPIO9 = green light; GPIO10 is orange</w:t>
      </w:r>
      <w:r w:rsidR="655F1B84" w:rsidRPr="4DC7AE10">
        <w:t>/yellow</w:t>
      </w:r>
      <w:r w:rsidR="5C936323" w:rsidRPr="4DC7AE10">
        <w:t xml:space="preserve"> light; GPIO11 is green light</w:t>
      </w:r>
      <w:r w:rsidR="000E1755">
        <w:br/>
      </w:r>
      <w:r w:rsidR="4E6E419E" w:rsidRPr="4DC7AE10">
        <w:rPr>
          <w:b/>
          <w:bCs/>
        </w:rPr>
        <w:t>(Remove the RFID module in case you had already connected this)</w:t>
      </w:r>
      <w:r w:rsidR="000E1755">
        <w:br/>
      </w:r>
      <w:r w:rsidR="000E1755">
        <w:br/>
      </w:r>
      <w:r w:rsidR="2BE68713" w:rsidRPr="4DC7AE10">
        <w:t xml:space="preserve">Loop </w:t>
      </w:r>
      <w:r w:rsidR="0095D346" w:rsidRPr="4DC7AE10">
        <w:t>through</w:t>
      </w:r>
      <w:r w:rsidR="2BE68713" w:rsidRPr="4DC7AE10">
        <w:t xml:space="preserve"> all the lights in 1</w:t>
      </w:r>
      <w:r w:rsidR="18904BD2" w:rsidRPr="4DC7AE10">
        <w:t>0</w:t>
      </w:r>
      <w:r w:rsidR="2BE68713" w:rsidRPr="4DC7AE10">
        <w:t xml:space="preserve"> seconds</w:t>
      </w:r>
      <w:r w:rsidR="3621C11D" w:rsidRPr="4DC7AE10">
        <w:t xml:space="preserve"> (5s green, 1s yellow, 4s red)</w:t>
      </w:r>
      <w:r w:rsidR="000E1755">
        <w:br/>
      </w:r>
    </w:p>
    <w:p w14:paraId="05AE82AD" w14:textId="5FB0EE4A" w:rsidR="000E1755" w:rsidRDefault="2BE68713" w:rsidP="5FF6608C">
      <w:pPr>
        <w:pStyle w:val="ListParagraph"/>
        <w:numPr>
          <w:ilvl w:val="0"/>
          <w:numId w:val="6"/>
        </w:numPr>
      </w:pPr>
      <w:r w:rsidRPr="4DC7AE10">
        <w:t>Traffic light with pedestrian button</w:t>
      </w:r>
      <w:r w:rsidR="000E1755">
        <w:br/>
      </w:r>
      <w:r w:rsidR="720B681B" w:rsidRPr="4DC7AE10">
        <w:t>Based on the previous assignment, add a button which will make the traffic light (if it’s green for the cars) go to yellow and red so pedestrians can cross the street</w:t>
      </w:r>
      <w:r w:rsidR="000E1755">
        <w:br/>
      </w:r>
      <w:r w:rsidR="000E1755">
        <w:br/>
      </w:r>
    </w:p>
    <w:p w14:paraId="4929B42D" w14:textId="1F4ED93D" w:rsidR="4DC7AE10" w:rsidRDefault="4DC7AE10">
      <w:r>
        <w:br w:type="page"/>
      </w:r>
    </w:p>
    <w:p w14:paraId="68D6AEFF" w14:textId="10BC7F26" w:rsidR="6EE62A99" w:rsidRDefault="6EE62A99" w:rsidP="4DC7AE10">
      <w:pPr>
        <w:pStyle w:val="Heading2"/>
        <w:spacing w:line="259" w:lineRule="auto"/>
      </w:pPr>
      <w:r w:rsidRPr="4DC7AE10">
        <w:lastRenderedPageBreak/>
        <w:t>Storing the dat</w:t>
      </w:r>
      <w:r w:rsidR="5BF8DD47" w:rsidRPr="4DC7AE10">
        <w:t>a</w:t>
      </w:r>
    </w:p>
    <w:p w14:paraId="1FD95C79" w14:textId="42B15951" w:rsidR="128E2305" w:rsidRDefault="128E2305" w:rsidP="4DC7AE10">
      <w:r w:rsidRPr="4DC7AE10">
        <w:t xml:space="preserve">We can already read sensor data and display it in real time, but when gathering </w:t>
      </w:r>
      <w:r w:rsidR="58306349" w:rsidRPr="4DC7AE10">
        <w:t>data,</w:t>
      </w:r>
      <w:r w:rsidRPr="4DC7AE10">
        <w:t xml:space="preserve"> it’s nice to be able to use the data afterwards</w:t>
      </w:r>
      <w:r w:rsidR="415EB138" w:rsidRPr="4DC7AE10">
        <w:t>.</w:t>
      </w:r>
      <w:r w:rsidR="3D24777B" w:rsidRPr="4DC7AE10">
        <w:t xml:space="preserve"> (Like using it as training data)</w:t>
      </w:r>
    </w:p>
    <w:p w14:paraId="6A6C1AA1" w14:textId="14238FD8" w:rsidR="3E528A57" w:rsidRDefault="3E528A57" w:rsidP="4DC7AE10">
      <w:r w:rsidRPr="4DC7AE10">
        <w:t>To do this, we can keep track of our data points, and write these to a csv file (in real time, or when exiting the program)</w:t>
      </w:r>
    </w:p>
    <w:p w14:paraId="3BEAC736" w14:textId="7320E126" w:rsidR="4DC7AE10" w:rsidRDefault="3186ADA1" w:rsidP="3322283C">
      <w:r w:rsidRPr="3322283C">
        <w:t>In program loop:</w:t>
      </w:r>
    </w:p>
    <w:p w14:paraId="2369D974" w14:textId="1AD20D49" w:rsidR="190A4D15" w:rsidRDefault="190A4D15" w:rsidP="4DC7AE10">
      <w:r>
        <w:rPr>
          <w:noProof/>
        </w:rPr>
        <w:drawing>
          <wp:inline distT="0" distB="0" distL="0" distR="0" wp14:anchorId="2D7541E2" wp14:editId="3F69E386">
            <wp:extent cx="4572000" cy="3656604"/>
            <wp:effectExtent l="0" t="0" r="0" b="0"/>
            <wp:docPr id="1289391707" name="Picture 128939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rcRect t="10722"/>
                    <a:stretch>
                      <a:fillRect/>
                    </a:stretch>
                  </pic:blipFill>
                  <pic:spPr>
                    <a:xfrm>
                      <a:off x="0" y="0"/>
                      <a:ext cx="4572000" cy="3656604"/>
                    </a:xfrm>
                    <a:prstGeom prst="rect">
                      <a:avLst/>
                    </a:prstGeom>
                  </pic:spPr>
                </pic:pic>
              </a:graphicData>
            </a:graphic>
          </wp:inline>
        </w:drawing>
      </w:r>
    </w:p>
    <w:p w14:paraId="27405485" w14:textId="40076369" w:rsidR="3A6C59A7" w:rsidRDefault="3A6C59A7" w:rsidP="4DC7AE10">
      <w:r>
        <w:t>On program exit:</w:t>
      </w:r>
    </w:p>
    <w:p w14:paraId="54D3DC22" w14:textId="265C3F09" w:rsidR="3A6C59A7" w:rsidRDefault="04EF189C" w:rsidP="4DC7AE10">
      <w:r>
        <w:rPr>
          <w:noProof/>
        </w:rPr>
        <w:drawing>
          <wp:inline distT="0" distB="0" distL="0" distR="0" wp14:anchorId="08F55140" wp14:editId="2F7AAA1A">
            <wp:extent cx="4572000" cy="2767037"/>
            <wp:effectExtent l="0" t="0" r="0" b="0"/>
            <wp:docPr id="2059409180" name="Picture 2059409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rcRect t="14498" b="6775"/>
                    <a:stretch>
                      <a:fillRect/>
                    </a:stretch>
                  </pic:blipFill>
                  <pic:spPr>
                    <a:xfrm>
                      <a:off x="0" y="0"/>
                      <a:ext cx="4572000" cy="2767037"/>
                    </a:xfrm>
                    <a:prstGeom prst="rect">
                      <a:avLst/>
                    </a:prstGeom>
                  </pic:spPr>
                </pic:pic>
              </a:graphicData>
            </a:graphic>
          </wp:inline>
        </w:drawing>
      </w:r>
    </w:p>
    <w:p w14:paraId="17070C59" w14:textId="4C96B458" w:rsidR="4DC7AE10" w:rsidRDefault="4DC7AE10" w:rsidP="4DC7AE10"/>
    <w:p w14:paraId="7252591C" w14:textId="571A579C" w:rsidR="443E69C4" w:rsidRDefault="443E69C4" w:rsidP="4DC7AE10">
      <w:r>
        <w:t xml:space="preserve">When running </w:t>
      </w:r>
      <w:r w:rsidR="200F6F27">
        <w:t>the above</w:t>
      </w:r>
      <w:r>
        <w:t xml:space="preserve"> code, we will overwrite our button_data.csv file </w:t>
      </w:r>
      <w:r w:rsidR="41414A3E">
        <w:t>every time</w:t>
      </w:r>
      <w:r>
        <w:t xml:space="preserve"> we restart our program.</w:t>
      </w:r>
    </w:p>
    <w:p w14:paraId="3CE47C27" w14:textId="16E91791" w:rsidR="443E69C4" w:rsidRDefault="443E69C4" w:rsidP="4DC7AE10">
      <w:r>
        <w:lastRenderedPageBreak/>
        <w:t>We can fix this by adding a unique part to each filename, e.g. the current date and time</w:t>
      </w:r>
      <w:r w:rsidR="5B4D8657">
        <w:t>.</w:t>
      </w:r>
    </w:p>
    <w:p w14:paraId="4C9448AD" w14:textId="18EFAD02" w:rsidR="5B4D8657" w:rsidRDefault="5B4D8657" w:rsidP="4DC7AE10">
      <w:r>
        <w:t>We can do this with the time library</w:t>
      </w:r>
    </w:p>
    <w:p w14:paraId="544D7DEA" w14:textId="1CFBB2D9" w:rsidR="021D3687" w:rsidRDefault="021D3687" w:rsidP="4DC7AE10">
      <w:pPr>
        <w:pStyle w:val="Heading2"/>
        <w:spacing w:line="259" w:lineRule="auto"/>
      </w:pPr>
      <w:r w:rsidRPr="4DC7AE10">
        <w:t>Working with time</w:t>
      </w:r>
    </w:p>
    <w:p w14:paraId="228944FA" w14:textId="28424D91" w:rsidR="5B4D8657" w:rsidRDefault="5B4D8657" w:rsidP="4DC7AE10">
      <w:r>
        <w:t>We already used time.sleep(), now we will use time.strftime() (</w:t>
      </w:r>
      <w:r w:rsidRPr="4DC7AE10">
        <w:rPr>
          <w:b/>
          <w:bCs/>
        </w:rPr>
        <w:t>str</w:t>
      </w:r>
      <w:r>
        <w:t>ing</w:t>
      </w:r>
      <w:r w:rsidR="64F9848A">
        <w:t xml:space="preserve"> </w:t>
      </w:r>
      <w:r w:rsidR="64F9848A" w:rsidRPr="4DC7AE10">
        <w:rPr>
          <w:b/>
          <w:bCs/>
        </w:rPr>
        <w:t>f</w:t>
      </w:r>
      <w:r w:rsidR="64F9848A">
        <w:t xml:space="preserve">rom </w:t>
      </w:r>
      <w:r w:rsidR="64F9848A" w:rsidRPr="4DC7AE10">
        <w:rPr>
          <w:b/>
          <w:bCs/>
        </w:rPr>
        <w:t>time</w:t>
      </w:r>
      <w:r>
        <w:t>)</w:t>
      </w:r>
    </w:p>
    <w:p w14:paraId="775DA6AE" w14:textId="031C3E23" w:rsidR="248A1460" w:rsidRDefault="248A1460" w:rsidP="4DC7AE10">
      <w:r>
        <w:t xml:space="preserve">The time.strftime() function converts a datetime object into a formatted string according to a user-specified format.  This is essential for making raw time data </w:t>
      </w:r>
      <w:r w:rsidR="52953BB4">
        <w:t>human readable</w:t>
      </w:r>
      <w:r>
        <w:t>.</w:t>
      </w:r>
    </w:p>
    <w:p w14:paraId="358C43DB" w14:textId="7E490FCC" w:rsidR="248A1460" w:rsidRDefault="248A1460" w:rsidP="4DC7AE10">
      <w:pPr>
        <w:rPr>
          <w:b/>
          <w:bCs/>
        </w:rPr>
      </w:pPr>
      <w:r w:rsidRPr="4DC7AE10">
        <w:rPr>
          <w:b/>
          <w:bCs/>
        </w:rPr>
        <w:t>If no datetime object is supplied (as second argument) the current time will be formatted</w:t>
      </w:r>
    </w:p>
    <w:p w14:paraId="29F72B88" w14:textId="143FA3DE" w:rsidR="248A1460" w:rsidRDefault="248A1460" w:rsidP="4DC7AE10">
      <w:r>
        <w:t xml:space="preserve">The first argument is a string which consists of directives (special codes starting with %) that tell strftime() how to arrange elements of the time, see </w:t>
      </w:r>
      <w:hyperlink r:id="rId27">
        <w:r w:rsidRPr="4DC7AE10">
          <w:rPr>
            <w:rStyle w:val="Hyperlink"/>
          </w:rPr>
          <w:t>https://strftime.org/</w:t>
        </w:r>
      </w:hyperlink>
    </w:p>
    <w:p w14:paraId="178A800A" w14:textId="5CD84F19" w:rsidR="248A1460" w:rsidRDefault="248A1460" w:rsidP="4DC7AE10">
      <w:r w:rsidRPr="4DC7AE10">
        <w:rPr>
          <w:b/>
          <w:bCs/>
        </w:rPr>
        <w:t>Common Directives:</w:t>
      </w:r>
    </w:p>
    <w:p w14:paraId="132C8AFF" w14:textId="136D2774" w:rsidR="248A1460" w:rsidRDefault="248A1460" w:rsidP="4DC7AE10">
      <w:pPr>
        <w:pStyle w:val="ListParagraph"/>
        <w:numPr>
          <w:ilvl w:val="0"/>
          <w:numId w:val="4"/>
        </w:numPr>
      </w:pPr>
      <w:r>
        <w:t>%Y - Year with century (e.g., 2024)</w:t>
      </w:r>
    </w:p>
    <w:p w14:paraId="683A5BAA" w14:textId="03179CFB" w:rsidR="248A1460" w:rsidRDefault="248A1460" w:rsidP="4DC7AE10">
      <w:pPr>
        <w:pStyle w:val="ListParagraph"/>
        <w:numPr>
          <w:ilvl w:val="0"/>
          <w:numId w:val="4"/>
        </w:numPr>
      </w:pPr>
      <w:r>
        <w:t>%m - Month (01-12)</w:t>
      </w:r>
    </w:p>
    <w:p w14:paraId="74D94F54" w14:textId="4B739623" w:rsidR="248A1460" w:rsidRDefault="248A1460" w:rsidP="4DC7AE10">
      <w:pPr>
        <w:pStyle w:val="ListParagraph"/>
        <w:numPr>
          <w:ilvl w:val="0"/>
          <w:numId w:val="4"/>
        </w:numPr>
      </w:pPr>
      <w:r>
        <w:t>%d - Day of the month (01-31)</w:t>
      </w:r>
    </w:p>
    <w:p w14:paraId="1CB59DE4" w14:textId="3618429A" w:rsidR="248A1460" w:rsidRDefault="248A1460" w:rsidP="4DC7AE10">
      <w:pPr>
        <w:pStyle w:val="ListParagraph"/>
        <w:numPr>
          <w:ilvl w:val="0"/>
          <w:numId w:val="4"/>
        </w:numPr>
      </w:pPr>
      <w:r>
        <w:t>%H - Hour (24-hour clock)</w:t>
      </w:r>
    </w:p>
    <w:p w14:paraId="214781AA" w14:textId="0647D3C6" w:rsidR="248A1460" w:rsidRDefault="248A1460" w:rsidP="4DC7AE10">
      <w:pPr>
        <w:pStyle w:val="ListParagraph"/>
        <w:numPr>
          <w:ilvl w:val="0"/>
          <w:numId w:val="4"/>
        </w:numPr>
      </w:pPr>
      <w:r>
        <w:t>%M - Minute</w:t>
      </w:r>
    </w:p>
    <w:p w14:paraId="679EB4D0" w14:textId="084A571D" w:rsidR="248A1460" w:rsidRDefault="248A1460" w:rsidP="4DC7AE10">
      <w:pPr>
        <w:pStyle w:val="ListParagraph"/>
        <w:numPr>
          <w:ilvl w:val="0"/>
          <w:numId w:val="4"/>
        </w:numPr>
      </w:pPr>
      <w:r>
        <w:t>%S - Second</w:t>
      </w:r>
    </w:p>
    <w:p w14:paraId="0C2C4CDD" w14:textId="73262EA7" w:rsidR="248A1460" w:rsidRDefault="248A1460" w:rsidP="4DC7AE10">
      <w:pPr>
        <w:pStyle w:val="ListParagraph"/>
        <w:numPr>
          <w:ilvl w:val="0"/>
          <w:numId w:val="4"/>
        </w:numPr>
      </w:pPr>
      <w:r>
        <w:t>%A - Weekday name (full)</w:t>
      </w:r>
    </w:p>
    <w:p w14:paraId="51FF6672" w14:textId="60C0A4FE" w:rsidR="248A1460" w:rsidRDefault="248A1460" w:rsidP="4DC7AE10">
      <w:pPr>
        <w:pStyle w:val="ListParagraph"/>
        <w:numPr>
          <w:ilvl w:val="0"/>
          <w:numId w:val="4"/>
        </w:numPr>
      </w:pPr>
      <w:r>
        <w:t>%a - Weekday name (abbreviated)</w:t>
      </w:r>
    </w:p>
    <w:p w14:paraId="0AF8148F" w14:textId="3A999A31" w:rsidR="7C398DF6" w:rsidRDefault="7C398DF6" w:rsidP="4DC7AE10">
      <w:r>
        <w:rPr>
          <w:noProof/>
        </w:rPr>
        <w:drawing>
          <wp:inline distT="0" distB="0" distL="0" distR="0" wp14:anchorId="6892CBD4" wp14:editId="1F1B701B">
            <wp:extent cx="5953125" cy="3311426"/>
            <wp:effectExtent l="0" t="0" r="0" b="0"/>
            <wp:docPr id="1319315183" name="Picture 131931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953125" cy="3311426"/>
                    </a:xfrm>
                    <a:prstGeom prst="rect">
                      <a:avLst/>
                    </a:prstGeom>
                  </pic:spPr>
                </pic:pic>
              </a:graphicData>
            </a:graphic>
          </wp:inline>
        </w:drawing>
      </w:r>
    </w:p>
    <w:p w14:paraId="3F1ECAF2" w14:textId="3B0C3571" w:rsidR="004F085C" w:rsidRDefault="00B47C6F" w:rsidP="4DC7AE10">
      <w:r>
        <w:rPr>
          <w:noProof/>
        </w:rPr>
        <w:lastRenderedPageBreak/>
        <w:drawing>
          <wp:inline distT="0" distB="0" distL="0" distR="0" wp14:anchorId="24EDF931" wp14:editId="2A668BC1">
            <wp:extent cx="5752465" cy="1964690"/>
            <wp:effectExtent l="0" t="0" r="635" b="0"/>
            <wp:docPr id="85618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1964690"/>
                    </a:xfrm>
                    <a:prstGeom prst="rect">
                      <a:avLst/>
                    </a:prstGeom>
                    <a:noFill/>
                    <a:ln>
                      <a:noFill/>
                    </a:ln>
                  </pic:spPr>
                </pic:pic>
              </a:graphicData>
            </a:graphic>
          </wp:inline>
        </w:drawing>
      </w:r>
    </w:p>
    <w:p w14:paraId="49C5ACD3" w14:textId="72DD20E7" w:rsidR="7650BC15" w:rsidRDefault="7650BC15" w:rsidP="4DC7AE10">
      <w:r>
        <w:t xml:space="preserve">In the code above you can see multiple mentions of timestamp. A timestamp is a representation of time by counting the number of seconds (or milliseconds on some systems/languages) since </w:t>
      </w:r>
      <w:r w:rsidR="563B9586">
        <w:t xml:space="preserve">January 1st, </w:t>
      </w:r>
      <w:r w:rsidR="4DA77D7E">
        <w:t>1970,</w:t>
      </w:r>
      <w:r w:rsidR="563B9586">
        <w:t xml:space="preserve"> at 00:00:00 UTC</w:t>
      </w:r>
      <w:r w:rsidR="708F4F2B">
        <w:t xml:space="preserve"> (</w:t>
      </w:r>
      <w:r w:rsidR="708F4F2B" w:rsidRPr="4DC7AE10">
        <w:rPr>
          <w:b/>
          <w:bCs/>
        </w:rPr>
        <w:t>time.time()</w:t>
      </w:r>
      <w:r w:rsidR="708F4F2B">
        <w:t>)</w:t>
      </w:r>
    </w:p>
    <w:p w14:paraId="74359F44" w14:textId="79B89201" w:rsidR="563B9586" w:rsidRDefault="563B9586" w:rsidP="4DC7AE10">
      <w:r>
        <w:t xml:space="preserve">This is used a lot when storing data, because it is a uniform format not changing by geographical </w:t>
      </w:r>
      <w:r w:rsidR="7F0BA2E5">
        <w:t>location and is easily sortable.</w:t>
      </w:r>
    </w:p>
    <w:p w14:paraId="0D02E52A" w14:textId="42533E35" w:rsidR="5B368324" w:rsidRDefault="27C945A0" w:rsidP="4DC7AE10">
      <w:r>
        <w:t>We can also use this value to count the time that has elapsed. If we keep track of the value at the start of our program and subtract this from the current value in the loop, we get the number of seconds that have passed since the program started. (Or since you assigned your sub</w:t>
      </w:r>
      <w:r w:rsidR="6DC38B8A">
        <w:t>tract timestamp)</w:t>
      </w:r>
    </w:p>
    <w:p w14:paraId="39EF5FEF" w14:textId="05B2D957" w:rsidR="3322283C" w:rsidRDefault="3322283C" w:rsidP="3322283C"/>
    <w:p w14:paraId="50E66D9F" w14:textId="204551DF" w:rsidR="3C1660E4" w:rsidRDefault="19F9DAAA" w:rsidP="17FA7277">
      <w:hyperlink r:id="rId30">
        <w:r w:rsidRPr="3322283C">
          <w:rPr>
            <w:rStyle w:val="Hyperlink"/>
          </w:rPr>
          <w:t>https://e</w:t>
        </w:r>
        <w:r w:rsidR="65160EA6" w:rsidRPr="3322283C">
          <w:rPr>
            <w:rStyle w:val="Hyperlink"/>
          </w:rPr>
          <w:t>pochconvert</w:t>
        </w:r>
        <w:r w:rsidR="65160EA6" w:rsidRPr="3322283C">
          <w:rPr>
            <w:rStyle w:val="Hyperlink"/>
          </w:rPr>
          <w:t>e</w:t>
        </w:r>
        <w:r w:rsidR="65160EA6" w:rsidRPr="3322283C">
          <w:rPr>
            <w:rStyle w:val="Hyperlink"/>
          </w:rPr>
          <w:t>r.com</w:t>
        </w:r>
      </w:hyperlink>
    </w:p>
    <w:p w14:paraId="50EB8346" w14:textId="2B91A292" w:rsidR="17FA7277" w:rsidRDefault="17FA7277" w:rsidP="17FA7277"/>
    <w:p w14:paraId="0CEEC3B1" w14:textId="3D1A75B6" w:rsidR="17FA7277" w:rsidRDefault="17FA7277" w:rsidP="17FA7277"/>
    <w:p w14:paraId="43DFAC48" w14:textId="2023D718" w:rsidR="4DC7AE10" w:rsidRDefault="4DC7AE10" w:rsidP="4DC7AE10"/>
    <w:p w14:paraId="7B82E2AF" w14:textId="53D6A673" w:rsidR="7DDE7CBA" w:rsidRDefault="7DDE7CBA" w:rsidP="4DC7AE10">
      <w:pPr>
        <w:pStyle w:val="Heading2"/>
      </w:pPr>
      <w:r>
        <w:t>Demo (lab)</w:t>
      </w:r>
    </w:p>
    <w:p w14:paraId="31A595E4" w14:textId="7E0B9ED1" w:rsidR="7DDE7CBA" w:rsidRDefault="7DDE7CBA" w:rsidP="4DC7AE10">
      <w:r>
        <w:t>Let’s make a program that tracks the state of 1 (or more?) buttons</w:t>
      </w:r>
      <w:r>
        <w:br/>
        <w:t>Whenever the state changes (so when an edge is detected) store that timestamp, which button and the state.</w:t>
      </w:r>
      <w:r>
        <w:br/>
        <w:t>You can either write it to a csv every state change, but it’s more efficient to store the data in memory instead of writing (sometimes) multiple times per second.</w:t>
      </w:r>
    </w:p>
    <w:p w14:paraId="438E0D60" w14:textId="755678A8" w:rsidR="3E398491" w:rsidRDefault="07D73049" w:rsidP="4DC7AE10">
      <w:r>
        <w:t xml:space="preserve">The csv file will be stored in a data directory, and each filename will be of format YYYYMMDD_HHMMSS_button_states.csv </w:t>
      </w:r>
      <w:r w:rsidR="6C0E8EE3">
        <w:t>where YYYYMMDD_HHMMSS will have the correct year, month, day, hours, minutes and seconds</w:t>
      </w:r>
    </w:p>
    <w:p w14:paraId="57637061" w14:textId="099B9DAB" w:rsidR="7CDE69C2" w:rsidRDefault="7CDE69C2" w:rsidP="3322283C">
      <w:r>
        <w:br w:type="page"/>
      </w:r>
    </w:p>
    <w:p w14:paraId="6DDC9537" w14:textId="71B8E864" w:rsidR="7CDE69C2" w:rsidRDefault="6C0E8EE3" w:rsidP="4DC7AE10">
      <w:pPr>
        <w:rPr>
          <w:b/>
          <w:bCs/>
        </w:rPr>
      </w:pPr>
      <w:r w:rsidRPr="3322283C">
        <w:rPr>
          <w:b/>
          <w:bCs/>
        </w:rPr>
        <w:lastRenderedPageBreak/>
        <w:t>EXTRA</w:t>
      </w:r>
    </w:p>
    <w:p w14:paraId="252EF91D" w14:textId="683E638C" w:rsidR="72DA3D82" w:rsidRDefault="509C9F7E" w:rsidP="3322283C">
      <w:pPr>
        <w:rPr>
          <w:b/>
          <w:bCs/>
        </w:rPr>
      </w:pPr>
      <w:r>
        <w:t>We can also plot this using matplotlib</w:t>
      </w:r>
      <w:r w:rsidR="48BC02BA">
        <w:t xml:space="preserve"> and we’ll need to install this library.</w:t>
      </w:r>
    </w:p>
    <w:p w14:paraId="1E0939A6" w14:textId="21D739C5" w:rsidR="3322283C" w:rsidRDefault="3322283C" w:rsidP="3322283C"/>
    <w:p w14:paraId="7A4248D5" w14:textId="6B37C725" w:rsidR="48BC02BA" w:rsidRDefault="48BC02BA" w:rsidP="3322283C">
      <w:pPr>
        <w:rPr>
          <w:highlight w:val="yellow"/>
        </w:rPr>
      </w:pPr>
      <w:r w:rsidRPr="3322283C">
        <w:rPr>
          <w:highlight w:val="yellow"/>
        </w:rPr>
        <w:t>Before we do that, we’ll first create a new python virtual environment.</w:t>
      </w:r>
    </w:p>
    <w:p w14:paraId="24BAE167" w14:textId="69D2BD05" w:rsidR="48BC02BA" w:rsidRDefault="48BC02BA" w:rsidP="3322283C">
      <w:pPr>
        <w:rPr>
          <w:highlight w:val="yellow"/>
        </w:rPr>
      </w:pPr>
      <w:r w:rsidRPr="3322283C">
        <w:rPr>
          <w:highlight w:val="yellow"/>
        </w:rPr>
        <w:t xml:space="preserve">We do have to enable system packages </w:t>
      </w:r>
      <w:r w:rsidR="00CA1870" w:rsidRPr="3322283C">
        <w:rPr>
          <w:highlight w:val="yellow"/>
        </w:rPr>
        <w:t>for</w:t>
      </w:r>
      <w:r w:rsidRPr="3322283C">
        <w:rPr>
          <w:highlight w:val="yellow"/>
        </w:rPr>
        <w:t xml:space="preserve"> our RPi library to keep working.</w:t>
      </w:r>
    </w:p>
    <w:p w14:paraId="7295F75A" w14:textId="1B21457F" w:rsidR="3322283C" w:rsidRDefault="3322283C" w:rsidP="3322283C"/>
    <w:p w14:paraId="33F02294" w14:textId="70D93F88" w:rsidR="3322283C" w:rsidRDefault="3322283C" w:rsidP="3322283C">
      <w:pPr>
        <w:pStyle w:val="HTMLPreformatted"/>
        <w:shd w:val="clear" w:color="auto" w:fill="F6F8FA"/>
        <w:ind w:firstLine="720"/>
        <w:rPr>
          <w:rFonts w:ascii="Consolas" w:hAnsi="Consolas"/>
          <w:noProof/>
          <w:color w:val="24292E"/>
        </w:rPr>
      </w:pPr>
      <w:r>
        <w:br/>
      </w:r>
      <w:r>
        <w:tab/>
      </w:r>
      <w:r w:rsidR="48BC02BA" w:rsidRPr="3322283C">
        <w:rPr>
          <w:rFonts w:ascii="Consolas" w:hAnsi="Consolas"/>
          <w:noProof/>
          <w:color w:val="24292E"/>
        </w:rPr>
        <w:t>python -m venv .venv --system-site-packages</w:t>
      </w:r>
      <w:r>
        <w:br/>
      </w:r>
    </w:p>
    <w:p w14:paraId="3594AD31" w14:textId="6D25FF9C" w:rsidR="3322283C" w:rsidRDefault="3322283C" w:rsidP="3322283C"/>
    <w:p w14:paraId="60FC4380" w14:textId="6D71F0EC" w:rsidR="3322283C" w:rsidRDefault="3322283C" w:rsidP="3322283C"/>
    <w:p w14:paraId="37D97E9A" w14:textId="623D6948" w:rsidR="48BC02BA" w:rsidRDefault="48BC02BA" w:rsidP="3322283C">
      <w:pPr>
        <w:rPr>
          <w:rFonts w:eastAsia="Ubuntu" w:cs="Ubuntu"/>
          <w:b/>
          <w:bCs/>
        </w:rPr>
      </w:pPr>
      <w:r w:rsidRPr="3322283C">
        <w:rPr>
          <w:rFonts w:eastAsia="Ubuntu" w:cs="Ubuntu"/>
          <w:b/>
          <w:bCs/>
        </w:rPr>
        <w:t>To activate this environment:</w:t>
      </w:r>
    </w:p>
    <w:p w14:paraId="50D79ED2" w14:textId="4847787B" w:rsidR="3322283C" w:rsidRDefault="3322283C" w:rsidP="3322283C">
      <w:pPr>
        <w:rPr>
          <w:rFonts w:eastAsia="Ubuntu" w:cs="Ubuntu"/>
          <w:b/>
          <w:bCs/>
        </w:rPr>
      </w:pPr>
    </w:p>
    <w:p w14:paraId="5E92039A" w14:textId="04F3A7FC" w:rsidR="48BC02BA" w:rsidRDefault="48BC02BA" w:rsidP="3322283C">
      <w:pPr>
        <w:pStyle w:val="ListParagraph"/>
        <w:rPr>
          <w:rFonts w:eastAsia="Ubuntu" w:cs="Ubuntu"/>
          <w:b/>
          <w:bCs/>
        </w:rPr>
      </w:pPr>
      <w:r w:rsidRPr="3322283C">
        <w:rPr>
          <w:rFonts w:eastAsia="Ubuntu" w:cs="Ubuntu"/>
          <w:b/>
          <w:bCs/>
        </w:rPr>
        <w:t>Linux/macOS:</w:t>
      </w:r>
    </w:p>
    <w:p w14:paraId="75B4E297" w14:textId="56D5039D" w:rsidR="48BC02BA" w:rsidRDefault="48BC02BA" w:rsidP="3322283C">
      <w:pPr>
        <w:spacing w:after="0"/>
        <w:ind w:left="720" w:firstLine="720"/>
        <w:rPr>
          <w:rFonts w:ascii="Consolas" w:eastAsia="Consolas" w:hAnsi="Consolas" w:cs="Consolas"/>
        </w:rPr>
      </w:pPr>
      <w:r w:rsidRPr="3322283C">
        <w:rPr>
          <w:rFonts w:ascii="Consolas" w:eastAsia="Consolas" w:hAnsi="Consolas" w:cs="Consolas"/>
        </w:rPr>
        <w:t>source .venv/bin/activate</w:t>
      </w:r>
      <w:r>
        <w:br/>
      </w:r>
    </w:p>
    <w:p w14:paraId="2E082321" w14:textId="08C262DB" w:rsidR="48BC02BA" w:rsidRDefault="48BC02BA" w:rsidP="3322283C">
      <w:pPr>
        <w:pStyle w:val="ListParagraph"/>
        <w:spacing w:after="0"/>
        <w:rPr>
          <w:rFonts w:eastAsia="Ubuntu" w:cs="Ubuntu"/>
          <w:b/>
          <w:bCs/>
        </w:rPr>
      </w:pPr>
      <w:r w:rsidRPr="3322283C">
        <w:rPr>
          <w:rFonts w:eastAsia="Ubuntu" w:cs="Ubuntu"/>
          <w:b/>
          <w:bCs/>
        </w:rPr>
        <w:t>Windows (Command Prompt):</w:t>
      </w:r>
    </w:p>
    <w:p w14:paraId="29B45811" w14:textId="2866DB37" w:rsidR="48BC02BA" w:rsidRDefault="48BC02BA" w:rsidP="3322283C">
      <w:pPr>
        <w:spacing w:after="0"/>
        <w:ind w:left="720" w:firstLine="720"/>
        <w:rPr>
          <w:rFonts w:ascii="Consolas" w:eastAsia="Consolas" w:hAnsi="Consolas" w:cs="Consolas"/>
        </w:rPr>
      </w:pPr>
      <w:r w:rsidRPr="3322283C">
        <w:rPr>
          <w:rFonts w:ascii="Consolas" w:eastAsia="Consolas" w:hAnsi="Consolas" w:cs="Consolas"/>
        </w:rPr>
        <w:t>.venv\Scripts\activate</w:t>
      </w:r>
      <w:r>
        <w:br/>
      </w:r>
    </w:p>
    <w:p w14:paraId="4775655E" w14:textId="7D2F47BC" w:rsidR="48BC02BA" w:rsidRDefault="48BC02BA" w:rsidP="3322283C">
      <w:pPr>
        <w:pStyle w:val="ListParagraph"/>
        <w:spacing w:after="0"/>
        <w:rPr>
          <w:rFonts w:eastAsia="Ubuntu" w:cs="Ubuntu"/>
          <w:b/>
          <w:bCs/>
        </w:rPr>
      </w:pPr>
      <w:r w:rsidRPr="3322283C">
        <w:rPr>
          <w:rFonts w:eastAsia="Ubuntu" w:cs="Ubuntu"/>
          <w:b/>
          <w:bCs/>
        </w:rPr>
        <w:t>Windows (PowerShell):</w:t>
      </w:r>
    </w:p>
    <w:p w14:paraId="45047721" w14:textId="65EE7569" w:rsidR="48BC02BA" w:rsidRDefault="48BC02BA" w:rsidP="3322283C">
      <w:pPr>
        <w:spacing w:after="0"/>
        <w:ind w:left="720" w:firstLine="720"/>
      </w:pPr>
      <w:r w:rsidRPr="3322283C">
        <w:rPr>
          <w:rFonts w:ascii="Consolas" w:eastAsia="Consolas" w:hAnsi="Consolas" w:cs="Consolas"/>
        </w:rPr>
        <w:t>.venv\Scripts\Activate.ps1</w:t>
      </w:r>
    </w:p>
    <w:p w14:paraId="5A34E1B5" w14:textId="1B32DCFA" w:rsidR="3322283C" w:rsidRDefault="3322283C" w:rsidP="3322283C"/>
    <w:p w14:paraId="2627A26F" w14:textId="236B65E9" w:rsidR="3322283C" w:rsidRDefault="3322283C" w:rsidP="3322283C"/>
    <w:p w14:paraId="3199014E" w14:textId="61B5420A" w:rsidR="56AB82B1" w:rsidRDefault="56AB82B1" w:rsidP="3322283C">
      <w:r>
        <w:t>Also make sure (if this hasn’t happened automatically) to select to new python interpreter within the .venv/bin folder (bottom right of VSCode)</w:t>
      </w:r>
      <w:r>
        <w:br/>
      </w:r>
      <w:r>
        <w:br/>
      </w:r>
      <w:r w:rsidR="113EBEC6">
        <w:rPr>
          <w:noProof/>
        </w:rPr>
        <w:drawing>
          <wp:inline distT="0" distB="0" distL="0" distR="0" wp14:anchorId="35B95990" wp14:editId="53F0A0DF">
            <wp:extent cx="5762626" cy="1828800"/>
            <wp:effectExtent l="0" t="0" r="0" b="0"/>
            <wp:docPr id="1619964610" name="Picture 161996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762626" cy="1828800"/>
                    </a:xfrm>
                    <a:prstGeom prst="rect">
                      <a:avLst/>
                    </a:prstGeom>
                  </pic:spPr>
                </pic:pic>
              </a:graphicData>
            </a:graphic>
          </wp:inline>
        </w:drawing>
      </w:r>
    </w:p>
    <w:p w14:paraId="57881FA0" w14:textId="54601637" w:rsidR="3322283C" w:rsidRDefault="3322283C" w:rsidP="3322283C"/>
    <w:p w14:paraId="32CCE691" w14:textId="525A863F" w:rsidR="72DA3D82" w:rsidRDefault="48BC02BA" w:rsidP="4DC7AE10">
      <w:r>
        <w:t>Next, we can</w:t>
      </w:r>
      <w:r w:rsidR="509C9F7E">
        <w:t xml:space="preserve"> install the library with the command: </w:t>
      </w:r>
    </w:p>
    <w:p w14:paraId="64208816" w14:textId="58EBB7AE" w:rsidR="72DA3D82" w:rsidRDefault="72DA3D82" w:rsidP="4DC7AE10"/>
    <w:p w14:paraId="2AF3714D" w14:textId="2ECF845F" w:rsidR="72DA3D82" w:rsidRDefault="72DA3D82" w:rsidP="3322283C">
      <w:pPr>
        <w:pStyle w:val="HTMLPreformatted"/>
        <w:shd w:val="clear" w:color="auto" w:fill="F6F8FA"/>
        <w:ind w:firstLine="720"/>
        <w:rPr>
          <w:rFonts w:ascii="Consolas" w:hAnsi="Consolas"/>
          <w:noProof/>
          <w:color w:val="24292E"/>
        </w:rPr>
      </w:pPr>
      <w:r>
        <w:br/>
      </w:r>
      <w:r>
        <w:tab/>
      </w:r>
      <w:r w:rsidR="2E7798D5" w:rsidRPr="3322283C">
        <w:rPr>
          <w:rFonts w:ascii="Consolas" w:hAnsi="Consolas"/>
          <w:noProof/>
          <w:color w:val="24292E"/>
        </w:rPr>
        <w:t>pip install matplotlib</w:t>
      </w:r>
      <w:r>
        <w:br/>
      </w:r>
    </w:p>
    <w:p w14:paraId="14D699BF" w14:textId="77777777" w:rsidR="00A37D5E" w:rsidRDefault="00A37D5E">
      <w:pPr>
        <w:spacing w:after="0"/>
        <w:rPr>
          <w:b/>
          <w:bCs/>
        </w:rPr>
      </w:pPr>
      <w:r>
        <w:rPr>
          <w:b/>
          <w:bCs/>
        </w:rPr>
        <w:br w:type="page"/>
      </w:r>
    </w:p>
    <w:p w14:paraId="78116150" w14:textId="77777777" w:rsidR="00A37D5E" w:rsidRPr="00A37D5E" w:rsidRDefault="00A37D5E" w:rsidP="3322283C">
      <w:pPr>
        <w:rPr>
          <w:b/>
          <w:bCs/>
          <w:sz w:val="36"/>
          <w:szCs w:val="36"/>
        </w:rPr>
      </w:pPr>
      <w:r w:rsidRPr="00A37D5E">
        <w:rPr>
          <w:b/>
          <w:bCs/>
          <w:sz w:val="36"/>
          <w:szCs w:val="36"/>
        </w:rPr>
        <w:lastRenderedPageBreak/>
        <w:t>Or we can install this via apt; system wide</w:t>
      </w:r>
    </w:p>
    <w:p w14:paraId="1F09A3FB" w14:textId="306A4622" w:rsidR="72DA3D82" w:rsidRDefault="00EA125B" w:rsidP="3322283C">
      <w:r>
        <w:rPr>
          <w:b/>
          <w:bCs/>
        </w:rPr>
        <w:br/>
      </w:r>
      <w:r w:rsidRPr="00A37D5E">
        <w:t>sudo apt update</w:t>
      </w:r>
      <w:r w:rsidRPr="00A37D5E">
        <w:br/>
        <w:t>sudo apt install matplotlib</w:t>
      </w:r>
    </w:p>
    <w:p w14:paraId="5CA4A3D3" w14:textId="77777777" w:rsidR="00C65C84" w:rsidRDefault="00C65C84" w:rsidP="3322283C">
      <w:pPr>
        <w:pBdr>
          <w:bottom w:val="single" w:sz="6" w:space="1" w:color="auto"/>
        </w:pBdr>
      </w:pPr>
    </w:p>
    <w:p w14:paraId="2C8A9621" w14:textId="77777777" w:rsidR="00A37D5E" w:rsidRDefault="00A37D5E" w:rsidP="00A37D5E">
      <w:pPr>
        <w:spacing w:after="0"/>
      </w:pPr>
    </w:p>
    <w:p w14:paraId="63930145" w14:textId="0788F779" w:rsidR="72DA3D82" w:rsidRPr="00A37D5E" w:rsidRDefault="509C9F7E" w:rsidP="00A37D5E">
      <w:pPr>
        <w:spacing w:after="0"/>
      </w:pPr>
      <w:r>
        <w:t>Here is some example code on how to plot a list of timestamps and button states:</w:t>
      </w:r>
    </w:p>
    <w:p w14:paraId="64DF7D70" w14:textId="00AA5727" w:rsidR="4DC7AE10" w:rsidRPr="00FE31CD" w:rsidRDefault="4DC7AE10" w:rsidP="4DC7AE10">
      <w:pPr>
        <w:pStyle w:val="HTMLPreformatted"/>
        <w:shd w:val="clear" w:color="auto" w:fill="F6F8FA"/>
        <w:rPr>
          <w:rFonts w:ascii="Consolas" w:hAnsi="Consolas"/>
          <w:color w:val="24292E"/>
        </w:rPr>
      </w:pPr>
    </w:p>
    <w:p w14:paraId="1D2ECFA2" w14:textId="4CFEA3EC" w:rsidR="72DA3D82" w:rsidRDefault="509C9F7E" w:rsidP="3322283C">
      <w:pPr>
        <w:pStyle w:val="HTMLPreformatted"/>
        <w:shd w:val="clear" w:color="auto" w:fill="F6F8FA"/>
        <w:ind w:firstLine="720"/>
        <w:rPr>
          <w:rFonts w:ascii="Consolas" w:hAnsi="Consolas"/>
          <w:noProof/>
          <w:color w:val="24292E"/>
        </w:rPr>
      </w:pPr>
      <w:r w:rsidRPr="3322283C">
        <w:rPr>
          <w:rFonts w:ascii="Consolas" w:hAnsi="Consolas"/>
          <w:noProof/>
          <w:color w:val="24292E"/>
        </w:rPr>
        <w:t>import matplotlib.pyplot as plt</w:t>
      </w:r>
    </w:p>
    <w:p w14:paraId="78978229" w14:textId="2A816E64" w:rsidR="72DA3D82" w:rsidRDefault="70B2076B" w:rsidP="4DC7AE10">
      <w:pPr>
        <w:pStyle w:val="HTMLPreformatted"/>
        <w:shd w:val="clear" w:color="auto" w:fill="F6F8FA"/>
        <w:ind w:firstLine="720"/>
      </w:pPr>
      <w:r w:rsidRPr="3322283C">
        <w:rPr>
          <w:rFonts w:ascii="Consolas" w:hAnsi="Consolas"/>
          <w:noProof/>
          <w:color w:val="24292E"/>
        </w:rPr>
        <w:t>import matplotlib.dates as mdates</w:t>
      </w:r>
    </w:p>
    <w:p w14:paraId="15C1239B" w14:textId="562742D4" w:rsidR="4DC7AE10" w:rsidRDefault="509C9F7E" w:rsidP="3322283C">
      <w:pPr>
        <w:pStyle w:val="HTMLPreformatted"/>
        <w:shd w:val="clear" w:color="auto" w:fill="F6F8FA"/>
        <w:ind w:firstLine="720"/>
        <w:rPr>
          <w:rFonts w:ascii="Consolas" w:hAnsi="Consolas"/>
          <w:noProof/>
          <w:color w:val="24292E"/>
        </w:rPr>
      </w:pPr>
      <w:r w:rsidRPr="3322283C">
        <w:rPr>
          <w:rFonts w:ascii="Consolas" w:hAnsi="Consolas"/>
          <w:noProof/>
          <w:color w:val="24292E"/>
        </w:rPr>
        <w:t># ...</w:t>
      </w:r>
    </w:p>
    <w:p w14:paraId="4EF6F684" w14:textId="2A069C8F" w:rsidR="4DC7AE10" w:rsidRDefault="254859B7" w:rsidP="3322283C">
      <w:pPr>
        <w:pStyle w:val="HTMLPreformatted"/>
        <w:shd w:val="clear" w:color="auto" w:fill="F6F8FA"/>
        <w:ind w:firstLine="720"/>
        <w:rPr>
          <w:rFonts w:ascii="Consolas" w:hAnsi="Consolas"/>
          <w:noProof/>
          <w:color w:val="24292E"/>
        </w:rPr>
      </w:pPr>
      <w:r w:rsidRPr="3322283C">
        <w:rPr>
          <w:rFonts w:ascii="Consolas" w:hAnsi="Consolas"/>
          <w:noProof/>
          <w:color w:val="24292E"/>
        </w:rPr>
        <w:t>fig, ax = plt.subplots(figsize=(8, 4))</w:t>
      </w:r>
    </w:p>
    <w:p w14:paraId="7570A744" w14:textId="7A22A95A" w:rsidR="4DC7AE10" w:rsidRDefault="254859B7" w:rsidP="3322283C">
      <w:pPr>
        <w:pStyle w:val="HTMLPreformatted"/>
        <w:shd w:val="clear" w:color="auto" w:fill="F6F8FA"/>
        <w:ind w:firstLine="720"/>
      </w:pPr>
      <w:r w:rsidRPr="3322283C">
        <w:rPr>
          <w:rFonts w:ascii="Consolas" w:hAnsi="Consolas"/>
          <w:noProof/>
          <w:color w:val="24292E"/>
        </w:rPr>
        <w:t>ax.plot(</w:t>
      </w:r>
      <w:r w:rsidRPr="3322283C">
        <w:rPr>
          <w:rFonts w:ascii="Consolas" w:hAnsi="Consolas"/>
          <w:noProof/>
          <w:color w:val="24292E"/>
          <w:highlight w:val="yellow"/>
        </w:rPr>
        <w:t>times</w:t>
      </w:r>
      <w:r w:rsidRPr="3322283C">
        <w:rPr>
          <w:rFonts w:ascii="Consolas" w:hAnsi="Consolas"/>
          <w:noProof/>
          <w:color w:val="24292E"/>
        </w:rPr>
        <w:t xml:space="preserve">, </w:t>
      </w:r>
      <w:r w:rsidRPr="3322283C">
        <w:rPr>
          <w:rFonts w:ascii="Consolas" w:hAnsi="Consolas"/>
          <w:noProof/>
          <w:color w:val="24292E"/>
          <w:highlight w:val="yellow"/>
        </w:rPr>
        <w:t>states</w:t>
      </w:r>
      <w:r w:rsidRPr="3322283C">
        <w:rPr>
          <w:rFonts w:ascii="Consolas" w:hAnsi="Consolas"/>
          <w:noProof/>
          <w:color w:val="24292E"/>
        </w:rPr>
        <w:t>, marker='o', linestyle='-', color='b', label="State")</w:t>
      </w:r>
    </w:p>
    <w:p w14:paraId="2301B623" w14:textId="165AB47B" w:rsidR="4DC7AE10" w:rsidRDefault="254859B7" w:rsidP="3322283C">
      <w:pPr>
        <w:pStyle w:val="HTMLPreformatted"/>
        <w:shd w:val="clear" w:color="auto" w:fill="F6F8FA"/>
        <w:ind w:firstLine="720"/>
      </w:pPr>
      <w:r w:rsidRPr="3322283C">
        <w:rPr>
          <w:rFonts w:ascii="Consolas" w:hAnsi="Consolas"/>
          <w:noProof/>
          <w:color w:val="24292E"/>
        </w:rPr>
        <w:t>ax.xaxis.set_major_formatter(mdates.DateFormatter('%H:%M:%S'))</w:t>
      </w:r>
    </w:p>
    <w:p w14:paraId="60557CB9" w14:textId="4FE47F0F" w:rsidR="4DC7AE10" w:rsidRDefault="254859B7" w:rsidP="3322283C">
      <w:pPr>
        <w:pStyle w:val="HTMLPreformatted"/>
        <w:shd w:val="clear" w:color="auto" w:fill="F6F8FA"/>
        <w:ind w:firstLine="720"/>
        <w:rPr>
          <w:rFonts w:ascii="Consolas" w:hAnsi="Consolas"/>
          <w:noProof/>
          <w:color w:val="24292E"/>
        </w:rPr>
      </w:pPr>
      <w:r w:rsidRPr="3322283C">
        <w:rPr>
          <w:rFonts w:ascii="Consolas" w:hAnsi="Consolas"/>
          <w:noProof/>
          <w:color w:val="24292E"/>
        </w:rPr>
        <w:t>fig.autofmt_xdate()</w:t>
      </w:r>
    </w:p>
    <w:p w14:paraId="7F0E5F72" w14:textId="3B4FC669" w:rsidR="4DC7AE10" w:rsidRDefault="254859B7" w:rsidP="3322283C">
      <w:pPr>
        <w:pStyle w:val="HTMLPreformatted"/>
        <w:shd w:val="clear" w:color="auto" w:fill="F6F8FA"/>
        <w:ind w:firstLine="720"/>
      </w:pPr>
      <w:r w:rsidRPr="3322283C">
        <w:rPr>
          <w:rFonts w:ascii="Consolas" w:hAnsi="Consolas"/>
          <w:noProof/>
          <w:color w:val="24292E"/>
        </w:rPr>
        <w:t>ax.set_xlabel("Time")</w:t>
      </w:r>
    </w:p>
    <w:p w14:paraId="6210AB2E" w14:textId="169514A4" w:rsidR="4DC7AE10" w:rsidRDefault="254859B7" w:rsidP="3322283C">
      <w:pPr>
        <w:pStyle w:val="HTMLPreformatted"/>
        <w:shd w:val="clear" w:color="auto" w:fill="F6F8FA"/>
        <w:ind w:firstLine="720"/>
      </w:pPr>
      <w:r w:rsidRPr="3322283C">
        <w:rPr>
          <w:rFonts w:ascii="Consolas" w:hAnsi="Consolas"/>
          <w:noProof/>
          <w:color w:val="24292E"/>
        </w:rPr>
        <w:t>ax.set_ylabel("Button Stat")</w:t>
      </w:r>
    </w:p>
    <w:p w14:paraId="6F7A3DCF" w14:textId="29561D63" w:rsidR="4DC7AE10" w:rsidRDefault="254859B7" w:rsidP="3322283C">
      <w:pPr>
        <w:pStyle w:val="HTMLPreformatted"/>
        <w:shd w:val="clear" w:color="auto" w:fill="F6F8FA"/>
        <w:ind w:firstLine="720"/>
      </w:pPr>
      <w:r w:rsidRPr="3322283C">
        <w:rPr>
          <w:rFonts w:ascii="Consolas" w:hAnsi="Consolas"/>
          <w:noProof/>
          <w:color w:val="24292E"/>
        </w:rPr>
        <w:t>ax.set_title("Realtime Button State")</w:t>
      </w:r>
    </w:p>
    <w:p w14:paraId="07A5B124" w14:textId="548E7887" w:rsidR="4DC7AE10" w:rsidRDefault="254859B7" w:rsidP="3322283C">
      <w:pPr>
        <w:pStyle w:val="HTMLPreformatted"/>
        <w:shd w:val="clear" w:color="auto" w:fill="F6F8FA"/>
        <w:ind w:firstLine="720"/>
      </w:pPr>
      <w:r w:rsidRPr="3322283C">
        <w:rPr>
          <w:rFonts w:ascii="Consolas" w:hAnsi="Consolas"/>
          <w:noProof/>
          <w:color w:val="24292E"/>
        </w:rPr>
        <w:t>ax.legend()</w:t>
      </w:r>
    </w:p>
    <w:p w14:paraId="39CCDA83" w14:textId="61E26BF8" w:rsidR="4DC7AE10" w:rsidRDefault="254859B7" w:rsidP="3322283C">
      <w:pPr>
        <w:pStyle w:val="HTMLPreformatted"/>
        <w:shd w:val="clear" w:color="auto" w:fill="F6F8FA"/>
        <w:ind w:firstLine="720"/>
      </w:pPr>
      <w:r w:rsidRPr="3322283C">
        <w:rPr>
          <w:rFonts w:ascii="Consolas" w:hAnsi="Consolas"/>
          <w:noProof/>
          <w:color w:val="24292E"/>
        </w:rPr>
        <w:t xml:space="preserve">plt.tight_layout() </w:t>
      </w:r>
    </w:p>
    <w:p w14:paraId="5C031AF8" w14:textId="6D746F28" w:rsidR="4DC7AE10" w:rsidRDefault="254859B7" w:rsidP="3322283C">
      <w:pPr>
        <w:pStyle w:val="HTMLPreformatted"/>
        <w:shd w:val="clear" w:color="auto" w:fill="F6F8FA"/>
        <w:ind w:firstLine="720"/>
      </w:pPr>
      <w:r w:rsidRPr="3322283C">
        <w:rPr>
          <w:rFonts w:ascii="Consolas" w:hAnsi="Consolas"/>
          <w:noProof/>
          <w:color w:val="24292E"/>
        </w:rPr>
        <w:t>plt.savefig("button_timing.png")  # Can also do .pdf</w:t>
      </w:r>
    </w:p>
    <w:p w14:paraId="27044A8C" w14:textId="6AACAA7C" w:rsidR="0056390B" w:rsidRDefault="254859B7" w:rsidP="0056390B">
      <w:pPr>
        <w:pStyle w:val="HTMLPreformatted"/>
        <w:shd w:val="clear" w:color="auto" w:fill="F6F8FA"/>
        <w:ind w:firstLine="720"/>
        <w:rPr>
          <w:rFonts w:ascii="Consolas" w:hAnsi="Consolas"/>
          <w:noProof/>
          <w:color w:val="24292E"/>
        </w:rPr>
      </w:pPr>
      <w:r w:rsidRPr="3322283C">
        <w:rPr>
          <w:rFonts w:ascii="Consolas" w:hAnsi="Consolas"/>
          <w:noProof/>
          <w:color w:val="24292E"/>
        </w:rPr>
        <w:t>plt.close()  # Clear figure/memory</w:t>
      </w:r>
    </w:p>
    <w:p w14:paraId="63628627" w14:textId="766660CD" w:rsidR="4DC7AE10" w:rsidRDefault="4DC7AE10" w:rsidP="3322283C">
      <w:pPr>
        <w:pStyle w:val="HTMLPreformatted"/>
        <w:shd w:val="clear" w:color="auto" w:fill="F6F8FA"/>
        <w:ind w:firstLine="720"/>
        <w:rPr>
          <w:rFonts w:ascii="Consolas" w:hAnsi="Consolas"/>
          <w:noProof/>
          <w:color w:val="24292E"/>
        </w:rPr>
      </w:pPr>
    </w:p>
    <w:p w14:paraId="7D6E39FC" w14:textId="3435DE79" w:rsidR="4DC7AE10" w:rsidRDefault="4DC7AE10" w:rsidP="4DC7AE10"/>
    <w:p w14:paraId="3209BA3D" w14:textId="3FCEE2E6" w:rsidR="0056390B" w:rsidRDefault="0056390B" w:rsidP="4DC7AE10">
      <w:r w:rsidRPr="0056390B">
        <w:rPr>
          <w:highlight w:val="yellow"/>
        </w:rPr>
        <w:t xml:space="preserve">Correct </w:t>
      </w:r>
      <w:r w:rsidR="0028455D">
        <w:rPr>
          <w:highlight w:val="yellow"/>
        </w:rPr>
        <w:t xml:space="preserve">datetime </w:t>
      </w:r>
      <w:r w:rsidRPr="0056390B">
        <w:rPr>
          <w:highlight w:val="yellow"/>
        </w:rPr>
        <w:t>format for Matplotlib times</w:t>
      </w:r>
      <w:r w:rsidR="0028455D">
        <w:rPr>
          <w:highlight w:val="yellow"/>
        </w:rPr>
        <w:t xml:space="preserve"> list</w:t>
      </w:r>
      <w:r w:rsidRPr="0056390B">
        <w:rPr>
          <w:highlight w:val="yellow"/>
        </w:rPr>
        <w:t xml:space="preserve"> is: </w:t>
      </w:r>
      <w:r w:rsidRPr="0056390B">
        <w:rPr>
          <w:highlight w:val="yellow"/>
        </w:rPr>
        <w:t>datetime.now()</w:t>
      </w:r>
    </w:p>
    <w:p w14:paraId="74541A6D" w14:textId="77777777" w:rsidR="0056390B" w:rsidRDefault="0056390B" w:rsidP="4DC7AE10"/>
    <w:p w14:paraId="3E844D55" w14:textId="3A3A9432" w:rsidR="72DA3D82" w:rsidRDefault="509C9F7E" w:rsidP="4DC7AE10">
      <w:r>
        <w:t xml:space="preserve">See docs on: </w:t>
      </w:r>
      <w:hyperlink r:id="rId32">
        <w:r w:rsidRPr="3322283C">
          <w:rPr>
            <w:rStyle w:val="Hyperlink"/>
          </w:rPr>
          <w:t>https://matplotlib.org/stable/users/explain/quick_start.html</w:t>
        </w:r>
      </w:hyperlink>
    </w:p>
    <w:p w14:paraId="3B2F0489" w14:textId="5E7B57B9" w:rsidR="4DC7AE10" w:rsidRDefault="67C72FCA" w:rsidP="4DC7AE10">
      <w:r>
        <w:rPr>
          <w:noProof/>
        </w:rPr>
        <w:drawing>
          <wp:inline distT="0" distB="0" distL="0" distR="0" wp14:anchorId="6F38C41E" wp14:editId="042327C4">
            <wp:extent cx="5762626" cy="2876550"/>
            <wp:effectExtent l="0" t="0" r="0" b="0"/>
            <wp:docPr id="1753227232" name="Picture 1753227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762626" cy="2876550"/>
                    </a:xfrm>
                    <a:prstGeom prst="rect">
                      <a:avLst/>
                    </a:prstGeom>
                  </pic:spPr>
                </pic:pic>
              </a:graphicData>
            </a:graphic>
          </wp:inline>
        </w:drawing>
      </w:r>
    </w:p>
    <w:p w14:paraId="2021BAD2" w14:textId="0C13F2AE" w:rsidR="7DDE7CBA" w:rsidRDefault="7DDE7CBA" w:rsidP="4DC7AE10">
      <w:pPr>
        <w:pStyle w:val="Heading2"/>
      </w:pPr>
      <w:r>
        <w:t>Assignment (homework)</w:t>
      </w:r>
    </w:p>
    <w:p w14:paraId="6476A516" w14:textId="5C7A1759" w:rsidR="4DC7AE10" w:rsidRDefault="4DC7AE10" w:rsidP="4DC7AE10"/>
    <w:p w14:paraId="47418593" w14:textId="68544A6E" w:rsidR="000E1755" w:rsidRDefault="0B43333C" w:rsidP="5FF6608C">
      <w:r>
        <w:t>Create a python script which will measure how long a button is pressed for</w:t>
      </w:r>
    </w:p>
    <w:p w14:paraId="37D074FE" w14:textId="1ED6B526" w:rsidR="000E1755" w:rsidRDefault="0B43333C" w:rsidP="5FF6608C">
      <w:r>
        <w:t>Save this data in a csv file called "btn_timings.csv" in the data folder</w:t>
      </w:r>
    </w:p>
    <w:p w14:paraId="6ABBE8B1" w14:textId="5B95A231" w:rsidR="000E1755" w:rsidRDefault="0BF929FB" w:rsidP="5FF6608C">
      <w:r>
        <w:lastRenderedPageBreak/>
        <w:t>The csv file contains a header row, and each data row has a human readable timestamp in the format of "YYYY-MM-DD HH:MM:SS" and the duration in seconds</w:t>
      </w:r>
    </w:p>
    <w:p w14:paraId="6C9E7CB1" w14:textId="056FE23F" w:rsidR="03F5FB15" w:rsidRDefault="03F5FB15" w:rsidP="4DC7AE10">
      <w:r>
        <w:t>If you can plot this data nicely, that would be a nice addition too</w:t>
      </w:r>
    </w:p>
    <w:p w14:paraId="37671267" w14:textId="3930BF1C" w:rsidR="000E1755" w:rsidRDefault="0B43333C" w:rsidP="5FF6608C">
      <w:r>
        <w:t xml:space="preserve"> </w:t>
      </w:r>
    </w:p>
    <w:p w14:paraId="571B3C83" w14:textId="13F3B9D7" w:rsidR="000E1755" w:rsidRDefault="0BF929FB" w:rsidP="5FF6608C">
      <w:r w:rsidRPr="4DC7AE10">
        <w:rPr>
          <w:b/>
          <w:bCs/>
        </w:rPr>
        <w:t>Extra/challenge</w:t>
      </w:r>
      <w:r>
        <w:t>: When stopping and restarting your code, if the csv file already exists append the data (not an extra header row too!) instead of rewriting the file</w:t>
      </w:r>
    </w:p>
    <w:p w14:paraId="0D561247" w14:textId="1528DD4D" w:rsidR="000E1755" w:rsidRDefault="000E1755" w:rsidP="5FF6608C"/>
    <w:p w14:paraId="1E2603FA" w14:textId="7D1A314F" w:rsidR="34040902" w:rsidRDefault="17A43A43" w:rsidP="4DC7AE10">
      <w:pPr>
        <w:pStyle w:val="Heading2"/>
      </w:pPr>
      <w:r>
        <w:t>Extra</w:t>
      </w:r>
      <w:r w:rsidR="0A999C51">
        <w:t xml:space="preserve"> (2)</w:t>
      </w:r>
      <w:r>
        <w:t xml:space="preserve">: </w:t>
      </w:r>
      <w:r w:rsidR="0EE68C7F">
        <w:t>G</w:t>
      </w:r>
      <w:r w:rsidR="6DF4FD3A">
        <w:t>rad</w:t>
      </w:r>
      <w:r w:rsidR="3EA0A783">
        <w:t>.</w:t>
      </w:r>
      <w:r w:rsidR="6DF4FD3A">
        <w:t>io</w:t>
      </w:r>
    </w:p>
    <w:p w14:paraId="1AD5E46D" w14:textId="71B47D2D" w:rsidR="630DE30D" w:rsidRDefault="630DE30D" w:rsidP="3322283C">
      <w:r>
        <w:rPr>
          <w:noProof/>
        </w:rPr>
        <w:drawing>
          <wp:inline distT="0" distB="0" distL="0" distR="0" wp14:anchorId="7C2EA877" wp14:editId="005723D4">
            <wp:extent cx="5762626" cy="3295650"/>
            <wp:effectExtent l="0" t="0" r="0" b="0"/>
            <wp:docPr id="2068350398" name="Picture 2068350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762626" cy="3295650"/>
                    </a:xfrm>
                    <a:prstGeom prst="rect">
                      <a:avLst/>
                    </a:prstGeom>
                  </pic:spPr>
                </pic:pic>
              </a:graphicData>
            </a:graphic>
          </wp:inline>
        </w:drawing>
      </w:r>
      <w:r>
        <w:t xml:space="preserve">See: </w:t>
      </w:r>
      <w:hyperlink r:id="rId35">
        <w:r w:rsidRPr="3322283C">
          <w:rPr>
            <w:rStyle w:val="Hyperlink"/>
          </w:rPr>
          <w:t>https://www.gradio.app/guides/quickstart</w:t>
        </w:r>
      </w:hyperlink>
    </w:p>
    <w:p w14:paraId="350BCC23" w14:textId="187BE2A7" w:rsidR="3322283C" w:rsidRDefault="3322283C" w:rsidP="3322283C"/>
    <w:p w14:paraId="2362825F" w14:textId="58EBB7AE" w:rsidR="3322283C" w:rsidRDefault="3322283C" w:rsidP="3322283C"/>
    <w:p w14:paraId="7A0D7DEB" w14:textId="4A55920F" w:rsidR="630DE30D" w:rsidRDefault="630DE30D" w:rsidP="3322283C">
      <w:pPr>
        <w:pStyle w:val="HTMLPreformatted"/>
        <w:shd w:val="clear" w:color="auto" w:fill="F6F8FA"/>
        <w:ind w:firstLine="720"/>
        <w:rPr>
          <w:rFonts w:ascii="Consolas" w:hAnsi="Consolas"/>
          <w:noProof/>
          <w:color w:val="24292E"/>
        </w:rPr>
      </w:pPr>
      <w:r>
        <w:br/>
      </w:r>
      <w:r>
        <w:tab/>
      </w:r>
      <w:r w:rsidRPr="3322283C">
        <w:rPr>
          <w:rFonts w:ascii="Consolas" w:hAnsi="Consolas"/>
          <w:noProof/>
          <w:color w:val="24292E"/>
        </w:rPr>
        <w:t>pip install gradio</w:t>
      </w:r>
      <w:r>
        <w:br/>
      </w:r>
    </w:p>
    <w:p w14:paraId="06F2AAD0" w14:textId="0B34CCCD" w:rsidR="3322283C" w:rsidRDefault="3322283C" w:rsidP="3322283C"/>
    <w:p w14:paraId="3B833C2C" w14:textId="1EE3C07C" w:rsidR="630DE30D" w:rsidRDefault="630DE30D" w:rsidP="3322283C">
      <w:r>
        <w:t>And I’ll provide some example code:</w:t>
      </w:r>
    </w:p>
    <w:p w14:paraId="08F4F2A5" w14:textId="6A1DC435" w:rsidR="3322283C" w:rsidRDefault="3322283C" w:rsidP="3322283C"/>
    <w:p w14:paraId="0F65E00A" w14:textId="1C708385" w:rsidR="0C3C8D5D" w:rsidRDefault="0C3C8D5D" w:rsidP="3322283C">
      <w:hyperlink r:id="rId36">
        <w:r w:rsidRPr="3322283C">
          <w:rPr>
            <w:rStyle w:val="Hyperlink"/>
          </w:rPr>
          <w:t>SEE LEHO</w:t>
        </w:r>
      </w:hyperlink>
    </w:p>
    <w:p w14:paraId="3F9370D1" w14:textId="47D72A77" w:rsidR="3322283C" w:rsidRDefault="3322283C" w:rsidP="3322283C"/>
    <w:p w14:paraId="110495A3" w14:textId="4D7EACCA" w:rsidR="00BB57A9" w:rsidRDefault="630DE30D" w:rsidP="002E2258">
      <w:r>
        <w:t xml:space="preserve">See: </w:t>
      </w:r>
      <w:hyperlink r:id="rId37">
        <w:r w:rsidRPr="3322283C">
          <w:rPr>
            <w:rStyle w:val="Hyperlink"/>
          </w:rPr>
          <w:t>https://www.gradio.app/docs/gradio/introduction</w:t>
        </w:r>
      </w:hyperlink>
    </w:p>
    <w:p w14:paraId="0C33E371" w14:textId="0D5F3F27" w:rsidR="3322283C" w:rsidRDefault="3322283C"/>
    <w:p w14:paraId="1A9BB05F" w14:textId="14EB994A" w:rsidR="5945F225" w:rsidRDefault="5945F225">
      <w:r>
        <w:t xml:space="preserve">First complete the code </w:t>
      </w:r>
      <w:r w:rsidR="006518FD">
        <w:t>for</w:t>
      </w:r>
      <w:r>
        <w:t xml:space="preserve"> all readings to be recorded and plotted (and displayed on the webpage)</w:t>
      </w:r>
    </w:p>
    <w:p w14:paraId="089574D3" w14:textId="296FA009" w:rsidR="5945F225" w:rsidRDefault="5945F225">
      <w:r>
        <w:t xml:space="preserve">Next update the code so only </w:t>
      </w:r>
      <w:r w:rsidR="42E34E88">
        <w:t>“e</w:t>
      </w:r>
      <w:r>
        <w:t>dge events</w:t>
      </w:r>
      <w:r w:rsidR="554308F3">
        <w:t>”</w:t>
      </w:r>
      <w:r>
        <w:t xml:space="preserve"> are recorded and displayed</w:t>
      </w:r>
    </w:p>
    <w:p w14:paraId="2ED7DF0F" w14:textId="0C015362" w:rsidR="2F978AF0" w:rsidRDefault="2F978AF0" w:rsidP="3322283C">
      <w:r>
        <w:rPr>
          <w:noProof/>
        </w:rPr>
        <w:lastRenderedPageBreak/>
        <w:drawing>
          <wp:inline distT="0" distB="0" distL="0" distR="0" wp14:anchorId="1389662E" wp14:editId="465F0FED">
            <wp:extent cx="5762626" cy="3124200"/>
            <wp:effectExtent l="0" t="0" r="0" b="0"/>
            <wp:docPr id="935336891" name="Picture 935336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762626" cy="3124200"/>
                    </a:xfrm>
                    <a:prstGeom prst="rect">
                      <a:avLst/>
                    </a:prstGeom>
                  </pic:spPr>
                </pic:pic>
              </a:graphicData>
            </a:graphic>
          </wp:inline>
        </w:drawing>
      </w:r>
    </w:p>
    <w:sectPr w:rsidR="2F978AF0" w:rsidSect="00403EE5">
      <w:headerReference w:type="even" r:id="rId39"/>
      <w:headerReference w:type="default" r:id="rId40"/>
      <w:footerReference w:type="even" r:id="rId41"/>
      <w:footerReference w:type="default" r:id="rId42"/>
      <w:pgSz w:w="11900" w:h="16840"/>
      <w:pgMar w:top="1134"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FEA79" w14:textId="77777777" w:rsidR="0098331A" w:rsidRDefault="0098331A" w:rsidP="002C1948">
      <w:pPr>
        <w:spacing w:after="0"/>
      </w:pPr>
      <w:r>
        <w:separator/>
      </w:r>
    </w:p>
  </w:endnote>
  <w:endnote w:type="continuationSeparator" w:id="0">
    <w:p w14:paraId="650E9456" w14:textId="77777777" w:rsidR="0098331A" w:rsidRDefault="0098331A" w:rsidP="002C1948">
      <w:pPr>
        <w:spacing w:after="0"/>
      </w:pPr>
      <w:r>
        <w:continuationSeparator/>
      </w:r>
    </w:p>
  </w:endnote>
  <w:endnote w:type="continuationNotice" w:id="1">
    <w:p w14:paraId="511EC6E8" w14:textId="77777777" w:rsidR="0098331A" w:rsidRDefault="0098331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Ubuntu">
    <w:altName w:val="Calibri"/>
    <w:charset w:val="00"/>
    <w:family w:val="swiss"/>
    <w:pitch w:val="variable"/>
    <w:sig w:usb0="E00002FF" w:usb1="5000205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Calibr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D72090" w:rsidRPr="00260686" w14:paraId="2E816514" w14:textId="77777777" w:rsidTr="5FF6608C">
      <w:tc>
        <w:tcPr>
          <w:tcW w:w="1815" w:type="pct"/>
        </w:tcPr>
        <w:p w14:paraId="7C015294" w14:textId="77777777" w:rsidR="00D72090" w:rsidRPr="000C578D" w:rsidRDefault="00D72090" w:rsidP="005B11C2">
          <w:pPr>
            <w:pStyle w:val="HeaderOrFooter"/>
          </w:pPr>
          <w:r w:rsidRPr="000C578D">
            <w:rPr>
              <w:noProof/>
              <w:lang w:val="nl-BE" w:eastAsia="nl-BE"/>
            </w:rPr>
            <w:drawing>
              <wp:inline distT="0" distB="0" distL="0" distR="0" wp14:anchorId="26178CE7" wp14:editId="7085490A">
                <wp:extent cx="914400" cy="345702"/>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45702"/>
                        </a:xfrm>
                        <a:prstGeom prst="rect">
                          <a:avLst/>
                        </a:prstGeom>
                        <a:noFill/>
                        <a:ln>
                          <a:noFill/>
                        </a:ln>
                      </pic:spPr>
                    </pic:pic>
                  </a:graphicData>
                </a:graphic>
              </wp:inline>
            </w:drawing>
          </w:r>
        </w:p>
      </w:tc>
      <w:tc>
        <w:tcPr>
          <w:tcW w:w="3185" w:type="pct"/>
          <w:vAlign w:val="center"/>
        </w:tcPr>
        <w:p w14:paraId="59C9E2FD" w14:textId="77777777" w:rsidR="00D72090" w:rsidRPr="00DD724F" w:rsidRDefault="5FF6608C" w:rsidP="005B11C2">
          <w:pPr>
            <w:pStyle w:val="HeaderOrFooter"/>
            <w:ind w:left="113"/>
          </w:pPr>
          <w:r>
            <w:t>SCHOOLJAAR 2012-2013</w:t>
          </w:r>
        </w:p>
        <w:p w14:paraId="3115DB0E" w14:textId="77777777" w:rsidR="00D72090" w:rsidRPr="00DD724F" w:rsidRDefault="5FF6608C" w:rsidP="005B11C2">
          <w:pPr>
            <w:pStyle w:val="HeaderOrFooter"/>
            <w:ind w:left="113"/>
          </w:pPr>
          <w:r>
            <w:t>NEW MEDIA AND COMMUNICATION TECHNOLOGY</w:t>
          </w:r>
        </w:p>
      </w:tc>
    </w:tr>
  </w:tbl>
  <w:p w14:paraId="350F8490" w14:textId="77777777" w:rsidR="00D72090" w:rsidRPr="00DD724F" w:rsidRDefault="00D720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D72090" w:rsidRPr="00511205" w14:paraId="31F54CED" w14:textId="77777777" w:rsidTr="5FF6608C">
      <w:tc>
        <w:tcPr>
          <w:tcW w:w="1815" w:type="pct"/>
        </w:tcPr>
        <w:p w14:paraId="28C84F2A" w14:textId="05015C71" w:rsidR="00D72090" w:rsidRPr="000C578D" w:rsidRDefault="00D72090" w:rsidP="008C492A">
          <w:pPr>
            <w:pStyle w:val="HeaderOrFooter"/>
            <w:spacing w:after="120"/>
            <w:jc w:val="right"/>
          </w:pPr>
        </w:p>
      </w:tc>
      <w:tc>
        <w:tcPr>
          <w:tcW w:w="3185" w:type="pct"/>
          <w:vAlign w:val="center"/>
        </w:tcPr>
        <w:p w14:paraId="2791D720" w14:textId="77777777" w:rsidR="00D72090" w:rsidRDefault="00D72090" w:rsidP="5FF6608C">
          <w:pPr>
            <w:pStyle w:val="HeaderOrFooter"/>
            <w:ind w:left="113"/>
            <w:jc w:val="right"/>
            <w:rPr>
              <w:caps/>
            </w:rPr>
          </w:pPr>
        </w:p>
        <w:p w14:paraId="20F6AA70" w14:textId="3531750A" w:rsidR="00D72090" w:rsidRPr="00DD724F" w:rsidRDefault="5FF6608C" w:rsidP="00DB3CA4">
          <w:pPr>
            <w:pStyle w:val="HeaderOrFooter"/>
            <w:ind w:left="113"/>
            <w:jc w:val="right"/>
          </w:pPr>
          <w:r w:rsidRPr="5FF6608C">
            <w:rPr>
              <w:caps/>
            </w:rPr>
            <w:t>MULTIMEDIA AND CREATIVE TECHNOLOGY</w:t>
          </w:r>
        </w:p>
      </w:tc>
    </w:tr>
  </w:tbl>
  <w:p w14:paraId="2A94E974" w14:textId="44E9E04F" w:rsidR="00D72090" w:rsidRPr="00DB3CA4" w:rsidRDefault="00D72090" w:rsidP="5FF6608C">
    <w:pPr>
      <w:pStyle w:val="Footer"/>
      <w:spacing w:before="120"/>
      <w:jc w:val="center"/>
      <w:rPr>
        <w:b/>
        <w:bCs/>
        <w:sz w:val="18"/>
        <w:szCs w:val="18"/>
      </w:rPr>
    </w:pPr>
    <w:r w:rsidRPr="5FF6608C">
      <w:rPr>
        <w:rStyle w:val="PageNumber"/>
        <w:b/>
        <w:bCs/>
        <w:sz w:val="18"/>
        <w:szCs w:val="18"/>
      </w:rPr>
      <w:fldChar w:fldCharType="begin"/>
    </w:r>
    <w:r w:rsidRPr="5FF6608C">
      <w:rPr>
        <w:rStyle w:val="PageNumber"/>
        <w:b/>
        <w:bCs/>
        <w:sz w:val="18"/>
        <w:szCs w:val="18"/>
      </w:rPr>
      <w:instrText xml:space="preserve"> PAGE </w:instrText>
    </w:r>
    <w:r w:rsidRPr="5FF6608C">
      <w:rPr>
        <w:rStyle w:val="PageNumber"/>
        <w:b/>
        <w:bCs/>
        <w:sz w:val="18"/>
        <w:szCs w:val="18"/>
      </w:rPr>
      <w:fldChar w:fldCharType="separate"/>
    </w:r>
    <w:r w:rsidR="5FF6608C" w:rsidRPr="5FF6608C">
      <w:rPr>
        <w:rStyle w:val="PageNumber"/>
        <w:b/>
        <w:bCs/>
        <w:sz w:val="18"/>
        <w:szCs w:val="18"/>
      </w:rPr>
      <w:t>18</w:t>
    </w:r>
    <w:r w:rsidRPr="5FF6608C">
      <w:rPr>
        <w:rStyle w:val="PageNumbe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10277" w14:textId="77777777" w:rsidR="0098331A" w:rsidRDefault="0098331A" w:rsidP="002C1948">
      <w:pPr>
        <w:spacing w:after="0"/>
      </w:pPr>
      <w:r>
        <w:separator/>
      </w:r>
    </w:p>
  </w:footnote>
  <w:footnote w:type="continuationSeparator" w:id="0">
    <w:p w14:paraId="0E41E335" w14:textId="77777777" w:rsidR="0098331A" w:rsidRDefault="0098331A" w:rsidP="002C1948">
      <w:pPr>
        <w:spacing w:after="0"/>
      </w:pPr>
      <w:r>
        <w:continuationSeparator/>
      </w:r>
    </w:p>
  </w:footnote>
  <w:footnote w:type="continuationNotice" w:id="1">
    <w:p w14:paraId="38A86032" w14:textId="77777777" w:rsidR="0098331A" w:rsidRDefault="0098331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D72090" w:rsidRPr="000C578D" w14:paraId="5A599EB1" w14:textId="77777777" w:rsidTr="5FF6608C">
      <w:trPr>
        <w:trHeight w:val="193"/>
      </w:trPr>
      <w:tc>
        <w:tcPr>
          <w:tcW w:w="1815" w:type="pct"/>
          <w:vMerge w:val="restart"/>
          <w:tcBorders>
            <w:right w:val="single" w:sz="18" w:space="0" w:color="E85E00"/>
          </w:tcBorders>
        </w:tcPr>
        <w:p w14:paraId="1FC36FF4" w14:textId="77777777" w:rsidR="00D72090" w:rsidRPr="000C578D" w:rsidRDefault="00D72090" w:rsidP="005B11C2">
          <w:pPr>
            <w:pStyle w:val="HeaderOrFooter"/>
          </w:pPr>
          <w:r>
            <w:rPr>
              <w:noProof/>
              <w:lang w:val="nl-BE" w:eastAsia="nl-BE"/>
            </w:rPr>
            <w:drawing>
              <wp:inline distT="0" distB="0" distL="0" distR="0" wp14:anchorId="7994B0AD" wp14:editId="584AD675">
                <wp:extent cx="906946" cy="463550"/>
                <wp:effectExtent l="0" t="0" r="762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7352" cy="463758"/>
                        </a:xfrm>
                        <a:prstGeom prst="rect">
                          <a:avLst/>
                        </a:prstGeom>
                        <a:noFill/>
                        <a:ln>
                          <a:noFill/>
                        </a:ln>
                      </pic:spPr>
                    </pic:pic>
                  </a:graphicData>
                </a:graphic>
              </wp:inline>
            </w:drawing>
          </w:r>
        </w:p>
      </w:tc>
      <w:tc>
        <w:tcPr>
          <w:tcW w:w="3185" w:type="pct"/>
          <w:tcBorders>
            <w:left w:val="single" w:sz="18" w:space="0" w:color="E85E00"/>
          </w:tcBorders>
          <w:vAlign w:val="bottom"/>
        </w:tcPr>
        <w:p w14:paraId="27AAB11E" w14:textId="77777777" w:rsidR="00D72090" w:rsidRPr="000C578D" w:rsidRDefault="00D72090" w:rsidP="005B11C2">
          <w:pPr>
            <w:pStyle w:val="HeaderOrFooter"/>
            <w:ind w:left="113"/>
          </w:pPr>
        </w:p>
      </w:tc>
    </w:tr>
    <w:tr w:rsidR="00D72090" w:rsidRPr="000C578D" w14:paraId="642AAD3B" w14:textId="77777777" w:rsidTr="5FF6608C">
      <w:trPr>
        <w:trHeight w:val="125"/>
      </w:trPr>
      <w:tc>
        <w:tcPr>
          <w:tcW w:w="1815" w:type="pct"/>
          <w:vMerge/>
        </w:tcPr>
        <w:p w14:paraId="3B29E17D" w14:textId="77777777" w:rsidR="00D72090" w:rsidRDefault="00D72090" w:rsidP="005B11C2">
          <w:pPr>
            <w:pStyle w:val="HeaderOrFooter"/>
            <w:rPr>
              <w:noProof/>
            </w:rPr>
          </w:pPr>
        </w:p>
      </w:tc>
      <w:tc>
        <w:tcPr>
          <w:tcW w:w="3185" w:type="pct"/>
          <w:tcBorders>
            <w:left w:val="single" w:sz="18" w:space="0" w:color="E85E00"/>
          </w:tcBorders>
          <w:vAlign w:val="bottom"/>
        </w:tcPr>
        <w:p w14:paraId="50BC558C" w14:textId="77777777" w:rsidR="00D72090" w:rsidRDefault="00D72090" w:rsidP="005B11C2">
          <w:pPr>
            <w:pStyle w:val="HeaderOrFooter"/>
            <w:ind w:left="113"/>
          </w:pPr>
          <w:r>
            <w:t>EXTRA</w:t>
          </w:r>
        </w:p>
      </w:tc>
    </w:tr>
    <w:tr w:rsidR="00D72090" w:rsidRPr="000C578D" w14:paraId="5AD0392F" w14:textId="77777777" w:rsidTr="5FF6608C">
      <w:trPr>
        <w:trHeight w:val="125"/>
      </w:trPr>
      <w:tc>
        <w:tcPr>
          <w:tcW w:w="1815" w:type="pct"/>
          <w:vMerge/>
        </w:tcPr>
        <w:p w14:paraId="54449450" w14:textId="77777777" w:rsidR="00D72090" w:rsidRDefault="00D72090" w:rsidP="005B11C2">
          <w:pPr>
            <w:pStyle w:val="HeaderOrFooter"/>
            <w:rPr>
              <w:noProof/>
            </w:rPr>
          </w:pPr>
        </w:p>
      </w:tc>
      <w:tc>
        <w:tcPr>
          <w:tcW w:w="3185" w:type="pct"/>
          <w:tcBorders>
            <w:left w:val="single" w:sz="18" w:space="0" w:color="E85E00"/>
          </w:tcBorders>
        </w:tcPr>
        <w:p w14:paraId="65FA9FC5" w14:textId="77777777" w:rsidR="00D72090" w:rsidRDefault="00D72090" w:rsidP="005B11C2">
          <w:pPr>
            <w:pStyle w:val="HeaderOrFooter"/>
            <w:ind w:left="113"/>
          </w:pPr>
          <w:r>
            <w:t xml:space="preserve">KORTE TITEL </w:t>
          </w:r>
          <w:r w:rsidRPr="00AD0A1F">
            <w:t>WERKDOCUMENT</w:t>
          </w:r>
        </w:p>
      </w:tc>
    </w:tr>
  </w:tbl>
  <w:p w14:paraId="012E9A24" w14:textId="77777777" w:rsidR="00D72090" w:rsidRDefault="00D72090" w:rsidP="001270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D72090" w:rsidRPr="000C578D" w14:paraId="0F2A4EEE" w14:textId="77777777" w:rsidTr="5FF6608C">
      <w:trPr>
        <w:trHeight w:val="193"/>
      </w:trPr>
      <w:tc>
        <w:tcPr>
          <w:tcW w:w="1815" w:type="pct"/>
          <w:vMerge w:val="restart"/>
        </w:tcPr>
        <w:p w14:paraId="5D766546" w14:textId="38611830" w:rsidR="00D72090" w:rsidRPr="000C578D" w:rsidRDefault="5FF6608C" w:rsidP="00897B1E">
          <w:pPr>
            <w:pStyle w:val="HeaderOrFooter"/>
          </w:pPr>
          <w:r>
            <w:rPr>
              <w:noProof/>
            </w:rPr>
            <w:drawing>
              <wp:inline distT="0" distB="0" distL="0" distR="0" wp14:anchorId="60894315" wp14:editId="240CB482">
                <wp:extent cx="2089785" cy="652145"/>
                <wp:effectExtent l="0" t="0" r="571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pic:nvPicPr>
                      <pic:blipFill>
                        <a:blip r:embed="rId1">
                          <a:extLst>
                            <a:ext uri="{28A0092B-C50C-407E-A947-70E740481C1C}">
                              <a14:useLocalDpi xmlns:a14="http://schemas.microsoft.com/office/drawing/2010/main" val="0"/>
                            </a:ext>
                          </a:extLst>
                        </a:blip>
                        <a:stretch>
                          <a:fillRect/>
                        </a:stretch>
                      </pic:blipFill>
                      <pic:spPr>
                        <a:xfrm>
                          <a:off x="0" y="0"/>
                          <a:ext cx="2089785" cy="652145"/>
                        </a:xfrm>
                        <a:prstGeom prst="rect">
                          <a:avLst/>
                        </a:prstGeom>
                      </pic:spPr>
                    </pic:pic>
                  </a:graphicData>
                </a:graphic>
              </wp:inline>
            </w:drawing>
          </w:r>
        </w:p>
      </w:tc>
      <w:tc>
        <w:tcPr>
          <w:tcW w:w="3185" w:type="pct"/>
          <w:vAlign w:val="bottom"/>
        </w:tcPr>
        <w:p w14:paraId="22180952" w14:textId="77777777" w:rsidR="00D72090" w:rsidRPr="00DB3CA4" w:rsidRDefault="00D72090" w:rsidP="5FF6608C">
          <w:pPr>
            <w:pStyle w:val="HeaderOrFooter"/>
            <w:ind w:left="113"/>
            <w:jc w:val="right"/>
            <w:rPr>
              <w:caps/>
            </w:rPr>
          </w:pPr>
        </w:p>
      </w:tc>
    </w:tr>
    <w:tr w:rsidR="00D72090" w:rsidRPr="000C578D" w14:paraId="21329933" w14:textId="77777777" w:rsidTr="5FF6608C">
      <w:trPr>
        <w:trHeight w:val="125"/>
      </w:trPr>
      <w:tc>
        <w:tcPr>
          <w:tcW w:w="1815" w:type="pct"/>
          <w:vMerge/>
        </w:tcPr>
        <w:p w14:paraId="6522C684" w14:textId="77777777" w:rsidR="00D72090" w:rsidRPr="008C492A" w:rsidRDefault="00D72090" w:rsidP="00897B1E">
          <w:pPr>
            <w:pStyle w:val="HeaderOrFooter"/>
            <w:rPr>
              <w:noProof/>
              <w:lang w:val="nl-BE"/>
            </w:rPr>
          </w:pPr>
        </w:p>
      </w:tc>
      <w:tc>
        <w:tcPr>
          <w:tcW w:w="3185" w:type="pct"/>
          <w:vAlign w:val="bottom"/>
        </w:tcPr>
        <w:p w14:paraId="0226AFCA" w14:textId="77777777" w:rsidR="00D72090" w:rsidRPr="00DB3CA4" w:rsidRDefault="00D72090" w:rsidP="5FF6608C">
          <w:pPr>
            <w:pStyle w:val="HeaderOrFooter"/>
            <w:ind w:left="113"/>
            <w:jc w:val="right"/>
            <w:rPr>
              <w:caps/>
            </w:rPr>
          </w:pPr>
        </w:p>
      </w:tc>
    </w:tr>
    <w:tr w:rsidR="00D72090" w:rsidRPr="000C578D" w14:paraId="5E441349" w14:textId="77777777" w:rsidTr="5FF6608C">
      <w:trPr>
        <w:trHeight w:val="125"/>
      </w:trPr>
      <w:tc>
        <w:tcPr>
          <w:tcW w:w="1815" w:type="pct"/>
          <w:vMerge/>
        </w:tcPr>
        <w:p w14:paraId="2D2BF194" w14:textId="77777777" w:rsidR="00D72090" w:rsidRPr="008C492A" w:rsidRDefault="00D72090" w:rsidP="00897B1E">
          <w:pPr>
            <w:pStyle w:val="HeaderOrFooter"/>
            <w:rPr>
              <w:noProof/>
              <w:lang w:val="nl-BE"/>
            </w:rPr>
          </w:pPr>
        </w:p>
      </w:tc>
      <w:tc>
        <w:tcPr>
          <w:tcW w:w="3185" w:type="pct"/>
        </w:tcPr>
        <w:p w14:paraId="09DF8027" w14:textId="322A54D3" w:rsidR="00D72090" w:rsidRPr="00DB3CA4" w:rsidRDefault="00E204B9" w:rsidP="5FF6608C">
          <w:pPr>
            <w:pStyle w:val="HeaderOrFooter"/>
            <w:ind w:left="113"/>
            <w:jc w:val="right"/>
            <w:rPr>
              <w:caps/>
            </w:rPr>
          </w:pPr>
          <w:r w:rsidRPr="00E204B9">
            <w:rPr>
              <w:caps/>
            </w:rPr>
            <w:t>Toggle, Edge detection and data logging</w:t>
          </w:r>
        </w:p>
      </w:tc>
    </w:tr>
  </w:tbl>
  <w:p w14:paraId="74A4BD6B" w14:textId="4BD5C793" w:rsidR="00D72090" w:rsidRDefault="00D72090">
    <w:pPr>
      <w:pStyle w:val="HeaderOrFooter"/>
    </w:pPr>
  </w:p>
</w:hdr>
</file>

<file path=word/intelligence2.xml><?xml version="1.0" encoding="utf-8"?>
<int2:intelligence xmlns:int2="http://schemas.microsoft.com/office/intelligence/2020/intelligence" xmlns:oel="http://schemas.microsoft.com/office/2019/extlst">
  <int2:observations>
    <int2:textHash int2:hashCode="AeRxXNHxOXpcNJ" int2:id="e253zYad">
      <int2:state int2:value="Rejected" int2:type="AugLoop_Text_Critique"/>
    </int2:textHash>
    <int2:textHash int2:hashCode="8hcYDiLuzy8cVi" int2:id="65670GuB">
      <int2:state int2:value="Rejected" int2:type="AugLoop_Text_Critique"/>
    </int2:textHash>
    <int2:textHash int2:hashCode="PhCurObMFRCNlq" int2:id="5ardDvdd">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19EF0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A6268D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23EE9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32EC82C"/>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060431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0E8608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E63C314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8BEC67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BE475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B34DE7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C20C20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FCF56"/>
    <w:multiLevelType w:val="hybridMultilevel"/>
    <w:tmpl w:val="6DD60DAA"/>
    <w:lvl w:ilvl="0" w:tplc="AD785074">
      <w:start w:val="1"/>
      <w:numFmt w:val="bullet"/>
      <w:lvlText w:val="-"/>
      <w:lvlJc w:val="left"/>
      <w:pPr>
        <w:ind w:left="720" w:hanging="360"/>
      </w:pPr>
      <w:rPr>
        <w:rFonts w:ascii="Calibri" w:hAnsi="Calibri" w:hint="default"/>
      </w:rPr>
    </w:lvl>
    <w:lvl w:ilvl="1" w:tplc="C34CCE12">
      <w:start w:val="1"/>
      <w:numFmt w:val="bullet"/>
      <w:lvlText w:val="o"/>
      <w:lvlJc w:val="left"/>
      <w:pPr>
        <w:ind w:left="1440" w:hanging="360"/>
      </w:pPr>
      <w:rPr>
        <w:rFonts w:ascii="Courier New" w:hAnsi="Courier New" w:hint="default"/>
      </w:rPr>
    </w:lvl>
    <w:lvl w:ilvl="2" w:tplc="162A9C1E">
      <w:start w:val="1"/>
      <w:numFmt w:val="bullet"/>
      <w:lvlText w:val=""/>
      <w:lvlJc w:val="left"/>
      <w:pPr>
        <w:ind w:left="2160" w:hanging="360"/>
      </w:pPr>
      <w:rPr>
        <w:rFonts w:ascii="Wingdings" w:hAnsi="Wingdings" w:hint="default"/>
      </w:rPr>
    </w:lvl>
    <w:lvl w:ilvl="3" w:tplc="B87AC060">
      <w:start w:val="1"/>
      <w:numFmt w:val="bullet"/>
      <w:lvlText w:val=""/>
      <w:lvlJc w:val="left"/>
      <w:pPr>
        <w:ind w:left="2880" w:hanging="360"/>
      </w:pPr>
      <w:rPr>
        <w:rFonts w:ascii="Symbol" w:hAnsi="Symbol" w:hint="default"/>
      </w:rPr>
    </w:lvl>
    <w:lvl w:ilvl="4" w:tplc="CCCC2BDA">
      <w:start w:val="1"/>
      <w:numFmt w:val="bullet"/>
      <w:lvlText w:val="o"/>
      <w:lvlJc w:val="left"/>
      <w:pPr>
        <w:ind w:left="3600" w:hanging="360"/>
      </w:pPr>
      <w:rPr>
        <w:rFonts w:ascii="Courier New" w:hAnsi="Courier New" w:hint="default"/>
      </w:rPr>
    </w:lvl>
    <w:lvl w:ilvl="5" w:tplc="D6446BE8">
      <w:start w:val="1"/>
      <w:numFmt w:val="bullet"/>
      <w:lvlText w:val=""/>
      <w:lvlJc w:val="left"/>
      <w:pPr>
        <w:ind w:left="4320" w:hanging="360"/>
      </w:pPr>
      <w:rPr>
        <w:rFonts w:ascii="Wingdings" w:hAnsi="Wingdings" w:hint="default"/>
      </w:rPr>
    </w:lvl>
    <w:lvl w:ilvl="6" w:tplc="1F44B3F6">
      <w:start w:val="1"/>
      <w:numFmt w:val="bullet"/>
      <w:lvlText w:val=""/>
      <w:lvlJc w:val="left"/>
      <w:pPr>
        <w:ind w:left="5040" w:hanging="360"/>
      </w:pPr>
      <w:rPr>
        <w:rFonts w:ascii="Symbol" w:hAnsi="Symbol" w:hint="default"/>
      </w:rPr>
    </w:lvl>
    <w:lvl w:ilvl="7" w:tplc="5C28C466">
      <w:start w:val="1"/>
      <w:numFmt w:val="bullet"/>
      <w:lvlText w:val="o"/>
      <w:lvlJc w:val="left"/>
      <w:pPr>
        <w:ind w:left="5760" w:hanging="360"/>
      </w:pPr>
      <w:rPr>
        <w:rFonts w:ascii="Courier New" w:hAnsi="Courier New" w:hint="default"/>
      </w:rPr>
    </w:lvl>
    <w:lvl w:ilvl="8" w:tplc="F766A16C">
      <w:start w:val="1"/>
      <w:numFmt w:val="bullet"/>
      <w:lvlText w:val=""/>
      <w:lvlJc w:val="left"/>
      <w:pPr>
        <w:ind w:left="6480" w:hanging="360"/>
      </w:pPr>
      <w:rPr>
        <w:rFonts w:ascii="Wingdings" w:hAnsi="Wingdings" w:hint="default"/>
      </w:rPr>
    </w:lvl>
  </w:abstractNum>
  <w:abstractNum w:abstractNumId="12" w15:restartNumberingAfterBreak="0">
    <w:nsid w:val="00920343"/>
    <w:multiLevelType w:val="multilevel"/>
    <w:tmpl w:val="84BECC2E"/>
    <w:lvl w:ilvl="0">
      <w:start w:val="1"/>
      <w:numFmt w:val="upperLetter"/>
      <w:lvlText w:val="%1."/>
      <w:lvlJc w:val="left"/>
      <w:pPr>
        <w:ind w:left="360" w:hanging="360"/>
      </w:pPr>
    </w:lvl>
    <w:lvl w:ilvl="1">
      <w:start w:val="1"/>
      <w:numFmt w:val="bullet"/>
      <w:lvlText w:val="o"/>
      <w:lvlJc w:val="left"/>
      <w:pPr>
        <w:ind w:left="786" w:hanging="360"/>
      </w:pPr>
      <w:rPr>
        <w:rFonts w:ascii="Courier New" w:hAnsi="Courier New" w:cs="Courier New" w:hint="default"/>
      </w:rPr>
    </w:lvl>
    <w:lvl w:ilvl="2">
      <w:start w:val="1"/>
      <w:numFmt w:val="bullet"/>
      <w:lvlText w:val="o"/>
      <w:lvlJc w:val="left"/>
      <w:pPr>
        <w:ind w:left="606" w:hanging="180"/>
      </w:pPr>
      <w:rPr>
        <w:rFonts w:ascii="Courier New" w:hAnsi="Courier New" w:cs="Courier New" w:hint="default"/>
      </w:rPr>
    </w:lvl>
    <w:lvl w:ilvl="3">
      <w:start w:val="1"/>
      <w:numFmt w:val="bullet"/>
      <w:lvlText w:val=""/>
      <w:lvlJc w:val="left"/>
      <w:pPr>
        <w:ind w:left="1069" w:hanging="360"/>
      </w:pPr>
      <w:rPr>
        <w:rFonts w:ascii="Symbol" w:hAnsi="Symbol" w:hint="default"/>
      </w:r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3" w15:restartNumberingAfterBreak="0">
    <w:nsid w:val="04F2BDC9"/>
    <w:multiLevelType w:val="hybridMultilevel"/>
    <w:tmpl w:val="79B80254"/>
    <w:lvl w:ilvl="0" w:tplc="B1F226FE">
      <w:start w:val="1"/>
      <w:numFmt w:val="bullet"/>
      <w:lvlText w:val=""/>
      <w:lvlJc w:val="left"/>
      <w:pPr>
        <w:ind w:left="720" w:hanging="360"/>
      </w:pPr>
      <w:rPr>
        <w:rFonts w:ascii="Symbol" w:hAnsi="Symbol" w:hint="default"/>
      </w:rPr>
    </w:lvl>
    <w:lvl w:ilvl="1" w:tplc="5DECB51A">
      <w:start w:val="1"/>
      <w:numFmt w:val="bullet"/>
      <w:lvlText w:val="o"/>
      <w:lvlJc w:val="left"/>
      <w:pPr>
        <w:ind w:left="1440" w:hanging="360"/>
      </w:pPr>
      <w:rPr>
        <w:rFonts w:ascii="Courier New" w:hAnsi="Courier New" w:hint="default"/>
      </w:rPr>
    </w:lvl>
    <w:lvl w:ilvl="2" w:tplc="57DAAF9C">
      <w:start w:val="1"/>
      <w:numFmt w:val="bullet"/>
      <w:lvlText w:val=""/>
      <w:lvlJc w:val="left"/>
      <w:pPr>
        <w:ind w:left="2160" w:hanging="360"/>
      </w:pPr>
      <w:rPr>
        <w:rFonts w:ascii="Wingdings" w:hAnsi="Wingdings" w:hint="default"/>
      </w:rPr>
    </w:lvl>
    <w:lvl w:ilvl="3" w:tplc="8F60CE54">
      <w:start w:val="1"/>
      <w:numFmt w:val="bullet"/>
      <w:lvlText w:val=""/>
      <w:lvlJc w:val="left"/>
      <w:pPr>
        <w:ind w:left="2880" w:hanging="360"/>
      </w:pPr>
      <w:rPr>
        <w:rFonts w:ascii="Symbol" w:hAnsi="Symbol" w:hint="default"/>
      </w:rPr>
    </w:lvl>
    <w:lvl w:ilvl="4" w:tplc="199CE026">
      <w:start w:val="1"/>
      <w:numFmt w:val="bullet"/>
      <w:lvlText w:val="o"/>
      <w:lvlJc w:val="left"/>
      <w:pPr>
        <w:ind w:left="3600" w:hanging="360"/>
      </w:pPr>
      <w:rPr>
        <w:rFonts w:ascii="Courier New" w:hAnsi="Courier New" w:hint="default"/>
      </w:rPr>
    </w:lvl>
    <w:lvl w:ilvl="5" w:tplc="BECE7A1A">
      <w:start w:val="1"/>
      <w:numFmt w:val="bullet"/>
      <w:lvlText w:val=""/>
      <w:lvlJc w:val="left"/>
      <w:pPr>
        <w:ind w:left="4320" w:hanging="360"/>
      </w:pPr>
      <w:rPr>
        <w:rFonts w:ascii="Wingdings" w:hAnsi="Wingdings" w:hint="default"/>
      </w:rPr>
    </w:lvl>
    <w:lvl w:ilvl="6" w:tplc="BE10115A">
      <w:start w:val="1"/>
      <w:numFmt w:val="bullet"/>
      <w:lvlText w:val=""/>
      <w:lvlJc w:val="left"/>
      <w:pPr>
        <w:ind w:left="5040" w:hanging="360"/>
      </w:pPr>
      <w:rPr>
        <w:rFonts w:ascii="Symbol" w:hAnsi="Symbol" w:hint="default"/>
      </w:rPr>
    </w:lvl>
    <w:lvl w:ilvl="7" w:tplc="0F9C3EB6">
      <w:start w:val="1"/>
      <w:numFmt w:val="bullet"/>
      <w:lvlText w:val="o"/>
      <w:lvlJc w:val="left"/>
      <w:pPr>
        <w:ind w:left="5760" w:hanging="360"/>
      </w:pPr>
      <w:rPr>
        <w:rFonts w:ascii="Courier New" w:hAnsi="Courier New" w:hint="default"/>
      </w:rPr>
    </w:lvl>
    <w:lvl w:ilvl="8" w:tplc="385A350E">
      <w:start w:val="1"/>
      <w:numFmt w:val="bullet"/>
      <w:lvlText w:val=""/>
      <w:lvlJc w:val="left"/>
      <w:pPr>
        <w:ind w:left="6480" w:hanging="360"/>
      </w:pPr>
      <w:rPr>
        <w:rFonts w:ascii="Wingdings" w:hAnsi="Wingdings" w:hint="default"/>
      </w:rPr>
    </w:lvl>
  </w:abstractNum>
  <w:abstractNum w:abstractNumId="14" w15:restartNumberingAfterBreak="0">
    <w:nsid w:val="06510450"/>
    <w:multiLevelType w:val="multilevel"/>
    <w:tmpl w:val="5D82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32507"/>
    <w:multiLevelType w:val="multilevel"/>
    <w:tmpl w:val="6256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197499"/>
    <w:multiLevelType w:val="hybridMultilevel"/>
    <w:tmpl w:val="C23C336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0E6E33E7"/>
    <w:multiLevelType w:val="hybridMultilevel"/>
    <w:tmpl w:val="4B161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195833"/>
    <w:multiLevelType w:val="hybridMultilevel"/>
    <w:tmpl w:val="EE7C9104"/>
    <w:lvl w:ilvl="0" w:tplc="BC661DC4">
      <w:numFmt w:val="bullet"/>
      <w:pStyle w:val="ListParagraph"/>
      <w:lvlText w:val=""/>
      <w:lvlJc w:val="left"/>
      <w:pPr>
        <w:ind w:left="360" w:hanging="360"/>
      </w:pPr>
      <w:rPr>
        <w:rFonts w:ascii="Symbol" w:eastAsiaTheme="minorEastAsia"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C1759E"/>
    <w:multiLevelType w:val="hybridMultilevel"/>
    <w:tmpl w:val="E4A4F7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11940A48"/>
    <w:multiLevelType w:val="multilevel"/>
    <w:tmpl w:val="4672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AFD64D"/>
    <w:multiLevelType w:val="hybridMultilevel"/>
    <w:tmpl w:val="69509D1A"/>
    <w:lvl w:ilvl="0" w:tplc="6BFAF16E">
      <w:start w:val="1"/>
      <w:numFmt w:val="bullet"/>
      <w:lvlText w:val=""/>
      <w:lvlJc w:val="left"/>
      <w:pPr>
        <w:ind w:left="720" w:hanging="360"/>
      </w:pPr>
      <w:rPr>
        <w:rFonts w:ascii="Symbol" w:hAnsi="Symbol" w:hint="default"/>
      </w:rPr>
    </w:lvl>
    <w:lvl w:ilvl="1" w:tplc="BFE07F78">
      <w:start w:val="1"/>
      <w:numFmt w:val="bullet"/>
      <w:lvlText w:val="o"/>
      <w:lvlJc w:val="left"/>
      <w:pPr>
        <w:ind w:left="1440" w:hanging="360"/>
      </w:pPr>
      <w:rPr>
        <w:rFonts w:ascii="Courier New" w:hAnsi="Courier New" w:hint="default"/>
      </w:rPr>
    </w:lvl>
    <w:lvl w:ilvl="2" w:tplc="BD6A1A24">
      <w:start w:val="1"/>
      <w:numFmt w:val="bullet"/>
      <w:lvlText w:val=""/>
      <w:lvlJc w:val="left"/>
      <w:pPr>
        <w:ind w:left="2160" w:hanging="360"/>
      </w:pPr>
      <w:rPr>
        <w:rFonts w:ascii="Wingdings" w:hAnsi="Wingdings" w:hint="default"/>
      </w:rPr>
    </w:lvl>
    <w:lvl w:ilvl="3" w:tplc="5A48E414">
      <w:start w:val="1"/>
      <w:numFmt w:val="bullet"/>
      <w:lvlText w:val=""/>
      <w:lvlJc w:val="left"/>
      <w:pPr>
        <w:ind w:left="2880" w:hanging="360"/>
      </w:pPr>
      <w:rPr>
        <w:rFonts w:ascii="Symbol" w:hAnsi="Symbol" w:hint="default"/>
      </w:rPr>
    </w:lvl>
    <w:lvl w:ilvl="4" w:tplc="579099B4">
      <w:start w:val="1"/>
      <w:numFmt w:val="bullet"/>
      <w:lvlText w:val="o"/>
      <w:lvlJc w:val="left"/>
      <w:pPr>
        <w:ind w:left="3600" w:hanging="360"/>
      </w:pPr>
      <w:rPr>
        <w:rFonts w:ascii="Courier New" w:hAnsi="Courier New" w:hint="default"/>
      </w:rPr>
    </w:lvl>
    <w:lvl w:ilvl="5" w:tplc="16F644F2">
      <w:start w:val="1"/>
      <w:numFmt w:val="bullet"/>
      <w:lvlText w:val=""/>
      <w:lvlJc w:val="left"/>
      <w:pPr>
        <w:ind w:left="4320" w:hanging="360"/>
      </w:pPr>
      <w:rPr>
        <w:rFonts w:ascii="Wingdings" w:hAnsi="Wingdings" w:hint="default"/>
      </w:rPr>
    </w:lvl>
    <w:lvl w:ilvl="6" w:tplc="525293C4">
      <w:start w:val="1"/>
      <w:numFmt w:val="bullet"/>
      <w:lvlText w:val=""/>
      <w:lvlJc w:val="left"/>
      <w:pPr>
        <w:ind w:left="5040" w:hanging="360"/>
      </w:pPr>
      <w:rPr>
        <w:rFonts w:ascii="Symbol" w:hAnsi="Symbol" w:hint="default"/>
      </w:rPr>
    </w:lvl>
    <w:lvl w:ilvl="7" w:tplc="2C4E30CA">
      <w:start w:val="1"/>
      <w:numFmt w:val="bullet"/>
      <w:lvlText w:val="o"/>
      <w:lvlJc w:val="left"/>
      <w:pPr>
        <w:ind w:left="5760" w:hanging="360"/>
      </w:pPr>
      <w:rPr>
        <w:rFonts w:ascii="Courier New" w:hAnsi="Courier New" w:hint="default"/>
      </w:rPr>
    </w:lvl>
    <w:lvl w:ilvl="8" w:tplc="0EC84980">
      <w:start w:val="1"/>
      <w:numFmt w:val="bullet"/>
      <w:lvlText w:val=""/>
      <w:lvlJc w:val="left"/>
      <w:pPr>
        <w:ind w:left="6480" w:hanging="360"/>
      </w:pPr>
      <w:rPr>
        <w:rFonts w:ascii="Wingdings" w:hAnsi="Wingdings" w:hint="default"/>
      </w:rPr>
    </w:lvl>
  </w:abstractNum>
  <w:abstractNum w:abstractNumId="22" w15:restartNumberingAfterBreak="0">
    <w:nsid w:val="11D21F19"/>
    <w:multiLevelType w:val="hybridMultilevel"/>
    <w:tmpl w:val="6B122A12"/>
    <w:lvl w:ilvl="0" w:tplc="3CF016EC">
      <w:start w:val="1"/>
      <w:numFmt w:val="bullet"/>
      <w:lvlText w:val="-"/>
      <w:lvlJc w:val="left"/>
      <w:pPr>
        <w:ind w:left="720" w:hanging="360"/>
      </w:pPr>
      <w:rPr>
        <w:rFonts w:ascii="Calibri" w:hAnsi="Calibri" w:hint="default"/>
      </w:rPr>
    </w:lvl>
    <w:lvl w:ilvl="1" w:tplc="A8182FF4">
      <w:start w:val="1"/>
      <w:numFmt w:val="bullet"/>
      <w:lvlText w:val="o"/>
      <w:lvlJc w:val="left"/>
      <w:pPr>
        <w:ind w:left="1440" w:hanging="360"/>
      </w:pPr>
      <w:rPr>
        <w:rFonts w:ascii="Courier New" w:hAnsi="Courier New" w:hint="default"/>
      </w:rPr>
    </w:lvl>
    <w:lvl w:ilvl="2" w:tplc="097882DC">
      <w:start w:val="1"/>
      <w:numFmt w:val="bullet"/>
      <w:lvlText w:val=""/>
      <w:lvlJc w:val="left"/>
      <w:pPr>
        <w:ind w:left="2160" w:hanging="360"/>
      </w:pPr>
      <w:rPr>
        <w:rFonts w:ascii="Wingdings" w:hAnsi="Wingdings" w:hint="default"/>
      </w:rPr>
    </w:lvl>
    <w:lvl w:ilvl="3" w:tplc="D04201CA">
      <w:start w:val="1"/>
      <w:numFmt w:val="bullet"/>
      <w:lvlText w:val=""/>
      <w:lvlJc w:val="left"/>
      <w:pPr>
        <w:ind w:left="2880" w:hanging="360"/>
      </w:pPr>
      <w:rPr>
        <w:rFonts w:ascii="Symbol" w:hAnsi="Symbol" w:hint="default"/>
      </w:rPr>
    </w:lvl>
    <w:lvl w:ilvl="4" w:tplc="EE5CDEB8">
      <w:start w:val="1"/>
      <w:numFmt w:val="bullet"/>
      <w:lvlText w:val="o"/>
      <w:lvlJc w:val="left"/>
      <w:pPr>
        <w:ind w:left="3600" w:hanging="360"/>
      </w:pPr>
      <w:rPr>
        <w:rFonts w:ascii="Courier New" w:hAnsi="Courier New" w:hint="default"/>
      </w:rPr>
    </w:lvl>
    <w:lvl w:ilvl="5" w:tplc="C22462A4">
      <w:start w:val="1"/>
      <w:numFmt w:val="bullet"/>
      <w:lvlText w:val=""/>
      <w:lvlJc w:val="left"/>
      <w:pPr>
        <w:ind w:left="4320" w:hanging="360"/>
      </w:pPr>
      <w:rPr>
        <w:rFonts w:ascii="Wingdings" w:hAnsi="Wingdings" w:hint="default"/>
      </w:rPr>
    </w:lvl>
    <w:lvl w:ilvl="6" w:tplc="9CF05296">
      <w:start w:val="1"/>
      <w:numFmt w:val="bullet"/>
      <w:lvlText w:val=""/>
      <w:lvlJc w:val="left"/>
      <w:pPr>
        <w:ind w:left="5040" w:hanging="360"/>
      </w:pPr>
      <w:rPr>
        <w:rFonts w:ascii="Symbol" w:hAnsi="Symbol" w:hint="default"/>
      </w:rPr>
    </w:lvl>
    <w:lvl w:ilvl="7" w:tplc="D5D842CE">
      <w:start w:val="1"/>
      <w:numFmt w:val="bullet"/>
      <w:lvlText w:val="o"/>
      <w:lvlJc w:val="left"/>
      <w:pPr>
        <w:ind w:left="5760" w:hanging="360"/>
      </w:pPr>
      <w:rPr>
        <w:rFonts w:ascii="Courier New" w:hAnsi="Courier New" w:hint="default"/>
      </w:rPr>
    </w:lvl>
    <w:lvl w:ilvl="8" w:tplc="6540A34E">
      <w:start w:val="1"/>
      <w:numFmt w:val="bullet"/>
      <w:lvlText w:val=""/>
      <w:lvlJc w:val="left"/>
      <w:pPr>
        <w:ind w:left="6480" w:hanging="360"/>
      </w:pPr>
      <w:rPr>
        <w:rFonts w:ascii="Wingdings" w:hAnsi="Wingdings" w:hint="default"/>
      </w:rPr>
    </w:lvl>
  </w:abstractNum>
  <w:abstractNum w:abstractNumId="23" w15:restartNumberingAfterBreak="0">
    <w:nsid w:val="13874C15"/>
    <w:multiLevelType w:val="hybridMultilevel"/>
    <w:tmpl w:val="EC2036B0"/>
    <w:lvl w:ilvl="0" w:tplc="62C6DC7A">
      <w:numFmt w:val="bullet"/>
      <w:lvlText w:val="-"/>
      <w:lvlJc w:val="left"/>
      <w:pPr>
        <w:ind w:left="502" w:hanging="360"/>
      </w:pPr>
      <w:rPr>
        <w:rFonts w:ascii="Ubuntu" w:eastAsia="Times New Roman" w:hAnsi="Ubuntu" w:cs="Times New Roman" w:hint="default"/>
      </w:rPr>
    </w:lvl>
    <w:lvl w:ilvl="1" w:tplc="08130003">
      <w:start w:val="1"/>
      <w:numFmt w:val="bullet"/>
      <w:lvlText w:val="o"/>
      <w:lvlJc w:val="left"/>
      <w:pPr>
        <w:ind w:left="786"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139B4C35"/>
    <w:multiLevelType w:val="multilevel"/>
    <w:tmpl w:val="8E9C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106F81"/>
    <w:multiLevelType w:val="multilevel"/>
    <w:tmpl w:val="E840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3F453C"/>
    <w:multiLevelType w:val="hybridMultilevel"/>
    <w:tmpl w:val="E9B0C796"/>
    <w:lvl w:ilvl="0" w:tplc="7602B38C">
      <w:start w:val="1"/>
      <w:numFmt w:val="bullet"/>
      <w:lvlText w:val=""/>
      <w:lvlJc w:val="left"/>
      <w:pPr>
        <w:ind w:left="720" w:hanging="360"/>
      </w:pPr>
      <w:rPr>
        <w:rFonts w:ascii="Symbol" w:hAnsi="Symbol" w:hint="default"/>
      </w:rPr>
    </w:lvl>
    <w:lvl w:ilvl="1" w:tplc="8EC000DC">
      <w:start w:val="1"/>
      <w:numFmt w:val="bullet"/>
      <w:lvlText w:val="o"/>
      <w:lvlJc w:val="left"/>
      <w:pPr>
        <w:ind w:left="1440" w:hanging="360"/>
      </w:pPr>
      <w:rPr>
        <w:rFonts w:ascii="Courier New" w:hAnsi="Courier New" w:hint="default"/>
      </w:rPr>
    </w:lvl>
    <w:lvl w:ilvl="2" w:tplc="6A246770">
      <w:start w:val="1"/>
      <w:numFmt w:val="bullet"/>
      <w:lvlText w:val=""/>
      <w:lvlJc w:val="left"/>
      <w:pPr>
        <w:ind w:left="2160" w:hanging="360"/>
      </w:pPr>
      <w:rPr>
        <w:rFonts w:ascii="Wingdings" w:hAnsi="Wingdings" w:hint="default"/>
      </w:rPr>
    </w:lvl>
    <w:lvl w:ilvl="3" w:tplc="AF7841B8">
      <w:start w:val="1"/>
      <w:numFmt w:val="bullet"/>
      <w:lvlText w:val=""/>
      <w:lvlJc w:val="left"/>
      <w:pPr>
        <w:ind w:left="2880" w:hanging="360"/>
      </w:pPr>
      <w:rPr>
        <w:rFonts w:ascii="Symbol" w:hAnsi="Symbol" w:hint="default"/>
      </w:rPr>
    </w:lvl>
    <w:lvl w:ilvl="4" w:tplc="C2D043D8">
      <w:start w:val="1"/>
      <w:numFmt w:val="bullet"/>
      <w:lvlText w:val="o"/>
      <w:lvlJc w:val="left"/>
      <w:pPr>
        <w:ind w:left="3600" w:hanging="360"/>
      </w:pPr>
      <w:rPr>
        <w:rFonts w:ascii="Courier New" w:hAnsi="Courier New" w:hint="default"/>
      </w:rPr>
    </w:lvl>
    <w:lvl w:ilvl="5" w:tplc="242E63E2">
      <w:start w:val="1"/>
      <w:numFmt w:val="bullet"/>
      <w:lvlText w:val=""/>
      <w:lvlJc w:val="left"/>
      <w:pPr>
        <w:ind w:left="4320" w:hanging="360"/>
      </w:pPr>
      <w:rPr>
        <w:rFonts w:ascii="Wingdings" w:hAnsi="Wingdings" w:hint="default"/>
      </w:rPr>
    </w:lvl>
    <w:lvl w:ilvl="6" w:tplc="5688FA7C">
      <w:start w:val="1"/>
      <w:numFmt w:val="bullet"/>
      <w:lvlText w:val=""/>
      <w:lvlJc w:val="left"/>
      <w:pPr>
        <w:ind w:left="5040" w:hanging="360"/>
      </w:pPr>
      <w:rPr>
        <w:rFonts w:ascii="Symbol" w:hAnsi="Symbol" w:hint="default"/>
      </w:rPr>
    </w:lvl>
    <w:lvl w:ilvl="7" w:tplc="1898EB04">
      <w:start w:val="1"/>
      <w:numFmt w:val="bullet"/>
      <w:lvlText w:val="o"/>
      <w:lvlJc w:val="left"/>
      <w:pPr>
        <w:ind w:left="5760" w:hanging="360"/>
      </w:pPr>
      <w:rPr>
        <w:rFonts w:ascii="Courier New" w:hAnsi="Courier New" w:hint="default"/>
      </w:rPr>
    </w:lvl>
    <w:lvl w:ilvl="8" w:tplc="A7A4F130">
      <w:start w:val="1"/>
      <w:numFmt w:val="bullet"/>
      <w:lvlText w:val=""/>
      <w:lvlJc w:val="left"/>
      <w:pPr>
        <w:ind w:left="6480" w:hanging="360"/>
      </w:pPr>
      <w:rPr>
        <w:rFonts w:ascii="Wingdings" w:hAnsi="Wingdings" w:hint="default"/>
      </w:rPr>
    </w:lvl>
  </w:abstractNum>
  <w:abstractNum w:abstractNumId="27" w15:restartNumberingAfterBreak="0">
    <w:nsid w:val="16085C31"/>
    <w:multiLevelType w:val="hybridMultilevel"/>
    <w:tmpl w:val="E8C8D09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1B0A77CA"/>
    <w:multiLevelType w:val="multilevel"/>
    <w:tmpl w:val="C27EE0B8"/>
    <w:lvl w:ilvl="0">
      <w:numFmt w:val="bullet"/>
      <w:lvlText w:val="-"/>
      <w:lvlJc w:val="left"/>
      <w:pPr>
        <w:ind w:left="360" w:hanging="360"/>
      </w:pPr>
      <w:rPr>
        <w:rFonts w:ascii="Ubuntu" w:eastAsia="Times New Roman" w:hAnsi="Ubuntu" w:cs="Times New Roman" w:hint="default"/>
      </w:rPr>
    </w:lvl>
    <w:lvl w:ilvl="1">
      <w:start w:val="1"/>
      <w:numFmt w:val="lowerLetter"/>
      <w:lvlText w:val="%2."/>
      <w:lvlJc w:val="left"/>
      <w:pPr>
        <w:ind w:left="1866" w:hanging="360"/>
      </w:pPr>
    </w:lvl>
    <w:lvl w:ilvl="2">
      <w:numFmt w:val="bullet"/>
      <w:lvlText w:val="-"/>
      <w:lvlJc w:val="left"/>
      <w:pPr>
        <w:ind w:left="2586" w:hanging="180"/>
      </w:pPr>
      <w:rPr>
        <w:rFonts w:ascii="Ubuntu" w:eastAsia="Times New Roman" w:hAnsi="Ubuntu" w:cs="Times New Roman" w:hint="default"/>
      </w:r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9" w15:restartNumberingAfterBreak="0">
    <w:nsid w:val="1DA907F0"/>
    <w:multiLevelType w:val="multilevel"/>
    <w:tmpl w:val="64F0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4F9A53"/>
    <w:multiLevelType w:val="hybridMultilevel"/>
    <w:tmpl w:val="91969476"/>
    <w:lvl w:ilvl="0" w:tplc="EEEC6D18">
      <w:start w:val="1"/>
      <w:numFmt w:val="bullet"/>
      <w:lvlText w:val=""/>
      <w:lvlJc w:val="left"/>
      <w:pPr>
        <w:ind w:left="720" w:hanging="360"/>
      </w:pPr>
      <w:rPr>
        <w:rFonts w:ascii="Symbol" w:hAnsi="Symbol" w:hint="default"/>
      </w:rPr>
    </w:lvl>
    <w:lvl w:ilvl="1" w:tplc="9CFA8A8A">
      <w:start w:val="1"/>
      <w:numFmt w:val="bullet"/>
      <w:lvlText w:val="o"/>
      <w:lvlJc w:val="left"/>
      <w:pPr>
        <w:ind w:left="1440" w:hanging="360"/>
      </w:pPr>
      <w:rPr>
        <w:rFonts w:ascii="Courier New" w:hAnsi="Courier New" w:hint="default"/>
      </w:rPr>
    </w:lvl>
    <w:lvl w:ilvl="2" w:tplc="6BD8A5E0">
      <w:start w:val="1"/>
      <w:numFmt w:val="bullet"/>
      <w:lvlText w:val=""/>
      <w:lvlJc w:val="left"/>
      <w:pPr>
        <w:ind w:left="2160" w:hanging="360"/>
      </w:pPr>
      <w:rPr>
        <w:rFonts w:ascii="Wingdings" w:hAnsi="Wingdings" w:hint="default"/>
      </w:rPr>
    </w:lvl>
    <w:lvl w:ilvl="3" w:tplc="26A6FD62">
      <w:start w:val="1"/>
      <w:numFmt w:val="bullet"/>
      <w:lvlText w:val=""/>
      <w:lvlJc w:val="left"/>
      <w:pPr>
        <w:ind w:left="2880" w:hanging="360"/>
      </w:pPr>
      <w:rPr>
        <w:rFonts w:ascii="Symbol" w:hAnsi="Symbol" w:hint="default"/>
      </w:rPr>
    </w:lvl>
    <w:lvl w:ilvl="4" w:tplc="20688A04">
      <w:start w:val="1"/>
      <w:numFmt w:val="bullet"/>
      <w:lvlText w:val="o"/>
      <w:lvlJc w:val="left"/>
      <w:pPr>
        <w:ind w:left="3600" w:hanging="360"/>
      </w:pPr>
      <w:rPr>
        <w:rFonts w:ascii="Courier New" w:hAnsi="Courier New" w:hint="default"/>
      </w:rPr>
    </w:lvl>
    <w:lvl w:ilvl="5" w:tplc="4FA00FEE">
      <w:start w:val="1"/>
      <w:numFmt w:val="bullet"/>
      <w:lvlText w:val=""/>
      <w:lvlJc w:val="left"/>
      <w:pPr>
        <w:ind w:left="4320" w:hanging="360"/>
      </w:pPr>
      <w:rPr>
        <w:rFonts w:ascii="Wingdings" w:hAnsi="Wingdings" w:hint="default"/>
      </w:rPr>
    </w:lvl>
    <w:lvl w:ilvl="6" w:tplc="8ED4E822">
      <w:start w:val="1"/>
      <w:numFmt w:val="bullet"/>
      <w:lvlText w:val=""/>
      <w:lvlJc w:val="left"/>
      <w:pPr>
        <w:ind w:left="5040" w:hanging="360"/>
      </w:pPr>
      <w:rPr>
        <w:rFonts w:ascii="Symbol" w:hAnsi="Symbol" w:hint="default"/>
      </w:rPr>
    </w:lvl>
    <w:lvl w:ilvl="7" w:tplc="26AAC942">
      <w:start w:val="1"/>
      <w:numFmt w:val="bullet"/>
      <w:lvlText w:val="o"/>
      <w:lvlJc w:val="left"/>
      <w:pPr>
        <w:ind w:left="5760" w:hanging="360"/>
      </w:pPr>
      <w:rPr>
        <w:rFonts w:ascii="Courier New" w:hAnsi="Courier New" w:hint="default"/>
      </w:rPr>
    </w:lvl>
    <w:lvl w:ilvl="8" w:tplc="76DAEA10">
      <w:start w:val="1"/>
      <w:numFmt w:val="bullet"/>
      <w:lvlText w:val=""/>
      <w:lvlJc w:val="left"/>
      <w:pPr>
        <w:ind w:left="6480" w:hanging="360"/>
      </w:pPr>
      <w:rPr>
        <w:rFonts w:ascii="Wingdings" w:hAnsi="Wingdings" w:hint="default"/>
      </w:rPr>
    </w:lvl>
  </w:abstractNum>
  <w:abstractNum w:abstractNumId="31" w15:restartNumberingAfterBreak="0">
    <w:nsid w:val="20191A9F"/>
    <w:multiLevelType w:val="hybridMultilevel"/>
    <w:tmpl w:val="F92A57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240D4B9B"/>
    <w:multiLevelType w:val="hybridMultilevel"/>
    <w:tmpl w:val="BDC6EF16"/>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24EDC51B"/>
    <w:multiLevelType w:val="hybridMultilevel"/>
    <w:tmpl w:val="72AA8876"/>
    <w:lvl w:ilvl="0" w:tplc="A102474C">
      <w:start w:val="1"/>
      <w:numFmt w:val="decimal"/>
      <w:lvlText w:val="%1."/>
      <w:lvlJc w:val="left"/>
      <w:pPr>
        <w:ind w:left="720" w:hanging="360"/>
      </w:pPr>
    </w:lvl>
    <w:lvl w:ilvl="1" w:tplc="9C3639B6">
      <w:start w:val="1"/>
      <w:numFmt w:val="lowerLetter"/>
      <w:lvlText w:val="%2."/>
      <w:lvlJc w:val="left"/>
      <w:pPr>
        <w:ind w:left="1440" w:hanging="360"/>
      </w:pPr>
    </w:lvl>
    <w:lvl w:ilvl="2" w:tplc="671C3E82">
      <w:start w:val="1"/>
      <w:numFmt w:val="lowerRoman"/>
      <w:lvlText w:val="%3."/>
      <w:lvlJc w:val="right"/>
      <w:pPr>
        <w:ind w:left="2160" w:hanging="180"/>
      </w:pPr>
    </w:lvl>
    <w:lvl w:ilvl="3" w:tplc="86B68588">
      <w:start w:val="1"/>
      <w:numFmt w:val="decimal"/>
      <w:lvlText w:val="%4."/>
      <w:lvlJc w:val="left"/>
      <w:pPr>
        <w:ind w:left="2880" w:hanging="360"/>
      </w:pPr>
    </w:lvl>
    <w:lvl w:ilvl="4" w:tplc="461E7EF6">
      <w:start w:val="1"/>
      <w:numFmt w:val="lowerLetter"/>
      <w:lvlText w:val="%5."/>
      <w:lvlJc w:val="left"/>
      <w:pPr>
        <w:ind w:left="3600" w:hanging="360"/>
      </w:pPr>
    </w:lvl>
    <w:lvl w:ilvl="5" w:tplc="1FEA9A64">
      <w:start w:val="1"/>
      <w:numFmt w:val="lowerRoman"/>
      <w:lvlText w:val="%6."/>
      <w:lvlJc w:val="right"/>
      <w:pPr>
        <w:ind w:left="4320" w:hanging="180"/>
      </w:pPr>
    </w:lvl>
    <w:lvl w:ilvl="6" w:tplc="6D106538">
      <w:start w:val="1"/>
      <w:numFmt w:val="decimal"/>
      <w:lvlText w:val="%7."/>
      <w:lvlJc w:val="left"/>
      <w:pPr>
        <w:ind w:left="5040" w:hanging="360"/>
      </w:pPr>
    </w:lvl>
    <w:lvl w:ilvl="7" w:tplc="80F82970">
      <w:start w:val="1"/>
      <w:numFmt w:val="lowerLetter"/>
      <w:lvlText w:val="%8."/>
      <w:lvlJc w:val="left"/>
      <w:pPr>
        <w:ind w:left="5760" w:hanging="360"/>
      </w:pPr>
    </w:lvl>
    <w:lvl w:ilvl="8" w:tplc="174AC49C">
      <w:start w:val="1"/>
      <w:numFmt w:val="lowerRoman"/>
      <w:lvlText w:val="%9."/>
      <w:lvlJc w:val="right"/>
      <w:pPr>
        <w:ind w:left="6480" w:hanging="180"/>
      </w:pPr>
    </w:lvl>
  </w:abstractNum>
  <w:abstractNum w:abstractNumId="34" w15:restartNumberingAfterBreak="0">
    <w:nsid w:val="27341EE9"/>
    <w:multiLevelType w:val="hybridMultilevel"/>
    <w:tmpl w:val="123854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695D27"/>
    <w:multiLevelType w:val="hybridMultilevel"/>
    <w:tmpl w:val="BCAEFC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2EAC3E17"/>
    <w:multiLevelType w:val="hybridMultilevel"/>
    <w:tmpl w:val="D8A0013A"/>
    <w:lvl w:ilvl="0" w:tplc="B798EA08">
      <w:numFmt w:val="bullet"/>
      <w:lvlText w:val="-"/>
      <w:lvlJc w:val="left"/>
      <w:pPr>
        <w:ind w:left="360" w:hanging="360"/>
      </w:pPr>
      <w:rPr>
        <w:rFonts w:ascii="Tahoma" w:eastAsiaTheme="minorEastAsi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99B34BC"/>
    <w:multiLevelType w:val="multilevel"/>
    <w:tmpl w:val="78106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21366D"/>
    <w:multiLevelType w:val="hybridMultilevel"/>
    <w:tmpl w:val="20A6F6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3A8D7457"/>
    <w:multiLevelType w:val="multilevel"/>
    <w:tmpl w:val="0788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A71F5D"/>
    <w:multiLevelType w:val="multilevel"/>
    <w:tmpl w:val="C876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930E72"/>
    <w:multiLevelType w:val="multilevel"/>
    <w:tmpl w:val="99CE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CB6B4C"/>
    <w:multiLevelType w:val="multilevel"/>
    <w:tmpl w:val="02E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5955CD"/>
    <w:multiLevelType w:val="hybridMultilevel"/>
    <w:tmpl w:val="2B20BF4C"/>
    <w:lvl w:ilvl="0" w:tplc="62C6DC7A">
      <w:numFmt w:val="bullet"/>
      <w:lvlText w:val="-"/>
      <w:lvlJc w:val="left"/>
      <w:pPr>
        <w:ind w:left="360" w:hanging="360"/>
      </w:pPr>
      <w:rPr>
        <w:rFonts w:ascii="Ubuntu" w:eastAsia="Times New Roman" w:hAnsi="Ubuntu" w:cs="Times New Roman" w:hint="default"/>
      </w:rPr>
    </w:lvl>
    <w:lvl w:ilvl="1" w:tplc="08130003">
      <w:start w:val="1"/>
      <w:numFmt w:val="bullet"/>
      <w:lvlText w:val="o"/>
      <w:lvlJc w:val="left"/>
      <w:pPr>
        <w:ind w:left="1080" w:hanging="360"/>
      </w:pPr>
      <w:rPr>
        <w:rFonts w:ascii="Courier New" w:hAnsi="Courier New" w:cs="Courier New" w:hint="default"/>
      </w:rPr>
    </w:lvl>
    <w:lvl w:ilvl="2" w:tplc="08130001">
      <w:start w:val="1"/>
      <w:numFmt w:val="bullet"/>
      <w:lvlText w:val=""/>
      <w:lvlJc w:val="left"/>
      <w:pPr>
        <w:ind w:left="1800" w:hanging="360"/>
      </w:pPr>
      <w:rPr>
        <w:rFonts w:ascii="Symbol" w:hAnsi="Symbol" w:hint="default"/>
      </w:rPr>
    </w:lvl>
    <w:lvl w:ilvl="3" w:tplc="08130005">
      <w:start w:val="1"/>
      <w:numFmt w:val="bullet"/>
      <w:lvlText w:val=""/>
      <w:lvlJc w:val="left"/>
      <w:pPr>
        <w:ind w:left="2520" w:hanging="360"/>
      </w:pPr>
      <w:rPr>
        <w:rFonts w:ascii="Wingdings" w:hAnsi="Wingdings"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44" w15:restartNumberingAfterBreak="0">
    <w:nsid w:val="4B7F10C1"/>
    <w:multiLevelType w:val="hybridMultilevel"/>
    <w:tmpl w:val="3046361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5" w15:restartNumberingAfterBreak="0">
    <w:nsid w:val="522065B6"/>
    <w:multiLevelType w:val="hybridMultilevel"/>
    <w:tmpl w:val="BDC6EF16"/>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6" w15:restartNumberingAfterBreak="0">
    <w:nsid w:val="52500085"/>
    <w:multiLevelType w:val="hybridMultilevel"/>
    <w:tmpl w:val="4E6E257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7" w15:restartNumberingAfterBreak="0">
    <w:nsid w:val="576B7F4C"/>
    <w:multiLevelType w:val="multilevel"/>
    <w:tmpl w:val="992A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B8671E"/>
    <w:multiLevelType w:val="hybridMultilevel"/>
    <w:tmpl w:val="55728CC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9" w15:restartNumberingAfterBreak="0">
    <w:nsid w:val="5C18579B"/>
    <w:multiLevelType w:val="hybridMultilevel"/>
    <w:tmpl w:val="E22A1F8C"/>
    <w:lvl w:ilvl="0" w:tplc="BC3CEB06">
      <w:start w:val="1"/>
      <w:numFmt w:val="decimal"/>
      <w:lvlText w:val="%1)"/>
      <w:lvlJc w:val="left"/>
      <w:pPr>
        <w:ind w:left="720" w:hanging="360"/>
      </w:pPr>
    </w:lvl>
    <w:lvl w:ilvl="1" w:tplc="0318EC54">
      <w:start w:val="1"/>
      <w:numFmt w:val="lowerLetter"/>
      <w:lvlText w:val="%2."/>
      <w:lvlJc w:val="left"/>
      <w:pPr>
        <w:ind w:left="1440" w:hanging="360"/>
      </w:pPr>
    </w:lvl>
    <w:lvl w:ilvl="2" w:tplc="E996D644">
      <w:start w:val="1"/>
      <w:numFmt w:val="lowerRoman"/>
      <w:lvlText w:val="%3."/>
      <w:lvlJc w:val="right"/>
      <w:pPr>
        <w:ind w:left="2160" w:hanging="180"/>
      </w:pPr>
    </w:lvl>
    <w:lvl w:ilvl="3" w:tplc="8B2ECD00">
      <w:start w:val="1"/>
      <w:numFmt w:val="decimal"/>
      <w:lvlText w:val="%4."/>
      <w:lvlJc w:val="left"/>
      <w:pPr>
        <w:ind w:left="2880" w:hanging="360"/>
      </w:pPr>
    </w:lvl>
    <w:lvl w:ilvl="4" w:tplc="FD44CD16">
      <w:start w:val="1"/>
      <w:numFmt w:val="lowerLetter"/>
      <w:lvlText w:val="%5."/>
      <w:lvlJc w:val="left"/>
      <w:pPr>
        <w:ind w:left="3600" w:hanging="360"/>
      </w:pPr>
    </w:lvl>
    <w:lvl w:ilvl="5" w:tplc="619E468A">
      <w:start w:val="1"/>
      <w:numFmt w:val="lowerRoman"/>
      <w:lvlText w:val="%6."/>
      <w:lvlJc w:val="right"/>
      <w:pPr>
        <w:ind w:left="4320" w:hanging="180"/>
      </w:pPr>
    </w:lvl>
    <w:lvl w:ilvl="6" w:tplc="B3B47D60">
      <w:start w:val="1"/>
      <w:numFmt w:val="decimal"/>
      <w:lvlText w:val="%7."/>
      <w:lvlJc w:val="left"/>
      <w:pPr>
        <w:ind w:left="5040" w:hanging="360"/>
      </w:pPr>
    </w:lvl>
    <w:lvl w:ilvl="7" w:tplc="4EBE5618">
      <w:start w:val="1"/>
      <w:numFmt w:val="lowerLetter"/>
      <w:lvlText w:val="%8."/>
      <w:lvlJc w:val="left"/>
      <w:pPr>
        <w:ind w:left="5760" w:hanging="360"/>
      </w:pPr>
    </w:lvl>
    <w:lvl w:ilvl="8" w:tplc="2C620CD8">
      <w:start w:val="1"/>
      <w:numFmt w:val="lowerRoman"/>
      <w:lvlText w:val="%9."/>
      <w:lvlJc w:val="right"/>
      <w:pPr>
        <w:ind w:left="6480" w:hanging="180"/>
      </w:pPr>
    </w:lvl>
  </w:abstractNum>
  <w:abstractNum w:abstractNumId="50" w15:restartNumberingAfterBreak="0">
    <w:nsid w:val="5F8E1047"/>
    <w:multiLevelType w:val="multilevel"/>
    <w:tmpl w:val="48D4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C0FA3B"/>
    <w:multiLevelType w:val="hybridMultilevel"/>
    <w:tmpl w:val="F5D8285C"/>
    <w:lvl w:ilvl="0" w:tplc="B1BAC75A">
      <w:start w:val="1"/>
      <w:numFmt w:val="decimal"/>
      <w:lvlText w:val="%1)"/>
      <w:lvlJc w:val="left"/>
      <w:pPr>
        <w:ind w:left="720" w:hanging="360"/>
      </w:pPr>
    </w:lvl>
    <w:lvl w:ilvl="1" w:tplc="4C24898E">
      <w:start w:val="1"/>
      <w:numFmt w:val="lowerLetter"/>
      <w:lvlText w:val="%2."/>
      <w:lvlJc w:val="left"/>
      <w:pPr>
        <w:ind w:left="1440" w:hanging="360"/>
      </w:pPr>
    </w:lvl>
    <w:lvl w:ilvl="2" w:tplc="7A966910">
      <w:start w:val="1"/>
      <w:numFmt w:val="lowerRoman"/>
      <w:lvlText w:val="%3."/>
      <w:lvlJc w:val="right"/>
      <w:pPr>
        <w:ind w:left="2160" w:hanging="180"/>
      </w:pPr>
    </w:lvl>
    <w:lvl w:ilvl="3" w:tplc="FF24BF52">
      <w:start w:val="1"/>
      <w:numFmt w:val="decimal"/>
      <w:lvlText w:val="%4."/>
      <w:lvlJc w:val="left"/>
      <w:pPr>
        <w:ind w:left="2880" w:hanging="360"/>
      </w:pPr>
    </w:lvl>
    <w:lvl w:ilvl="4" w:tplc="28523F62">
      <w:start w:val="1"/>
      <w:numFmt w:val="lowerLetter"/>
      <w:lvlText w:val="%5."/>
      <w:lvlJc w:val="left"/>
      <w:pPr>
        <w:ind w:left="3600" w:hanging="360"/>
      </w:pPr>
    </w:lvl>
    <w:lvl w:ilvl="5" w:tplc="1122975A">
      <w:start w:val="1"/>
      <w:numFmt w:val="lowerRoman"/>
      <w:lvlText w:val="%6."/>
      <w:lvlJc w:val="right"/>
      <w:pPr>
        <w:ind w:left="4320" w:hanging="180"/>
      </w:pPr>
    </w:lvl>
    <w:lvl w:ilvl="6" w:tplc="0360C808">
      <w:start w:val="1"/>
      <w:numFmt w:val="decimal"/>
      <w:lvlText w:val="%7."/>
      <w:lvlJc w:val="left"/>
      <w:pPr>
        <w:ind w:left="5040" w:hanging="360"/>
      </w:pPr>
    </w:lvl>
    <w:lvl w:ilvl="7" w:tplc="519E72A0">
      <w:start w:val="1"/>
      <w:numFmt w:val="lowerLetter"/>
      <w:lvlText w:val="%8."/>
      <w:lvlJc w:val="left"/>
      <w:pPr>
        <w:ind w:left="5760" w:hanging="360"/>
      </w:pPr>
    </w:lvl>
    <w:lvl w:ilvl="8" w:tplc="D0363DAE">
      <w:start w:val="1"/>
      <w:numFmt w:val="lowerRoman"/>
      <w:lvlText w:val="%9."/>
      <w:lvlJc w:val="right"/>
      <w:pPr>
        <w:ind w:left="6480" w:hanging="180"/>
      </w:pPr>
    </w:lvl>
  </w:abstractNum>
  <w:abstractNum w:abstractNumId="52" w15:restartNumberingAfterBreak="0">
    <w:nsid w:val="64276852"/>
    <w:multiLevelType w:val="multilevel"/>
    <w:tmpl w:val="84BECC2E"/>
    <w:lvl w:ilvl="0">
      <w:start w:val="1"/>
      <w:numFmt w:val="upperLetter"/>
      <w:lvlText w:val="%1."/>
      <w:lvlJc w:val="left"/>
      <w:pPr>
        <w:ind w:left="360" w:hanging="360"/>
      </w:pPr>
    </w:lvl>
    <w:lvl w:ilvl="1">
      <w:start w:val="1"/>
      <w:numFmt w:val="bullet"/>
      <w:lvlText w:val="o"/>
      <w:lvlJc w:val="left"/>
      <w:pPr>
        <w:ind w:left="786" w:hanging="360"/>
      </w:pPr>
      <w:rPr>
        <w:rFonts w:ascii="Courier New" w:hAnsi="Courier New" w:cs="Courier New" w:hint="default"/>
      </w:rPr>
    </w:lvl>
    <w:lvl w:ilvl="2">
      <w:start w:val="1"/>
      <w:numFmt w:val="bullet"/>
      <w:lvlText w:val="o"/>
      <w:lvlJc w:val="left"/>
      <w:pPr>
        <w:ind w:left="606" w:hanging="180"/>
      </w:pPr>
      <w:rPr>
        <w:rFonts w:ascii="Courier New" w:hAnsi="Courier New" w:cs="Courier New" w:hint="default"/>
      </w:rPr>
    </w:lvl>
    <w:lvl w:ilvl="3">
      <w:start w:val="1"/>
      <w:numFmt w:val="bullet"/>
      <w:lvlText w:val=""/>
      <w:lvlJc w:val="left"/>
      <w:pPr>
        <w:ind w:left="1069" w:hanging="360"/>
      </w:pPr>
      <w:rPr>
        <w:rFonts w:ascii="Symbol" w:hAnsi="Symbol" w:hint="default"/>
      </w:r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53" w15:restartNumberingAfterBreak="0">
    <w:nsid w:val="6628A636"/>
    <w:multiLevelType w:val="hybridMultilevel"/>
    <w:tmpl w:val="B07ACD2A"/>
    <w:lvl w:ilvl="0" w:tplc="8410E5D2">
      <w:start w:val="1"/>
      <w:numFmt w:val="bullet"/>
      <w:lvlText w:val=""/>
      <w:lvlJc w:val="left"/>
      <w:pPr>
        <w:ind w:left="720" w:hanging="360"/>
      </w:pPr>
      <w:rPr>
        <w:rFonts w:ascii="Symbol" w:hAnsi="Symbol" w:hint="default"/>
      </w:rPr>
    </w:lvl>
    <w:lvl w:ilvl="1" w:tplc="5EE04992">
      <w:start w:val="1"/>
      <w:numFmt w:val="bullet"/>
      <w:lvlText w:val="o"/>
      <w:lvlJc w:val="left"/>
      <w:pPr>
        <w:ind w:left="1440" w:hanging="360"/>
      </w:pPr>
      <w:rPr>
        <w:rFonts w:ascii="Courier New" w:hAnsi="Courier New" w:hint="default"/>
      </w:rPr>
    </w:lvl>
    <w:lvl w:ilvl="2" w:tplc="DF46089A">
      <w:start w:val="1"/>
      <w:numFmt w:val="bullet"/>
      <w:lvlText w:val=""/>
      <w:lvlJc w:val="left"/>
      <w:pPr>
        <w:ind w:left="2160" w:hanging="360"/>
      </w:pPr>
      <w:rPr>
        <w:rFonts w:ascii="Wingdings" w:hAnsi="Wingdings" w:hint="default"/>
      </w:rPr>
    </w:lvl>
    <w:lvl w:ilvl="3" w:tplc="7826DC5E">
      <w:start w:val="1"/>
      <w:numFmt w:val="bullet"/>
      <w:lvlText w:val=""/>
      <w:lvlJc w:val="left"/>
      <w:pPr>
        <w:ind w:left="2880" w:hanging="360"/>
      </w:pPr>
      <w:rPr>
        <w:rFonts w:ascii="Symbol" w:hAnsi="Symbol" w:hint="default"/>
      </w:rPr>
    </w:lvl>
    <w:lvl w:ilvl="4" w:tplc="A5B6B006">
      <w:start w:val="1"/>
      <w:numFmt w:val="bullet"/>
      <w:lvlText w:val="o"/>
      <w:lvlJc w:val="left"/>
      <w:pPr>
        <w:ind w:left="3600" w:hanging="360"/>
      </w:pPr>
      <w:rPr>
        <w:rFonts w:ascii="Courier New" w:hAnsi="Courier New" w:hint="default"/>
      </w:rPr>
    </w:lvl>
    <w:lvl w:ilvl="5" w:tplc="679087C2">
      <w:start w:val="1"/>
      <w:numFmt w:val="bullet"/>
      <w:lvlText w:val=""/>
      <w:lvlJc w:val="left"/>
      <w:pPr>
        <w:ind w:left="4320" w:hanging="360"/>
      </w:pPr>
      <w:rPr>
        <w:rFonts w:ascii="Wingdings" w:hAnsi="Wingdings" w:hint="default"/>
      </w:rPr>
    </w:lvl>
    <w:lvl w:ilvl="6" w:tplc="BB9CFB4A">
      <w:start w:val="1"/>
      <w:numFmt w:val="bullet"/>
      <w:lvlText w:val=""/>
      <w:lvlJc w:val="left"/>
      <w:pPr>
        <w:ind w:left="5040" w:hanging="360"/>
      </w:pPr>
      <w:rPr>
        <w:rFonts w:ascii="Symbol" w:hAnsi="Symbol" w:hint="default"/>
      </w:rPr>
    </w:lvl>
    <w:lvl w:ilvl="7" w:tplc="EE54BED2">
      <w:start w:val="1"/>
      <w:numFmt w:val="bullet"/>
      <w:lvlText w:val="o"/>
      <w:lvlJc w:val="left"/>
      <w:pPr>
        <w:ind w:left="5760" w:hanging="360"/>
      </w:pPr>
      <w:rPr>
        <w:rFonts w:ascii="Courier New" w:hAnsi="Courier New" w:hint="default"/>
      </w:rPr>
    </w:lvl>
    <w:lvl w:ilvl="8" w:tplc="EFFC5E54">
      <w:start w:val="1"/>
      <w:numFmt w:val="bullet"/>
      <w:lvlText w:val=""/>
      <w:lvlJc w:val="left"/>
      <w:pPr>
        <w:ind w:left="6480" w:hanging="360"/>
      </w:pPr>
      <w:rPr>
        <w:rFonts w:ascii="Wingdings" w:hAnsi="Wingdings" w:hint="default"/>
      </w:rPr>
    </w:lvl>
  </w:abstractNum>
  <w:abstractNum w:abstractNumId="54" w15:restartNumberingAfterBreak="0">
    <w:nsid w:val="6AFF0C4F"/>
    <w:multiLevelType w:val="hybridMultilevel"/>
    <w:tmpl w:val="0BD080E0"/>
    <w:lvl w:ilvl="0" w:tplc="62C6DC7A">
      <w:numFmt w:val="bullet"/>
      <w:lvlText w:val="-"/>
      <w:lvlJc w:val="left"/>
      <w:pPr>
        <w:ind w:left="502" w:hanging="360"/>
      </w:pPr>
      <w:rPr>
        <w:rFonts w:ascii="Ubuntu" w:eastAsia="Times New Roman" w:hAnsi="Ubuntu" w:cs="Times New Roman" w:hint="default"/>
      </w:rPr>
    </w:lvl>
    <w:lvl w:ilvl="1" w:tplc="62C6DC7A">
      <w:numFmt w:val="bullet"/>
      <w:lvlText w:val="-"/>
      <w:lvlJc w:val="left"/>
      <w:pPr>
        <w:ind w:left="786" w:hanging="360"/>
      </w:pPr>
      <w:rPr>
        <w:rFonts w:ascii="Ubuntu" w:eastAsia="Times New Roman" w:hAnsi="Ubuntu" w:cs="Times New Roman"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5" w15:restartNumberingAfterBreak="0">
    <w:nsid w:val="6FFC6AD1"/>
    <w:multiLevelType w:val="multilevel"/>
    <w:tmpl w:val="D8A0013A"/>
    <w:lvl w:ilvl="0">
      <w:numFmt w:val="bullet"/>
      <w:lvlText w:val="-"/>
      <w:lvlJc w:val="left"/>
      <w:pPr>
        <w:ind w:left="360" w:hanging="360"/>
      </w:pPr>
      <w:rPr>
        <w:rFonts w:ascii="Tahoma" w:eastAsiaTheme="minorEastAsia" w:hAnsi="Tahoma" w:cs="Tahoma"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6" w15:restartNumberingAfterBreak="0">
    <w:nsid w:val="7335E48B"/>
    <w:multiLevelType w:val="hybridMultilevel"/>
    <w:tmpl w:val="9E860488"/>
    <w:lvl w:ilvl="0" w:tplc="453C9CB0">
      <w:start w:val="1"/>
      <w:numFmt w:val="bullet"/>
      <w:lvlText w:val=""/>
      <w:lvlJc w:val="left"/>
      <w:pPr>
        <w:ind w:left="720" w:hanging="360"/>
      </w:pPr>
      <w:rPr>
        <w:rFonts w:ascii="Symbol" w:hAnsi="Symbol" w:hint="default"/>
      </w:rPr>
    </w:lvl>
    <w:lvl w:ilvl="1" w:tplc="AC2CC170">
      <w:start w:val="1"/>
      <w:numFmt w:val="bullet"/>
      <w:lvlText w:val="o"/>
      <w:lvlJc w:val="left"/>
      <w:pPr>
        <w:ind w:left="1440" w:hanging="360"/>
      </w:pPr>
      <w:rPr>
        <w:rFonts w:ascii="Courier New" w:hAnsi="Courier New" w:hint="default"/>
      </w:rPr>
    </w:lvl>
    <w:lvl w:ilvl="2" w:tplc="57C0B25A">
      <w:start w:val="1"/>
      <w:numFmt w:val="bullet"/>
      <w:lvlText w:val=""/>
      <w:lvlJc w:val="left"/>
      <w:pPr>
        <w:ind w:left="2160" w:hanging="360"/>
      </w:pPr>
      <w:rPr>
        <w:rFonts w:ascii="Wingdings" w:hAnsi="Wingdings" w:hint="default"/>
      </w:rPr>
    </w:lvl>
    <w:lvl w:ilvl="3" w:tplc="BB2AB272">
      <w:start w:val="1"/>
      <w:numFmt w:val="bullet"/>
      <w:lvlText w:val=""/>
      <w:lvlJc w:val="left"/>
      <w:pPr>
        <w:ind w:left="2880" w:hanging="360"/>
      </w:pPr>
      <w:rPr>
        <w:rFonts w:ascii="Symbol" w:hAnsi="Symbol" w:hint="default"/>
      </w:rPr>
    </w:lvl>
    <w:lvl w:ilvl="4" w:tplc="35183EDC">
      <w:start w:val="1"/>
      <w:numFmt w:val="bullet"/>
      <w:lvlText w:val="o"/>
      <w:lvlJc w:val="left"/>
      <w:pPr>
        <w:ind w:left="3600" w:hanging="360"/>
      </w:pPr>
      <w:rPr>
        <w:rFonts w:ascii="Courier New" w:hAnsi="Courier New" w:hint="default"/>
      </w:rPr>
    </w:lvl>
    <w:lvl w:ilvl="5" w:tplc="0C9C2E66">
      <w:start w:val="1"/>
      <w:numFmt w:val="bullet"/>
      <w:lvlText w:val=""/>
      <w:lvlJc w:val="left"/>
      <w:pPr>
        <w:ind w:left="4320" w:hanging="360"/>
      </w:pPr>
      <w:rPr>
        <w:rFonts w:ascii="Wingdings" w:hAnsi="Wingdings" w:hint="default"/>
      </w:rPr>
    </w:lvl>
    <w:lvl w:ilvl="6" w:tplc="6BAC1274">
      <w:start w:val="1"/>
      <w:numFmt w:val="bullet"/>
      <w:lvlText w:val=""/>
      <w:lvlJc w:val="left"/>
      <w:pPr>
        <w:ind w:left="5040" w:hanging="360"/>
      </w:pPr>
      <w:rPr>
        <w:rFonts w:ascii="Symbol" w:hAnsi="Symbol" w:hint="default"/>
      </w:rPr>
    </w:lvl>
    <w:lvl w:ilvl="7" w:tplc="52D2B062">
      <w:start w:val="1"/>
      <w:numFmt w:val="bullet"/>
      <w:lvlText w:val="o"/>
      <w:lvlJc w:val="left"/>
      <w:pPr>
        <w:ind w:left="5760" w:hanging="360"/>
      </w:pPr>
      <w:rPr>
        <w:rFonts w:ascii="Courier New" w:hAnsi="Courier New" w:hint="default"/>
      </w:rPr>
    </w:lvl>
    <w:lvl w:ilvl="8" w:tplc="2B305B6A">
      <w:start w:val="1"/>
      <w:numFmt w:val="bullet"/>
      <w:lvlText w:val=""/>
      <w:lvlJc w:val="left"/>
      <w:pPr>
        <w:ind w:left="6480" w:hanging="360"/>
      </w:pPr>
      <w:rPr>
        <w:rFonts w:ascii="Wingdings" w:hAnsi="Wingdings" w:hint="default"/>
      </w:rPr>
    </w:lvl>
  </w:abstractNum>
  <w:abstractNum w:abstractNumId="57" w15:restartNumberingAfterBreak="0">
    <w:nsid w:val="745657BE"/>
    <w:multiLevelType w:val="hybridMultilevel"/>
    <w:tmpl w:val="6C6279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74622D0C"/>
    <w:multiLevelType w:val="multilevel"/>
    <w:tmpl w:val="AEA2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5624BD"/>
    <w:multiLevelType w:val="hybridMultilevel"/>
    <w:tmpl w:val="92CC1B4A"/>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0" w15:restartNumberingAfterBreak="0">
    <w:nsid w:val="7F9A3406"/>
    <w:multiLevelType w:val="hybridMultilevel"/>
    <w:tmpl w:val="B29A490A"/>
    <w:lvl w:ilvl="0" w:tplc="7DA45966">
      <w:start w:val="1"/>
      <w:numFmt w:val="decimal"/>
      <w:lvlText w:val="%1."/>
      <w:lvlJc w:val="left"/>
      <w:pPr>
        <w:ind w:left="720" w:hanging="360"/>
      </w:pPr>
    </w:lvl>
    <w:lvl w:ilvl="1" w:tplc="F622FE34">
      <w:start w:val="1"/>
      <w:numFmt w:val="lowerLetter"/>
      <w:lvlText w:val="%2."/>
      <w:lvlJc w:val="left"/>
      <w:pPr>
        <w:ind w:left="1440" w:hanging="360"/>
      </w:pPr>
    </w:lvl>
    <w:lvl w:ilvl="2" w:tplc="AA589FFC">
      <w:start w:val="1"/>
      <w:numFmt w:val="lowerRoman"/>
      <w:lvlText w:val="%3."/>
      <w:lvlJc w:val="right"/>
      <w:pPr>
        <w:ind w:left="2160" w:hanging="180"/>
      </w:pPr>
    </w:lvl>
    <w:lvl w:ilvl="3" w:tplc="043CDD9E">
      <w:start w:val="1"/>
      <w:numFmt w:val="decimal"/>
      <w:lvlText w:val="%4."/>
      <w:lvlJc w:val="left"/>
      <w:pPr>
        <w:ind w:left="2880" w:hanging="360"/>
      </w:pPr>
    </w:lvl>
    <w:lvl w:ilvl="4" w:tplc="B18A9EA6">
      <w:start w:val="1"/>
      <w:numFmt w:val="lowerLetter"/>
      <w:lvlText w:val="%5."/>
      <w:lvlJc w:val="left"/>
      <w:pPr>
        <w:ind w:left="3600" w:hanging="360"/>
      </w:pPr>
    </w:lvl>
    <w:lvl w:ilvl="5" w:tplc="ADB0B722">
      <w:start w:val="1"/>
      <w:numFmt w:val="lowerRoman"/>
      <w:lvlText w:val="%6."/>
      <w:lvlJc w:val="right"/>
      <w:pPr>
        <w:ind w:left="4320" w:hanging="180"/>
      </w:pPr>
    </w:lvl>
    <w:lvl w:ilvl="6" w:tplc="190C6AE4">
      <w:start w:val="1"/>
      <w:numFmt w:val="decimal"/>
      <w:lvlText w:val="%7."/>
      <w:lvlJc w:val="left"/>
      <w:pPr>
        <w:ind w:left="5040" w:hanging="360"/>
      </w:pPr>
    </w:lvl>
    <w:lvl w:ilvl="7" w:tplc="1662345C">
      <w:start w:val="1"/>
      <w:numFmt w:val="lowerLetter"/>
      <w:lvlText w:val="%8."/>
      <w:lvlJc w:val="left"/>
      <w:pPr>
        <w:ind w:left="5760" w:hanging="360"/>
      </w:pPr>
    </w:lvl>
    <w:lvl w:ilvl="8" w:tplc="0B483C14">
      <w:start w:val="1"/>
      <w:numFmt w:val="lowerRoman"/>
      <w:lvlText w:val="%9."/>
      <w:lvlJc w:val="right"/>
      <w:pPr>
        <w:ind w:left="6480" w:hanging="180"/>
      </w:pPr>
    </w:lvl>
  </w:abstractNum>
  <w:num w:numId="1" w16cid:durableId="716709231">
    <w:abstractNumId w:val="21"/>
  </w:num>
  <w:num w:numId="2" w16cid:durableId="1703507639">
    <w:abstractNumId w:val="13"/>
  </w:num>
  <w:num w:numId="3" w16cid:durableId="2090729486">
    <w:abstractNumId w:val="53"/>
  </w:num>
  <w:num w:numId="4" w16cid:durableId="1439255313">
    <w:abstractNumId w:val="30"/>
  </w:num>
  <w:num w:numId="5" w16cid:durableId="934051756">
    <w:abstractNumId w:val="33"/>
  </w:num>
  <w:num w:numId="6" w16cid:durableId="1481118291">
    <w:abstractNumId w:val="51"/>
  </w:num>
  <w:num w:numId="7" w16cid:durableId="614410680">
    <w:abstractNumId w:val="49"/>
  </w:num>
  <w:num w:numId="8" w16cid:durableId="120809354">
    <w:abstractNumId w:val="22"/>
  </w:num>
  <w:num w:numId="9" w16cid:durableId="971208134">
    <w:abstractNumId w:val="60"/>
  </w:num>
  <w:num w:numId="10" w16cid:durableId="453184204">
    <w:abstractNumId w:val="56"/>
  </w:num>
  <w:num w:numId="11" w16cid:durableId="1514564812">
    <w:abstractNumId w:val="11"/>
  </w:num>
  <w:num w:numId="12" w16cid:durableId="1654408924">
    <w:abstractNumId w:val="26"/>
  </w:num>
  <w:num w:numId="13" w16cid:durableId="1046490284">
    <w:abstractNumId w:val="10"/>
  </w:num>
  <w:num w:numId="14" w16cid:durableId="584195097">
    <w:abstractNumId w:val="8"/>
  </w:num>
  <w:num w:numId="15" w16cid:durableId="400451406">
    <w:abstractNumId w:val="7"/>
  </w:num>
  <w:num w:numId="16" w16cid:durableId="1917282008">
    <w:abstractNumId w:val="6"/>
  </w:num>
  <w:num w:numId="17" w16cid:durableId="1926569980">
    <w:abstractNumId w:val="5"/>
  </w:num>
  <w:num w:numId="18" w16cid:durableId="167868542">
    <w:abstractNumId w:val="9"/>
  </w:num>
  <w:num w:numId="19" w16cid:durableId="58021292">
    <w:abstractNumId w:val="4"/>
  </w:num>
  <w:num w:numId="20" w16cid:durableId="1773551005">
    <w:abstractNumId w:val="3"/>
  </w:num>
  <w:num w:numId="21" w16cid:durableId="8143411">
    <w:abstractNumId w:val="2"/>
  </w:num>
  <w:num w:numId="22" w16cid:durableId="492068947">
    <w:abstractNumId w:val="1"/>
  </w:num>
  <w:num w:numId="23" w16cid:durableId="361051867">
    <w:abstractNumId w:val="0"/>
  </w:num>
  <w:num w:numId="24" w16cid:durableId="1310013659">
    <w:abstractNumId w:val="36"/>
  </w:num>
  <w:num w:numId="25" w16cid:durableId="417169107">
    <w:abstractNumId w:val="55"/>
  </w:num>
  <w:num w:numId="26" w16cid:durableId="1991861259">
    <w:abstractNumId w:val="18"/>
  </w:num>
  <w:num w:numId="27" w16cid:durableId="2044015547">
    <w:abstractNumId w:val="31"/>
  </w:num>
  <w:num w:numId="28" w16cid:durableId="402456906">
    <w:abstractNumId w:val="54"/>
  </w:num>
  <w:num w:numId="29" w16cid:durableId="1432966421">
    <w:abstractNumId w:val="23"/>
  </w:num>
  <w:num w:numId="30" w16cid:durableId="994071948">
    <w:abstractNumId w:val="57"/>
  </w:num>
  <w:num w:numId="31" w16cid:durableId="1834488958">
    <w:abstractNumId w:val="42"/>
  </w:num>
  <w:num w:numId="32" w16cid:durableId="1730685267">
    <w:abstractNumId w:val="35"/>
  </w:num>
  <w:num w:numId="33" w16cid:durableId="2034769974">
    <w:abstractNumId w:val="52"/>
  </w:num>
  <w:num w:numId="34" w16cid:durableId="288973696">
    <w:abstractNumId w:val="12"/>
  </w:num>
  <w:num w:numId="35" w16cid:durableId="549222816">
    <w:abstractNumId w:val="28"/>
  </w:num>
  <w:num w:numId="36" w16cid:durableId="1881934035">
    <w:abstractNumId w:val="43"/>
  </w:num>
  <w:num w:numId="37" w16cid:durableId="235287269">
    <w:abstractNumId w:val="59"/>
  </w:num>
  <w:num w:numId="38" w16cid:durableId="99685758">
    <w:abstractNumId w:val="45"/>
  </w:num>
  <w:num w:numId="39" w16cid:durableId="1943297393">
    <w:abstractNumId w:val="38"/>
  </w:num>
  <w:num w:numId="40" w16cid:durableId="2145391437">
    <w:abstractNumId w:val="32"/>
  </w:num>
  <w:num w:numId="41" w16cid:durableId="788204141">
    <w:abstractNumId w:val="44"/>
  </w:num>
  <w:num w:numId="42" w16cid:durableId="2003505927">
    <w:abstractNumId w:val="46"/>
  </w:num>
  <w:num w:numId="43" w16cid:durableId="561134445">
    <w:abstractNumId w:val="20"/>
  </w:num>
  <w:num w:numId="44" w16cid:durableId="1092747475">
    <w:abstractNumId w:val="47"/>
  </w:num>
  <w:num w:numId="45" w16cid:durableId="1819614608">
    <w:abstractNumId w:val="58"/>
  </w:num>
  <w:num w:numId="46" w16cid:durableId="934635727">
    <w:abstractNumId w:val="24"/>
  </w:num>
  <w:num w:numId="47" w16cid:durableId="2099868377">
    <w:abstractNumId w:val="17"/>
  </w:num>
  <w:num w:numId="48" w16cid:durableId="196892677">
    <w:abstractNumId w:val="34"/>
  </w:num>
  <w:num w:numId="49" w16cid:durableId="1291933302">
    <w:abstractNumId w:val="27"/>
  </w:num>
  <w:num w:numId="50" w16cid:durableId="1596746386">
    <w:abstractNumId w:val="14"/>
  </w:num>
  <w:num w:numId="51" w16cid:durableId="716508877">
    <w:abstractNumId w:val="40"/>
  </w:num>
  <w:num w:numId="52" w16cid:durableId="417288095">
    <w:abstractNumId w:val="41"/>
  </w:num>
  <w:num w:numId="53" w16cid:durableId="732434198">
    <w:abstractNumId w:val="50"/>
  </w:num>
  <w:num w:numId="54" w16cid:durableId="2085762357">
    <w:abstractNumId w:val="37"/>
  </w:num>
  <w:num w:numId="55" w16cid:durableId="1388335298">
    <w:abstractNumId w:val="39"/>
  </w:num>
  <w:num w:numId="56" w16cid:durableId="1608392987">
    <w:abstractNumId w:val="25"/>
  </w:num>
  <w:num w:numId="57" w16cid:durableId="201292123">
    <w:abstractNumId w:val="29"/>
  </w:num>
  <w:num w:numId="58" w16cid:durableId="216209917">
    <w:abstractNumId w:val="16"/>
  </w:num>
  <w:num w:numId="59" w16cid:durableId="1714816100">
    <w:abstractNumId w:val="15"/>
  </w:num>
  <w:num w:numId="60" w16cid:durableId="193808976">
    <w:abstractNumId w:val="48"/>
  </w:num>
  <w:num w:numId="61" w16cid:durableId="15891492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mirrorMargins/>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C16"/>
    <w:rsid w:val="000004AB"/>
    <w:rsid w:val="00003B50"/>
    <w:rsid w:val="00015A2E"/>
    <w:rsid w:val="0002197A"/>
    <w:rsid w:val="00022CF8"/>
    <w:rsid w:val="00041B0A"/>
    <w:rsid w:val="0004256F"/>
    <w:rsid w:val="00045FD7"/>
    <w:rsid w:val="00051F0C"/>
    <w:rsid w:val="000579A5"/>
    <w:rsid w:val="0006702D"/>
    <w:rsid w:val="00071104"/>
    <w:rsid w:val="000736FC"/>
    <w:rsid w:val="000843A5"/>
    <w:rsid w:val="00084A72"/>
    <w:rsid w:val="0008645E"/>
    <w:rsid w:val="000A04C9"/>
    <w:rsid w:val="000A6D0E"/>
    <w:rsid w:val="000A6DEB"/>
    <w:rsid w:val="000B0F13"/>
    <w:rsid w:val="000C1DBD"/>
    <w:rsid w:val="000C2410"/>
    <w:rsid w:val="000C578D"/>
    <w:rsid w:val="000C7877"/>
    <w:rsid w:val="000E1755"/>
    <w:rsid w:val="000E3A59"/>
    <w:rsid w:val="000E48FB"/>
    <w:rsid w:val="000F4D4F"/>
    <w:rsid w:val="00100C27"/>
    <w:rsid w:val="00103FA5"/>
    <w:rsid w:val="00105A5D"/>
    <w:rsid w:val="001060BC"/>
    <w:rsid w:val="00110628"/>
    <w:rsid w:val="001160D3"/>
    <w:rsid w:val="0012330F"/>
    <w:rsid w:val="0012587D"/>
    <w:rsid w:val="00126685"/>
    <w:rsid w:val="0012701E"/>
    <w:rsid w:val="00132F6D"/>
    <w:rsid w:val="0013760A"/>
    <w:rsid w:val="00137BFE"/>
    <w:rsid w:val="001442B6"/>
    <w:rsid w:val="00146EAD"/>
    <w:rsid w:val="00150E17"/>
    <w:rsid w:val="00152CC6"/>
    <w:rsid w:val="00156C08"/>
    <w:rsid w:val="0015F8D4"/>
    <w:rsid w:val="00167E6C"/>
    <w:rsid w:val="001732E2"/>
    <w:rsid w:val="00196A6F"/>
    <w:rsid w:val="001B11F7"/>
    <w:rsid w:val="001C1334"/>
    <w:rsid w:val="001D4DA8"/>
    <w:rsid w:val="001E1CDA"/>
    <w:rsid w:val="001F1915"/>
    <w:rsid w:val="001F5D8F"/>
    <w:rsid w:val="001F621D"/>
    <w:rsid w:val="00206A1E"/>
    <w:rsid w:val="002103B1"/>
    <w:rsid w:val="0021241E"/>
    <w:rsid w:val="002237C4"/>
    <w:rsid w:val="00230407"/>
    <w:rsid w:val="00233EAA"/>
    <w:rsid w:val="00237C16"/>
    <w:rsid w:val="00244D38"/>
    <w:rsid w:val="00260686"/>
    <w:rsid w:val="0026290B"/>
    <w:rsid w:val="0026793A"/>
    <w:rsid w:val="002729D1"/>
    <w:rsid w:val="00281F2D"/>
    <w:rsid w:val="0028455D"/>
    <w:rsid w:val="00296E6A"/>
    <w:rsid w:val="002A21BD"/>
    <w:rsid w:val="002B253E"/>
    <w:rsid w:val="002B3AA7"/>
    <w:rsid w:val="002B3C3F"/>
    <w:rsid w:val="002C1948"/>
    <w:rsid w:val="002C29DF"/>
    <w:rsid w:val="002C3811"/>
    <w:rsid w:val="002D7933"/>
    <w:rsid w:val="002E2258"/>
    <w:rsid w:val="002E4274"/>
    <w:rsid w:val="002F49AC"/>
    <w:rsid w:val="002F65E6"/>
    <w:rsid w:val="002F7F02"/>
    <w:rsid w:val="003106E8"/>
    <w:rsid w:val="00312A64"/>
    <w:rsid w:val="003202DF"/>
    <w:rsid w:val="003204CC"/>
    <w:rsid w:val="00320E74"/>
    <w:rsid w:val="003309AC"/>
    <w:rsid w:val="003327C7"/>
    <w:rsid w:val="00344841"/>
    <w:rsid w:val="00352BD9"/>
    <w:rsid w:val="00362FBB"/>
    <w:rsid w:val="003705EE"/>
    <w:rsid w:val="00372EBA"/>
    <w:rsid w:val="003783D2"/>
    <w:rsid w:val="00381A95"/>
    <w:rsid w:val="00383996"/>
    <w:rsid w:val="00393F74"/>
    <w:rsid w:val="0039575D"/>
    <w:rsid w:val="003A102B"/>
    <w:rsid w:val="003A50C7"/>
    <w:rsid w:val="003B0791"/>
    <w:rsid w:val="003C3B4C"/>
    <w:rsid w:val="003D1661"/>
    <w:rsid w:val="003E4D7B"/>
    <w:rsid w:val="003E6A50"/>
    <w:rsid w:val="003F50B3"/>
    <w:rsid w:val="00403EE5"/>
    <w:rsid w:val="00404D10"/>
    <w:rsid w:val="00410490"/>
    <w:rsid w:val="00421FAD"/>
    <w:rsid w:val="00422B7C"/>
    <w:rsid w:val="00423FCF"/>
    <w:rsid w:val="00425047"/>
    <w:rsid w:val="00425C58"/>
    <w:rsid w:val="00431A19"/>
    <w:rsid w:val="00436838"/>
    <w:rsid w:val="00445624"/>
    <w:rsid w:val="00447DBC"/>
    <w:rsid w:val="00455579"/>
    <w:rsid w:val="00457183"/>
    <w:rsid w:val="00460663"/>
    <w:rsid w:val="00464002"/>
    <w:rsid w:val="00465C96"/>
    <w:rsid w:val="004662DD"/>
    <w:rsid w:val="00472608"/>
    <w:rsid w:val="00473D27"/>
    <w:rsid w:val="00473FBC"/>
    <w:rsid w:val="00474F76"/>
    <w:rsid w:val="00480FB6"/>
    <w:rsid w:val="004845AB"/>
    <w:rsid w:val="004923A7"/>
    <w:rsid w:val="00497152"/>
    <w:rsid w:val="004B1CD6"/>
    <w:rsid w:val="004B3F22"/>
    <w:rsid w:val="004B42C2"/>
    <w:rsid w:val="004C07A6"/>
    <w:rsid w:val="004D3226"/>
    <w:rsid w:val="004D6ED9"/>
    <w:rsid w:val="004E01D7"/>
    <w:rsid w:val="004F085C"/>
    <w:rsid w:val="004F39A0"/>
    <w:rsid w:val="004F722B"/>
    <w:rsid w:val="00502F2D"/>
    <w:rsid w:val="00502F77"/>
    <w:rsid w:val="00503444"/>
    <w:rsid w:val="005035C1"/>
    <w:rsid w:val="00511205"/>
    <w:rsid w:val="0052053D"/>
    <w:rsid w:val="005207B8"/>
    <w:rsid w:val="00520949"/>
    <w:rsid w:val="00521AC1"/>
    <w:rsid w:val="00524ACF"/>
    <w:rsid w:val="00526457"/>
    <w:rsid w:val="005272FB"/>
    <w:rsid w:val="00533267"/>
    <w:rsid w:val="00535345"/>
    <w:rsid w:val="00540F51"/>
    <w:rsid w:val="00542961"/>
    <w:rsid w:val="005450E2"/>
    <w:rsid w:val="005562BF"/>
    <w:rsid w:val="0056390B"/>
    <w:rsid w:val="00563F6D"/>
    <w:rsid w:val="00564A49"/>
    <w:rsid w:val="00567673"/>
    <w:rsid w:val="0057087D"/>
    <w:rsid w:val="00570E72"/>
    <w:rsid w:val="005735A6"/>
    <w:rsid w:val="00576AC1"/>
    <w:rsid w:val="00583955"/>
    <w:rsid w:val="00584D81"/>
    <w:rsid w:val="00595771"/>
    <w:rsid w:val="005964DE"/>
    <w:rsid w:val="005A2F26"/>
    <w:rsid w:val="005A4701"/>
    <w:rsid w:val="005B11C2"/>
    <w:rsid w:val="005B19D8"/>
    <w:rsid w:val="005B3662"/>
    <w:rsid w:val="005B4E8F"/>
    <w:rsid w:val="005C3565"/>
    <w:rsid w:val="005D42E5"/>
    <w:rsid w:val="005D5C3E"/>
    <w:rsid w:val="005D7825"/>
    <w:rsid w:val="005D7908"/>
    <w:rsid w:val="005E266E"/>
    <w:rsid w:val="005E573D"/>
    <w:rsid w:val="005E781A"/>
    <w:rsid w:val="005F74CA"/>
    <w:rsid w:val="005F7803"/>
    <w:rsid w:val="00602FE9"/>
    <w:rsid w:val="0060627A"/>
    <w:rsid w:val="00617297"/>
    <w:rsid w:val="00621B93"/>
    <w:rsid w:val="00623636"/>
    <w:rsid w:val="006255B0"/>
    <w:rsid w:val="006310EC"/>
    <w:rsid w:val="00631E79"/>
    <w:rsid w:val="006347E7"/>
    <w:rsid w:val="006370BF"/>
    <w:rsid w:val="00640425"/>
    <w:rsid w:val="006404EF"/>
    <w:rsid w:val="00640C24"/>
    <w:rsid w:val="00642F21"/>
    <w:rsid w:val="00645AE1"/>
    <w:rsid w:val="006518FD"/>
    <w:rsid w:val="00652F87"/>
    <w:rsid w:val="0065558E"/>
    <w:rsid w:val="006564EE"/>
    <w:rsid w:val="0066000E"/>
    <w:rsid w:val="006629D1"/>
    <w:rsid w:val="00662D8B"/>
    <w:rsid w:val="00663A6B"/>
    <w:rsid w:val="00664A91"/>
    <w:rsid w:val="00666ACC"/>
    <w:rsid w:val="0067334E"/>
    <w:rsid w:val="00677000"/>
    <w:rsid w:val="00685E45"/>
    <w:rsid w:val="006875B9"/>
    <w:rsid w:val="006A3139"/>
    <w:rsid w:val="006A4291"/>
    <w:rsid w:val="006B1798"/>
    <w:rsid w:val="006C01B9"/>
    <w:rsid w:val="006C2923"/>
    <w:rsid w:val="006C7082"/>
    <w:rsid w:val="006D4AE7"/>
    <w:rsid w:val="006D53F1"/>
    <w:rsid w:val="006E5846"/>
    <w:rsid w:val="006E664C"/>
    <w:rsid w:val="006E7929"/>
    <w:rsid w:val="006F10CF"/>
    <w:rsid w:val="006F12A1"/>
    <w:rsid w:val="006F1D2D"/>
    <w:rsid w:val="007001A8"/>
    <w:rsid w:val="0070234C"/>
    <w:rsid w:val="007060D5"/>
    <w:rsid w:val="00712CE0"/>
    <w:rsid w:val="00717318"/>
    <w:rsid w:val="00722100"/>
    <w:rsid w:val="0073285E"/>
    <w:rsid w:val="0073380C"/>
    <w:rsid w:val="00736338"/>
    <w:rsid w:val="00754CD0"/>
    <w:rsid w:val="007772D0"/>
    <w:rsid w:val="007803F6"/>
    <w:rsid w:val="0078144A"/>
    <w:rsid w:val="00782963"/>
    <w:rsid w:val="007A0C2E"/>
    <w:rsid w:val="007A55E7"/>
    <w:rsid w:val="007A6289"/>
    <w:rsid w:val="007A62DB"/>
    <w:rsid w:val="007A6D8F"/>
    <w:rsid w:val="007B0FB4"/>
    <w:rsid w:val="007B6689"/>
    <w:rsid w:val="007C5BBC"/>
    <w:rsid w:val="007D0FF6"/>
    <w:rsid w:val="007E1052"/>
    <w:rsid w:val="007E540D"/>
    <w:rsid w:val="007F5BB1"/>
    <w:rsid w:val="008037E6"/>
    <w:rsid w:val="00810428"/>
    <w:rsid w:val="00810879"/>
    <w:rsid w:val="00812005"/>
    <w:rsid w:val="00846C42"/>
    <w:rsid w:val="00853445"/>
    <w:rsid w:val="00854EDE"/>
    <w:rsid w:val="00854F8B"/>
    <w:rsid w:val="0086189B"/>
    <w:rsid w:val="00862162"/>
    <w:rsid w:val="008659F1"/>
    <w:rsid w:val="00867351"/>
    <w:rsid w:val="008708D5"/>
    <w:rsid w:val="00870E68"/>
    <w:rsid w:val="00873A8C"/>
    <w:rsid w:val="00875E90"/>
    <w:rsid w:val="00880A8D"/>
    <w:rsid w:val="00881083"/>
    <w:rsid w:val="0089667C"/>
    <w:rsid w:val="00896F7E"/>
    <w:rsid w:val="00897B1E"/>
    <w:rsid w:val="008A12F3"/>
    <w:rsid w:val="008B45FF"/>
    <w:rsid w:val="008B5488"/>
    <w:rsid w:val="008C492A"/>
    <w:rsid w:val="008D6025"/>
    <w:rsid w:val="008E45D9"/>
    <w:rsid w:val="008E7E6F"/>
    <w:rsid w:val="008F3E24"/>
    <w:rsid w:val="008F791E"/>
    <w:rsid w:val="0090515E"/>
    <w:rsid w:val="0091515F"/>
    <w:rsid w:val="0091604B"/>
    <w:rsid w:val="00917761"/>
    <w:rsid w:val="009303D3"/>
    <w:rsid w:val="00932144"/>
    <w:rsid w:val="00933377"/>
    <w:rsid w:val="0093588C"/>
    <w:rsid w:val="009415A7"/>
    <w:rsid w:val="00946EBF"/>
    <w:rsid w:val="0095D346"/>
    <w:rsid w:val="0096190F"/>
    <w:rsid w:val="009634C9"/>
    <w:rsid w:val="009660AA"/>
    <w:rsid w:val="00966513"/>
    <w:rsid w:val="009668B1"/>
    <w:rsid w:val="009826ED"/>
    <w:rsid w:val="0098331A"/>
    <w:rsid w:val="00986783"/>
    <w:rsid w:val="00987E52"/>
    <w:rsid w:val="00990338"/>
    <w:rsid w:val="009A18F2"/>
    <w:rsid w:val="009A1F95"/>
    <w:rsid w:val="009A58BD"/>
    <w:rsid w:val="009A7775"/>
    <w:rsid w:val="009B4885"/>
    <w:rsid w:val="009C3C8E"/>
    <w:rsid w:val="009C53C7"/>
    <w:rsid w:val="009C6B5A"/>
    <w:rsid w:val="009C6E0D"/>
    <w:rsid w:val="009C773B"/>
    <w:rsid w:val="009C7A92"/>
    <w:rsid w:val="009D44D2"/>
    <w:rsid w:val="009E6062"/>
    <w:rsid w:val="009F38BD"/>
    <w:rsid w:val="009F6787"/>
    <w:rsid w:val="00A00A9D"/>
    <w:rsid w:val="00A029A7"/>
    <w:rsid w:val="00A02CF9"/>
    <w:rsid w:val="00A06DF8"/>
    <w:rsid w:val="00A11819"/>
    <w:rsid w:val="00A13E49"/>
    <w:rsid w:val="00A144CB"/>
    <w:rsid w:val="00A1701C"/>
    <w:rsid w:val="00A21FC4"/>
    <w:rsid w:val="00A228B4"/>
    <w:rsid w:val="00A24F15"/>
    <w:rsid w:val="00A34425"/>
    <w:rsid w:val="00A37D5E"/>
    <w:rsid w:val="00A4027C"/>
    <w:rsid w:val="00A441C1"/>
    <w:rsid w:val="00A476F8"/>
    <w:rsid w:val="00A503BC"/>
    <w:rsid w:val="00A5655F"/>
    <w:rsid w:val="00A70EF6"/>
    <w:rsid w:val="00A719D1"/>
    <w:rsid w:val="00A73A2A"/>
    <w:rsid w:val="00A75507"/>
    <w:rsid w:val="00A76573"/>
    <w:rsid w:val="00A77D60"/>
    <w:rsid w:val="00A77D6A"/>
    <w:rsid w:val="00A77FB6"/>
    <w:rsid w:val="00A821CA"/>
    <w:rsid w:val="00A86733"/>
    <w:rsid w:val="00A93EDB"/>
    <w:rsid w:val="00AA08FA"/>
    <w:rsid w:val="00AA48B0"/>
    <w:rsid w:val="00AA5368"/>
    <w:rsid w:val="00AA5572"/>
    <w:rsid w:val="00AB134A"/>
    <w:rsid w:val="00AB6249"/>
    <w:rsid w:val="00AB7AD7"/>
    <w:rsid w:val="00AC1EE8"/>
    <w:rsid w:val="00AC6140"/>
    <w:rsid w:val="00AD0A1F"/>
    <w:rsid w:val="00AD573E"/>
    <w:rsid w:val="00AD5EC1"/>
    <w:rsid w:val="00AD7E62"/>
    <w:rsid w:val="00AF013D"/>
    <w:rsid w:val="00AF4301"/>
    <w:rsid w:val="00AF474D"/>
    <w:rsid w:val="00B036C1"/>
    <w:rsid w:val="00B03722"/>
    <w:rsid w:val="00B103B0"/>
    <w:rsid w:val="00B11132"/>
    <w:rsid w:val="00B13A2E"/>
    <w:rsid w:val="00B2044D"/>
    <w:rsid w:val="00B26936"/>
    <w:rsid w:val="00B34082"/>
    <w:rsid w:val="00B360C3"/>
    <w:rsid w:val="00B36CEA"/>
    <w:rsid w:val="00B47C6F"/>
    <w:rsid w:val="00B60C04"/>
    <w:rsid w:val="00B61653"/>
    <w:rsid w:val="00B62199"/>
    <w:rsid w:val="00B644B1"/>
    <w:rsid w:val="00B678C3"/>
    <w:rsid w:val="00B67A56"/>
    <w:rsid w:val="00B71462"/>
    <w:rsid w:val="00B72533"/>
    <w:rsid w:val="00B74CF6"/>
    <w:rsid w:val="00B77C64"/>
    <w:rsid w:val="00B8440A"/>
    <w:rsid w:val="00B95F7D"/>
    <w:rsid w:val="00BA280A"/>
    <w:rsid w:val="00BA3AD5"/>
    <w:rsid w:val="00BB57A9"/>
    <w:rsid w:val="00BB76FD"/>
    <w:rsid w:val="00BC6B11"/>
    <w:rsid w:val="00BD309C"/>
    <w:rsid w:val="00BD4BA5"/>
    <w:rsid w:val="00BE0B27"/>
    <w:rsid w:val="00BE36D0"/>
    <w:rsid w:val="00BE54E2"/>
    <w:rsid w:val="00BE5A5F"/>
    <w:rsid w:val="00BF10AC"/>
    <w:rsid w:val="00BF408D"/>
    <w:rsid w:val="00C01993"/>
    <w:rsid w:val="00C02078"/>
    <w:rsid w:val="00C163D1"/>
    <w:rsid w:val="00C16AD1"/>
    <w:rsid w:val="00C2692E"/>
    <w:rsid w:val="00C32B7F"/>
    <w:rsid w:val="00C56DEB"/>
    <w:rsid w:val="00C57251"/>
    <w:rsid w:val="00C65758"/>
    <w:rsid w:val="00C65A5B"/>
    <w:rsid w:val="00C65C84"/>
    <w:rsid w:val="00C71CBD"/>
    <w:rsid w:val="00C92794"/>
    <w:rsid w:val="00CA13DF"/>
    <w:rsid w:val="00CA1870"/>
    <w:rsid w:val="00CA4C22"/>
    <w:rsid w:val="00CA6E2B"/>
    <w:rsid w:val="00CB689D"/>
    <w:rsid w:val="00D02BF6"/>
    <w:rsid w:val="00D07ADD"/>
    <w:rsid w:val="00D12E73"/>
    <w:rsid w:val="00D21A68"/>
    <w:rsid w:val="00D23347"/>
    <w:rsid w:val="00D312F1"/>
    <w:rsid w:val="00D32CDE"/>
    <w:rsid w:val="00D33B6D"/>
    <w:rsid w:val="00D44CF4"/>
    <w:rsid w:val="00D46F8F"/>
    <w:rsid w:val="00D502B6"/>
    <w:rsid w:val="00D53B36"/>
    <w:rsid w:val="00D64D21"/>
    <w:rsid w:val="00D700D6"/>
    <w:rsid w:val="00D72090"/>
    <w:rsid w:val="00D73BE1"/>
    <w:rsid w:val="00D90369"/>
    <w:rsid w:val="00D91667"/>
    <w:rsid w:val="00D9305F"/>
    <w:rsid w:val="00DA0148"/>
    <w:rsid w:val="00DA079D"/>
    <w:rsid w:val="00DB3896"/>
    <w:rsid w:val="00DB3CA4"/>
    <w:rsid w:val="00DB5544"/>
    <w:rsid w:val="00DC6C52"/>
    <w:rsid w:val="00DD1592"/>
    <w:rsid w:val="00DD5373"/>
    <w:rsid w:val="00DD53E9"/>
    <w:rsid w:val="00DD724F"/>
    <w:rsid w:val="00DE4E8F"/>
    <w:rsid w:val="00DF2BBF"/>
    <w:rsid w:val="00DF4F5E"/>
    <w:rsid w:val="00DF661F"/>
    <w:rsid w:val="00E00E74"/>
    <w:rsid w:val="00E011E8"/>
    <w:rsid w:val="00E0237E"/>
    <w:rsid w:val="00E02DBE"/>
    <w:rsid w:val="00E12138"/>
    <w:rsid w:val="00E204B9"/>
    <w:rsid w:val="00E21D39"/>
    <w:rsid w:val="00E22C58"/>
    <w:rsid w:val="00E25A2E"/>
    <w:rsid w:val="00E26D4E"/>
    <w:rsid w:val="00E3012A"/>
    <w:rsid w:val="00E42BE1"/>
    <w:rsid w:val="00E451DE"/>
    <w:rsid w:val="00E621C6"/>
    <w:rsid w:val="00E65ED4"/>
    <w:rsid w:val="00E70D47"/>
    <w:rsid w:val="00E93D6F"/>
    <w:rsid w:val="00E9578B"/>
    <w:rsid w:val="00EA125B"/>
    <w:rsid w:val="00EA1441"/>
    <w:rsid w:val="00EA1FA8"/>
    <w:rsid w:val="00EA3458"/>
    <w:rsid w:val="00EA4547"/>
    <w:rsid w:val="00EA4F36"/>
    <w:rsid w:val="00EA5733"/>
    <w:rsid w:val="00EB05B9"/>
    <w:rsid w:val="00EC3B7D"/>
    <w:rsid w:val="00EC4476"/>
    <w:rsid w:val="00EC4BAD"/>
    <w:rsid w:val="00ED133B"/>
    <w:rsid w:val="00ED5EC6"/>
    <w:rsid w:val="00ED60A2"/>
    <w:rsid w:val="00ED7ECC"/>
    <w:rsid w:val="00EE5419"/>
    <w:rsid w:val="00EF065D"/>
    <w:rsid w:val="00EF2E05"/>
    <w:rsid w:val="00EF34AB"/>
    <w:rsid w:val="00EF66AF"/>
    <w:rsid w:val="00EF744D"/>
    <w:rsid w:val="00F0422B"/>
    <w:rsid w:val="00F047F9"/>
    <w:rsid w:val="00F13880"/>
    <w:rsid w:val="00F31124"/>
    <w:rsid w:val="00F3153D"/>
    <w:rsid w:val="00F33A31"/>
    <w:rsid w:val="00F37C08"/>
    <w:rsid w:val="00F40562"/>
    <w:rsid w:val="00F51056"/>
    <w:rsid w:val="00F562FC"/>
    <w:rsid w:val="00F62176"/>
    <w:rsid w:val="00F66818"/>
    <w:rsid w:val="00F76206"/>
    <w:rsid w:val="00F773E4"/>
    <w:rsid w:val="00F84099"/>
    <w:rsid w:val="00F901B5"/>
    <w:rsid w:val="00F92186"/>
    <w:rsid w:val="00F93ADC"/>
    <w:rsid w:val="00F951FB"/>
    <w:rsid w:val="00FA122B"/>
    <w:rsid w:val="00FA5D8B"/>
    <w:rsid w:val="00FB46C9"/>
    <w:rsid w:val="00FB634C"/>
    <w:rsid w:val="00FD1524"/>
    <w:rsid w:val="00FE31CD"/>
    <w:rsid w:val="00FF1E96"/>
    <w:rsid w:val="00FF5D8A"/>
    <w:rsid w:val="0142DEE5"/>
    <w:rsid w:val="01734F29"/>
    <w:rsid w:val="01B9B7A9"/>
    <w:rsid w:val="01BC5017"/>
    <w:rsid w:val="01C0411E"/>
    <w:rsid w:val="021D3687"/>
    <w:rsid w:val="02B40411"/>
    <w:rsid w:val="02C5E0F8"/>
    <w:rsid w:val="02F7BAB0"/>
    <w:rsid w:val="02F9FDDA"/>
    <w:rsid w:val="032F4795"/>
    <w:rsid w:val="0372F873"/>
    <w:rsid w:val="038BEECB"/>
    <w:rsid w:val="03D343FC"/>
    <w:rsid w:val="03DB3AEE"/>
    <w:rsid w:val="03ED3140"/>
    <w:rsid w:val="03F5FB15"/>
    <w:rsid w:val="045AFEA3"/>
    <w:rsid w:val="048C5A5A"/>
    <w:rsid w:val="04B28747"/>
    <w:rsid w:val="04D65E21"/>
    <w:rsid w:val="04E9D615"/>
    <w:rsid w:val="04EF189C"/>
    <w:rsid w:val="04F69E28"/>
    <w:rsid w:val="058C919A"/>
    <w:rsid w:val="05BB15B7"/>
    <w:rsid w:val="05CDC1B1"/>
    <w:rsid w:val="05E88BCC"/>
    <w:rsid w:val="0664C999"/>
    <w:rsid w:val="0667F1B5"/>
    <w:rsid w:val="06FE05E9"/>
    <w:rsid w:val="0715F866"/>
    <w:rsid w:val="078541A9"/>
    <w:rsid w:val="07D64654"/>
    <w:rsid w:val="07D73049"/>
    <w:rsid w:val="07EEC559"/>
    <w:rsid w:val="08165A45"/>
    <w:rsid w:val="081BBFF3"/>
    <w:rsid w:val="082C671B"/>
    <w:rsid w:val="084A0810"/>
    <w:rsid w:val="088C32FB"/>
    <w:rsid w:val="089E9DCE"/>
    <w:rsid w:val="08B02DBF"/>
    <w:rsid w:val="08C26D2A"/>
    <w:rsid w:val="08F65A89"/>
    <w:rsid w:val="091AEA33"/>
    <w:rsid w:val="093C5616"/>
    <w:rsid w:val="094DF0CA"/>
    <w:rsid w:val="0983F0DB"/>
    <w:rsid w:val="0994D464"/>
    <w:rsid w:val="09FE3B9D"/>
    <w:rsid w:val="0A0397B5"/>
    <w:rsid w:val="0A19F143"/>
    <w:rsid w:val="0A1DD39A"/>
    <w:rsid w:val="0A922AEA"/>
    <w:rsid w:val="0A999C51"/>
    <w:rsid w:val="0B285989"/>
    <w:rsid w:val="0B3F0BA6"/>
    <w:rsid w:val="0B415C1B"/>
    <w:rsid w:val="0B43333C"/>
    <w:rsid w:val="0B4DFB07"/>
    <w:rsid w:val="0B7068D7"/>
    <w:rsid w:val="0B81A8D2"/>
    <w:rsid w:val="0BA628FA"/>
    <w:rsid w:val="0BB9B48D"/>
    <w:rsid w:val="0BE0DD22"/>
    <w:rsid w:val="0BE96989"/>
    <w:rsid w:val="0BF15B33"/>
    <w:rsid w:val="0BF7C809"/>
    <w:rsid w:val="0BF929FB"/>
    <w:rsid w:val="0C3C8D5D"/>
    <w:rsid w:val="0C46BE06"/>
    <w:rsid w:val="0C4F6F43"/>
    <w:rsid w:val="0C9A607A"/>
    <w:rsid w:val="0CD049D0"/>
    <w:rsid w:val="0CDBBF9D"/>
    <w:rsid w:val="0CE8ED52"/>
    <w:rsid w:val="0CEF3116"/>
    <w:rsid w:val="0D1D7933"/>
    <w:rsid w:val="0D79024E"/>
    <w:rsid w:val="0D822861"/>
    <w:rsid w:val="0D84520D"/>
    <w:rsid w:val="0D94E12A"/>
    <w:rsid w:val="0DB06D5C"/>
    <w:rsid w:val="0DB8CBD1"/>
    <w:rsid w:val="0ECAF178"/>
    <w:rsid w:val="0EE68C7F"/>
    <w:rsid w:val="0F64D24A"/>
    <w:rsid w:val="0F87A2C6"/>
    <w:rsid w:val="0FA3B7C0"/>
    <w:rsid w:val="0FBFD26A"/>
    <w:rsid w:val="0FE65B3B"/>
    <w:rsid w:val="1008F723"/>
    <w:rsid w:val="1014CD3E"/>
    <w:rsid w:val="10249EEB"/>
    <w:rsid w:val="10322C58"/>
    <w:rsid w:val="107126F2"/>
    <w:rsid w:val="107A8AE7"/>
    <w:rsid w:val="107F8146"/>
    <w:rsid w:val="10AFE6DF"/>
    <w:rsid w:val="10B52B04"/>
    <w:rsid w:val="10BBF2CF"/>
    <w:rsid w:val="11121FB6"/>
    <w:rsid w:val="113EBEC6"/>
    <w:rsid w:val="113F8821"/>
    <w:rsid w:val="118CE909"/>
    <w:rsid w:val="11BCA613"/>
    <w:rsid w:val="11D5773B"/>
    <w:rsid w:val="12264852"/>
    <w:rsid w:val="126A1051"/>
    <w:rsid w:val="1287B10B"/>
    <w:rsid w:val="128E2305"/>
    <w:rsid w:val="12AA9C5A"/>
    <w:rsid w:val="12D04162"/>
    <w:rsid w:val="12DE759E"/>
    <w:rsid w:val="132B8385"/>
    <w:rsid w:val="132F1510"/>
    <w:rsid w:val="13419B89"/>
    <w:rsid w:val="13BAF514"/>
    <w:rsid w:val="13D4EE9A"/>
    <w:rsid w:val="13E603DE"/>
    <w:rsid w:val="13FCCA91"/>
    <w:rsid w:val="141F5F3F"/>
    <w:rsid w:val="1423C34C"/>
    <w:rsid w:val="1436A1C4"/>
    <w:rsid w:val="1437ACF0"/>
    <w:rsid w:val="14A64CF4"/>
    <w:rsid w:val="14BEAAA1"/>
    <w:rsid w:val="14EBDF39"/>
    <w:rsid w:val="15763B95"/>
    <w:rsid w:val="1592079F"/>
    <w:rsid w:val="159BACEE"/>
    <w:rsid w:val="15D4DD91"/>
    <w:rsid w:val="15ED2E6F"/>
    <w:rsid w:val="161AE6CA"/>
    <w:rsid w:val="16914C27"/>
    <w:rsid w:val="16C34D2E"/>
    <w:rsid w:val="16D30BB2"/>
    <w:rsid w:val="1761432C"/>
    <w:rsid w:val="1782CEBD"/>
    <w:rsid w:val="17A43A43"/>
    <w:rsid w:val="17BE96D5"/>
    <w:rsid w:val="17D8D142"/>
    <w:rsid w:val="17E871D0"/>
    <w:rsid w:val="17FA7277"/>
    <w:rsid w:val="1867EAAC"/>
    <w:rsid w:val="188D49B7"/>
    <w:rsid w:val="18904BD2"/>
    <w:rsid w:val="18B12214"/>
    <w:rsid w:val="18C704B4"/>
    <w:rsid w:val="18C714E1"/>
    <w:rsid w:val="18DA0DD1"/>
    <w:rsid w:val="190A4D15"/>
    <w:rsid w:val="190EEA29"/>
    <w:rsid w:val="193C865D"/>
    <w:rsid w:val="19659805"/>
    <w:rsid w:val="1970246C"/>
    <w:rsid w:val="197131E8"/>
    <w:rsid w:val="19DC204E"/>
    <w:rsid w:val="19F9DAAA"/>
    <w:rsid w:val="1A0793F2"/>
    <w:rsid w:val="1A1249A9"/>
    <w:rsid w:val="1A39FF4A"/>
    <w:rsid w:val="1A6BAA78"/>
    <w:rsid w:val="1B251D2A"/>
    <w:rsid w:val="1B577FE5"/>
    <w:rsid w:val="1B5E5D87"/>
    <w:rsid w:val="1B9FBA22"/>
    <w:rsid w:val="1BDA7F8B"/>
    <w:rsid w:val="1BE0306A"/>
    <w:rsid w:val="1C044AEF"/>
    <w:rsid w:val="1C1A5810"/>
    <w:rsid w:val="1D09782D"/>
    <w:rsid w:val="1D231283"/>
    <w:rsid w:val="1D764FEC"/>
    <w:rsid w:val="1DC096A8"/>
    <w:rsid w:val="1DFD8F07"/>
    <w:rsid w:val="1E41C76D"/>
    <w:rsid w:val="1E5816DD"/>
    <w:rsid w:val="1EA1668F"/>
    <w:rsid w:val="1EA75913"/>
    <w:rsid w:val="1EBFF274"/>
    <w:rsid w:val="1F590699"/>
    <w:rsid w:val="1FB59E31"/>
    <w:rsid w:val="1FB60FF0"/>
    <w:rsid w:val="1FC82DD5"/>
    <w:rsid w:val="1FF17C2F"/>
    <w:rsid w:val="200F6F27"/>
    <w:rsid w:val="201FF1F9"/>
    <w:rsid w:val="209B6CB1"/>
    <w:rsid w:val="20A3D5E3"/>
    <w:rsid w:val="20AD1CEF"/>
    <w:rsid w:val="20C5DA43"/>
    <w:rsid w:val="20CCFEC3"/>
    <w:rsid w:val="20DC239B"/>
    <w:rsid w:val="21B452CA"/>
    <w:rsid w:val="21B68107"/>
    <w:rsid w:val="22088769"/>
    <w:rsid w:val="2218B2B6"/>
    <w:rsid w:val="22405DFB"/>
    <w:rsid w:val="2259D0B7"/>
    <w:rsid w:val="226DE6FA"/>
    <w:rsid w:val="2300A0DC"/>
    <w:rsid w:val="235CB486"/>
    <w:rsid w:val="237220C3"/>
    <w:rsid w:val="23B72D49"/>
    <w:rsid w:val="23E59170"/>
    <w:rsid w:val="248A1460"/>
    <w:rsid w:val="24DDE362"/>
    <w:rsid w:val="24FD7A4E"/>
    <w:rsid w:val="254859B7"/>
    <w:rsid w:val="258161D1"/>
    <w:rsid w:val="25B0AC55"/>
    <w:rsid w:val="25D67C1B"/>
    <w:rsid w:val="25F5554D"/>
    <w:rsid w:val="264D61C4"/>
    <w:rsid w:val="2668DE66"/>
    <w:rsid w:val="2672400D"/>
    <w:rsid w:val="26A8C32B"/>
    <w:rsid w:val="2742D695"/>
    <w:rsid w:val="27583D73"/>
    <w:rsid w:val="27C945A0"/>
    <w:rsid w:val="27CD7056"/>
    <w:rsid w:val="27D62FBC"/>
    <w:rsid w:val="27EA77D5"/>
    <w:rsid w:val="28B83FB8"/>
    <w:rsid w:val="28ED4F74"/>
    <w:rsid w:val="28F33EDD"/>
    <w:rsid w:val="293DC2B8"/>
    <w:rsid w:val="297DDE92"/>
    <w:rsid w:val="2998FC3B"/>
    <w:rsid w:val="29CC594D"/>
    <w:rsid w:val="2A196488"/>
    <w:rsid w:val="2A331411"/>
    <w:rsid w:val="2A391049"/>
    <w:rsid w:val="2A41F9E2"/>
    <w:rsid w:val="2A91B844"/>
    <w:rsid w:val="2AA59DD1"/>
    <w:rsid w:val="2AADC00E"/>
    <w:rsid w:val="2AD8C8D0"/>
    <w:rsid w:val="2AD93D3E"/>
    <w:rsid w:val="2AEBF56A"/>
    <w:rsid w:val="2AFA3413"/>
    <w:rsid w:val="2B069355"/>
    <w:rsid w:val="2B1FC64A"/>
    <w:rsid w:val="2B6396B4"/>
    <w:rsid w:val="2B710A6D"/>
    <w:rsid w:val="2BA7F683"/>
    <w:rsid w:val="2BCEA88B"/>
    <w:rsid w:val="2BE35FFE"/>
    <w:rsid w:val="2BE68713"/>
    <w:rsid w:val="2C093085"/>
    <w:rsid w:val="2C189B2B"/>
    <w:rsid w:val="2C7F07C1"/>
    <w:rsid w:val="2D0E6B8F"/>
    <w:rsid w:val="2D225734"/>
    <w:rsid w:val="2D24126D"/>
    <w:rsid w:val="2D526BE7"/>
    <w:rsid w:val="2E085C44"/>
    <w:rsid w:val="2E330B96"/>
    <w:rsid w:val="2E4621A7"/>
    <w:rsid w:val="2E7798D5"/>
    <w:rsid w:val="2E94099A"/>
    <w:rsid w:val="2EF53D80"/>
    <w:rsid w:val="2F44048E"/>
    <w:rsid w:val="2F978AF0"/>
    <w:rsid w:val="2FA5FBD4"/>
    <w:rsid w:val="305D59F8"/>
    <w:rsid w:val="308F2970"/>
    <w:rsid w:val="30970AE0"/>
    <w:rsid w:val="30B28770"/>
    <w:rsid w:val="30E1AF8B"/>
    <w:rsid w:val="30E639E2"/>
    <w:rsid w:val="3186ADA1"/>
    <w:rsid w:val="31C8E838"/>
    <w:rsid w:val="31E3680E"/>
    <w:rsid w:val="32084E98"/>
    <w:rsid w:val="322AF9D1"/>
    <w:rsid w:val="32FB6CFD"/>
    <w:rsid w:val="331AF0CC"/>
    <w:rsid w:val="3322283C"/>
    <w:rsid w:val="336692E0"/>
    <w:rsid w:val="3388ED98"/>
    <w:rsid w:val="339ED4C9"/>
    <w:rsid w:val="33AF8646"/>
    <w:rsid w:val="33D42703"/>
    <w:rsid w:val="34040902"/>
    <w:rsid w:val="34193D52"/>
    <w:rsid w:val="3458831B"/>
    <w:rsid w:val="34C72798"/>
    <w:rsid w:val="34E63C9D"/>
    <w:rsid w:val="352DFC16"/>
    <w:rsid w:val="3556E4CA"/>
    <w:rsid w:val="35627B33"/>
    <w:rsid w:val="3585F893"/>
    <w:rsid w:val="36102626"/>
    <w:rsid w:val="361BAEED"/>
    <w:rsid w:val="3621C11D"/>
    <w:rsid w:val="366C6CFE"/>
    <w:rsid w:val="367C5459"/>
    <w:rsid w:val="3681B85C"/>
    <w:rsid w:val="36AD44CD"/>
    <w:rsid w:val="36E72708"/>
    <w:rsid w:val="36FC6FFC"/>
    <w:rsid w:val="36FEF110"/>
    <w:rsid w:val="370A986D"/>
    <w:rsid w:val="371FC87E"/>
    <w:rsid w:val="3728F202"/>
    <w:rsid w:val="372B1545"/>
    <w:rsid w:val="3766CFB3"/>
    <w:rsid w:val="37EF60C8"/>
    <w:rsid w:val="3819E10A"/>
    <w:rsid w:val="382681F7"/>
    <w:rsid w:val="3849152E"/>
    <w:rsid w:val="3871E503"/>
    <w:rsid w:val="38784949"/>
    <w:rsid w:val="387F7295"/>
    <w:rsid w:val="3889BEF8"/>
    <w:rsid w:val="392D41F4"/>
    <w:rsid w:val="39759C36"/>
    <w:rsid w:val="3975F399"/>
    <w:rsid w:val="3983047B"/>
    <w:rsid w:val="3994CB0D"/>
    <w:rsid w:val="39A9C0F3"/>
    <w:rsid w:val="39AB6AB5"/>
    <w:rsid w:val="39CF987E"/>
    <w:rsid w:val="39D5D464"/>
    <w:rsid w:val="39DD5827"/>
    <w:rsid w:val="3A1149B6"/>
    <w:rsid w:val="3A1B4E03"/>
    <w:rsid w:val="3A5969B6"/>
    <w:rsid w:val="3A6C59A7"/>
    <w:rsid w:val="3AAE6AFD"/>
    <w:rsid w:val="3B5181CC"/>
    <w:rsid w:val="3B852433"/>
    <w:rsid w:val="3BAF30DE"/>
    <w:rsid w:val="3BB32117"/>
    <w:rsid w:val="3BCCE24E"/>
    <w:rsid w:val="3BFC30FE"/>
    <w:rsid w:val="3C1660E4"/>
    <w:rsid w:val="3C585C29"/>
    <w:rsid w:val="3C874DCC"/>
    <w:rsid w:val="3C9EB0DD"/>
    <w:rsid w:val="3CED522D"/>
    <w:rsid w:val="3D0B6206"/>
    <w:rsid w:val="3D0D4777"/>
    <w:rsid w:val="3D24777B"/>
    <w:rsid w:val="3D2A66F2"/>
    <w:rsid w:val="3D2D1DD5"/>
    <w:rsid w:val="3DDC73F6"/>
    <w:rsid w:val="3E3856CA"/>
    <w:rsid w:val="3E398491"/>
    <w:rsid w:val="3E528A57"/>
    <w:rsid w:val="3EA0A783"/>
    <w:rsid w:val="3EB76780"/>
    <w:rsid w:val="3EEDF563"/>
    <w:rsid w:val="3F2D2D0A"/>
    <w:rsid w:val="3F3E9081"/>
    <w:rsid w:val="3F96CC94"/>
    <w:rsid w:val="3F9E4869"/>
    <w:rsid w:val="406EE27C"/>
    <w:rsid w:val="4087CCC6"/>
    <w:rsid w:val="408FE089"/>
    <w:rsid w:val="40BE13CC"/>
    <w:rsid w:val="410828FB"/>
    <w:rsid w:val="4130EB55"/>
    <w:rsid w:val="41414A3E"/>
    <w:rsid w:val="415EB138"/>
    <w:rsid w:val="4179483E"/>
    <w:rsid w:val="417F9D15"/>
    <w:rsid w:val="41A1BD6C"/>
    <w:rsid w:val="41CACD4D"/>
    <w:rsid w:val="41E0E649"/>
    <w:rsid w:val="4220FA3A"/>
    <w:rsid w:val="42903155"/>
    <w:rsid w:val="42E34E88"/>
    <w:rsid w:val="432D9493"/>
    <w:rsid w:val="434199EC"/>
    <w:rsid w:val="434DB693"/>
    <w:rsid w:val="4402D8FC"/>
    <w:rsid w:val="4410ABF8"/>
    <w:rsid w:val="443E69C4"/>
    <w:rsid w:val="445902E0"/>
    <w:rsid w:val="449D4247"/>
    <w:rsid w:val="44A7360D"/>
    <w:rsid w:val="44F40EEF"/>
    <w:rsid w:val="452C8D12"/>
    <w:rsid w:val="45374ABC"/>
    <w:rsid w:val="45589AFC"/>
    <w:rsid w:val="459E33FB"/>
    <w:rsid w:val="4629C9EC"/>
    <w:rsid w:val="462A4588"/>
    <w:rsid w:val="4645DB65"/>
    <w:rsid w:val="46461081"/>
    <w:rsid w:val="46534E5B"/>
    <w:rsid w:val="467EA753"/>
    <w:rsid w:val="46E0A8AE"/>
    <w:rsid w:val="473FEC95"/>
    <w:rsid w:val="47A39BB8"/>
    <w:rsid w:val="47B49504"/>
    <w:rsid w:val="482F5AE6"/>
    <w:rsid w:val="4836FF70"/>
    <w:rsid w:val="487C790F"/>
    <w:rsid w:val="48BC02BA"/>
    <w:rsid w:val="48C7EC6D"/>
    <w:rsid w:val="49235EAB"/>
    <w:rsid w:val="493057C8"/>
    <w:rsid w:val="495AA0ED"/>
    <w:rsid w:val="499D3D92"/>
    <w:rsid w:val="49BF274D"/>
    <w:rsid w:val="49C6F765"/>
    <w:rsid w:val="49D8AA67"/>
    <w:rsid w:val="49F79813"/>
    <w:rsid w:val="4A10DDDF"/>
    <w:rsid w:val="4A3171CD"/>
    <w:rsid w:val="4A5F2F06"/>
    <w:rsid w:val="4A756001"/>
    <w:rsid w:val="4A86F4DF"/>
    <w:rsid w:val="4A886CE1"/>
    <w:rsid w:val="4A900D4E"/>
    <w:rsid w:val="4A9517E6"/>
    <w:rsid w:val="4AC77AA1"/>
    <w:rsid w:val="4AE71728"/>
    <w:rsid w:val="4B19AEFE"/>
    <w:rsid w:val="4B3A20CE"/>
    <w:rsid w:val="4B3F45AB"/>
    <w:rsid w:val="4B5845EF"/>
    <w:rsid w:val="4B654F2C"/>
    <w:rsid w:val="4B6EA032"/>
    <w:rsid w:val="4B8EB6CF"/>
    <w:rsid w:val="4BDC2114"/>
    <w:rsid w:val="4C555E78"/>
    <w:rsid w:val="4C87E35B"/>
    <w:rsid w:val="4C95AE9D"/>
    <w:rsid w:val="4CA4C28C"/>
    <w:rsid w:val="4CB247F2"/>
    <w:rsid w:val="4D011F8D"/>
    <w:rsid w:val="4DA77D7E"/>
    <w:rsid w:val="4DC00DA3"/>
    <w:rsid w:val="4DC7AE10"/>
    <w:rsid w:val="4DC87B56"/>
    <w:rsid w:val="4DC9B503"/>
    <w:rsid w:val="4E125CC1"/>
    <w:rsid w:val="4E6E419E"/>
    <w:rsid w:val="4E9AF135"/>
    <w:rsid w:val="4EE2E4A3"/>
    <w:rsid w:val="4EEBD3E8"/>
    <w:rsid w:val="4F27DE08"/>
    <w:rsid w:val="4F637E71"/>
    <w:rsid w:val="4F688909"/>
    <w:rsid w:val="4FAA9304"/>
    <w:rsid w:val="5088DF38"/>
    <w:rsid w:val="5090C315"/>
    <w:rsid w:val="509B4DA3"/>
    <w:rsid w:val="509C9F7E"/>
    <w:rsid w:val="50A590EC"/>
    <w:rsid w:val="50C3F89F"/>
    <w:rsid w:val="50D7832A"/>
    <w:rsid w:val="51439077"/>
    <w:rsid w:val="518E1477"/>
    <w:rsid w:val="519173F7"/>
    <w:rsid w:val="5195E546"/>
    <w:rsid w:val="51C98114"/>
    <w:rsid w:val="51C9A4AD"/>
    <w:rsid w:val="521DB167"/>
    <w:rsid w:val="524E2F2A"/>
    <w:rsid w:val="52953BB4"/>
    <w:rsid w:val="52E233C6"/>
    <w:rsid w:val="52F9AD99"/>
    <w:rsid w:val="53024EC3"/>
    <w:rsid w:val="5342AF71"/>
    <w:rsid w:val="537D3028"/>
    <w:rsid w:val="53D16FA1"/>
    <w:rsid w:val="53E74DB0"/>
    <w:rsid w:val="5422D1CF"/>
    <w:rsid w:val="5465D080"/>
    <w:rsid w:val="549E1F24"/>
    <w:rsid w:val="54BEB522"/>
    <w:rsid w:val="54E5FD57"/>
    <w:rsid w:val="5540737A"/>
    <w:rsid w:val="554308F3"/>
    <w:rsid w:val="554B6A5E"/>
    <w:rsid w:val="55805C31"/>
    <w:rsid w:val="558E98C5"/>
    <w:rsid w:val="55AA2B63"/>
    <w:rsid w:val="55CFDCA8"/>
    <w:rsid w:val="55E88A15"/>
    <w:rsid w:val="5639C2CF"/>
    <w:rsid w:val="563B9586"/>
    <w:rsid w:val="56AB82B1"/>
    <w:rsid w:val="56D566AF"/>
    <w:rsid w:val="56F26CE4"/>
    <w:rsid w:val="572FE2C5"/>
    <w:rsid w:val="575A7291"/>
    <w:rsid w:val="575C726D"/>
    <w:rsid w:val="577148A1"/>
    <w:rsid w:val="57A241BE"/>
    <w:rsid w:val="57CE6E67"/>
    <w:rsid w:val="57D5BFE6"/>
    <w:rsid w:val="57EA8F6B"/>
    <w:rsid w:val="57EDD75C"/>
    <w:rsid w:val="5822B2AA"/>
    <w:rsid w:val="58306349"/>
    <w:rsid w:val="585FE34B"/>
    <w:rsid w:val="5878D621"/>
    <w:rsid w:val="591F5EE5"/>
    <w:rsid w:val="5945F225"/>
    <w:rsid w:val="596D376F"/>
    <w:rsid w:val="5980FA1E"/>
    <w:rsid w:val="599E36AD"/>
    <w:rsid w:val="5AC38E31"/>
    <w:rsid w:val="5AF29A1C"/>
    <w:rsid w:val="5B11EF99"/>
    <w:rsid w:val="5B234878"/>
    <w:rsid w:val="5B368324"/>
    <w:rsid w:val="5B4D8657"/>
    <w:rsid w:val="5B50D3A5"/>
    <w:rsid w:val="5B73752E"/>
    <w:rsid w:val="5BF7F27C"/>
    <w:rsid w:val="5BF89DA2"/>
    <w:rsid w:val="5BF8DD47"/>
    <w:rsid w:val="5BF8ED72"/>
    <w:rsid w:val="5C170268"/>
    <w:rsid w:val="5C936323"/>
    <w:rsid w:val="5CB89AE0"/>
    <w:rsid w:val="5CC71967"/>
    <w:rsid w:val="5D3B61DE"/>
    <w:rsid w:val="5D660DFC"/>
    <w:rsid w:val="5D81BE31"/>
    <w:rsid w:val="5D86970E"/>
    <w:rsid w:val="5D99C6BF"/>
    <w:rsid w:val="5DAC5CC0"/>
    <w:rsid w:val="5DB609EF"/>
    <w:rsid w:val="5DBE2EB1"/>
    <w:rsid w:val="5DFE0636"/>
    <w:rsid w:val="5E2297A6"/>
    <w:rsid w:val="5E5A4562"/>
    <w:rsid w:val="5E6F2F13"/>
    <w:rsid w:val="5EBA3B12"/>
    <w:rsid w:val="5EBB1CBE"/>
    <w:rsid w:val="5EEB884A"/>
    <w:rsid w:val="5EEFD9C3"/>
    <w:rsid w:val="5EF52F2F"/>
    <w:rsid w:val="5F3ED6B3"/>
    <w:rsid w:val="5F598096"/>
    <w:rsid w:val="5F822B2D"/>
    <w:rsid w:val="5F9428F0"/>
    <w:rsid w:val="5FA3D86C"/>
    <w:rsid w:val="5FBE0428"/>
    <w:rsid w:val="5FF6608C"/>
    <w:rsid w:val="6007BA3D"/>
    <w:rsid w:val="600885E9"/>
    <w:rsid w:val="600B8C27"/>
    <w:rsid w:val="60340F34"/>
    <w:rsid w:val="6078F175"/>
    <w:rsid w:val="60DAA714"/>
    <w:rsid w:val="60E44B1E"/>
    <w:rsid w:val="60F3CF71"/>
    <w:rsid w:val="61376898"/>
    <w:rsid w:val="613BDABF"/>
    <w:rsid w:val="61950B50"/>
    <w:rsid w:val="61A9262E"/>
    <w:rsid w:val="61BFC11F"/>
    <w:rsid w:val="61F04003"/>
    <w:rsid w:val="6215486A"/>
    <w:rsid w:val="6235A0F7"/>
    <w:rsid w:val="62397F1F"/>
    <w:rsid w:val="62D77579"/>
    <w:rsid w:val="62DF8E92"/>
    <w:rsid w:val="630DE30D"/>
    <w:rsid w:val="63116D60"/>
    <w:rsid w:val="6338A95F"/>
    <w:rsid w:val="636887C6"/>
    <w:rsid w:val="63C4477A"/>
    <w:rsid w:val="63EC1A83"/>
    <w:rsid w:val="64328A3B"/>
    <w:rsid w:val="643718DC"/>
    <w:rsid w:val="6445F85B"/>
    <w:rsid w:val="649E45AD"/>
    <w:rsid w:val="64AE89D6"/>
    <w:rsid w:val="64CBBAB2"/>
    <w:rsid w:val="64F5F8BC"/>
    <w:rsid w:val="64F9848A"/>
    <w:rsid w:val="64FC9122"/>
    <w:rsid w:val="65020A8C"/>
    <w:rsid w:val="6502BE23"/>
    <w:rsid w:val="650686FE"/>
    <w:rsid w:val="65160EA6"/>
    <w:rsid w:val="6527ADF4"/>
    <w:rsid w:val="655F1B84"/>
    <w:rsid w:val="65E1C8BC"/>
    <w:rsid w:val="6637E5D8"/>
    <w:rsid w:val="66458DF8"/>
    <w:rsid w:val="664EA7F1"/>
    <w:rsid w:val="66BEBFCF"/>
    <w:rsid w:val="66C17048"/>
    <w:rsid w:val="66D82AB6"/>
    <w:rsid w:val="670DA043"/>
    <w:rsid w:val="673A3823"/>
    <w:rsid w:val="674E736E"/>
    <w:rsid w:val="675FD768"/>
    <w:rsid w:val="67A30423"/>
    <w:rsid w:val="67C72FCA"/>
    <w:rsid w:val="67CA154C"/>
    <w:rsid w:val="67ED41BC"/>
    <w:rsid w:val="6831F0DF"/>
    <w:rsid w:val="68BFCAC5"/>
    <w:rsid w:val="693291DB"/>
    <w:rsid w:val="693E5F92"/>
    <w:rsid w:val="697F5C5E"/>
    <w:rsid w:val="69846A79"/>
    <w:rsid w:val="69894B90"/>
    <w:rsid w:val="69A7EAE3"/>
    <w:rsid w:val="69BD87F4"/>
    <w:rsid w:val="69E28CCF"/>
    <w:rsid w:val="6A52356E"/>
    <w:rsid w:val="6A571007"/>
    <w:rsid w:val="6A81895A"/>
    <w:rsid w:val="6ABF5F8B"/>
    <w:rsid w:val="6ADF9346"/>
    <w:rsid w:val="6B08F0B7"/>
    <w:rsid w:val="6B0D1265"/>
    <w:rsid w:val="6B85943A"/>
    <w:rsid w:val="6BA5503A"/>
    <w:rsid w:val="6C0E8EE3"/>
    <w:rsid w:val="6C492EC0"/>
    <w:rsid w:val="6C6155B8"/>
    <w:rsid w:val="6C7F61B3"/>
    <w:rsid w:val="6CA4C118"/>
    <w:rsid w:val="6CBAFBFB"/>
    <w:rsid w:val="6CC2E981"/>
    <w:rsid w:val="6CCAB803"/>
    <w:rsid w:val="6CD6AC30"/>
    <w:rsid w:val="6D311FD4"/>
    <w:rsid w:val="6D54385D"/>
    <w:rsid w:val="6D85CA03"/>
    <w:rsid w:val="6D89D630"/>
    <w:rsid w:val="6DC38B8A"/>
    <w:rsid w:val="6DF4FD3A"/>
    <w:rsid w:val="6E1152BD"/>
    <w:rsid w:val="6EB15023"/>
    <w:rsid w:val="6EB5B00B"/>
    <w:rsid w:val="6EE62A99"/>
    <w:rsid w:val="6EE63931"/>
    <w:rsid w:val="6EE766AD"/>
    <w:rsid w:val="6F008B37"/>
    <w:rsid w:val="6F67950C"/>
    <w:rsid w:val="6F8662E5"/>
    <w:rsid w:val="6FA22590"/>
    <w:rsid w:val="6FAD231E"/>
    <w:rsid w:val="70216FDC"/>
    <w:rsid w:val="704A5250"/>
    <w:rsid w:val="708F4F2B"/>
    <w:rsid w:val="70B2076B"/>
    <w:rsid w:val="70BD7185"/>
    <w:rsid w:val="70C70EC5"/>
    <w:rsid w:val="70EA082B"/>
    <w:rsid w:val="71134ABC"/>
    <w:rsid w:val="7148F37F"/>
    <w:rsid w:val="71A5628E"/>
    <w:rsid w:val="71AF1D5F"/>
    <w:rsid w:val="71F6C4C7"/>
    <w:rsid w:val="720B681B"/>
    <w:rsid w:val="72D9C652"/>
    <w:rsid w:val="72DA3D82"/>
    <w:rsid w:val="733E9825"/>
    <w:rsid w:val="734132EF"/>
    <w:rsid w:val="73B71A5E"/>
    <w:rsid w:val="73BB3D7B"/>
    <w:rsid w:val="73D22C16"/>
    <w:rsid w:val="73D83907"/>
    <w:rsid w:val="73FFCD8A"/>
    <w:rsid w:val="741E0072"/>
    <w:rsid w:val="746C8019"/>
    <w:rsid w:val="747596B3"/>
    <w:rsid w:val="748F525D"/>
    <w:rsid w:val="7499E3DC"/>
    <w:rsid w:val="74A89AF8"/>
    <w:rsid w:val="74AA2773"/>
    <w:rsid w:val="74C6EEBE"/>
    <w:rsid w:val="74F67CCB"/>
    <w:rsid w:val="7529B3F9"/>
    <w:rsid w:val="752A9373"/>
    <w:rsid w:val="7548A78E"/>
    <w:rsid w:val="75671DD0"/>
    <w:rsid w:val="7598180C"/>
    <w:rsid w:val="75B8CE9C"/>
    <w:rsid w:val="760FC017"/>
    <w:rsid w:val="7650BC15"/>
    <w:rsid w:val="7676B24B"/>
    <w:rsid w:val="76C01E50"/>
    <w:rsid w:val="76D52F80"/>
    <w:rsid w:val="76F7C8F6"/>
    <w:rsid w:val="77075A3E"/>
    <w:rsid w:val="773E678B"/>
    <w:rsid w:val="7755A134"/>
    <w:rsid w:val="775A975E"/>
    <w:rsid w:val="77604EE5"/>
    <w:rsid w:val="77610881"/>
    <w:rsid w:val="77698052"/>
    <w:rsid w:val="777DC08D"/>
    <w:rsid w:val="7795606E"/>
    <w:rsid w:val="77AA89C2"/>
    <w:rsid w:val="785BEEB1"/>
    <w:rsid w:val="78609324"/>
    <w:rsid w:val="78FAA9B6"/>
    <w:rsid w:val="790CEF23"/>
    <w:rsid w:val="7942CA8D"/>
    <w:rsid w:val="7949A480"/>
    <w:rsid w:val="7971D678"/>
    <w:rsid w:val="79A16C89"/>
    <w:rsid w:val="79D63220"/>
    <w:rsid w:val="79EACF6F"/>
    <w:rsid w:val="7A0F40E1"/>
    <w:rsid w:val="7A496AE4"/>
    <w:rsid w:val="7A9A1ED1"/>
    <w:rsid w:val="7B236C9C"/>
    <w:rsid w:val="7B4114DA"/>
    <w:rsid w:val="7B98F57D"/>
    <w:rsid w:val="7B9B20F6"/>
    <w:rsid w:val="7C0556ED"/>
    <w:rsid w:val="7C146C5A"/>
    <w:rsid w:val="7C398DF6"/>
    <w:rsid w:val="7C589D88"/>
    <w:rsid w:val="7C64502C"/>
    <w:rsid w:val="7C9393AC"/>
    <w:rsid w:val="7CD84388"/>
    <w:rsid w:val="7CDE69C2"/>
    <w:rsid w:val="7CE25899"/>
    <w:rsid w:val="7D2A997C"/>
    <w:rsid w:val="7D3612D7"/>
    <w:rsid w:val="7D5BE5A9"/>
    <w:rsid w:val="7DC4E2B8"/>
    <w:rsid w:val="7DDE7CBA"/>
    <w:rsid w:val="7DE78DF1"/>
    <w:rsid w:val="7E689455"/>
    <w:rsid w:val="7E7E8259"/>
    <w:rsid w:val="7EA12705"/>
    <w:rsid w:val="7F09428E"/>
    <w:rsid w:val="7F0BA2E5"/>
    <w:rsid w:val="7F136089"/>
    <w:rsid w:val="7F38D45A"/>
    <w:rsid w:val="7FA70E83"/>
    <w:rsid w:val="7FD5D1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66F98A"/>
  <w14:defaultImageDpi w14:val="300"/>
  <w15:docId w15:val="{CCEF5FF9-3656-4181-90E8-07BA6FFD0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FF6608C"/>
    <w:pPr>
      <w:spacing w:after="120"/>
    </w:pPr>
    <w:rPr>
      <w:rFonts w:ascii="Ubuntu" w:hAnsi="Ubuntu"/>
      <w:sz w:val="20"/>
      <w:szCs w:val="20"/>
    </w:rPr>
  </w:style>
  <w:style w:type="paragraph" w:styleId="Heading1">
    <w:name w:val="heading 1"/>
    <w:basedOn w:val="Normal"/>
    <w:next w:val="Normal"/>
    <w:link w:val="Heading1Char"/>
    <w:uiPriority w:val="9"/>
    <w:qFormat/>
    <w:rsid w:val="5FF6608C"/>
    <w:pPr>
      <w:keepNext/>
      <w:keepLines/>
      <w:spacing w:before="360" w:after="360"/>
      <w:outlineLvl w:val="0"/>
    </w:pPr>
    <w:rPr>
      <w:rFonts w:eastAsiaTheme="majorEastAsia" w:cstheme="majorBidi"/>
      <w:b/>
      <w:bCs/>
      <w:color w:val="E65692"/>
      <w:sz w:val="32"/>
      <w:szCs w:val="32"/>
    </w:rPr>
  </w:style>
  <w:style w:type="paragraph" w:styleId="Heading2">
    <w:name w:val="heading 2"/>
    <w:basedOn w:val="Heading1"/>
    <w:next w:val="Normal"/>
    <w:link w:val="Heading2Char"/>
    <w:uiPriority w:val="9"/>
    <w:unhideWhenUsed/>
    <w:qFormat/>
    <w:rsid w:val="00EF2E05"/>
    <w:pPr>
      <w:spacing w:before="240" w:after="240"/>
      <w:outlineLvl w:val="1"/>
    </w:pPr>
    <w:rPr>
      <w:sz w:val="28"/>
      <w:szCs w:val="28"/>
    </w:rPr>
  </w:style>
  <w:style w:type="paragraph" w:styleId="Heading3">
    <w:name w:val="heading 3"/>
    <w:basedOn w:val="Heading1"/>
    <w:next w:val="Normal"/>
    <w:link w:val="Heading3Char"/>
    <w:uiPriority w:val="9"/>
    <w:unhideWhenUsed/>
    <w:qFormat/>
    <w:rsid w:val="00EF2E05"/>
    <w:pPr>
      <w:spacing w:before="240" w:after="240"/>
      <w:outlineLvl w:val="2"/>
    </w:pPr>
    <w:rPr>
      <w:sz w:val="24"/>
      <w:szCs w:val="24"/>
    </w:rPr>
  </w:style>
  <w:style w:type="paragraph" w:styleId="Heading4">
    <w:name w:val="heading 4"/>
    <w:basedOn w:val="Normal"/>
    <w:next w:val="Normal"/>
    <w:link w:val="Heading4Char"/>
    <w:uiPriority w:val="9"/>
    <w:unhideWhenUsed/>
    <w:qFormat/>
    <w:rsid w:val="5FF6608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unhideWhenUsed/>
    <w:qFormat/>
    <w:rsid w:val="5FF6608C"/>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unhideWhenUsed/>
    <w:qFormat/>
    <w:rsid w:val="5FF6608C"/>
    <w:pPr>
      <w:keepNext/>
      <w:keepLines/>
      <w:spacing w:before="40" w:after="0"/>
      <w:outlineLvl w:val="5"/>
    </w:pPr>
    <w:rPr>
      <w:rFonts w:asciiTheme="majorHAnsi" w:eastAsiaTheme="majorEastAsia" w:hAnsiTheme="majorHAnsi" w:cstheme="majorBidi"/>
      <w:color w:val="243F60"/>
    </w:rPr>
  </w:style>
  <w:style w:type="paragraph" w:styleId="Heading7">
    <w:name w:val="heading 7"/>
    <w:basedOn w:val="Normal"/>
    <w:next w:val="Normal"/>
    <w:uiPriority w:val="9"/>
    <w:unhideWhenUsed/>
    <w:qFormat/>
    <w:rsid w:val="5FF6608C"/>
    <w:pPr>
      <w:keepNext/>
      <w:keepLines/>
      <w:spacing w:before="40" w:after="0"/>
      <w:outlineLvl w:val="6"/>
    </w:pPr>
    <w:rPr>
      <w:rFonts w:asciiTheme="majorHAnsi" w:eastAsiaTheme="majorEastAsia" w:hAnsiTheme="majorHAnsi" w:cstheme="majorBidi"/>
      <w:i/>
      <w:iCs/>
      <w:color w:val="243F60"/>
    </w:rPr>
  </w:style>
  <w:style w:type="paragraph" w:styleId="Heading8">
    <w:name w:val="heading 8"/>
    <w:basedOn w:val="Normal"/>
    <w:next w:val="Normal"/>
    <w:uiPriority w:val="9"/>
    <w:unhideWhenUsed/>
    <w:qFormat/>
    <w:rsid w:val="5FF6608C"/>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5FF6608C"/>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5FF6608C"/>
    <w:pPr>
      <w:tabs>
        <w:tab w:val="center" w:pos="4320"/>
        <w:tab w:val="right" w:pos="8640"/>
      </w:tabs>
      <w:spacing w:after="0"/>
    </w:pPr>
  </w:style>
  <w:style w:type="character" w:customStyle="1" w:styleId="HeaderChar">
    <w:name w:val="Header Char"/>
    <w:basedOn w:val="DefaultParagraphFont"/>
    <w:link w:val="Header"/>
    <w:uiPriority w:val="99"/>
    <w:rsid w:val="00EF2E05"/>
    <w:rPr>
      <w:rFonts w:ascii="Tahoma" w:hAnsi="Tahoma"/>
      <w:sz w:val="22"/>
      <w:lang w:val="nl-NL"/>
    </w:rPr>
  </w:style>
  <w:style w:type="paragraph" w:styleId="Footer">
    <w:name w:val="footer"/>
    <w:basedOn w:val="Normal"/>
    <w:link w:val="FooterChar"/>
    <w:uiPriority w:val="99"/>
    <w:unhideWhenUsed/>
    <w:rsid w:val="5FF6608C"/>
    <w:pPr>
      <w:tabs>
        <w:tab w:val="center" w:pos="4320"/>
        <w:tab w:val="right" w:pos="8640"/>
      </w:tabs>
      <w:spacing w:after="0"/>
    </w:pPr>
  </w:style>
  <w:style w:type="character" w:customStyle="1" w:styleId="FooterChar">
    <w:name w:val="Footer Char"/>
    <w:basedOn w:val="DefaultParagraphFont"/>
    <w:link w:val="Footer"/>
    <w:uiPriority w:val="99"/>
    <w:rsid w:val="00EF2E05"/>
    <w:rPr>
      <w:rFonts w:ascii="Tahoma" w:hAnsi="Tahoma"/>
      <w:sz w:val="22"/>
      <w:lang w:val="nl-NL"/>
    </w:rPr>
  </w:style>
  <w:style w:type="character" w:customStyle="1" w:styleId="Heading2Char">
    <w:name w:val="Heading 2 Char"/>
    <w:basedOn w:val="DefaultParagraphFont"/>
    <w:link w:val="Heading2"/>
    <w:uiPriority w:val="9"/>
    <w:rsid w:val="00EF2E05"/>
    <w:rPr>
      <w:rFonts w:ascii="Tahoma" w:eastAsiaTheme="majorEastAsia" w:hAnsi="Tahoma" w:cstheme="majorBidi"/>
      <w:b/>
      <w:bCs/>
      <w:color w:val="E85E00"/>
      <w:sz w:val="28"/>
      <w:szCs w:val="28"/>
      <w:lang w:val="nl-NL"/>
    </w:rPr>
  </w:style>
  <w:style w:type="paragraph" w:styleId="BalloonText">
    <w:name w:val="Balloon Text"/>
    <w:basedOn w:val="Normal"/>
    <w:link w:val="BalloonTextChar"/>
    <w:uiPriority w:val="99"/>
    <w:semiHidden/>
    <w:unhideWhenUsed/>
    <w:rsid w:val="5FF6608C"/>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C1948"/>
    <w:rPr>
      <w:rFonts w:ascii="Lucida Grande" w:hAnsi="Lucida Grande" w:cs="Lucida Grande"/>
      <w:sz w:val="18"/>
      <w:szCs w:val="18"/>
      <w:lang w:val="nl-NL"/>
    </w:rPr>
  </w:style>
  <w:style w:type="table" w:styleId="TableGrid">
    <w:name w:val="Table Grid"/>
    <w:basedOn w:val="TableNormal"/>
    <w:uiPriority w:val="59"/>
    <w:rsid w:val="002C1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1592"/>
  </w:style>
  <w:style w:type="paragraph" w:customStyle="1" w:styleId="HeaderOrFooter">
    <w:name w:val="HeaderOrFooter"/>
    <w:basedOn w:val="Normal"/>
    <w:uiPriority w:val="1"/>
    <w:qFormat/>
    <w:rsid w:val="5FF6608C"/>
    <w:pPr>
      <w:tabs>
        <w:tab w:val="center" w:pos="4320"/>
        <w:tab w:val="right" w:pos="8640"/>
      </w:tabs>
      <w:spacing w:after="0"/>
    </w:pPr>
    <w:rPr>
      <w:sz w:val="18"/>
      <w:szCs w:val="18"/>
    </w:rPr>
  </w:style>
  <w:style w:type="character" w:customStyle="1" w:styleId="Heading1Char">
    <w:name w:val="Heading 1 Char"/>
    <w:basedOn w:val="DefaultParagraphFont"/>
    <w:link w:val="Heading1"/>
    <w:uiPriority w:val="9"/>
    <w:rsid w:val="00A13E49"/>
    <w:rPr>
      <w:rFonts w:ascii="Ubuntu" w:eastAsiaTheme="majorEastAsia" w:hAnsi="Ubuntu" w:cstheme="majorBidi"/>
      <w:b/>
      <w:bCs/>
      <w:color w:val="E65692"/>
      <w:sz w:val="32"/>
      <w:szCs w:val="32"/>
      <w:lang w:val="nl-NL"/>
    </w:rPr>
  </w:style>
  <w:style w:type="character" w:customStyle="1" w:styleId="Heading3Char">
    <w:name w:val="Heading 3 Char"/>
    <w:basedOn w:val="DefaultParagraphFont"/>
    <w:link w:val="Heading3"/>
    <w:uiPriority w:val="9"/>
    <w:rsid w:val="00EF2E05"/>
    <w:rPr>
      <w:rFonts w:ascii="Tahoma" w:eastAsiaTheme="majorEastAsia" w:hAnsi="Tahoma" w:cstheme="majorBidi"/>
      <w:b/>
      <w:bCs/>
      <w:color w:val="E85E00"/>
      <w:lang w:val="nl-NL"/>
    </w:rPr>
  </w:style>
  <w:style w:type="paragraph" w:styleId="ListParagraph">
    <w:name w:val="List Paragraph"/>
    <w:basedOn w:val="Normal"/>
    <w:uiPriority w:val="34"/>
    <w:qFormat/>
    <w:rsid w:val="5FF6608C"/>
    <w:pPr>
      <w:numPr>
        <w:numId w:val="26"/>
      </w:numPr>
      <w:contextualSpacing/>
    </w:pPr>
  </w:style>
  <w:style w:type="character" w:styleId="Hyperlink">
    <w:name w:val="Hyperlink"/>
    <w:basedOn w:val="DefaultParagraphFont"/>
    <w:uiPriority w:val="99"/>
    <w:unhideWhenUsed/>
    <w:rsid w:val="00DD724F"/>
    <w:rPr>
      <w:color w:val="0000FF" w:themeColor="hyperlink"/>
      <w:u w:val="single"/>
    </w:rPr>
  </w:style>
  <w:style w:type="paragraph" w:styleId="Caption">
    <w:name w:val="caption"/>
    <w:basedOn w:val="Normal"/>
    <w:next w:val="Normal"/>
    <w:uiPriority w:val="35"/>
    <w:unhideWhenUsed/>
    <w:qFormat/>
    <w:rsid w:val="5FF6608C"/>
    <w:pPr>
      <w:spacing w:after="200"/>
      <w:jc w:val="both"/>
    </w:pPr>
    <w:rPr>
      <w:rFonts w:eastAsia="Times New Roman" w:cs="Times New Roman"/>
      <w:i/>
      <w:iCs/>
      <w:color w:val="1F497D" w:themeColor="text2"/>
      <w:sz w:val="18"/>
      <w:szCs w:val="18"/>
      <w:lang w:val="en-AU" w:eastAsia="nl-NL"/>
    </w:rPr>
  </w:style>
  <w:style w:type="paragraph" w:styleId="NormalWeb">
    <w:name w:val="Normal (Web)"/>
    <w:basedOn w:val="Normal"/>
    <w:uiPriority w:val="99"/>
    <w:unhideWhenUsed/>
    <w:rsid w:val="5FF6608C"/>
    <w:pPr>
      <w:spacing w:beforeAutospacing="1"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D60A2"/>
  </w:style>
  <w:style w:type="character" w:customStyle="1" w:styleId="mw-headline">
    <w:name w:val="mw-headline"/>
    <w:basedOn w:val="DefaultParagraphFont"/>
    <w:rsid w:val="00ED60A2"/>
  </w:style>
  <w:style w:type="character" w:customStyle="1" w:styleId="mw-editsection-bracket">
    <w:name w:val="mw-editsection-bracket"/>
    <w:basedOn w:val="DefaultParagraphFont"/>
    <w:rsid w:val="00ED60A2"/>
  </w:style>
  <w:style w:type="character" w:styleId="HTMLTypewriter">
    <w:name w:val="HTML Typewriter"/>
    <w:basedOn w:val="DefaultParagraphFont"/>
    <w:uiPriority w:val="99"/>
    <w:semiHidden/>
    <w:unhideWhenUsed/>
    <w:rsid w:val="00ED60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5FF66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ED60A2"/>
    <w:rPr>
      <w:rFonts w:ascii="Courier New" w:eastAsia="Times New Roman" w:hAnsi="Courier New" w:cs="Courier New"/>
      <w:sz w:val="20"/>
      <w:szCs w:val="20"/>
    </w:rPr>
  </w:style>
  <w:style w:type="character" w:customStyle="1" w:styleId="nv">
    <w:name w:val="nv"/>
    <w:basedOn w:val="DefaultParagraphFont"/>
    <w:rsid w:val="00ED60A2"/>
  </w:style>
  <w:style w:type="character" w:customStyle="1" w:styleId="m">
    <w:name w:val="m"/>
    <w:basedOn w:val="DefaultParagraphFont"/>
    <w:rsid w:val="00ED60A2"/>
  </w:style>
  <w:style w:type="character" w:customStyle="1" w:styleId="o">
    <w:name w:val="o"/>
    <w:basedOn w:val="DefaultParagraphFont"/>
    <w:rsid w:val="00ED60A2"/>
  </w:style>
  <w:style w:type="character" w:customStyle="1" w:styleId="p">
    <w:name w:val="p"/>
    <w:basedOn w:val="DefaultParagraphFont"/>
    <w:rsid w:val="00ED60A2"/>
  </w:style>
  <w:style w:type="character" w:customStyle="1" w:styleId="se">
    <w:name w:val="se"/>
    <w:basedOn w:val="DefaultParagraphFont"/>
    <w:rsid w:val="00ED60A2"/>
  </w:style>
  <w:style w:type="character" w:customStyle="1" w:styleId="s2">
    <w:name w:val="s2"/>
    <w:basedOn w:val="DefaultParagraphFont"/>
    <w:rsid w:val="00ED60A2"/>
  </w:style>
  <w:style w:type="paragraph" w:customStyle="1" w:styleId="Kop3">
    <w:name w:val="Kop3"/>
    <w:basedOn w:val="Normal"/>
    <w:uiPriority w:val="1"/>
    <w:qFormat/>
    <w:rsid w:val="5FF6608C"/>
    <w:pPr>
      <w:keepNext/>
      <w:keepLines/>
      <w:spacing w:before="120" w:after="200"/>
      <w:jc w:val="both"/>
      <w:outlineLvl w:val="2"/>
    </w:pPr>
    <w:rPr>
      <w:rFonts w:asciiTheme="majorHAnsi" w:eastAsiaTheme="majorEastAsia" w:hAnsiTheme="majorHAnsi" w:cstheme="majorBidi"/>
      <w:b/>
      <w:bCs/>
      <w:color w:val="000000" w:themeColor="text1"/>
      <w:sz w:val="28"/>
      <w:szCs w:val="28"/>
      <w:lang w:val="nl-BE" w:eastAsia="nl-BE"/>
    </w:rPr>
  </w:style>
  <w:style w:type="character" w:styleId="FollowedHyperlink">
    <w:name w:val="FollowedHyperlink"/>
    <w:basedOn w:val="DefaultParagraphFont"/>
    <w:uiPriority w:val="99"/>
    <w:semiHidden/>
    <w:unhideWhenUsed/>
    <w:rsid w:val="00A76573"/>
    <w:rPr>
      <w:color w:val="800080" w:themeColor="followedHyperlink"/>
      <w:u w:val="single"/>
    </w:rPr>
  </w:style>
  <w:style w:type="character" w:styleId="CommentReference">
    <w:name w:val="annotation reference"/>
    <w:basedOn w:val="DefaultParagraphFont"/>
    <w:uiPriority w:val="99"/>
    <w:semiHidden/>
    <w:unhideWhenUsed/>
    <w:rsid w:val="00A06DF8"/>
    <w:rPr>
      <w:sz w:val="16"/>
      <w:szCs w:val="16"/>
    </w:rPr>
  </w:style>
  <w:style w:type="paragraph" w:styleId="CommentText">
    <w:name w:val="annotation text"/>
    <w:basedOn w:val="Normal"/>
    <w:link w:val="CommentTextChar"/>
    <w:uiPriority w:val="99"/>
    <w:unhideWhenUsed/>
    <w:rsid w:val="5FF6608C"/>
  </w:style>
  <w:style w:type="character" w:customStyle="1" w:styleId="CommentTextChar">
    <w:name w:val="Comment Text Char"/>
    <w:basedOn w:val="DefaultParagraphFont"/>
    <w:link w:val="CommentText"/>
    <w:uiPriority w:val="99"/>
    <w:rsid w:val="00A06DF8"/>
    <w:rPr>
      <w:rFonts w:ascii="Ubuntu" w:hAnsi="Ubuntu"/>
      <w:sz w:val="20"/>
      <w:szCs w:val="20"/>
      <w:lang w:val="nl-NL"/>
    </w:rPr>
  </w:style>
  <w:style w:type="paragraph" w:styleId="CommentSubject">
    <w:name w:val="annotation subject"/>
    <w:basedOn w:val="CommentText"/>
    <w:next w:val="CommentText"/>
    <w:link w:val="CommentSubjectChar"/>
    <w:uiPriority w:val="99"/>
    <w:semiHidden/>
    <w:unhideWhenUsed/>
    <w:rsid w:val="00A06DF8"/>
    <w:rPr>
      <w:b/>
      <w:bCs/>
    </w:rPr>
  </w:style>
  <w:style w:type="character" w:customStyle="1" w:styleId="CommentSubjectChar">
    <w:name w:val="Comment Subject Char"/>
    <w:basedOn w:val="CommentTextChar"/>
    <w:link w:val="CommentSubject"/>
    <w:uiPriority w:val="99"/>
    <w:semiHidden/>
    <w:rsid w:val="00A06DF8"/>
    <w:rPr>
      <w:rFonts w:ascii="Ubuntu" w:hAnsi="Ubuntu"/>
      <w:b/>
      <w:bCs/>
      <w:sz w:val="20"/>
      <w:szCs w:val="20"/>
      <w:lang w:val="nl-NL"/>
    </w:rPr>
  </w:style>
  <w:style w:type="character" w:customStyle="1" w:styleId="Heading4Char">
    <w:name w:val="Heading 4 Char"/>
    <w:basedOn w:val="DefaultParagraphFont"/>
    <w:link w:val="Heading4"/>
    <w:uiPriority w:val="9"/>
    <w:rsid w:val="00754CD0"/>
    <w:rPr>
      <w:rFonts w:asciiTheme="majorHAnsi" w:eastAsiaTheme="majorEastAsia" w:hAnsiTheme="majorHAnsi" w:cstheme="majorBidi"/>
      <w:i/>
      <w:iCs/>
      <w:color w:val="365F91" w:themeColor="accent1" w:themeShade="BF"/>
      <w:sz w:val="20"/>
      <w:lang w:val="nl-NL"/>
    </w:rPr>
  </w:style>
  <w:style w:type="character" w:styleId="Emphasis">
    <w:name w:val="Emphasis"/>
    <w:basedOn w:val="DefaultParagraphFont"/>
    <w:uiPriority w:val="20"/>
    <w:qFormat/>
    <w:rsid w:val="000E1755"/>
    <w:rPr>
      <w:i/>
      <w:iCs/>
    </w:rPr>
  </w:style>
  <w:style w:type="character" w:styleId="Strong">
    <w:name w:val="Strong"/>
    <w:basedOn w:val="DefaultParagraphFont"/>
    <w:uiPriority w:val="22"/>
    <w:qFormat/>
    <w:rsid w:val="000E1755"/>
    <w:rPr>
      <w:b/>
      <w:bCs/>
    </w:rPr>
  </w:style>
  <w:style w:type="character" w:styleId="HTMLCode">
    <w:name w:val="HTML Code"/>
    <w:basedOn w:val="DefaultParagraphFont"/>
    <w:uiPriority w:val="99"/>
    <w:semiHidden/>
    <w:unhideWhenUsed/>
    <w:rsid w:val="004B42C2"/>
    <w:rPr>
      <w:rFonts w:ascii="Courier New" w:eastAsia="Times New Roman" w:hAnsi="Courier New" w:cs="Courier New"/>
      <w:sz w:val="20"/>
      <w:szCs w:val="20"/>
    </w:rPr>
  </w:style>
  <w:style w:type="character" w:customStyle="1" w:styleId="pl-k">
    <w:name w:val="pl-k"/>
    <w:basedOn w:val="DefaultParagraphFont"/>
    <w:rsid w:val="00D72090"/>
  </w:style>
  <w:style w:type="character" w:customStyle="1" w:styleId="pl-c1">
    <w:name w:val="pl-c1"/>
    <w:basedOn w:val="DefaultParagraphFont"/>
    <w:rsid w:val="00D72090"/>
  </w:style>
  <w:style w:type="character" w:customStyle="1" w:styleId="pl-s">
    <w:name w:val="pl-s"/>
    <w:basedOn w:val="DefaultParagraphFont"/>
    <w:rsid w:val="00D72090"/>
  </w:style>
  <w:style w:type="character" w:customStyle="1" w:styleId="pl-pds">
    <w:name w:val="pl-pds"/>
    <w:basedOn w:val="DefaultParagraphFont"/>
    <w:rsid w:val="00D72090"/>
  </w:style>
  <w:style w:type="character" w:customStyle="1" w:styleId="pl-c">
    <w:name w:val="pl-c"/>
    <w:basedOn w:val="DefaultParagraphFont"/>
    <w:rsid w:val="00D72090"/>
  </w:style>
  <w:style w:type="character" w:customStyle="1" w:styleId="pl-cce">
    <w:name w:val="pl-cce"/>
    <w:basedOn w:val="DefaultParagraphFont"/>
    <w:rsid w:val="00D72090"/>
  </w:style>
  <w:style w:type="character" w:customStyle="1" w:styleId="pl-en">
    <w:name w:val="pl-en"/>
    <w:basedOn w:val="DefaultParagraphFont"/>
    <w:rsid w:val="007A55E7"/>
  </w:style>
  <w:style w:type="character" w:customStyle="1" w:styleId="pl-smi">
    <w:name w:val="pl-smi"/>
    <w:basedOn w:val="DefaultParagraphFont"/>
    <w:rsid w:val="007A55E7"/>
  </w:style>
  <w:style w:type="paragraph" w:styleId="Revision">
    <w:name w:val="Revision"/>
    <w:hidden/>
    <w:uiPriority w:val="99"/>
    <w:semiHidden/>
    <w:rsid w:val="00DF2BBF"/>
    <w:rPr>
      <w:rFonts w:ascii="Ubuntu" w:hAnsi="Ubuntu"/>
      <w:sz w:val="20"/>
      <w:lang w:val="nl-NL"/>
    </w:rPr>
  </w:style>
  <w:style w:type="paragraph" w:styleId="Title">
    <w:name w:val="Title"/>
    <w:basedOn w:val="Normal"/>
    <w:next w:val="Normal"/>
    <w:uiPriority w:val="10"/>
    <w:qFormat/>
    <w:rsid w:val="5FF6608C"/>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5FF6608C"/>
    <w:rPr>
      <w:color w:val="5A5A5A"/>
    </w:rPr>
  </w:style>
  <w:style w:type="paragraph" w:styleId="Quote">
    <w:name w:val="Quote"/>
    <w:basedOn w:val="Normal"/>
    <w:next w:val="Normal"/>
    <w:uiPriority w:val="29"/>
    <w:qFormat/>
    <w:rsid w:val="5FF6608C"/>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5FF6608C"/>
    <w:pPr>
      <w:spacing w:before="360" w:after="360"/>
      <w:ind w:left="864" w:right="864"/>
      <w:jc w:val="center"/>
    </w:pPr>
    <w:rPr>
      <w:i/>
      <w:iCs/>
      <w:color w:val="4F81BD" w:themeColor="accent1"/>
    </w:rPr>
  </w:style>
  <w:style w:type="paragraph" w:styleId="TOC1">
    <w:name w:val="toc 1"/>
    <w:basedOn w:val="Normal"/>
    <w:next w:val="Normal"/>
    <w:uiPriority w:val="39"/>
    <w:unhideWhenUsed/>
    <w:rsid w:val="5FF6608C"/>
    <w:pPr>
      <w:spacing w:after="100"/>
    </w:pPr>
  </w:style>
  <w:style w:type="paragraph" w:styleId="TOC2">
    <w:name w:val="toc 2"/>
    <w:basedOn w:val="Normal"/>
    <w:next w:val="Normal"/>
    <w:uiPriority w:val="39"/>
    <w:unhideWhenUsed/>
    <w:rsid w:val="5FF6608C"/>
    <w:pPr>
      <w:spacing w:after="100"/>
      <w:ind w:left="220"/>
    </w:pPr>
  </w:style>
  <w:style w:type="paragraph" w:styleId="TOC3">
    <w:name w:val="toc 3"/>
    <w:basedOn w:val="Normal"/>
    <w:next w:val="Normal"/>
    <w:uiPriority w:val="39"/>
    <w:unhideWhenUsed/>
    <w:rsid w:val="5FF6608C"/>
    <w:pPr>
      <w:spacing w:after="100"/>
      <w:ind w:left="440"/>
    </w:pPr>
  </w:style>
  <w:style w:type="paragraph" w:styleId="TOC4">
    <w:name w:val="toc 4"/>
    <w:basedOn w:val="Normal"/>
    <w:next w:val="Normal"/>
    <w:uiPriority w:val="39"/>
    <w:unhideWhenUsed/>
    <w:rsid w:val="5FF6608C"/>
    <w:pPr>
      <w:spacing w:after="100"/>
      <w:ind w:left="660"/>
    </w:pPr>
  </w:style>
  <w:style w:type="paragraph" w:styleId="TOC5">
    <w:name w:val="toc 5"/>
    <w:basedOn w:val="Normal"/>
    <w:next w:val="Normal"/>
    <w:uiPriority w:val="39"/>
    <w:unhideWhenUsed/>
    <w:rsid w:val="5FF6608C"/>
    <w:pPr>
      <w:spacing w:after="100"/>
      <w:ind w:left="880"/>
    </w:pPr>
  </w:style>
  <w:style w:type="paragraph" w:styleId="TOC6">
    <w:name w:val="toc 6"/>
    <w:basedOn w:val="Normal"/>
    <w:next w:val="Normal"/>
    <w:uiPriority w:val="39"/>
    <w:unhideWhenUsed/>
    <w:rsid w:val="5FF6608C"/>
    <w:pPr>
      <w:spacing w:after="100"/>
      <w:ind w:left="1100"/>
    </w:pPr>
  </w:style>
  <w:style w:type="paragraph" w:styleId="TOC7">
    <w:name w:val="toc 7"/>
    <w:basedOn w:val="Normal"/>
    <w:next w:val="Normal"/>
    <w:uiPriority w:val="39"/>
    <w:unhideWhenUsed/>
    <w:rsid w:val="5FF6608C"/>
    <w:pPr>
      <w:spacing w:after="100"/>
      <w:ind w:left="1320"/>
    </w:pPr>
  </w:style>
  <w:style w:type="paragraph" w:styleId="TOC8">
    <w:name w:val="toc 8"/>
    <w:basedOn w:val="Normal"/>
    <w:next w:val="Normal"/>
    <w:uiPriority w:val="39"/>
    <w:unhideWhenUsed/>
    <w:rsid w:val="5FF6608C"/>
    <w:pPr>
      <w:spacing w:after="100"/>
      <w:ind w:left="1540"/>
    </w:pPr>
  </w:style>
  <w:style w:type="paragraph" w:styleId="TOC9">
    <w:name w:val="toc 9"/>
    <w:basedOn w:val="Normal"/>
    <w:next w:val="Normal"/>
    <w:uiPriority w:val="39"/>
    <w:unhideWhenUsed/>
    <w:rsid w:val="5FF6608C"/>
    <w:pPr>
      <w:spacing w:after="100"/>
      <w:ind w:left="1760"/>
    </w:pPr>
  </w:style>
  <w:style w:type="paragraph" w:styleId="EndnoteText">
    <w:name w:val="endnote text"/>
    <w:basedOn w:val="Normal"/>
    <w:uiPriority w:val="99"/>
    <w:semiHidden/>
    <w:unhideWhenUsed/>
    <w:rsid w:val="5FF6608C"/>
    <w:pPr>
      <w:spacing w:after="0"/>
    </w:pPr>
  </w:style>
  <w:style w:type="paragraph" w:styleId="FootnoteText">
    <w:name w:val="footnote text"/>
    <w:basedOn w:val="Normal"/>
    <w:uiPriority w:val="99"/>
    <w:semiHidden/>
    <w:unhideWhenUsed/>
    <w:rsid w:val="5FF6608C"/>
    <w:pPr>
      <w:spacing w:after="0"/>
    </w:pPr>
  </w:style>
  <w:style w:type="character" w:customStyle="1" w:styleId="pl-v">
    <w:name w:val="pl-v"/>
    <w:basedOn w:val="DefaultParagraphFont"/>
    <w:uiPriority w:val="1"/>
    <w:rsid w:val="5FF660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879860">
      <w:bodyDiv w:val="1"/>
      <w:marLeft w:val="0"/>
      <w:marRight w:val="0"/>
      <w:marTop w:val="0"/>
      <w:marBottom w:val="0"/>
      <w:divBdr>
        <w:top w:val="none" w:sz="0" w:space="0" w:color="auto"/>
        <w:left w:val="none" w:sz="0" w:space="0" w:color="auto"/>
        <w:bottom w:val="none" w:sz="0" w:space="0" w:color="auto"/>
        <w:right w:val="none" w:sz="0" w:space="0" w:color="auto"/>
      </w:divBdr>
    </w:div>
    <w:div w:id="611013302">
      <w:bodyDiv w:val="1"/>
      <w:marLeft w:val="0"/>
      <w:marRight w:val="0"/>
      <w:marTop w:val="0"/>
      <w:marBottom w:val="0"/>
      <w:divBdr>
        <w:top w:val="none" w:sz="0" w:space="0" w:color="auto"/>
        <w:left w:val="none" w:sz="0" w:space="0" w:color="auto"/>
        <w:bottom w:val="none" w:sz="0" w:space="0" w:color="auto"/>
        <w:right w:val="none" w:sz="0" w:space="0" w:color="auto"/>
      </w:divBdr>
    </w:div>
    <w:div w:id="854271184">
      <w:bodyDiv w:val="1"/>
      <w:marLeft w:val="0"/>
      <w:marRight w:val="0"/>
      <w:marTop w:val="0"/>
      <w:marBottom w:val="0"/>
      <w:divBdr>
        <w:top w:val="none" w:sz="0" w:space="0" w:color="auto"/>
        <w:left w:val="none" w:sz="0" w:space="0" w:color="auto"/>
        <w:bottom w:val="none" w:sz="0" w:space="0" w:color="auto"/>
        <w:right w:val="none" w:sz="0" w:space="0" w:color="auto"/>
      </w:divBdr>
      <w:divsChild>
        <w:div w:id="368143141">
          <w:marLeft w:val="0"/>
          <w:marRight w:val="0"/>
          <w:marTop w:val="0"/>
          <w:marBottom w:val="240"/>
          <w:divBdr>
            <w:top w:val="none" w:sz="0" w:space="0" w:color="auto"/>
            <w:left w:val="none" w:sz="0" w:space="0" w:color="auto"/>
            <w:bottom w:val="none" w:sz="0" w:space="0" w:color="auto"/>
            <w:right w:val="none" w:sz="0" w:space="0" w:color="auto"/>
          </w:divBdr>
        </w:div>
        <w:div w:id="473178766">
          <w:marLeft w:val="0"/>
          <w:marRight w:val="0"/>
          <w:marTop w:val="0"/>
          <w:marBottom w:val="240"/>
          <w:divBdr>
            <w:top w:val="none" w:sz="0" w:space="0" w:color="auto"/>
            <w:left w:val="none" w:sz="0" w:space="0" w:color="auto"/>
            <w:bottom w:val="none" w:sz="0" w:space="0" w:color="auto"/>
            <w:right w:val="none" w:sz="0" w:space="0" w:color="auto"/>
          </w:divBdr>
        </w:div>
        <w:div w:id="915019349">
          <w:marLeft w:val="0"/>
          <w:marRight w:val="0"/>
          <w:marTop w:val="0"/>
          <w:marBottom w:val="240"/>
          <w:divBdr>
            <w:top w:val="none" w:sz="0" w:space="0" w:color="auto"/>
            <w:left w:val="none" w:sz="0" w:space="0" w:color="auto"/>
            <w:bottom w:val="none" w:sz="0" w:space="0" w:color="auto"/>
            <w:right w:val="none" w:sz="0" w:space="0" w:color="auto"/>
          </w:divBdr>
        </w:div>
        <w:div w:id="1052534275">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 w:id="1004742975">
      <w:bodyDiv w:val="1"/>
      <w:marLeft w:val="0"/>
      <w:marRight w:val="0"/>
      <w:marTop w:val="0"/>
      <w:marBottom w:val="0"/>
      <w:divBdr>
        <w:top w:val="none" w:sz="0" w:space="0" w:color="auto"/>
        <w:left w:val="none" w:sz="0" w:space="0" w:color="auto"/>
        <w:bottom w:val="none" w:sz="0" w:space="0" w:color="auto"/>
        <w:right w:val="none" w:sz="0" w:space="0" w:color="auto"/>
      </w:divBdr>
      <w:divsChild>
        <w:div w:id="1924144592">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 w:id="1287852456">
      <w:bodyDiv w:val="1"/>
      <w:marLeft w:val="0"/>
      <w:marRight w:val="0"/>
      <w:marTop w:val="0"/>
      <w:marBottom w:val="0"/>
      <w:divBdr>
        <w:top w:val="none" w:sz="0" w:space="0" w:color="auto"/>
        <w:left w:val="none" w:sz="0" w:space="0" w:color="auto"/>
        <w:bottom w:val="none" w:sz="0" w:space="0" w:color="auto"/>
        <w:right w:val="none" w:sz="0" w:space="0" w:color="auto"/>
      </w:divBdr>
    </w:div>
    <w:div w:id="1291864124">
      <w:bodyDiv w:val="1"/>
      <w:marLeft w:val="0"/>
      <w:marRight w:val="0"/>
      <w:marTop w:val="0"/>
      <w:marBottom w:val="0"/>
      <w:divBdr>
        <w:top w:val="none" w:sz="0" w:space="0" w:color="auto"/>
        <w:left w:val="none" w:sz="0" w:space="0" w:color="auto"/>
        <w:bottom w:val="none" w:sz="0" w:space="0" w:color="auto"/>
        <w:right w:val="none" w:sz="0" w:space="0" w:color="auto"/>
      </w:divBdr>
      <w:divsChild>
        <w:div w:id="412090590">
          <w:marLeft w:val="0"/>
          <w:marRight w:val="0"/>
          <w:marTop w:val="0"/>
          <w:marBottom w:val="240"/>
          <w:divBdr>
            <w:top w:val="none" w:sz="0" w:space="0" w:color="auto"/>
            <w:left w:val="none" w:sz="0" w:space="0" w:color="auto"/>
            <w:bottom w:val="none" w:sz="0" w:space="0" w:color="auto"/>
            <w:right w:val="none" w:sz="0" w:space="0" w:color="auto"/>
          </w:divBdr>
        </w:div>
        <w:div w:id="542794953">
          <w:marLeft w:val="0"/>
          <w:marRight w:val="0"/>
          <w:marTop w:val="0"/>
          <w:marBottom w:val="240"/>
          <w:divBdr>
            <w:top w:val="none" w:sz="0" w:space="0" w:color="auto"/>
            <w:left w:val="none" w:sz="0" w:space="0" w:color="auto"/>
            <w:bottom w:val="none" w:sz="0" w:space="0" w:color="auto"/>
            <w:right w:val="none" w:sz="0" w:space="0" w:color="auto"/>
          </w:divBdr>
        </w:div>
        <w:div w:id="759982800">
          <w:marLeft w:val="0"/>
          <w:marRight w:val="0"/>
          <w:marTop w:val="0"/>
          <w:marBottom w:val="240"/>
          <w:divBdr>
            <w:top w:val="none" w:sz="0" w:space="0" w:color="auto"/>
            <w:left w:val="none" w:sz="0" w:space="0" w:color="auto"/>
            <w:bottom w:val="none" w:sz="0" w:space="0" w:color="auto"/>
            <w:right w:val="none" w:sz="0" w:space="0" w:color="auto"/>
          </w:divBdr>
        </w:div>
        <w:div w:id="898442460">
          <w:marLeft w:val="0"/>
          <w:marRight w:val="0"/>
          <w:marTop w:val="0"/>
          <w:marBottom w:val="240"/>
          <w:divBdr>
            <w:top w:val="none" w:sz="0" w:space="0" w:color="auto"/>
            <w:left w:val="none" w:sz="0" w:space="0" w:color="auto"/>
            <w:bottom w:val="none" w:sz="0" w:space="0" w:color="auto"/>
            <w:right w:val="none" w:sz="0" w:space="0" w:color="auto"/>
          </w:divBdr>
        </w:div>
        <w:div w:id="1166047236">
          <w:marLeft w:val="0"/>
          <w:marRight w:val="0"/>
          <w:marTop w:val="0"/>
          <w:marBottom w:val="240"/>
          <w:divBdr>
            <w:top w:val="none" w:sz="0" w:space="0" w:color="auto"/>
            <w:left w:val="none" w:sz="0" w:space="0" w:color="auto"/>
            <w:bottom w:val="none" w:sz="0" w:space="0" w:color="auto"/>
            <w:right w:val="none" w:sz="0" w:space="0" w:color="auto"/>
          </w:divBdr>
        </w:div>
        <w:div w:id="1388259495">
          <w:marLeft w:val="0"/>
          <w:marRight w:val="0"/>
          <w:marTop w:val="0"/>
          <w:marBottom w:val="24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header" Target="header1.xml"/><Relationship Id="rId21" Type="http://schemas.openxmlformats.org/officeDocument/2006/relationships/hyperlink" Target="https://leho-howest.instructure.com/courses/29205/pages/passwordless-ssh" TargetMode="External"/><Relationship Id="rId34" Type="http://schemas.openxmlformats.org/officeDocument/2006/relationships/image" Target="media/image15.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eho-howest.instructure.com/courses/29205/modules/items/1217204" TargetMode="External"/><Relationship Id="rId24" Type="http://schemas.openxmlformats.org/officeDocument/2006/relationships/image" Target="media/image8.png"/><Relationship Id="rId32" Type="http://schemas.openxmlformats.org/officeDocument/2006/relationships/hyperlink" Target="https://matplotlib.org/stable/users/explain/quick_start.html" TargetMode="External"/><Relationship Id="rId37" Type="http://schemas.openxmlformats.org/officeDocument/2006/relationships/hyperlink" Target="https://www.gradio.app/docs/gradio/introduction" TargetMode="External"/><Relationship Id="rId40" Type="http://schemas.openxmlformats.org/officeDocument/2006/relationships/header" Target="header2.xml"/><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leho-howest.instructure.com/courses/29205/modules/items/1198365" TargetMode="External"/><Relationship Id="rId23" Type="http://schemas.openxmlformats.org/officeDocument/2006/relationships/image" Target="media/image7.jpg"/><Relationship Id="rId28" Type="http://schemas.openxmlformats.org/officeDocument/2006/relationships/image" Target="media/image11.png"/><Relationship Id="rId36" Type="http://schemas.openxmlformats.org/officeDocument/2006/relationships/hyperlink" Target="https://leho-howest.instructure.com/courses/29205/modules/items/1198369" TargetMode="External"/><Relationship Id="rId10" Type="http://schemas.openxmlformats.org/officeDocument/2006/relationships/endnotes" Target="endnotes.xml"/><Relationship Id="rId19" Type="http://schemas.openxmlformats.org/officeDocument/2006/relationships/hyperlink" Target="https://leho-howest.instructure.com/courses/29205/modules/items/1198356" TargetMode="External"/><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mailto:pibeeckm@192.168.168.168" TargetMode="External"/><Relationship Id="rId27" Type="http://schemas.openxmlformats.org/officeDocument/2006/relationships/hyperlink" Target="https://strftime.org/" TargetMode="External"/><Relationship Id="rId30" Type="http://schemas.openxmlformats.org/officeDocument/2006/relationships/hyperlink" Target="https://epochconverter.com" TargetMode="External"/><Relationship Id="rId35" Type="http://schemas.openxmlformats.org/officeDocument/2006/relationships/hyperlink" Target="https://www.gradio.app/guides/quickstart"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4.png"/><Relationship Id="rId38" Type="http://schemas.openxmlformats.org/officeDocument/2006/relationships/image" Target="media/image16.png"/><Relationship Id="rId20" Type="http://schemas.openxmlformats.org/officeDocument/2006/relationships/hyperlink" Target="https://leho-howest.instructure.com/courses/29205/modules/items/1198356" TargetMode="External"/><Relationship Id="rId4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9.emf"/></Relationships>
</file>

<file path=word/_rels/header1.xml.rels><?xml version="1.0" encoding="UTF-8" standalone="yes"?>
<Relationships xmlns="http://schemas.openxmlformats.org/package/2006/relationships"><Relationship Id="rId1" Type="http://schemas.openxmlformats.org/officeDocument/2006/relationships/image" Target="media/image17.emf"/></Relationships>
</file>

<file path=word/_rels/header2.xml.rels><?xml version="1.0" encoding="UTF-8" standalone="yes"?>
<Relationships xmlns="http://schemas.openxmlformats.org/package/2006/relationships"><Relationship Id="rId1"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kb\Downloads\nmct_connections_cursu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3F48566F82E041BED911C0693359E9" ma:contentTypeVersion="47" ma:contentTypeDescription="Een nieuw document maken." ma:contentTypeScope="" ma:versionID="47b3e88e59846bedc01524519d9becb4">
  <xsd:schema xmlns:xsd="http://www.w3.org/2001/XMLSchema" xmlns:xs="http://www.w3.org/2001/XMLSchema" xmlns:p="http://schemas.microsoft.com/office/2006/metadata/properties" xmlns:ns2="e43d81d0-7a9c-4012-90dc-ae63c601f626" xmlns:ns3="e1337eef-b66e-4fde-b081-a3272a7c00ca" targetNamespace="http://schemas.microsoft.com/office/2006/metadata/properties" ma:root="true" ma:fieldsID="b6b21c78707ac0266063b2b8e31c87cf" ns2:_="" ns3:_="">
    <xsd:import namespace="e43d81d0-7a9c-4012-90dc-ae63c601f626"/>
    <xsd:import namespace="e1337eef-b66e-4fde-b081-a3272a7c00c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Leaders" minOccurs="0"/>
                <xsd:element ref="ns2:Members" minOccurs="0"/>
                <xsd:element ref="ns2:Member_Groups" minOccurs="0"/>
                <xsd:element ref="ns2:Invited_Leaders" minOccurs="0"/>
                <xsd:element ref="ns2:Invited_Members" minOccurs="0"/>
                <xsd:element ref="ns2:Has_Leaders_Only_SectionGroup" minOccurs="0"/>
                <xsd:element ref="ns2:MediaServiceLocation" minOccurs="0"/>
                <xsd:element ref="ns2:MediaServiceAutoKeyPoints" minOccurs="0"/>
                <xsd:element ref="ns2:MediaServiceKeyPoints" minOccurs="0"/>
                <xsd:element ref="ns2:Aanpassing"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3d81d0-7a9c-4012-90dc-ae63c601f6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bookType" ma:index="17" nillable="true" ma:displayName="Notebook Type" ma:internalName="NotebookType">
      <xsd:simpleType>
        <xsd:restriction base="dms:Text"/>
      </xsd:simpleType>
    </xsd:element>
    <xsd:element name="FolderType" ma:index="18" nillable="true" ma:displayName="Folder Type" ma:internalName="FolderType">
      <xsd:simpleType>
        <xsd:restriction base="dms:Text"/>
      </xsd:simpleType>
    </xsd:element>
    <xsd:element name="CultureName" ma:index="19" nillable="true" ma:displayName="Culture Name" ma:internalName="CultureName">
      <xsd:simpleType>
        <xsd:restriction base="dms:Text"/>
      </xsd:simpleType>
    </xsd:element>
    <xsd:element name="AppVersion" ma:index="20" nillable="true" ma:displayName="App Version" ma:internalName="AppVersion">
      <xsd:simpleType>
        <xsd:restriction base="dms:Text"/>
      </xsd:simpleType>
    </xsd:element>
    <xsd:element name="TeamsChannelId" ma:index="21" nillable="true" ma:displayName="Teams Channel Id" ma:internalName="TeamsChannelId">
      <xsd:simpleType>
        <xsd:restriction base="dms:Text"/>
      </xsd:simpleType>
    </xsd:element>
    <xsd:element name="Owner" ma:index="2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3" nillable="true" ma:displayName="Math Settings" ma:internalName="Math_Settings">
      <xsd:simpleType>
        <xsd:restriction base="dms:Text"/>
      </xsd:simpleType>
    </xsd:element>
    <xsd:element name="DefaultSectionNames" ma:index="24" nillable="true" ma:displayName="Default Section Names" ma:internalName="DefaultSectionNames">
      <xsd:simpleType>
        <xsd:restriction base="dms:Note">
          <xsd:maxLength value="255"/>
        </xsd:restriction>
      </xsd:simpleType>
    </xsd:element>
    <xsd:element name="Templates" ma:index="25" nillable="true" ma:displayName="Templates" ma:internalName="Templates">
      <xsd:simpleType>
        <xsd:restriction base="dms:Note">
          <xsd:maxLength value="255"/>
        </xsd:restriction>
      </xsd:simpleType>
    </xsd:element>
    <xsd:element name="Teachers" ma:index="2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9" nillable="true" ma:displayName="Distribution Groups" ma:internalName="Distribution_Groups">
      <xsd:simpleType>
        <xsd:restriction base="dms:Note">
          <xsd:maxLength value="255"/>
        </xsd:restriction>
      </xsd:simpleType>
    </xsd:element>
    <xsd:element name="LMS_Mappings" ma:index="30" nillable="true" ma:displayName="LMS Mappings" ma:internalName="LMS_Mappings">
      <xsd:simpleType>
        <xsd:restriction base="dms:Note">
          <xsd:maxLength value="255"/>
        </xsd:restriction>
      </xsd:simpleType>
    </xsd:element>
    <xsd:element name="Invited_Teachers" ma:index="31" nillable="true" ma:displayName="Invited Teachers" ma:internalName="Invited_Teachers">
      <xsd:simpleType>
        <xsd:restriction base="dms:Note">
          <xsd:maxLength value="255"/>
        </xsd:restriction>
      </xsd:simpleType>
    </xsd:element>
    <xsd:element name="Invited_Students" ma:index="32" nillable="true" ma:displayName="Invited Students" ma:internalName="Invited_Students">
      <xsd:simpleType>
        <xsd:restriction base="dms:Note">
          <xsd:maxLength value="255"/>
        </xsd:restriction>
      </xsd:simpleType>
    </xsd:element>
    <xsd:element name="Self_Registration_Enabled" ma:index="33" nillable="true" ma:displayName="Self Registration Enabled" ma:internalName="Self_Registration_Enabled">
      <xsd:simpleType>
        <xsd:restriction base="dms:Boolean"/>
      </xsd:simpleType>
    </xsd:element>
    <xsd:element name="Has_Teacher_Only_SectionGroup" ma:index="34" nillable="true" ma:displayName="Has Teacher Only SectionGroup" ma:internalName="Has_Teacher_Only_SectionGroup">
      <xsd:simpleType>
        <xsd:restriction base="dms:Boolean"/>
      </xsd:simpleType>
    </xsd:element>
    <xsd:element name="Is_Collaboration_Space_Locked" ma:index="35" nillable="true" ma:displayName="Is Collaboration Space Locked" ma:internalName="Is_Collaboration_Space_Locked">
      <xsd:simpleType>
        <xsd:restriction base="dms:Boolean"/>
      </xsd:simpleType>
    </xsd:element>
    <xsd:element name="IsNotebookLocked" ma:index="36" nillable="true" ma:displayName="Is Notebook Locked" ma:internalName="IsNotebookLocked">
      <xsd:simpleType>
        <xsd:restriction base="dms:Boolean"/>
      </xsd:simpleType>
    </xsd:element>
    <xsd:element name="Leaders" ma:index="3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0" nillable="true" ma:displayName="Invited Leaders" ma:internalName="Invited_Leaders">
      <xsd:simpleType>
        <xsd:restriction base="dms:Note">
          <xsd:maxLength value="255"/>
        </xsd:restriction>
      </xsd:simpleType>
    </xsd:element>
    <xsd:element name="Invited_Members" ma:index="41" nillable="true" ma:displayName="Invited Members" ma:internalName="Invited_Members">
      <xsd:simpleType>
        <xsd:restriction base="dms:Note">
          <xsd:maxLength value="255"/>
        </xsd:restriction>
      </xsd:simpleType>
    </xsd:element>
    <xsd:element name="Has_Leaders_Only_SectionGroup" ma:index="42" nillable="true" ma:displayName="Has Leaders Only SectionGroup" ma:internalName="Has_Leaders_Only_SectionGroup">
      <xsd:simpleType>
        <xsd:restriction base="dms:Boolean"/>
      </xsd:simpleType>
    </xsd:element>
    <xsd:element name="MediaServiceLocation" ma:index="43" nillable="true" ma:displayName="Location" ma:internalName="MediaServiceLocation" ma:readOnly="true">
      <xsd:simpleType>
        <xsd:restriction base="dms:Text"/>
      </xsd:simpleType>
    </xsd:element>
    <xsd:element name="MediaServiceAutoKeyPoints" ma:index="44" nillable="true" ma:displayName="MediaServiceAutoKeyPoints" ma:hidden="true" ma:internalName="MediaServiceAutoKeyPoints" ma:readOnly="true">
      <xsd:simpleType>
        <xsd:restriction base="dms:Note"/>
      </xsd:simpleType>
    </xsd:element>
    <xsd:element name="MediaServiceKeyPoints" ma:index="45" nillable="true" ma:displayName="KeyPoints" ma:internalName="MediaServiceKeyPoints" ma:readOnly="true">
      <xsd:simpleType>
        <xsd:restriction base="dms:Note">
          <xsd:maxLength value="255"/>
        </xsd:restriction>
      </xsd:simpleType>
    </xsd:element>
    <xsd:element name="Aanpassing" ma:index="46" nillable="true" ma:displayName="Aanpassing" ma:format="Dropdown" ma:internalName="Aanpassing">
      <xsd:simpleType>
        <xsd:restriction base="dms:Text">
          <xsd:maxLength value="255"/>
        </xsd:restriction>
      </xsd:simpleType>
    </xsd:element>
    <xsd:element name="MediaLengthInSeconds" ma:index="47" nillable="true" ma:displayName="Length (seconds)" ma:internalName="MediaLengthInSeconds" ma:readOnly="true">
      <xsd:simpleType>
        <xsd:restriction base="dms:Unknown"/>
      </xsd:simpleType>
    </xsd:element>
    <xsd:element name="lcf76f155ced4ddcb4097134ff3c332f" ma:index="50" nillable="true" ma:taxonomy="true" ma:internalName="lcf76f155ced4ddcb4097134ff3c332f" ma:taxonomyFieldName="MediaServiceImageTags" ma:displayName="Afbeeldingtags" ma:readOnly="false" ma:fieldId="{5cf76f15-5ced-4ddc-b409-7134ff3c332f}" ma:taxonomyMulti="true" ma:sspId="9d9af33d-1c7e-4655-8224-df3a670842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337eef-b66e-4fde-b081-a3272a7c00ca"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48" nillable="true" ma:displayName="Taxonomy Catch All Column" ma:hidden="true" ma:list="{49766e82-d1c7-4121-a8f6-16660578aa9e}" ma:internalName="TaxCatchAll" ma:showField="CatchAllData" ma:web="e1337eef-b66e-4fde-b081-a3272a7c00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amsChannelId xmlns="e43d81d0-7a9c-4012-90dc-ae63c601f626" xsi:nil="true"/>
    <Invited_Teachers xmlns="e43d81d0-7a9c-4012-90dc-ae63c601f626" xsi:nil="true"/>
    <Invited_Leaders xmlns="e43d81d0-7a9c-4012-90dc-ae63c601f626" xsi:nil="true"/>
    <Teachers xmlns="e43d81d0-7a9c-4012-90dc-ae63c601f626">
      <UserInfo>
        <DisplayName/>
        <AccountId xsi:nil="true"/>
        <AccountType/>
      </UserInfo>
    </Teachers>
    <Leaders xmlns="e43d81d0-7a9c-4012-90dc-ae63c601f626">
      <UserInfo>
        <DisplayName/>
        <AccountId xsi:nil="true"/>
        <AccountType/>
      </UserInfo>
    </Leaders>
    <Has_Teacher_Only_SectionGroup xmlns="e43d81d0-7a9c-4012-90dc-ae63c601f626" xsi:nil="true"/>
    <Members xmlns="e43d81d0-7a9c-4012-90dc-ae63c601f626">
      <UserInfo>
        <DisplayName/>
        <AccountId xsi:nil="true"/>
        <AccountType/>
      </UserInfo>
    </Members>
    <Member_Groups xmlns="e43d81d0-7a9c-4012-90dc-ae63c601f626">
      <UserInfo>
        <DisplayName/>
        <AccountId xsi:nil="true"/>
        <AccountType/>
      </UserInfo>
    </Member_Groups>
    <Is_Collaboration_Space_Locked xmlns="e43d81d0-7a9c-4012-90dc-ae63c601f626" xsi:nil="true"/>
    <CultureName xmlns="e43d81d0-7a9c-4012-90dc-ae63c601f626" xsi:nil="true"/>
    <Distribution_Groups xmlns="e43d81d0-7a9c-4012-90dc-ae63c601f626" xsi:nil="true"/>
    <Has_Leaders_Only_SectionGroup xmlns="e43d81d0-7a9c-4012-90dc-ae63c601f626" xsi:nil="true"/>
    <DefaultSectionNames xmlns="e43d81d0-7a9c-4012-90dc-ae63c601f626" xsi:nil="true"/>
    <Owner xmlns="e43d81d0-7a9c-4012-90dc-ae63c601f626">
      <UserInfo>
        <DisplayName/>
        <AccountId xsi:nil="true"/>
        <AccountType/>
      </UserInfo>
    </Owner>
    <AppVersion xmlns="e43d81d0-7a9c-4012-90dc-ae63c601f626" xsi:nil="true"/>
    <NotebookType xmlns="e43d81d0-7a9c-4012-90dc-ae63c601f626" xsi:nil="true"/>
    <FolderType xmlns="e43d81d0-7a9c-4012-90dc-ae63c601f626" xsi:nil="true"/>
    <Students xmlns="e43d81d0-7a9c-4012-90dc-ae63c601f626">
      <UserInfo>
        <DisplayName/>
        <AccountId xsi:nil="true"/>
        <AccountType/>
      </UserInfo>
    </Students>
    <Student_Groups xmlns="e43d81d0-7a9c-4012-90dc-ae63c601f626">
      <UserInfo>
        <DisplayName/>
        <AccountId xsi:nil="true"/>
        <AccountType/>
      </UserInfo>
    </Student_Groups>
    <Templates xmlns="e43d81d0-7a9c-4012-90dc-ae63c601f626" xsi:nil="true"/>
    <Invited_Members xmlns="e43d81d0-7a9c-4012-90dc-ae63c601f626" xsi:nil="true"/>
    <LMS_Mappings xmlns="e43d81d0-7a9c-4012-90dc-ae63c601f626" xsi:nil="true"/>
    <Invited_Students xmlns="e43d81d0-7a9c-4012-90dc-ae63c601f626" xsi:nil="true"/>
    <IsNotebookLocked xmlns="e43d81d0-7a9c-4012-90dc-ae63c601f626" xsi:nil="true"/>
    <Math_Settings xmlns="e43d81d0-7a9c-4012-90dc-ae63c601f626" xsi:nil="true"/>
    <Self_Registration_Enabled xmlns="e43d81d0-7a9c-4012-90dc-ae63c601f626" xsi:nil="true"/>
    <Aanpassing xmlns="e43d81d0-7a9c-4012-90dc-ae63c601f626" xsi:nil="true"/>
    <TaxCatchAll xmlns="e1337eef-b66e-4fde-b081-a3272a7c00ca" xsi:nil="true"/>
    <lcf76f155ced4ddcb4097134ff3c332f xmlns="e43d81d0-7a9c-4012-90dc-ae63c601f62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4E0886-987E-4298-918D-AB7A956DE0DD}">
  <ds:schemaRefs>
    <ds:schemaRef ds:uri="http://schemas.microsoft.com/sharepoint/v3/contenttype/forms"/>
  </ds:schemaRefs>
</ds:datastoreItem>
</file>

<file path=customXml/itemProps2.xml><?xml version="1.0" encoding="utf-8"?>
<ds:datastoreItem xmlns:ds="http://schemas.openxmlformats.org/officeDocument/2006/customXml" ds:itemID="{EC7F921D-487F-4411-8BAE-B80F6D8DB1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3d81d0-7a9c-4012-90dc-ae63c601f626"/>
    <ds:schemaRef ds:uri="e1337eef-b66e-4fde-b081-a3272a7c0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291766-7261-447C-A3B4-DB2A25FEF91C}">
  <ds:schemaRefs>
    <ds:schemaRef ds:uri="http://schemas.microsoft.com/office/2006/metadata/properties"/>
    <ds:schemaRef ds:uri="http://schemas.microsoft.com/office/infopath/2007/PartnerControls"/>
    <ds:schemaRef ds:uri="e43d81d0-7a9c-4012-90dc-ae63c601f626"/>
    <ds:schemaRef ds:uri="e1337eef-b66e-4fde-b081-a3272a7c00ca"/>
  </ds:schemaRefs>
</ds:datastoreItem>
</file>

<file path=customXml/itemProps4.xml><?xml version="1.0" encoding="utf-8"?>
<ds:datastoreItem xmlns:ds="http://schemas.openxmlformats.org/officeDocument/2006/customXml" ds:itemID="{CCD27444-6770-40D4-AD65-6EACB5AD1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nmct_connections_cursus.dotx</Template>
  <TotalTime>1523</TotalTime>
  <Pages>17</Pages>
  <Words>2708</Words>
  <Characters>15437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henk bostyn</dc:creator>
  <cp:keywords/>
  <dc:description/>
  <cp:lastModifiedBy>Pieter-Jan BEECKMAN</cp:lastModifiedBy>
  <cp:revision>243</cp:revision>
  <cp:lastPrinted>2020-02-21T10:00:00Z</cp:lastPrinted>
  <dcterms:created xsi:type="dcterms:W3CDTF">2017-02-13T16:57:00Z</dcterms:created>
  <dcterms:modified xsi:type="dcterms:W3CDTF">2026-02-20T08:58:00Z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0x010100193F48566F82E041BED911C0693359E9</vt:lpwstr>
  </property>
  <property fmtid="{D5CDD505-2E9C-101B-9397-08002B2CF9AE}" pid="3" name="MediaServiceImageTags">
    <vt:lpwstr/>
  </property>
</Properties>
</file>