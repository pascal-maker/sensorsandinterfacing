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A0F96" w14:textId="77777777" w:rsidR="002C1948" w:rsidRPr="00EA4547" w:rsidRDefault="72A404BC" w:rsidP="30082C55">
      <w:pPr>
        <w:pStyle w:val="Heading1"/>
        <w:spacing w:after="240"/>
        <w:rPr>
          <w:lang w:val="en-US"/>
        </w:rPr>
      </w:pPr>
      <w:proofErr w:type="spellStart"/>
      <w:r w:rsidRPr="30082C55">
        <w:rPr>
          <w:lang w:val="en-US"/>
        </w:rPr>
        <w:t>Shiftregister</w:t>
      </w:r>
      <w:proofErr w:type="spellEnd"/>
    </w:p>
    <w:p w14:paraId="1B54D2F3" w14:textId="77777777" w:rsidR="00BB76FD" w:rsidRDefault="31DE5EE6" w:rsidP="30082C55">
      <w:pPr>
        <w:pStyle w:val="Heading2"/>
        <w:rPr>
          <w:lang w:val="en-US"/>
        </w:rPr>
      </w:pPr>
      <w:r w:rsidRPr="30082C55">
        <w:rPr>
          <w:lang w:val="en-US"/>
        </w:rPr>
        <w:t>Objective</w:t>
      </w:r>
    </w:p>
    <w:p w14:paraId="202D65A8" w14:textId="16B81ECC" w:rsidR="003630D8" w:rsidRDefault="1021D2F8" w:rsidP="30082C55">
      <w:pPr>
        <w:pStyle w:val="ListParagraph"/>
        <w:numPr>
          <w:ilvl w:val="0"/>
          <w:numId w:val="33"/>
        </w:numPr>
        <w:rPr>
          <w:lang w:val="en-US"/>
        </w:rPr>
      </w:pPr>
      <w:r w:rsidRPr="30082C55">
        <w:rPr>
          <w:lang w:val="en-US"/>
        </w:rPr>
        <w:t>Use of bit operations to convert a byte serially.</w:t>
      </w:r>
    </w:p>
    <w:p w14:paraId="308224EB" w14:textId="31249402" w:rsidR="007938C9" w:rsidRDefault="66D35551" w:rsidP="30082C55">
      <w:pPr>
        <w:pStyle w:val="ListParagraph"/>
        <w:numPr>
          <w:ilvl w:val="0"/>
          <w:numId w:val="33"/>
        </w:numPr>
        <w:rPr>
          <w:lang w:val="en-US"/>
        </w:rPr>
      </w:pPr>
      <w:r w:rsidRPr="30082C55">
        <w:rPr>
          <w:lang w:val="en-US"/>
        </w:rPr>
        <w:t>Converting a timing diagram to code</w:t>
      </w:r>
    </w:p>
    <w:p w14:paraId="08A1AC69" w14:textId="77777777" w:rsidR="006F2149" w:rsidRPr="006F2149" w:rsidRDefault="40596010" w:rsidP="30082C55">
      <w:pPr>
        <w:pStyle w:val="ListParagraph"/>
        <w:numPr>
          <w:ilvl w:val="0"/>
          <w:numId w:val="33"/>
        </w:numPr>
        <w:rPr>
          <w:lang w:val="en-US"/>
        </w:rPr>
      </w:pPr>
      <w:r w:rsidRPr="30082C55">
        <w:rPr>
          <w:lang w:val="en-US"/>
        </w:rPr>
        <w:t>Building communication with a shift register</w:t>
      </w:r>
    </w:p>
    <w:p w14:paraId="3D5FEB79" w14:textId="41F87DB8" w:rsidR="006F2149" w:rsidRPr="006F2149" w:rsidRDefault="40596010" w:rsidP="30082C55">
      <w:pPr>
        <w:pStyle w:val="ListParagraph"/>
        <w:numPr>
          <w:ilvl w:val="0"/>
          <w:numId w:val="33"/>
        </w:numPr>
        <w:rPr>
          <w:lang w:val="en-US"/>
        </w:rPr>
      </w:pPr>
      <w:r w:rsidRPr="30082C55">
        <w:rPr>
          <w:lang w:val="en-US"/>
        </w:rPr>
        <w:t xml:space="preserve">Use of </w:t>
      </w:r>
      <w:proofErr w:type="gramStart"/>
      <w:r w:rsidRPr="30082C55">
        <w:rPr>
          <w:lang w:val="en-US"/>
        </w:rPr>
        <w:t xml:space="preserve">a </w:t>
      </w:r>
      <w:r w:rsidR="27B83DA6" w:rsidRPr="30082C55">
        <w:rPr>
          <w:lang w:val="en-US"/>
        </w:rPr>
        <w:t>LED</w:t>
      </w:r>
      <w:proofErr w:type="gramEnd"/>
      <w:r w:rsidR="27B83DA6" w:rsidRPr="30082C55">
        <w:rPr>
          <w:lang w:val="en-US"/>
        </w:rPr>
        <w:t xml:space="preserve"> bar</w:t>
      </w:r>
    </w:p>
    <w:p w14:paraId="23D944B2" w14:textId="77777777" w:rsidR="006F2149" w:rsidRDefault="40596010" w:rsidP="30082C55">
      <w:pPr>
        <w:pStyle w:val="ListParagraph"/>
        <w:numPr>
          <w:ilvl w:val="0"/>
          <w:numId w:val="33"/>
        </w:numPr>
        <w:rPr>
          <w:lang w:val="en-US"/>
        </w:rPr>
      </w:pPr>
      <w:r w:rsidRPr="30082C55">
        <w:rPr>
          <w:lang w:val="en-US"/>
        </w:rPr>
        <w:t>Optimizing the code using bit operations</w:t>
      </w:r>
    </w:p>
    <w:p w14:paraId="68A3AEA4" w14:textId="54AC01EA" w:rsidR="2BA5BECD" w:rsidRDefault="2BA5BECD" w:rsidP="30082C55">
      <w:pPr>
        <w:pStyle w:val="ListParagraph"/>
        <w:numPr>
          <w:ilvl w:val="0"/>
          <w:numId w:val="33"/>
        </w:numPr>
        <w:rPr>
          <w:lang w:val="en-US"/>
        </w:rPr>
      </w:pPr>
      <w:r w:rsidRPr="30082C55">
        <w:rPr>
          <w:lang w:val="en-US"/>
        </w:rPr>
        <w:t xml:space="preserve">Buzzer </w:t>
      </w:r>
    </w:p>
    <w:p w14:paraId="612D1BEE" w14:textId="77777777" w:rsidR="006F2149" w:rsidRPr="006F2149" w:rsidRDefault="40596010" w:rsidP="30082C55">
      <w:pPr>
        <w:pStyle w:val="Heading2"/>
        <w:rPr>
          <w:lang w:val="en-US"/>
        </w:rPr>
      </w:pPr>
      <w:r w:rsidRPr="30082C55">
        <w:rPr>
          <w:lang w:val="en-US"/>
        </w:rPr>
        <w:t>Introduction</w:t>
      </w:r>
    </w:p>
    <w:p w14:paraId="3EF006C8" w14:textId="5CACA7FA" w:rsidR="00CA74EC" w:rsidRDefault="006F2149" w:rsidP="30082C55">
      <w:pPr>
        <w:rPr>
          <w:lang w:val="en-US"/>
        </w:rPr>
      </w:pPr>
      <w:r>
        <w:rPr>
          <w:noProof/>
        </w:rPr>
        <w:drawing>
          <wp:anchor distT="0" distB="0" distL="114300" distR="114300" simplePos="0" relativeHeight="251657216" behindDoc="0" locked="0" layoutInCell="1" allowOverlap="1" wp14:anchorId="0FEBB01B" wp14:editId="7FB52FCC">
            <wp:simplePos x="0" y="0"/>
            <wp:positionH relativeFrom="column">
              <wp:align>left</wp:align>
            </wp:positionH>
            <wp:positionV relativeFrom="paragraph">
              <wp:posOffset>0</wp:posOffset>
            </wp:positionV>
            <wp:extent cx="1381125" cy="1381125"/>
            <wp:effectExtent l="0" t="0" r="0" b="0"/>
            <wp:wrapSquare wrapText="bothSides"/>
            <wp:docPr id="1397853444" name="Picture 139785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381125" cy="1381125"/>
                    </a:xfrm>
                    <a:prstGeom prst="rect">
                      <a:avLst/>
                    </a:prstGeom>
                  </pic:spPr>
                </pic:pic>
              </a:graphicData>
            </a:graphic>
            <wp14:sizeRelH relativeFrom="page">
              <wp14:pctWidth>0</wp14:pctWidth>
            </wp14:sizeRelH>
            <wp14:sizeRelV relativeFrom="page">
              <wp14:pctHeight>0</wp14:pctHeight>
            </wp14:sizeRelV>
          </wp:anchor>
        </w:drawing>
      </w:r>
      <w:r w:rsidR="40596010" w:rsidRPr="30082C55">
        <w:rPr>
          <w:lang w:val="en-US"/>
        </w:rPr>
        <w:t xml:space="preserve">The number of digital inputs and outputs of a board are fairly limited in number. Our Raspberry Pi has 26 pins that we can use as </w:t>
      </w:r>
      <w:proofErr w:type="gramStart"/>
      <w:r w:rsidR="40596010" w:rsidRPr="30082C55">
        <w:rPr>
          <w:lang w:val="en-US"/>
        </w:rPr>
        <w:t>a digital</w:t>
      </w:r>
      <w:proofErr w:type="gramEnd"/>
      <w:r w:rsidR="40596010" w:rsidRPr="30082C55">
        <w:rPr>
          <w:lang w:val="en-US"/>
        </w:rPr>
        <w:t xml:space="preserve"> output. Suppose we want to make a clock with four 7-segment displays, then we already need 4 times 8 outputs and we can throw the idea in the trash. </w:t>
      </w:r>
      <w:r w:rsidR="16854899" w:rsidRPr="30082C55">
        <w:rPr>
          <w:lang w:val="en-US"/>
        </w:rPr>
        <w:t xml:space="preserve"> (Or with the </w:t>
      </w:r>
      <w:proofErr w:type="spellStart"/>
      <w:r w:rsidR="16854899" w:rsidRPr="30082C55">
        <w:rPr>
          <w:lang w:val="en-US"/>
        </w:rPr>
        <w:t>led</w:t>
      </w:r>
      <w:proofErr w:type="spellEnd"/>
      <w:r w:rsidR="16854899" w:rsidRPr="30082C55">
        <w:rPr>
          <w:lang w:val="en-US"/>
        </w:rPr>
        <w:t xml:space="preserve"> dot matrix display, 8 times 8 </w:t>
      </w:r>
      <w:proofErr w:type="spellStart"/>
      <w:r w:rsidR="16854899" w:rsidRPr="30082C55">
        <w:rPr>
          <w:lang w:val="en-US"/>
        </w:rPr>
        <w:t>leds</w:t>
      </w:r>
      <w:proofErr w:type="spellEnd"/>
      <w:r w:rsidR="16854899" w:rsidRPr="30082C55">
        <w:rPr>
          <w:lang w:val="en-US"/>
        </w:rPr>
        <w:t xml:space="preserve"> = 64 pins!)</w:t>
      </w:r>
      <w:r w:rsidR="00F66ECE" w:rsidRPr="0092706D">
        <w:rPr>
          <w:lang w:val="en-US"/>
        </w:rPr>
        <w:br/>
      </w:r>
      <w:r w:rsidR="00F66ECE" w:rsidRPr="0092706D">
        <w:rPr>
          <w:lang w:val="en-US"/>
        </w:rPr>
        <w:br/>
      </w:r>
      <w:r w:rsidR="4C7646FB" w:rsidRPr="30082C55">
        <w:rPr>
          <w:lang w:val="en-US"/>
        </w:rPr>
        <w:t xml:space="preserve">Fortunately, there are many solutions to be able to control a lot of things with a limited number of inputs or outputs. Using a </w:t>
      </w:r>
      <w:r w:rsidR="4C7646FB" w:rsidRPr="30082C55">
        <w:rPr>
          <w:b/>
          <w:bCs/>
          <w:lang w:val="en-US"/>
        </w:rPr>
        <w:t>shift register</w:t>
      </w:r>
      <w:r w:rsidR="4C7646FB" w:rsidRPr="30082C55">
        <w:rPr>
          <w:lang w:val="en-US"/>
        </w:rPr>
        <w:t xml:space="preserve"> is one of them. </w:t>
      </w:r>
    </w:p>
    <w:p w14:paraId="14775565" w14:textId="530E309D" w:rsidR="00CA74EC" w:rsidRDefault="00F66ECE" w:rsidP="30082C55">
      <w:pPr>
        <w:rPr>
          <w:lang w:val="en-US"/>
        </w:rPr>
      </w:pPr>
      <w:r>
        <w:rPr>
          <w:noProof/>
        </w:rPr>
        <w:drawing>
          <wp:anchor distT="0" distB="0" distL="114300" distR="114300" simplePos="0" relativeHeight="251656192" behindDoc="0" locked="0" layoutInCell="1" allowOverlap="1" wp14:anchorId="2343BB77" wp14:editId="627A4334">
            <wp:simplePos x="0" y="0"/>
            <wp:positionH relativeFrom="column">
              <wp:align>right</wp:align>
            </wp:positionH>
            <wp:positionV relativeFrom="paragraph">
              <wp:posOffset>0</wp:posOffset>
            </wp:positionV>
            <wp:extent cx="2014171" cy="1254661"/>
            <wp:effectExtent l="0" t="0" r="0" b="0"/>
            <wp:wrapSquare wrapText="bothSides"/>
            <wp:docPr id="283073231" name="Picture 28307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014171" cy="1254661"/>
                    </a:xfrm>
                    <a:prstGeom prst="rect">
                      <a:avLst/>
                    </a:prstGeom>
                  </pic:spPr>
                </pic:pic>
              </a:graphicData>
            </a:graphic>
            <wp14:sizeRelH relativeFrom="page">
              <wp14:pctWidth>0</wp14:pctWidth>
            </wp14:sizeRelH>
            <wp14:sizeRelV relativeFrom="page">
              <wp14:pctHeight>0</wp14:pctHeight>
            </wp14:sizeRelV>
          </wp:anchor>
        </w:drawing>
      </w:r>
      <w:r w:rsidRPr="0092706D">
        <w:rPr>
          <w:lang w:val="en-US"/>
        </w:rPr>
        <w:br/>
      </w:r>
      <w:r w:rsidRPr="0092706D">
        <w:rPr>
          <w:lang w:val="en-US"/>
        </w:rPr>
        <w:br/>
      </w:r>
      <w:r w:rsidR="1021D2F8" w:rsidRPr="30082C55">
        <w:rPr>
          <w:lang w:val="en-US"/>
        </w:rPr>
        <w:t xml:space="preserve">In the previous lessons we have already been extensively acquainted with serial communication, and last week we used a library that did the conversion of a byte to serial communication for us (i2c). This week we </w:t>
      </w:r>
      <w:proofErr w:type="gramStart"/>
      <w:r w:rsidR="1021D2F8" w:rsidRPr="30082C55">
        <w:rPr>
          <w:lang w:val="en-US"/>
        </w:rPr>
        <w:t>connect</w:t>
      </w:r>
      <w:proofErr w:type="gramEnd"/>
      <w:r w:rsidR="1021D2F8" w:rsidRPr="30082C55">
        <w:rPr>
          <w:lang w:val="en-US"/>
        </w:rPr>
        <w:t xml:space="preserve"> a </w:t>
      </w:r>
      <w:r w:rsidR="1021D2F8" w:rsidRPr="30082C55">
        <w:rPr>
          <w:i/>
          <w:iCs/>
          <w:lang w:val="en-US"/>
        </w:rPr>
        <w:t>shift register</w:t>
      </w:r>
      <w:r w:rsidR="1021D2F8" w:rsidRPr="30082C55">
        <w:rPr>
          <w:lang w:val="en-US"/>
        </w:rPr>
        <w:t xml:space="preserve"> to which we </w:t>
      </w:r>
      <w:proofErr w:type="gramStart"/>
      <w:r w:rsidR="1021D2F8" w:rsidRPr="30082C55">
        <w:rPr>
          <w:lang w:val="en-US"/>
        </w:rPr>
        <w:t>have to</w:t>
      </w:r>
      <w:proofErr w:type="gramEnd"/>
      <w:r w:rsidR="1021D2F8" w:rsidRPr="30082C55">
        <w:rPr>
          <w:lang w:val="en-US"/>
        </w:rPr>
        <w:t xml:space="preserve"> clock serial data ourselves. </w:t>
      </w:r>
    </w:p>
    <w:p w14:paraId="4113BA77" w14:textId="77777777" w:rsidR="00F66ECE" w:rsidRDefault="5828DCD2" w:rsidP="30082C55">
      <w:pPr>
        <w:pStyle w:val="Heading2"/>
        <w:rPr>
          <w:lang w:val="en-US"/>
        </w:rPr>
      </w:pPr>
      <w:proofErr w:type="spellStart"/>
      <w:r w:rsidRPr="30082C55">
        <w:rPr>
          <w:lang w:val="en-US"/>
        </w:rPr>
        <w:t>Shiftregister</w:t>
      </w:r>
      <w:proofErr w:type="spellEnd"/>
    </w:p>
    <w:p w14:paraId="2CE5389B" w14:textId="77777777" w:rsidR="00177A2D" w:rsidRPr="00177A2D" w:rsidRDefault="05E95EDD" w:rsidP="30082C55">
      <w:pPr>
        <w:rPr>
          <w:lang w:val="en-US"/>
        </w:rPr>
      </w:pPr>
      <w:r w:rsidRPr="30082C55">
        <w:rPr>
          <w:lang w:val="en-US"/>
        </w:rPr>
        <w:t xml:space="preserve">A shift register receives </w:t>
      </w:r>
      <w:proofErr w:type="gramStart"/>
      <w:r w:rsidRPr="30082C55">
        <w:rPr>
          <w:lang w:val="en-US"/>
        </w:rPr>
        <w:t>a number of</w:t>
      </w:r>
      <w:proofErr w:type="gramEnd"/>
      <w:r w:rsidRPr="30082C55">
        <w:rPr>
          <w:lang w:val="en-US"/>
        </w:rPr>
        <w:t xml:space="preserve"> bits in series that are released in parallel. In this way, we can create multiple outputs via one data pin of our Raspberry Pi. </w:t>
      </w:r>
    </w:p>
    <w:p w14:paraId="70B94FD2" w14:textId="27F1CB70" w:rsidR="00286A7D" w:rsidRDefault="5828DCD2" w:rsidP="30082C55">
      <w:pPr>
        <w:rPr>
          <w:lang w:val="en-US"/>
        </w:rPr>
      </w:pPr>
      <w:r w:rsidRPr="30082C55">
        <w:rPr>
          <w:lang w:val="en-US"/>
        </w:rPr>
        <w:t xml:space="preserve">A shift register is made up of </w:t>
      </w:r>
      <w:proofErr w:type="gramStart"/>
      <w:r w:rsidRPr="30082C55">
        <w:rPr>
          <w:lang w:val="en-US"/>
        </w:rPr>
        <w:t>a number of</w:t>
      </w:r>
      <w:proofErr w:type="gramEnd"/>
      <w:r w:rsidRPr="30082C55">
        <w:rPr>
          <w:lang w:val="en-US"/>
        </w:rPr>
        <w:t xml:space="preserve"> electronic components (flip flops </w:t>
      </w:r>
      <w:r w:rsidR="4DC97BB8" w:rsidRPr="30082C55">
        <w:rPr>
          <w:lang w:val="en-US"/>
        </w:rPr>
        <w:t>and</w:t>
      </w:r>
      <w:r w:rsidRPr="30082C55">
        <w:rPr>
          <w:lang w:val="en-US"/>
        </w:rPr>
        <w:t xml:space="preserve"> latches) that are connected in series with each other and share the same clock. The figure below shows how a data bit is prepared on the left. For each pulse of the clock, that data bit is pushed to the next flip flop and we have four parallel outputs Q1, Q2, Q3 and Q4. Only after the fourth clock pulse do all outputs have the desired value. The output of each flip flop is used as the input to the next. Such a circuit is also called a cascade (waterfall) circuit. In this way, you can also connect multiple shift registers to each other.</w:t>
      </w:r>
    </w:p>
    <w:p w14:paraId="1038305D" w14:textId="77777777" w:rsidR="00286A7D" w:rsidRDefault="5828DCD2" w:rsidP="30082C55">
      <w:pPr>
        <w:rPr>
          <w:lang w:val="en-US"/>
        </w:rPr>
      </w:pPr>
      <w:r>
        <w:rPr>
          <w:noProof/>
        </w:rPr>
        <w:drawing>
          <wp:inline distT="0" distB="0" distL="0" distR="0" wp14:anchorId="50FDD5C0" wp14:editId="491AD7B8">
            <wp:extent cx="4286250" cy="16097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13">
                      <a:extLst>
                        <a:ext uri="{28A0092B-C50C-407E-A947-70E740481C1C}">
                          <a14:useLocalDpi xmlns:a14="http://schemas.microsoft.com/office/drawing/2010/main" val="0"/>
                        </a:ext>
                      </a:extLst>
                    </a:blip>
                    <a:stretch>
                      <a:fillRect/>
                    </a:stretch>
                  </pic:blipFill>
                  <pic:spPr>
                    <a:xfrm>
                      <a:off x="0" y="0"/>
                      <a:ext cx="4286250" cy="1609725"/>
                    </a:xfrm>
                    <a:prstGeom prst="rect">
                      <a:avLst/>
                    </a:prstGeom>
                  </pic:spPr>
                </pic:pic>
              </a:graphicData>
            </a:graphic>
          </wp:inline>
        </w:drawing>
      </w:r>
    </w:p>
    <w:p w14:paraId="56A42A0A" w14:textId="77777777" w:rsidR="00177A2D" w:rsidRPr="00286A7D" w:rsidRDefault="00177A2D" w:rsidP="30082C55">
      <w:pPr>
        <w:rPr>
          <w:lang w:val="en-US"/>
        </w:rPr>
      </w:pPr>
    </w:p>
    <w:p w14:paraId="72ED9BB2" w14:textId="77777777" w:rsidR="00177A2D" w:rsidRDefault="72A404BC" w:rsidP="30082C55">
      <w:pPr>
        <w:rPr>
          <w:lang w:val="en-US"/>
        </w:rPr>
      </w:pPr>
      <w:r>
        <w:rPr>
          <w:noProof/>
        </w:rPr>
        <w:lastRenderedPageBreak/>
        <w:drawing>
          <wp:inline distT="0" distB="0" distL="0" distR="0" wp14:anchorId="2DCE8273" wp14:editId="2F902AF4">
            <wp:extent cx="4592459"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4595620" cy="2973846"/>
                    </a:xfrm>
                    <a:prstGeom prst="rect">
                      <a:avLst/>
                    </a:prstGeom>
                  </pic:spPr>
                </pic:pic>
              </a:graphicData>
            </a:graphic>
          </wp:inline>
        </w:drawing>
      </w:r>
    </w:p>
    <w:p w14:paraId="207AE23E" w14:textId="77777777" w:rsidR="00A21FF6" w:rsidRDefault="4B177DD1" w:rsidP="30082C55">
      <w:pPr>
        <w:rPr>
          <w:lang w:val="en-US"/>
        </w:rPr>
      </w:pPr>
      <w:r w:rsidRPr="30082C55">
        <w:rPr>
          <w:lang w:val="en-US"/>
        </w:rPr>
        <w:t xml:space="preserve">In the figure above you can clearly see how a data bit bubbles through the shift register. For each tick of the clock, the bit is transmitted one position to the right. </w:t>
      </w:r>
    </w:p>
    <w:p w14:paraId="4F5664D7" w14:textId="50A0CD86" w:rsidR="00574EC4" w:rsidRDefault="00574EC4" w:rsidP="30082C55">
      <w:pPr>
        <w:rPr>
          <w:lang w:val="en-US"/>
        </w:rPr>
      </w:pPr>
      <w:r>
        <w:rPr>
          <w:lang w:val="en-US"/>
        </w:rPr>
        <w:t xml:space="preserve">See also: </w:t>
      </w:r>
      <w:hyperlink r:id="rId15" w:history="1">
        <w:r w:rsidRPr="006B2E27">
          <w:rPr>
            <w:rStyle w:val="Hyperlink"/>
            <w:lang w:val="en-US"/>
          </w:rPr>
          <w:t>https://www.youtube.com/watch?v=6nsQuKBRyl4</w:t>
        </w:r>
      </w:hyperlink>
    </w:p>
    <w:p w14:paraId="254631A0" w14:textId="77777777" w:rsidR="00A21FF6" w:rsidRDefault="40708A79" w:rsidP="30082C55">
      <w:pPr>
        <w:pStyle w:val="Heading2"/>
        <w:rPr>
          <w:lang w:val="en-US"/>
        </w:rPr>
      </w:pPr>
      <w:proofErr w:type="spellStart"/>
      <w:r w:rsidRPr="30082C55">
        <w:rPr>
          <w:lang w:val="en-US"/>
        </w:rPr>
        <w:t>Shiftregister</w:t>
      </w:r>
      <w:proofErr w:type="spellEnd"/>
      <w:r w:rsidRPr="30082C55">
        <w:rPr>
          <w:lang w:val="en-US"/>
        </w:rPr>
        <w:t xml:space="preserve"> 74HC595</w:t>
      </w:r>
    </w:p>
    <w:p w14:paraId="10EA9D72" w14:textId="77777777" w:rsidR="00A21FF6" w:rsidRDefault="40708A79" w:rsidP="30082C55">
      <w:pPr>
        <w:rPr>
          <w:lang w:val="en-US"/>
        </w:rPr>
      </w:pPr>
      <w:r w:rsidRPr="30082C55">
        <w:rPr>
          <w:lang w:val="en-US"/>
        </w:rPr>
        <w:t xml:space="preserve">The shift registers of your kit are high speed 8-bit </w:t>
      </w:r>
      <w:r w:rsidRPr="30082C55">
        <w:rPr>
          <w:b/>
          <w:bCs/>
          <w:lang w:val="en-US"/>
        </w:rPr>
        <w:t>serial in parallel out registers</w:t>
      </w:r>
      <w:r w:rsidRPr="30082C55">
        <w:rPr>
          <w:lang w:val="en-US"/>
        </w:rPr>
        <w:t xml:space="preserve">. </w:t>
      </w:r>
      <w:proofErr w:type="gramStart"/>
      <w:r w:rsidRPr="30082C55">
        <w:rPr>
          <w:lang w:val="en-US"/>
        </w:rPr>
        <w:t>So</w:t>
      </w:r>
      <w:proofErr w:type="gramEnd"/>
      <w:r w:rsidRPr="30082C55">
        <w:rPr>
          <w:lang w:val="en-US"/>
        </w:rPr>
        <w:t xml:space="preserve"> we can send 8 bits in a row to the registry, those bits are then brought to 8 parallel outputs. Ideal for controlling a 7-segment display. If you want to control multiple 7-segment displays, you can cascade the shift registers. </w:t>
      </w:r>
    </w:p>
    <w:p w14:paraId="13A6DB7C" w14:textId="77777777" w:rsidR="00FF2229" w:rsidRDefault="7852EE6F" w:rsidP="30082C55">
      <w:pPr>
        <w:rPr>
          <w:lang w:val="en-US"/>
        </w:rPr>
      </w:pPr>
      <w:r w:rsidRPr="30082C55">
        <w:rPr>
          <w:lang w:val="en-US"/>
        </w:rPr>
        <w:t xml:space="preserve">This register also has </w:t>
      </w:r>
      <w:proofErr w:type="gramStart"/>
      <w:r w:rsidRPr="30082C55">
        <w:rPr>
          <w:lang w:val="en-US"/>
        </w:rPr>
        <w:t>a number of</w:t>
      </w:r>
      <w:proofErr w:type="gramEnd"/>
      <w:r w:rsidRPr="30082C55">
        <w:rPr>
          <w:lang w:val="en-US"/>
        </w:rPr>
        <w:t xml:space="preserve"> "options". Among other things, it has a storage register. We can copy the data </w:t>
      </w:r>
      <w:proofErr w:type="gramStart"/>
      <w:r w:rsidRPr="30082C55">
        <w:rPr>
          <w:lang w:val="en-US"/>
        </w:rPr>
        <w:t>in</w:t>
      </w:r>
      <w:proofErr w:type="gramEnd"/>
      <w:r w:rsidRPr="30082C55">
        <w:rPr>
          <w:lang w:val="en-US"/>
        </w:rPr>
        <w:t xml:space="preserve"> the shift register to the storage register. In this way, e.g. data can shift in the registry, while the storage registry remains unchanged. While sending data, the 7-segment display can continue to show its previous value.</w:t>
      </w:r>
    </w:p>
    <w:p w14:paraId="5837DE1A" w14:textId="56536680" w:rsidR="00FF2229" w:rsidRDefault="00DE1647" w:rsidP="30082C55">
      <w:pPr>
        <w:rPr>
          <w:lang w:val="en-US"/>
        </w:rPr>
      </w:pPr>
      <w:r>
        <w:rPr>
          <w:noProof/>
          <w:lang w:eastAsia="nl-BE"/>
        </w:rPr>
        <w:drawing>
          <wp:anchor distT="0" distB="0" distL="114300" distR="114300" simplePos="0" relativeHeight="251659264" behindDoc="0" locked="0" layoutInCell="1" allowOverlap="1" wp14:anchorId="6411038C" wp14:editId="7CE36B4F">
            <wp:simplePos x="0" y="0"/>
            <wp:positionH relativeFrom="margin">
              <wp:posOffset>4010577</wp:posOffset>
            </wp:positionH>
            <wp:positionV relativeFrom="paragraph">
              <wp:posOffset>118524</wp:posOffset>
            </wp:positionV>
            <wp:extent cx="2082800" cy="1769110"/>
            <wp:effectExtent l="0" t="0" r="0" b="2540"/>
            <wp:wrapThrough wrapText="bothSides">
              <wp:wrapPolygon edited="0">
                <wp:start x="0" y="0"/>
                <wp:lineTo x="0" y="21398"/>
                <wp:lineTo x="21337" y="21398"/>
                <wp:lineTo x="21337" y="0"/>
                <wp:lineTo x="0" y="0"/>
              </wp:wrapPolygon>
            </wp:wrapThrough>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82800" cy="1769110"/>
                    </a:xfrm>
                    <a:prstGeom prst="rect">
                      <a:avLst/>
                    </a:prstGeom>
                  </pic:spPr>
                </pic:pic>
              </a:graphicData>
            </a:graphic>
            <wp14:sizeRelH relativeFrom="margin">
              <wp14:pctWidth>0</wp14:pctWidth>
            </wp14:sizeRelH>
            <wp14:sizeRelV relativeFrom="margin">
              <wp14:pctHeight>0</wp14:pctHeight>
            </wp14:sizeRelV>
          </wp:anchor>
        </w:drawing>
      </w:r>
      <w:r w:rsidR="645B563F" w:rsidRPr="30082C55">
        <w:rPr>
          <w:lang w:val="en-US"/>
        </w:rPr>
        <w:t xml:space="preserve">The register has a 3-state output. This means that we can place any output high or low, but we can also turn off that output. This is also called a </w:t>
      </w:r>
      <w:proofErr w:type="gramStart"/>
      <w:r w:rsidR="645B563F" w:rsidRPr="30082C55">
        <w:rPr>
          <w:lang w:val="en-US"/>
        </w:rPr>
        <w:t>high-impedance</w:t>
      </w:r>
      <w:proofErr w:type="gramEnd"/>
      <w:r w:rsidR="645B563F" w:rsidRPr="30082C55">
        <w:rPr>
          <w:lang w:val="en-US"/>
        </w:rPr>
        <w:t xml:space="preserve"> OFF state, you can compare this to an open switch. </w:t>
      </w:r>
      <w:r w:rsidRPr="0092706D">
        <w:rPr>
          <w:lang w:val="en-US"/>
        </w:rPr>
        <w:br/>
      </w:r>
      <w:r w:rsidRPr="0092706D">
        <w:rPr>
          <w:lang w:val="en-US"/>
        </w:rPr>
        <w:br/>
      </w:r>
      <w:r w:rsidR="18A0FDEB" w:rsidRPr="30082C55">
        <w:rPr>
          <w:lang w:val="en-US"/>
        </w:rPr>
        <w:t>&gt; The GPIO pin needed for this is not connected in our pin (the Output Enabled/OE pin, see below)</w:t>
      </w:r>
    </w:p>
    <w:p w14:paraId="1D159EE6" w14:textId="77777777" w:rsidR="00FF2229" w:rsidRDefault="645B563F" w:rsidP="30082C55">
      <w:pPr>
        <w:pStyle w:val="Heading2"/>
        <w:rPr>
          <w:lang w:val="en-US"/>
        </w:rPr>
      </w:pPr>
      <w:r w:rsidRPr="30082C55">
        <w:rPr>
          <w:lang w:val="en-US"/>
        </w:rPr>
        <w:t xml:space="preserve">Pin numbering </w:t>
      </w:r>
    </w:p>
    <w:p w14:paraId="617D8F02" w14:textId="77777777" w:rsidR="00FF2229" w:rsidRDefault="4B177DD1" w:rsidP="30082C55">
      <w:pPr>
        <w:rPr>
          <w:lang w:val="en-US"/>
        </w:rPr>
      </w:pPr>
      <w:r w:rsidRPr="30082C55">
        <w:rPr>
          <w:lang w:val="en-US"/>
        </w:rPr>
        <w:t xml:space="preserve">The Master Reset (MR), the </w:t>
      </w:r>
      <w:r w:rsidRPr="30082C55">
        <w:rPr>
          <w:b/>
          <w:bCs/>
          <w:lang w:val="en-US"/>
        </w:rPr>
        <w:t>two clocks (SHCP and STCP)</w:t>
      </w:r>
      <w:r w:rsidRPr="30082C55">
        <w:rPr>
          <w:lang w:val="en-US"/>
        </w:rPr>
        <w:t xml:space="preserve">, the output enable (OE) and the </w:t>
      </w:r>
      <w:r w:rsidRPr="30082C55">
        <w:rPr>
          <w:b/>
          <w:bCs/>
          <w:lang w:val="en-US"/>
        </w:rPr>
        <w:t xml:space="preserve">Serial Data (DS) </w:t>
      </w:r>
      <w:r w:rsidRPr="30082C55">
        <w:rPr>
          <w:lang w:val="en-US"/>
        </w:rPr>
        <w:t xml:space="preserve">need to be connected to a GPIO pin of the Raspberry Pi. Q0 to Q0 Q7 are the outputs that we need to connect to the 7-segment display. We can use </w:t>
      </w:r>
      <w:proofErr w:type="gramStart"/>
      <w:r w:rsidRPr="30082C55">
        <w:rPr>
          <w:lang w:val="en-US"/>
        </w:rPr>
        <w:t>the Q</w:t>
      </w:r>
      <w:proofErr w:type="gramEnd"/>
      <w:r w:rsidRPr="30082C55">
        <w:rPr>
          <w:lang w:val="en-US"/>
        </w:rPr>
        <w:t>'7 to connect the next shift register. By using 5 GPIO pins, we now have 8 digital outputs. If we use 2 shift registers, we have 16 outputs with our 5 GPIO pins.</w:t>
      </w:r>
    </w:p>
    <w:p w14:paraId="13F11CC6" w14:textId="56F5343D" w:rsidR="2A80C981" w:rsidRDefault="2A80C981" w:rsidP="30082C55">
      <w:pPr>
        <w:rPr>
          <w:lang w:val="en-US"/>
        </w:rPr>
      </w:pPr>
      <w:r w:rsidRPr="30082C55">
        <w:rPr>
          <w:lang w:val="en-US"/>
        </w:rPr>
        <w:t xml:space="preserve">If you need even more </w:t>
      </w:r>
      <w:proofErr w:type="gramStart"/>
      <w:r w:rsidRPr="30082C55">
        <w:rPr>
          <w:lang w:val="en-US"/>
        </w:rPr>
        <w:t>outputs</w:t>
      </w:r>
      <w:proofErr w:type="gramEnd"/>
      <w:r w:rsidRPr="30082C55">
        <w:rPr>
          <w:lang w:val="en-US"/>
        </w:rPr>
        <w:t xml:space="preserve">, you can cascade different shift registers together. </w:t>
      </w:r>
      <w:r w:rsidR="769E1D98" w:rsidRPr="30082C55">
        <w:rPr>
          <w:lang w:val="en-US"/>
        </w:rPr>
        <w:t xml:space="preserve">(Which is the case for our board. We </w:t>
      </w:r>
      <w:proofErr w:type="gramStart"/>
      <w:r w:rsidR="769E1D98" w:rsidRPr="30082C55">
        <w:rPr>
          <w:lang w:val="en-US"/>
        </w:rPr>
        <w:t>well</w:t>
      </w:r>
      <w:proofErr w:type="gramEnd"/>
      <w:r w:rsidR="769E1D98" w:rsidRPr="30082C55">
        <w:rPr>
          <w:lang w:val="en-US"/>
        </w:rPr>
        <w:t xml:space="preserve"> control the LED bar, with 10 LEDs, so we’ll need 10 outputs, so 2 shift registers cascaded)</w:t>
      </w:r>
    </w:p>
    <w:p w14:paraId="547BA167" w14:textId="77777777" w:rsidR="00FF2229" w:rsidRPr="00FF2229" w:rsidRDefault="645B563F" w:rsidP="30082C55">
      <w:pPr>
        <w:rPr>
          <w:lang w:val="en-US"/>
        </w:rPr>
      </w:pPr>
      <w:r>
        <w:rPr>
          <w:noProof/>
        </w:rPr>
        <w:lastRenderedPageBreak/>
        <w:drawing>
          <wp:inline distT="0" distB="0" distL="0" distR="0" wp14:anchorId="0570C744" wp14:editId="53C61E13">
            <wp:extent cx="5743575" cy="480521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17">
                      <a:extLst>
                        <a:ext uri="{28A0092B-C50C-407E-A947-70E740481C1C}">
                          <a14:useLocalDpi xmlns:a14="http://schemas.microsoft.com/office/drawing/2010/main" val="0"/>
                        </a:ext>
                      </a:extLst>
                    </a:blip>
                    <a:stretch>
                      <a:fillRect/>
                    </a:stretch>
                  </pic:blipFill>
                  <pic:spPr>
                    <a:xfrm>
                      <a:off x="0" y="0"/>
                      <a:ext cx="5753232" cy="4813293"/>
                    </a:xfrm>
                    <a:prstGeom prst="rect">
                      <a:avLst/>
                    </a:prstGeom>
                  </pic:spPr>
                </pic:pic>
              </a:graphicData>
            </a:graphic>
          </wp:inline>
        </w:drawing>
      </w:r>
    </w:p>
    <w:p w14:paraId="02B1A2E1" w14:textId="77FF65F7" w:rsidR="30082C55" w:rsidRDefault="30082C55" w:rsidP="30082C55">
      <w:pPr>
        <w:rPr>
          <w:lang w:val="en-US"/>
        </w:rPr>
      </w:pPr>
    </w:p>
    <w:p w14:paraId="6BCC64F4" w14:textId="446EB1DB" w:rsidR="30082C55" w:rsidRDefault="30082C55" w:rsidP="30082C55">
      <w:pPr>
        <w:rPr>
          <w:lang w:val="en-US"/>
        </w:rPr>
      </w:pPr>
      <w:r w:rsidRPr="30082C55">
        <w:rPr>
          <w:lang w:val="en-US"/>
        </w:rPr>
        <w:br w:type="page"/>
      </w:r>
    </w:p>
    <w:p w14:paraId="25EBD7B8" w14:textId="2EA4BAC0" w:rsidR="00163814" w:rsidRDefault="79D3A0D9" w:rsidP="30082C55">
      <w:pPr>
        <w:pStyle w:val="Heading2"/>
        <w:rPr>
          <w:lang w:val="en-US"/>
        </w:rPr>
      </w:pPr>
      <w:r w:rsidRPr="30082C55">
        <w:rPr>
          <w:lang w:val="en-US"/>
        </w:rPr>
        <w:lastRenderedPageBreak/>
        <w:t>Function Block Diagram</w:t>
      </w:r>
    </w:p>
    <w:p w14:paraId="40860405" w14:textId="640BB2D0" w:rsidR="00955541" w:rsidRPr="001D54BE" w:rsidRDefault="507B1EF6" w:rsidP="30082C55">
      <w:pPr>
        <w:rPr>
          <w:lang w:val="en-US"/>
        </w:rPr>
      </w:pPr>
      <w:r>
        <w:rPr>
          <w:noProof/>
        </w:rPr>
        <w:drawing>
          <wp:inline distT="0" distB="0" distL="0" distR="0" wp14:anchorId="40CAA08A" wp14:editId="0138B6FF">
            <wp:extent cx="2540977" cy="3238500"/>
            <wp:effectExtent l="0" t="0" r="0" b="0"/>
            <wp:docPr id="186664935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pic:nvPicPr>
                  <pic:blipFill>
                    <a:blip r:embed="rId18">
                      <a:extLst>
                        <a:ext uri="{28A0092B-C50C-407E-A947-70E740481C1C}">
                          <a14:useLocalDpi xmlns:a14="http://schemas.microsoft.com/office/drawing/2010/main" val="0"/>
                        </a:ext>
                      </a:extLst>
                    </a:blip>
                    <a:stretch>
                      <a:fillRect/>
                    </a:stretch>
                  </pic:blipFill>
                  <pic:spPr>
                    <a:xfrm>
                      <a:off x="0" y="0"/>
                      <a:ext cx="2540977" cy="3238500"/>
                    </a:xfrm>
                    <a:prstGeom prst="rect">
                      <a:avLst/>
                    </a:prstGeom>
                  </pic:spPr>
                </pic:pic>
              </a:graphicData>
            </a:graphic>
          </wp:inline>
        </w:drawing>
      </w:r>
    </w:p>
    <w:p w14:paraId="63BF6583" w14:textId="1D538161" w:rsidR="00955541" w:rsidRPr="001D54BE" w:rsidRDefault="4B177DD1" w:rsidP="30082C55">
      <w:pPr>
        <w:rPr>
          <w:lang w:val="en-US"/>
        </w:rPr>
      </w:pPr>
      <w:r w:rsidRPr="30082C55">
        <w:rPr>
          <w:lang w:val="en-US"/>
        </w:rPr>
        <w:t xml:space="preserve">On the following diagram we can clearly see that the shift register and the storage register both have a separate clock. The output enable and the master reset are active low signals, i.e. if we want to bring out the outputs, we </w:t>
      </w:r>
      <w:proofErr w:type="gramStart"/>
      <w:r w:rsidRPr="30082C55">
        <w:rPr>
          <w:lang w:val="en-US"/>
        </w:rPr>
        <w:t>have to</w:t>
      </w:r>
      <w:proofErr w:type="gramEnd"/>
      <w:r w:rsidRPr="30082C55">
        <w:rPr>
          <w:lang w:val="en-US"/>
        </w:rPr>
        <w:t xml:space="preserve"> place a LOW on the output enable line. </w:t>
      </w:r>
      <w:r w:rsidR="00860F6D" w:rsidRPr="0092706D">
        <w:rPr>
          <w:lang w:val="en-US"/>
        </w:rPr>
        <w:br/>
      </w:r>
      <w:r w:rsidR="03923FF6" w:rsidRPr="30082C55">
        <w:rPr>
          <w:lang w:val="en-US"/>
        </w:rPr>
        <w:t xml:space="preserve">For example, if we want to delete all the data in the shift register, we place a LOW on the MR line. </w:t>
      </w:r>
    </w:p>
    <w:p w14:paraId="4786AA22" w14:textId="7BB4CBFE" w:rsidR="00163814" w:rsidRPr="00A21FF6" w:rsidRDefault="00163814" w:rsidP="30082C55">
      <w:pPr>
        <w:rPr>
          <w:lang w:val="en-US"/>
        </w:rPr>
      </w:pPr>
    </w:p>
    <w:p w14:paraId="1439BD8F" w14:textId="77777777" w:rsidR="0016539B" w:rsidRDefault="00B8363A" w:rsidP="30082C55">
      <w:pPr>
        <w:rPr>
          <w:lang w:val="en-US"/>
        </w:rPr>
      </w:pPr>
      <w:r>
        <w:rPr>
          <w:noProof/>
          <w:lang w:eastAsia="nl-BE"/>
        </w:rPr>
        <w:drawing>
          <wp:inline distT="0" distB="0" distL="0" distR="0" wp14:anchorId="67F37F22" wp14:editId="650E7A8B">
            <wp:extent cx="5981700" cy="38107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4182"/>
                    <a:stretch/>
                  </pic:blipFill>
                  <pic:spPr bwMode="auto">
                    <a:xfrm>
                      <a:off x="0" y="0"/>
                      <a:ext cx="5992413" cy="3817560"/>
                    </a:xfrm>
                    <a:prstGeom prst="rect">
                      <a:avLst/>
                    </a:prstGeom>
                    <a:ln>
                      <a:noFill/>
                    </a:ln>
                    <a:extLst>
                      <a:ext uri="{53640926-AAD7-44D8-BBD7-CCE9431645EC}">
                        <a14:shadowObscured xmlns:a14="http://schemas.microsoft.com/office/drawing/2010/main"/>
                      </a:ext>
                    </a:extLst>
                  </pic:spPr>
                </pic:pic>
              </a:graphicData>
            </a:graphic>
          </wp:inline>
        </w:drawing>
      </w:r>
    </w:p>
    <w:p w14:paraId="0629DD50" w14:textId="77777777" w:rsidR="006B5E50" w:rsidRDefault="006B5E50" w:rsidP="30082C55">
      <w:pPr>
        <w:spacing w:after="0"/>
        <w:rPr>
          <w:rFonts w:eastAsiaTheme="majorEastAsia" w:cstheme="majorBidi"/>
          <w:b/>
          <w:bCs/>
          <w:color w:val="E65692"/>
          <w:sz w:val="28"/>
          <w:szCs w:val="28"/>
          <w:lang w:val="en-US"/>
        </w:rPr>
      </w:pPr>
      <w:r w:rsidRPr="30082C55">
        <w:rPr>
          <w:lang w:val="en-US"/>
        </w:rPr>
        <w:br w:type="page"/>
      </w:r>
    </w:p>
    <w:p w14:paraId="72D961B8" w14:textId="26FD1A9D" w:rsidR="30082C55" w:rsidRDefault="30082C55" w:rsidP="30082C55">
      <w:pPr>
        <w:rPr>
          <w:lang w:val="en-US"/>
        </w:rPr>
      </w:pPr>
    </w:p>
    <w:p w14:paraId="15A00273" w14:textId="434F3A80" w:rsidR="0906AFA6" w:rsidRDefault="0906AFA6" w:rsidP="30082C55">
      <w:pPr>
        <w:rPr>
          <w:lang w:val="en-US"/>
        </w:rPr>
      </w:pPr>
      <w:r>
        <w:rPr>
          <w:noProof/>
        </w:rPr>
        <w:drawing>
          <wp:inline distT="0" distB="0" distL="0" distR="0" wp14:anchorId="756C9045" wp14:editId="249944D4">
            <wp:extent cx="4683867" cy="3924300"/>
            <wp:effectExtent l="0" t="0" r="0" b="0"/>
            <wp:docPr id="353658175" name="Picture 35365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rcRect l="38333"/>
                    <a:stretch>
                      <a:fillRect/>
                    </a:stretch>
                  </pic:blipFill>
                  <pic:spPr>
                    <a:xfrm>
                      <a:off x="0" y="0"/>
                      <a:ext cx="4683867" cy="3924300"/>
                    </a:xfrm>
                    <a:prstGeom prst="rect">
                      <a:avLst/>
                    </a:prstGeom>
                  </pic:spPr>
                </pic:pic>
              </a:graphicData>
            </a:graphic>
          </wp:inline>
        </w:drawing>
      </w:r>
    </w:p>
    <w:p w14:paraId="6CAAA0D3" w14:textId="35757F0A" w:rsidR="30082C55" w:rsidRDefault="30082C55" w:rsidP="30082C55">
      <w:pPr>
        <w:rPr>
          <w:lang w:val="en-US"/>
        </w:rPr>
      </w:pPr>
    </w:p>
    <w:p w14:paraId="380D2960" w14:textId="59E31C2D" w:rsidR="0906AFA6" w:rsidRDefault="0906AFA6" w:rsidP="30082C55">
      <w:pPr>
        <w:rPr>
          <w:lang w:val="en-US"/>
        </w:rPr>
      </w:pPr>
      <w:r w:rsidRPr="30082C55">
        <w:rPr>
          <w:lang w:val="en-US"/>
        </w:rPr>
        <w:t xml:space="preserve">Our kit only has SHCP, STCP and DS connected to the GPIO pins, </w:t>
      </w:r>
      <w:r w:rsidRPr="30082C55">
        <w:rPr>
          <w:b/>
          <w:bCs/>
          <w:lang w:val="en-US"/>
        </w:rPr>
        <w:t xml:space="preserve">OE </w:t>
      </w:r>
      <w:r w:rsidRPr="30082C55">
        <w:rPr>
          <w:lang w:val="en-US"/>
        </w:rPr>
        <w:t xml:space="preserve">and </w:t>
      </w:r>
      <w:r w:rsidRPr="30082C55">
        <w:rPr>
          <w:b/>
          <w:bCs/>
          <w:lang w:val="en-US"/>
        </w:rPr>
        <w:t xml:space="preserve">MR </w:t>
      </w:r>
      <w:r w:rsidRPr="30082C55">
        <w:rPr>
          <w:lang w:val="en-US"/>
        </w:rPr>
        <w:t xml:space="preserve">are </w:t>
      </w:r>
      <w:r w:rsidR="3579289D" w:rsidRPr="30082C55">
        <w:rPr>
          <w:lang w:val="en-US"/>
        </w:rPr>
        <w:t xml:space="preserve">“fixed” to </w:t>
      </w:r>
      <w:r w:rsidR="5EE7989F" w:rsidRPr="30082C55">
        <w:rPr>
          <w:lang w:val="en-US"/>
        </w:rPr>
        <w:t>LOW and HIGH respectively</w:t>
      </w:r>
      <w:r w:rsidR="3579289D" w:rsidRPr="30082C55">
        <w:rPr>
          <w:lang w:val="en-US"/>
        </w:rPr>
        <w:t xml:space="preserve">, so </w:t>
      </w:r>
      <w:r w:rsidR="3579289D" w:rsidRPr="30082C55">
        <w:rPr>
          <w:b/>
          <w:bCs/>
          <w:lang w:val="en-US"/>
        </w:rPr>
        <w:t>O</w:t>
      </w:r>
      <w:r w:rsidR="3579289D" w:rsidRPr="30082C55">
        <w:rPr>
          <w:lang w:val="en-US"/>
        </w:rPr>
        <w:t xml:space="preserve">utput is </w:t>
      </w:r>
      <w:r w:rsidR="3579289D" w:rsidRPr="30082C55">
        <w:rPr>
          <w:b/>
          <w:bCs/>
          <w:lang w:val="en-US"/>
        </w:rPr>
        <w:t>E</w:t>
      </w:r>
      <w:r w:rsidR="3579289D" w:rsidRPr="30082C55">
        <w:rPr>
          <w:lang w:val="en-US"/>
        </w:rPr>
        <w:t xml:space="preserve">nabled and </w:t>
      </w:r>
      <w:r w:rsidR="175D739D" w:rsidRPr="30082C55">
        <w:rPr>
          <w:b/>
          <w:bCs/>
          <w:lang w:val="en-US"/>
        </w:rPr>
        <w:t>M</w:t>
      </w:r>
      <w:r w:rsidR="175D739D" w:rsidRPr="30082C55">
        <w:rPr>
          <w:lang w:val="en-US"/>
        </w:rPr>
        <w:t xml:space="preserve">aster </w:t>
      </w:r>
      <w:r w:rsidR="175D739D" w:rsidRPr="30082C55">
        <w:rPr>
          <w:b/>
          <w:bCs/>
          <w:lang w:val="en-US"/>
        </w:rPr>
        <w:t>R</w:t>
      </w:r>
      <w:r w:rsidR="175D739D" w:rsidRPr="30082C55">
        <w:rPr>
          <w:lang w:val="en-US"/>
        </w:rPr>
        <w:t>eset is not triggered.</w:t>
      </w:r>
    </w:p>
    <w:p w14:paraId="2D4B03EA" w14:textId="704BC886" w:rsidR="30082C55" w:rsidRDefault="30082C55" w:rsidP="30082C55">
      <w:pPr>
        <w:rPr>
          <w:lang w:val="en-US"/>
        </w:rPr>
      </w:pPr>
    </w:p>
    <w:p w14:paraId="7248B66B" w14:textId="338B06B7" w:rsidR="4737478B" w:rsidRDefault="4737478B" w:rsidP="30082C55">
      <w:pPr>
        <w:rPr>
          <w:lang w:val="en-US"/>
        </w:rPr>
      </w:pPr>
      <w:r w:rsidRPr="30082C55">
        <w:rPr>
          <w:lang w:val="en-US"/>
        </w:rPr>
        <w:t xml:space="preserve">We won’t be able to turn on/off the pins/output or reset the shift register/memory cells. </w:t>
      </w:r>
      <w:r w:rsidRPr="0092706D">
        <w:rPr>
          <w:lang w:val="en-US"/>
        </w:rPr>
        <w:br/>
      </w:r>
      <w:r w:rsidRPr="0092706D">
        <w:rPr>
          <w:lang w:val="en-US"/>
        </w:rPr>
        <w:br/>
      </w:r>
      <w:r w:rsidRPr="30082C55">
        <w:rPr>
          <w:lang w:val="en-US"/>
        </w:rPr>
        <w:t>We can clear the shift register(s) by shifting in all zeros.</w:t>
      </w:r>
    </w:p>
    <w:p w14:paraId="7FEC8750" w14:textId="2FCD5A77" w:rsidR="30082C55" w:rsidRDefault="30082C55" w:rsidP="30082C55">
      <w:pPr>
        <w:rPr>
          <w:lang w:val="en-US"/>
        </w:rPr>
      </w:pPr>
    </w:p>
    <w:p w14:paraId="0C7A8186" w14:textId="2776F296" w:rsidR="30082C55" w:rsidRDefault="30082C55" w:rsidP="30082C55">
      <w:pPr>
        <w:rPr>
          <w:lang w:val="en-US"/>
        </w:rPr>
      </w:pPr>
    </w:p>
    <w:p w14:paraId="2A2A483E" w14:textId="77777777" w:rsidR="258BA0D7" w:rsidRDefault="258BA0D7" w:rsidP="30082C55">
      <w:pPr>
        <w:pStyle w:val="Heading2"/>
        <w:rPr>
          <w:lang w:val="en-US"/>
        </w:rPr>
      </w:pPr>
      <w:r w:rsidRPr="30082C55">
        <w:rPr>
          <w:lang w:val="en-US"/>
        </w:rPr>
        <w:t>Cascade switching of shift registers</w:t>
      </w:r>
    </w:p>
    <w:p w14:paraId="549E3A88" w14:textId="77777777" w:rsidR="258BA0D7" w:rsidRDefault="258BA0D7" w:rsidP="30082C55">
      <w:pPr>
        <w:rPr>
          <w:lang w:val="en-US"/>
        </w:rPr>
      </w:pPr>
      <w:r w:rsidRPr="30082C55">
        <w:rPr>
          <w:lang w:val="en-US"/>
        </w:rPr>
        <w:t xml:space="preserve">The clock lines and the OE and MR are connected in parallel to the next shift register. The last bit, which in principle would be lost, is made available on </w:t>
      </w:r>
      <w:proofErr w:type="gramStart"/>
      <w:r w:rsidRPr="30082C55">
        <w:rPr>
          <w:lang w:val="en-US"/>
        </w:rPr>
        <w:t>the output</w:t>
      </w:r>
      <w:proofErr w:type="gramEnd"/>
      <w:r w:rsidRPr="30082C55">
        <w:rPr>
          <w:lang w:val="en-US"/>
        </w:rPr>
        <w:t xml:space="preserve"> Q7'S after a pulse on the SHCP. The output Q7' is connected to the DS of the second register.</w:t>
      </w:r>
    </w:p>
    <w:p w14:paraId="26C6D843" w14:textId="77777777" w:rsidR="258BA0D7" w:rsidRDefault="258BA0D7" w:rsidP="30082C55">
      <w:pPr>
        <w:rPr>
          <w:lang w:val="en-US"/>
        </w:rPr>
      </w:pPr>
      <w:r w:rsidRPr="30082C55">
        <w:rPr>
          <w:lang w:val="en-US"/>
        </w:rPr>
        <w:t xml:space="preserve">Below is an example of 4 shift registers </w:t>
      </w:r>
      <w:proofErr w:type="gramStart"/>
      <w:r w:rsidRPr="30082C55">
        <w:rPr>
          <w:lang w:val="en-US"/>
        </w:rPr>
        <w:t>cascaded</w:t>
      </w:r>
      <w:proofErr w:type="gramEnd"/>
      <w:r w:rsidRPr="30082C55">
        <w:rPr>
          <w:lang w:val="en-US"/>
        </w:rPr>
        <w:t xml:space="preserve">. </w:t>
      </w:r>
    </w:p>
    <w:p w14:paraId="38EFFD70" w14:textId="5CBB8AAF" w:rsidR="258BA0D7" w:rsidRDefault="258BA0D7" w:rsidP="30082C55">
      <w:pPr>
        <w:rPr>
          <w:lang w:val="en-US"/>
        </w:rPr>
      </w:pPr>
      <w:r>
        <w:rPr>
          <w:noProof/>
        </w:rPr>
        <w:lastRenderedPageBreak/>
        <w:drawing>
          <wp:inline distT="0" distB="0" distL="0" distR="0" wp14:anchorId="3945ABC8" wp14:editId="3EDABB39">
            <wp:extent cx="5756276" cy="1489379"/>
            <wp:effectExtent l="0" t="0" r="0" b="0"/>
            <wp:docPr id="93067699" name="Picture 1" descr="Image result for shift register cas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756276" cy="1489379"/>
                    </a:xfrm>
                    <a:prstGeom prst="rect">
                      <a:avLst/>
                    </a:prstGeom>
                    <a:noFill/>
                    <a:ln>
                      <a:noFill/>
                    </a:ln>
                  </pic:spPr>
                </pic:pic>
              </a:graphicData>
            </a:graphic>
          </wp:inline>
        </w:drawing>
      </w:r>
      <w:r w:rsidRPr="30082C55">
        <w:rPr>
          <w:lang w:val="en-US"/>
        </w:rPr>
        <w:t xml:space="preserve"> </w:t>
      </w:r>
      <w:r w:rsidR="35EFAAFC" w:rsidRPr="30082C55">
        <w:rPr>
          <w:lang w:val="en-US"/>
        </w:rPr>
        <w:t>(You can also see this on the figure above from our pr</w:t>
      </w:r>
      <w:r w:rsidR="07D3DFC6" w:rsidRPr="30082C55">
        <w:rPr>
          <w:lang w:val="en-US"/>
        </w:rPr>
        <w:t>o</w:t>
      </w:r>
      <w:r w:rsidR="35EFAAFC" w:rsidRPr="30082C55">
        <w:rPr>
          <w:lang w:val="en-US"/>
        </w:rPr>
        <w:t>jects kit)</w:t>
      </w:r>
    </w:p>
    <w:p w14:paraId="1F7050A6" w14:textId="458E7D43" w:rsidR="068CDE5F" w:rsidRDefault="068CDE5F" w:rsidP="30082C55">
      <w:pPr>
        <w:rPr>
          <w:lang w:val="en-US"/>
        </w:rPr>
      </w:pPr>
      <w:r>
        <w:rPr>
          <w:noProof/>
        </w:rPr>
        <w:drawing>
          <wp:inline distT="0" distB="0" distL="0" distR="0" wp14:anchorId="0D7908BD" wp14:editId="4C918C70">
            <wp:extent cx="5165272" cy="2485787"/>
            <wp:effectExtent l="0" t="0" r="0" b="0"/>
            <wp:docPr id="296847745" name="Picture 29684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165272" cy="2485787"/>
                    </a:xfrm>
                    <a:prstGeom prst="rect">
                      <a:avLst/>
                    </a:prstGeom>
                  </pic:spPr>
                </pic:pic>
              </a:graphicData>
            </a:graphic>
          </wp:inline>
        </w:drawing>
      </w:r>
    </w:p>
    <w:p w14:paraId="1AF14C4E" w14:textId="4E0E6C71" w:rsidR="30082C55" w:rsidRDefault="30082C55" w:rsidP="30082C55">
      <w:pPr>
        <w:rPr>
          <w:lang w:val="en-US"/>
        </w:rPr>
      </w:pPr>
    </w:p>
    <w:p w14:paraId="5034802A" w14:textId="7312399F" w:rsidR="0C93E054" w:rsidRDefault="0C93E054" w:rsidP="30082C55">
      <w:pPr>
        <w:rPr>
          <w:lang w:val="en-US"/>
        </w:rPr>
      </w:pPr>
      <w:r w:rsidRPr="30082C55">
        <w:rPr>
          <w:lang w:val="en-US"/>
        </w:rPr>
        <w:t xml:space="preserve">The led matrix, 4-Digit 7 segment display and the LED </w:t>
      </w:r>
      <w:r w:rsidR="1119F7CE" w:rsidRPr="30082C55">
        <w:rPr>
          <w:lang w:val="en-US"/>
        </w:rPr>
        <w:t>B</w:t>
      </w:r>
      <w:r w:rsidRPr="30082C55">
        <w:rPr>
          <w:lang w:val="en-US"/>
        </w:rPr>
        <w:t xml:space="preserve">ar </w:t>
      </w:r>
      <w:r w:rsidR="70F05911" w:rsidRPr="30082C55">
        <w:rPr>
          <w:lang w:val="en-US"/>
        </w:rPr>
        <w:t>G</w:t>
      </w:r>
      <w:r w:rsidRPr="30082C55">
        <w:rPr>
          <w:lang w:val="en-US"/>
        </w:rPr>
        <w:t>raph all make use of shift registers.</w:t>
      </w:r>
    </w:p>
    <w:p w14:paraId="03636B17" w14:textId="2A5F6436" w:rsidR="0C93E054" w:rsidRDefault="0C93E054" w:rsidP="30082C55">
      <w:pPr>
        <w:rPr>
          <w:lang w:val="en-US"/>
        </w:rPr>
      </w:pPr>
      <w:r w:rsidRPr="30082C55">
        <w:rPr>
          <w:lang w:val="en-US"/>
        </w:rPr>
        <w:t xml:space="preserve">The </w:t>
      </w:r>
      <w:r w:rsidR="729241D1" w:rsidRPr="30082C55">
        <w:rPr>
          <w:lang w:val="en-US"/>
        </w:rPr>
        <w:t xml:space="preserve">shift registers for the actuators </w:t>
      </w:r>
      <w:r w:rsidRPr="30082C55">
        <w:rPr>
          <w:lang w:val="en-US"/>
        </w:rPr>
        <w:t>are not all connected</w:t>
      </w:r>
      <w:r w:rsidR="72D56813" w:rsidRPr="30082C55">
        <w:rPr>
          <w:lang w:val="en-US"/>
        </w:rPr>
        <w:t xml:space="preserve"> in cascade. </w:t>
      </w:r>
    </w:p>
    <w:p w14:paraId="41CA355A" w14:textId="45207848" w:rsidR="2055E5A6" w:rsidRDefault="2055E5A6" w:rsidP="30082C55">
      <w:pPr>
        <w:rPr>
          <w:lang w:val="en-US"/>
        </w:rPr>
      </w:pPr>
      <w:r w:rsidRPr="30082C55">
        <w:rPr>
          <w:lang w:val="en-US"/>
        </w:rPr>
        <w:t>Each component has its own 2 shift registers (in cascade) which are all connected in parallel (or over each other/together) on the same GPIO pins.</w:t>
      </w:r>
    </w:p>
    <w:p w14:paraId="64F26A33" w14:textId="7D6BF7C0" w:rsidR="2055E5A6" w:rsidRDefault="2055E5A6" w:rsidP="30082C55">
      <w:pPr>
        <w:rPr>
          <w:lang w:val="en-US"/>
        </w:rPr>
      </w:pPr>
      <w:r w:rsidRPr="30082C55">
        <w:rPr>
          <w:lang w:val="en-US"/>
        </w:rPr>
        <w:t>We can only use 1 of these 3 components at the same time (because sending data to 1 will send data to the other components too).</w:t>
      </w:r>
      <w:r w:rsidR="0C93E054" w:rsidRPr="30082C55">
        <w:rPr>
          <w:lang w:val="en-US"/>
        </w:rPr>
        <w:t xml:space="preserve"> </w:t>
      </w:r>
    </w:p>
    <w:p w14:paraId="4FDED229" w14:textId="1EBEB100" w:rsidR="30082C55" w:rsidRDefault="30082C55" w:rsidP="30082C55">
      <w:pPr>
        <w:rPr>
          <w:lang w:val="en-US"/>
        </w:rPr>
      </w:pPr>
    </w:p>
    <w:p w14:paraId="09C91762" w14:textId="25BCFCA5" w:rsidR="30082C55" w:rsidRDefault="30082C55" w:rsidP="30082C55">
      <w:pPr>
        <w:rPr>
          <w:lang w:val="en-US"/>
        </w:rPr>
      </w:pPr>
      <w:r>
        <w:rPr>
          <w:noProof/>
        </w:rPr>
        <mc:AlternateContent>
          <mc:Choice Requires="wpg">
            <w:drawing>
              <wp:inline distT="0" distB="0" distL="0" distR="0" wp14:anchorId="175ED508" wp14:editId="2E9AFAC3">
                <wp:extent cx="3305175" cy="2162175"/>
                <wp:effectExtent l="0" t="0" r="9525" b="47625"/>
                <wp:docPr id="990252385" name="Group 3"/>
                <wp:cNvGraphicFramePr/>
                <a:graphic xmlns:a="http://schemas.openxmlformats.org/drawingml/2006/main">
                  <a:graphicData uri="http://schemas.microsoft.com/office/word/2010/wordprocessingGroup">
                    <wpg:wgp>
                      <wpg:cNvGrpSpPr/>
                      <wpg:grpSpPr>
                        <a:xfrm>
                          <a:off x="0" y="0"/>
                          <a:ext cx="3305175" cy="2162175"/>
                          <a:chOff x="0" y="0"/>
                          <a:chExt cx="3800475" cy="2495550"/>
                        </a:xfrm>
                      </wpg:grpSpPr>
                      <pic:pic xmlns:pic="http://schemas.openxmlformats.org/drawingml/2006/picture">
                        <pic:nvPicPr>
                          <pic:cNvPr id="1" name="Picture 1"/>
                          <pic:cNvPicPr>
                            <a:picLocks noChangeAspect="1"/>
                          </pic:cNvPicPr>
                        </pic:nvPicPr>
                        <pic:blipFill>
                          <a:blip r:embed="rId23"/>
                          <a:stretch>
                            <a:fillRect/>
                          </a:stretch>
                        </pic:blipFill>
                        <pic:spPr>
                          <a:xfrm>
                            <a:off x="0" y="0"/>
                            <a:ext cx="3800475" cy="2495550"/>
                          </a:xfrm>
                          <a:prstGeom prst="rect">
                            <a:avLst/>
                          </a:prstGeom>
                        </pic:spPr>
                      </pic:pic>
                      <w14:contentPart bwMode="auto" r:id="rId24">
                        <w14:nvContentPartPr>
                          <w14:cNvPr id="2" name="Ink 2"/>
                          <w14:cNvContentPartPr/>
                        </w14:nvContentPartPr>
                        <w14:xfrm>
                          <a:off x="2056101" y="2244763"/>
                          <a:ext cx="1497060" cy="61652"/>
                        </w14:xfrm>
                      </w14:contentPart>
                      <w14:contentPart bwMode="auto" r:id="rId25">
                        <w14:nvContentPartPr>
                          <w14:cNvPr id="4" name="Ink 4"/>
                          <w14:cNvContentPartPr/>
                        </w14:nvContentPartPr>
                        <w14:xfrm>
                          <a:off x="940406" y="1344433"/>
                          <a:ext cx="231840" cy="18061"/>
                        </w14:xfrm>
                      </w14:contentPart>
                      <w14:contentPart bwMode="auto" r:id="rId26">
                        <w14:nvContentPartPr>
                          <w14:cNvPr id="799130303" name="Ink 5"/>
                          <w14:cNvContentPartPr/>
                        </w14:nvContentPartPr>
                        <w14:xfrm>
                          <a:off x="1035392" y="1388106"/>
                          <a:ext cx="31444" cy="0"/>
                        </w14:xfrm>
                      </w14:contentPart>
                      <w14:contentPart bwMode="auto" r:id="rId27">
                        <w14:nvContentPartPr>
                          <w14:cNvPr id="6" name="Ink 6"/>
                          <w14:cNvContentPartPr/>
                        </w14:nvContentPartPr>
                        <w14:xfrm>
                          <a:off x="506123" y="1578606"/>
                          <a:ext cx="345467" cy="8659"/>
                        </w14:xfrm>
                      </w14:contentPart>
                    </wpg:wgp>
                  </a:graphicData>
                </a:graphic>
              </wp:inline>
            </w:drawing>
          </mc:Choice>
          <mc:Fallback>
            <w:pict>
              <v:group w14:anchorId="4F850789" id="Group 3" o:spid="_x0000_s1026" style="width:260.25pt;height:170.25pt;mso-position-horizontal-relative:char;mso-position-vertical-relative:line" coordsize="38004,24955" o:gfxdata="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8004;height:24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">
                  <v:imagedata r:id="rId28" o:title=""/>
                </v:shape>
                <v:shape id="Ink 2" o:spid="_x0000_s1028" type="#_x0000_t75" style="position:absolute;left:19940;top:21206;width:16208;height:3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">
                  <v:imagedata r:id="rId29" o:title=""/>
                </v:shape>
                <v:shape id="Ink 4" o:spid="_x0000_s1029" type="#_x0000_t75" style="position:absolute;left:8784;top:12212;width:3554;height:2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">
                  <v:imagedata r:id="rId30" o:title=""/>
                </v:shape>
                <v:shape id="Ink 5" o:spid="_x0000_s1030" type="#_x0000_t75" style="position:absolute;left:10175;top:13881;width:668;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">
                  <v:imagedata r:id="rId31" o:title=""/>
                </v:shape>
                <v:shape id="Ink 6" o:spid="_x0000_s1031" type="#_x0000_t75" style="position:absolute;left:4854;top:15589;width:3864;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">
                  <v:imagedata r:id="rId32" o:title=""/>
                </v:shape>
                <w10:anchorlock/>
              </v:group>
            </w:pict>
          </mc:Fallback>
        </mc:AlternateContent>
      </w:r>
    </w:p>
    <w:p w14:paraId="6B05B7E8" w14:textId="0EF8BF66" w:rsidR="52739C5C" w:rsidRDefault="52739C5C" w:rsidP="30082C55">
      <w:pPr>
        <w:rPr>
          <w:lang w:val="en-US"/>
        </w:rPr>
      </w:pPr>
      <w:r w:rsidRPr="30082C55">
        <w:rPr>
          <w:lang w:val="en-US"/>
        </w:rPr>
        <w:t>Make sure to turn ON the LED Bar Graph (the last switch needs to be up)</w:t>
      </w:r>
    </w:p>
    <w:p w14:paraId="08B3473E" w14:textId="3CCC81E1" w:rsidR="30082C55" w:rsidRDefault="52739C5C" w:rsidP="30082C55">
      <w:pPr>
        <w:rPr>
          <w:lang w:val="en-US"/>
        </w:rPr>
      </w:pPr>
      <w:r w:rsidRPr="30082C55">
        <w:rPr>
          <w:lang w:val="en-US"/>
        </w:rPr>
        <w:t>The switches for Led Matrix and 7-segment should be down</w:t>
      </w:r>
      <w:r w:rsidR="30082C55" w:rsidRPr="30082C55">
        <w:rPr>
          <w:lang w:val="en-US"/>
        </w:rPr>
        <w:br w:type="page"/>
      </w:r>
    </w:p>
    <w:p w14:paraId="0F1BE8AF" w14:textId="77777777" w:rsidR="00955541" w:rsidRDefault="03923FF6" w:rsidP="30082C55">
      <w:pPr>
        <w:pStyle w:val="Heading2"/>
        <w:rPr>
          <w:lang w:val="en-US"/>
        </w:rPr>
      </w:pPr>
      <w:r w:rsidRPr="30082C55">
        <w:rPr>
          <w:lang w:val="en-US"/>
        </w:rPr>
        <w:lastRenderedPageBreak/>
        <w:t>Protocol</w:t>
      </w:r>
    </w:p>
    <w:p w14:paraId="3CBA31E7" w14:textId="77777777" w:rsidR="00955541" w:rsidRDefault="03923FF6" w:rsidP="30082C55">
      <w:pPr>
        <w:rPr>
          <w:lang w:val="en-US"/>
        </w:rPr>
      </w:pPr>
      <w:r w:rsidRPr="30082C55">
        <w:rPr>
          <w:strike/>
          <w:lang w:val="en-US"/>
        </w:rPr>
        <w:t>If we want to send something, we will first and foremost have to make sure that we place the Master Reset (MR) line at a high level.</w:t>
      </w:r>
      <w:r w:rsidRPr="30082C55">
        <w:rPr>
          <w:lang w:val="en-US"/>
        </w:rPr>
        <w:t xml:space="preserve"> </w:t>
      </w:r>
      <w:r w:rsidRPr="30082C55">
        <w:rPr>
          <w:strike/>
          <w:lang w:val="en-US"/>
        </w:rPr>
        <w:t>We also can't forget to set the Output Enable low</w:t>
      </w:r>
      <w:r w:rsidRPr="30082C55">
        <w:rPr>
          <w:lang w:val="en-US"/>
        </w:rPr>
        <w:t xml:space="preserve">. </w:t>
      </w:r>
    </w:p>
    <w:p w14:paraId="4E194AD3" w14:textId="77777777" w:rsidR="00955541" w:rsidRDefault="0B044DB3" w:rsidP="30082C55">
      <w:pPr>
        <w:rPr>
          <w:lang w:val="en-US"/>
        </w:rPr>
      </w:pPr>
      <w:proofErr w:type="gramStart"/>
      <w:r w:rsidRPr="30082C55">
        <w:rPr>
          <w:lang w:val="en-US"/>
        </w:rPr>
        <w:t>In order for</w:t>
      </w:r>
      <w:proofErr w:type="gramEnd"/>
      <w:r w:rsidRPr="30082C55">
        <w:rPr>
          <w:lang w:val="en-US"/>
        </w:rPr>
        <w:t xml:space="preserve"> something to happen on the shift register, a clock pulse must also be continuously made to the shift register SHCP, every time the pulse goes from a low to high level, an action is taken. </w:t>
      </w:r>
    </w:p>
    <w:p w14:paraId="3B586DAC" w14:textId="77777777" w:rsidR="008957BA" w:rsidRDefault="00931F2B" w:rsidP="30082C55">
      <w:pPr>
        <w:rPr>
          <w:lang w:val="en-US"/>
        </w:rPr>
      </w:pPr>
      <w:r w:rsidRPr="0092706D">
        <w:rPr>
          <w:lang w:val="en-US"/>
        </w:rPr>
        <w:br/>
      </w:r>
      <w:r w:rsidR="55EF9399" w:rsidRPr="30082C55">
        <w:rPr>
          <w:lang w:val="en-US"/>
        </w:rPr>
        <w:t>If the clock of the storage register goes from a low to a high level, the data from the shift register is copied to the storage register. In fact, we don't have to copy all the data per shift of the shift register, you can also decide to only transfer the data if all 8 bits are correct in the shift register. To get the shift register up and running, the following methods will have to be programmed:</w:t>
      </w:r>
    </w:p>
    <w:p w14:paraId="4A744456" w14:textId="77777777" w:rsidR="008957BA" w:rsidRDefault="55EF9399" w:rsidP="30082C55">
      <w:pPr>
        <w:pStyle w:val="ListParagraph"/>
        <w:numPr>
          <w:ilvl w:val="0"/>
          <w:numId w:val="34"/>
        </w:numPr>
        <w:rPr>
          <w:lang w:val="en-US"/>
        </w:rPr>
      </w:pPr>
      <w:proofErr w:type="gramStart"/>
      <w:r w:rsidRPr="30082C55">
        <w:rPr>
          <w:lang w:val="en-US"/>
        </w:rPr>
        <w:t>setup(</w:t>
      </w:r>
      <w:proofErr w:type="gramEnd"/>
      <w:r w:rsidRPr="30082C55">
        <w:rPr>
          <w:lang w:val="en-US"/>
        </w:rPr>
        <w:t xml:space="preserve">) </w:t>
      </w:r>
      <w:r w:rsidR="0011540F" w:rsidRPr="0092706D">
        <w:rPr>
          <w:lang w:val="en-US"/>
        </w:rPr>
        <w:tab/>
      </w:r>
      <w:r w:rsidR="0011540F" w:rsidRPr="0092706D">
        <w:rPr>
          <w:lang w:val="en-US"/>
        </w:rPr>
        <w:tab/>
      </w:r>
      <w:r w:rsidR="0011540F" w:rsidRPr="0092706D">
        <w:rPr>
          <w:lang w:val="en-US"/>
        </w:rPr>
        <w:tab/>
      </w:r>
      <w:r w:rsidR="0011540F" w:rsidRPr="0092706D">
        <w:rPr>
          <w:lang w:val="en-US"/>
        </w:rPr>
        <w:tab/>
      </w:r>
      <w:r w:rsidRPr="30082C55">
        <w:rPr>
          <w:lang w:val="en-US"/>
        </w:rPr>
        <w:t>=&gt; initialize all necessary GPIO pins</w:t>
      </w:r>
    </w:p>
    <w:p w14:paraId="696E83D0" w14:textId="4E7DD06B" w:rsidR="008957BA" w:rsidRDefault="75BC25B6" w:rsidP="30082C55">
      <w:pPr>
        <w:pStyle w:val="ListParagraph"/>
        <w:numPr>
          <w:ilvl w:val="0"/>
          <w:numId w:val="34"/>
        </w:numPr>
        <w:rPr>
          <w:lang w:val="en-US"/>
        </w:rPr>
      </w:pPr>
      <w:proofErr w:type="spellStart"/>
      <w:r w:rsidRPr="30082C55">
        <w:rPr>
          <w:lang w:val="en-US"/>
        </w:rPr>
        <w:t>init_shift_</w:t>
      </w:r>
      <w:proofErr w:type="gramStart"/>
      <w:r w:rsidRPr="30082C55">
        <w:rPr>
          <w:lang w:val="en-US"/>
        </w:rPr>
        <w:t>register</w:t>
      </w:r>
      <w:proofErr w:type="spellEnd"/>
      <w:r w:rsidRPr="30082C55">
        <w:rPr>
          <w:lang w:val="en-US"/>
        </w:rPr>
        <w:t>(</w:t>
      </w:r>
      <w:proofErr w:type="gramEnd"/>
      <w:r w:rsidRPr="30082C55">
        <w:rPr>
          <w:lang w:val="en-US"/>
        </w:rPr>
        <w:t>)</w:t>
      </w:r>
      <w:r w:rsidR="008957BA" w:rsidRPr="0092706D">
        <w:rPr>
          <w:lang w:val="en-US"/>
        </w:rPr>
        <w:tab/>
      </w:r>
      <w:r w:rsidR="008957BA" w:rsidRPr="0092706D">
        <w:rPr>
          <w:lang w:val="en-US"/>
        </w:rPr>
        <w:tab/>
      </w:r>
      <w:r w:rsidR="55EF9399" w:rsidRPr="30082C55">
        <w:rPr>
          <w:lang w:val="en-US"/>
        </w:rPr>
        <w:t>=&gt; Bring all signals to the correct level.</w:t>
      </w:r>
      <w:r w:rsidR="008957BA" w:rsidRPr="0092706D">
        <w:rPr>
          <w:lang w:val="en-US"/>
        </w:rPr>
        <w:br/>
      </w:r>
      <w:r w:rsidR="3FB1549A" w:rsidRPr="30082C55">
        <w:rPr>
          <w:lang w:val="en-US"/>
        </w:rPr>
        <w:t>MR and OE are always correct for use, but we can bring the clock lines to the correct level</w:t>
      </w:r>
    </w:p>
    <w:p w14:paraId="4FC3A3F8" w14:textId="77777777" w:rsidR="00ED52FA" w:rsidRPr="0011540F" w:rsidRDefault="75BC25B6" w:rsidP="30082C55">
      <w:pPr>
        <w:pStyle w:val="ListParagraph"/>
        <w:numPr>
          <w:ilvl w:val="0"/>
          <w:numId w:val="34"/>
        </w:numPr>
        <w:rPr>
          <w:lang w:val="en-US"/>
        </w:rPr>
      </w:pPr>
      <w:proofErr w:type="spellStart"/>
      <w:r w:rsidRPr="30082C55">
        <w:rPr>
          <w:lang w:val="en-US"/>
        </w:rPr>
        <w:t>write_one_bit</w:t>
      </w:r>
      <w:proofErr w:type="spellEnd"/>
      <w:r w:rsidRPr="30082C55">
        <w:rPr>
          <w:lang w:val="en-US"/>
        </w:rPr>
        <w:t xml:space="preserve">(bit) </w:t>
      </w:r>
      <w:r w:rsidR="0011540F" w:rsidRPr="0092706D">
        <w:rPr>
          <w:lang w:val="en-US"/>
        </w:rPr>
        <w:tab/>
      </w:r>
      <w:r w:rsidR="0011540F" w:rsidRPr="0092706D">
        <w:rPr>
          <w:lang w:val="en-US"/>
        </w:rPr>
        <w:tab/>
      </w:r>
      <w:r w:rsidR="46796225" w:rsidRPr="30082C55">
        <w:rPr>
          <w:lang w:val="en-US"/>
        </w:rPr>
        <w:t>=&gt; 1 bit forwarding</w:t>
      </w:r>
    </w:p>
    <w:p w14:paraId="1F764008" w14:textId="77777777" w:rsidR="008957BA" w:rsidRDefault="5F7B27F5" w:rsidP="30082C55">
      <w:pPr>
        <w:pStyle w:val="ListParagraph"/>
        <w:numPr>
          <w:ilvl w:val="0"/>
          <w:numId w:val="34"/>
        </w:numPr>
        <w:rPr>
          <w:lang w:val="en-US"/>
        </w:rPr>
      </w:pPr>
      <w:proofErr w:type="spellStart"/>
      <w:r w:rsidRPr="30082C55">
        <w:rPr>
          <w:lang w:val="en-US"/>
        </w:rPr>
        <w:t>write_one_byte</w:t>
      </w:r>
      <w:proofErr w:type="spellEnd"/>
      <w:r w:rsidRPr="30082C55">
        <w:rPr>
          <w:lang w:val="en-US"/>
        </w:rPr>
        <w:t>(</w:t>
      </w:r>
      <w:proofErr w:type="spellStart"/>
      <w:r w:rsidRPr="30082C55">
        <w:rPr>
          <w:lang w:val="en-US"/>
        </w:rPr>
        <w:t>data_byte</w:t>
      </w:r>
      <w:proofErr w:type="spellEnd"/>
      <w:proofErr w:type="gramStart"/>
      <w:r w:rsidRPr="30082C55">
        <w:rPr>
          <w:lang w:val="en-US"/>
        </w:rPr>
        <w:t xml:space="preserve">) </w:t>
      </w:r>
      <w:r w:rsidR="0011540F" w:rsidRPr="0092706D">
        <w:rPr>
          <w:lang w:val="en-US"/>
        </w:rPr>
        <w:tab/>
      </w:r>
      <w:r w:rsidR="55EF9399" w:rsidRPr="30082C55">
        <w:rPr>
          <w:lang w:val="en-US"/>
        </w:rPr>
        <w:t>=</w:t>
      </w:r>
      <w:proofErr w:type="gramEnd"/>
      <w:r w:rsidR="55EF9399" w:rsidRPr="30082C55">
        <w:rPr>
          <w:lang w:val="en-US"/>
        </w:rPr>
        <w:t>&gt; 8 times a bit of clocking</w:t>
      </w:r>
    </w:p>
    <w:p w14:paraId="16832BB4" w14:textId="77777777" w:rsidR="008957BA" w:rsidRDefault="75BC25B6" w:rsidP="30082C55">
      <w:pPr>
        <w:pStyle w:val="ListParagraph"/>
        <w:numPr>
          <w:ilvl w:val="0"/>
          <w:numId w:val="34"/>
        </w:numPr>
        <w:rPr>
          <w:lang w:val="en-US"/>
        </w:rPr>
      </w:pPr>
      <w:proofErr w:type="spellStart"/>
      <w:r w:rsidRPr="30082C55">
        <w:rPr>
          <w:lang w:val="en-US"/>
        </w:rPr>
        <w:t>copy_to_storage_</w:t>
      </w:r>
      <w:proofErr w:type="gramStart"/>
      <w:r w:rsidRPr="30082C55">
        <w:rPr>
          <w:lang w:val="en-US"/>
        </w:rPr>
        <w:t>register</w:t>
      </w:r>
      <w:proofErr w:type="spellEnd"/>
      <w:r w:rsidRPr="30082C55">
        <w:rPr>
          <w:lang w:val="en-US"/>
        </w:rPr>
        <w:t>()</w:t>
      </w:r>
      <w:r w:rsidR="008957BA" w:rsidRPr="0092706D">
        <w:rPr>
          <w:lang w:val="en-US"/>
        </w:rPr>
        <w:tab/>
      </w:r>
      <w:r w:rsidR="55EF9399" w:rsidRPr="30082C55">
        <w:rPr>
          <w:lang w:val="en-US"/>
        </w:rPr>
        <w:t xml:space="preserve"> =</w:t>
      </w:r>
      <w:proofErr w:type="gramEnd"/>
      <w:r w:rsidR="55EF9399" w:rsidRPr="30082C55">
        <w:rPr>
          <w:lang w:val="en-US"/>
        </w:rPr>
        <w:t>&gt; clock pulse on the storage registry to copy data.</w:t>
      </w:r>
    </w:p>
    <w:p w14:paraId="41306617" w14:textId="77777777" w:rsidR="00DE1647" w:rsidRDefault="54AEE666" w:rsidP="30082C55">
      <w:pPr>
        <w:pStyle w:val="Heading2"/>
        <w:rPr>
          <w:lang w:val="en-US"/>
        </w:rPr>
      </w:pPr>
      <w:r w:rsidRPr="30082C55">
        <w:rPr>
          <w:lang w:val="en-US"/>
        </w:rPr>
        <w:t>Timing diagram</w:t>
      </w:r>
    </w:p>
    <w:p w14:paraId="61A9C9E9" w14:textId="77777777" w:rsidR="00DE1647" w:rsidRPr="006B5E50" w:rsidRDefault="00DE1647" w:rsidP="30082C55">
      <w:pPr>
        <w:rPr>
          <w:lang w:val="en-US"/>
        </w:rPr>
      </w:pPr>
      <w:r>
        <w:rPr>
          <w:noProof/>
          <w:lang w:eastAsia="nl-BE"/>
        </w:rPr>
        <w:drawing>
          <wp:inline distT="0" distB="0" distL="0" distR="0" wp14:anchorId="633D7B19" wp14:editId="48A855EF">
            <wp:extent cx="5069434" cy="407688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timingdiagram.png"/>
                    <pic:cNvPicPr/>
                  </pic:nvPicPr>
                  <pic:blipFill rotWithShape="1">
                    <a:blip r:embed="rId33"/>
                    <a:srcRect r="45482" b="22054"/>
                    <a:stretch/>
                  </pic:blipFill>
                  <pic:spPr bwMode="auto">
                    <a:xfrm>
                      <a:off x="0" y="0"/>
                      <a:ext cx="5069434" cy="4076883"/>
                    </a:xfrm>
                    <a:prstGeom prst="rect">
                      <a:avLst/>
                    </a:prstGeom>
                    <a:ln>
                      <a:noFill/>
                    </a:ln>
                    <a:extLst>
                      <a:ext uri="{53640926-AAD7-44D8-BBD7-CCE9431645EC}">
                        <a14:shadowObscured xmlns:a14="http://schemas.microsoft.com/office/drawing/2010/main"/>
                      </a:ext>
                    </a:extLst>
                  </pic:spPr>
                </pic:pic>
              </a:graphicData>
            </a:graphic>
          </wp:inline>
        </w:drawing>
      </w:r>
    </w:p>
    <w:p w14:paraId="11F1E3F6" w14:textId="3BC11152" w:rsidR="00955541" w:rsidRPr="00955541" w:rsidRDefault="03923FF6" w:rsidP="30082C55">
      <w:pPr>
        <w:pStyle w:val="Heading2"/>
        <w:spacing w:after="0"/>
        <w:rPr>
          <w:lang w:val="en-US"/>
        </w:rPr>
      </w:pPr>
      <w:r w:rsidRPr="30082C55">
        <w:rPr>
          <w:lang w:val="en-US"/>
        </w:rPr>
        <w:t>1-bit clock-through</w:t>
      </w:r>
    </w:p>
    <w:p w14:paraId="07C31CAD" w14:textId="5BC28749" w:rsidR="0016539B" w:rsidRDefault="46796225" w:rsidP="30082C55">
      <w:pPr>
        <w:rPr>
          <w:lang w:val="en-US"/>
        </w:rPr>
      </w:pPr>
      <w:proofErr w:type="gramStart"/>
      <w:r w:rsidRPr="30082C55">
        <w:rPr>
          <w:lang w:val="en-US"/>
        </w:rPr>
        <w:t>So</w:t>
      </w:r>
      <w:proofErr w:type="gramEnd"/>
      <w:r w:rsidRPr="30082C55">
        <w:rPr>
          <w:lang w:val="en-US"/>
        </w:rPr>
        <w:t xml:space="preserve"> we will have to program this timing diagram in a python script. A low signal corresponds to a GPIO.LOW a high signal with a GPIO.HIGH.  We also need to look closely at the order of the signals. For example, if we want to clock through a binary </w:t>
      </w:r>
      <w:proofErr w:type="gramStart"/>
      <w:r w:rsidRPr="30082C55">
        <w:rPr>
          <w:lang w:val="en-US"/>
        </w:rPr>
        <w:t>1</w:t>
      </w:r>
      <w:proofErr w:type="gramEnd"/>
      <w:r w:rsidRPr="30082C55">
        <w:rPr>
          <w:lang w:val="en-US"/>
        </w:rPr>
        <w:t xml:space="preserve"> we </w:t>
      </w:r>
      <w:proofErr w:type="gramStart"/>
      <w:r w:rsidRPr="30082C55">
        <w:rPr>
          <w:lang w:val="en-US"/>
        </w:rPr>
        <w:t>have to</w:t>
      </w:r>
      <w:proofErr w:type="gramEnd"/>
      <w:r w:rsidRPr="30082C55">
        <w:rPr>
          <w:lang w:val="en-US"/>
        </w:rPr>
        <w:t xml:space="preserve"> make sure that the clock is SHCP low, then we set the bit DS ready, clock SHCP up and back down. With each rising edge on SHCP, the value of DS is read and stored as b0 of the shift register. The remaining bits all move up 1 place and the value of b7 moves to the output of Q7S.</w:t>
      </w:r>
    </w:p>
    <w:p w14:paraId="632FD730" w14:textId="77777777" w:rsidR="0016539B" w:rsidRDefault="00955541" w:rsidP="30082C55">
      <w:pPr>
        <w:rPr>
          <w:lang w:val="en-US"/>
        </w:rPr>
      </w:pPr>
      <w:r>
        <w:rPr>
          <w:noProof/>
          <w:lang w:eastAsia="nl-BE"/>
        </w:rPr>
        <w:lastRenderedPageBreak/>
        <w:drawing>
          <wp:anchor distT="0" distB="0" distL="114300" distR="114300" simplePos="0" relativeHeight="251658240" behindDoc="1" locked="0" layoutInCell="1" allowOverlap="1" wp14:anchorId="5D57B79F" wp14:editId="64FD57C2">
            <wp:simplePos x="0" y="0"/>
            <wp:positionH relativeFrom="column">
              <wp:posOffset>2556510</wp:posOffset>
            </wp:positionH>
            <wp:positionV relativeFrom="paragraph">
              <wp:posOffset>8890</wp:posOffset>
            </wp:positionV>
            <wp:extent cx="3105150" cy="1314450"/>
            <wp:effectExtent l="0" t="0" r="0" b="0"/>
            <wp:wrapTight wrapText="bothSides">
              <wp:wrapPolygon edited="0">
                <wp:start x="0" y="0"/>
                <wp:lineTo x="0" y="21287"/>
                <wp:lineTo x="21467" y="21287"/>
                <wp:lineTo x="21467"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05150" cy="1314450"/>
                    </a:xfrm>
                    <a:prstGeom prst="rect">
                      <a:avLst/>
                    </a:prstGeom>
                  </pic:spPr>
                </pic:pic>
              </a:graphicData>
            </a:graphic>
          </wp:anchor>
        </w:drawing>
      </w:r>
      <w:r w:rsidR="0016539B">
        <w:rPr>
          <w:noProof/>
          <w:lang w:eastAsia="nl-BE"/>
        </w:rPr>
        <w:drawing>
          <wp:inline distT="0" distB="0" distL="0" distR="0" wp14:anchorId="07304877" wp14:editId="61B00B57">
            <wp:extent cx="1571625" cy="9715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71625" cy="971550"/>
                    </a:xfrm>
                    <a:prstGeom prst="rect">
                      <a:avLst/>
                    </a:prstGeom>
                  </pic:spPr>
                </pic:pic>
              </a:graphicData>
            </a:graphic>
          </wp:inline>
        </w:drawing>
      </w:r>
    </w:p>
    <w:p w14:paraId="3D5F2B13" w14:textId="77777777" w:rsidR="00931F2B" w:rsidRDefault="00931F2B" w:rsidP="30082C55">
      <w:pPr>
        <w:rPr>
          <w:lang w:val="en-US"/>
        </w:rPr>
      </w:pPr>
    </w:p>
    <w:p w14:paraId="07043B31" w14:textId="77777777" w:rsidR="00931F2B" w:rsidRDefault="00931F2B" w:rsidP="30082C55">
      <w:pPr>
        <w:rPr>
          <w:lang w:val="en-US"/>
        </w:rPr>
      </w:pPr>
    </w:p>
    <w:p w14:paraId="485F7E9F" w14:textId="77777777" w:rsidR="00931F2B" w:rsidRDefault="55EF9399" w:rsidP="30082C55">
      <w:pPr>
        <w:rPr>
          <w:lang w:val="en-US"/>
        </w:rPr>
      </w:pPr>
      <w:r w:rsidRPr="30082C55">
        <w:rPr>
          <w:lang w:val="en-US"/>
        </w:rPr>
        <w:t>The shift register runs at a maximum clock speed of 100Mhz, the clock pulse may also be slower. This means a period of 10 nano seconds. Our python script doesn't reach that speed, so we can set the delay to 0s.</w:t>
      </w:r>
    </w:p>
    <w:p w14:paraId="12897FF8" w14:textId="77777777" w:rsidR="008957BA" w:rsidRDefault="1AACF424" w:rsidP="30082C55">
      <w:pPr>
        <w:pStyle w:val="Heading2"/>
        <w:rPr>
          <w:lang w:val="en-US"/>
        </w:rPr>
      </w:pPr>
      <w:r w:rsidRPr="30082C55">
        <w:rPr>
          <w:lang w:val="en-US"/>
        </w:rPr>
        <w:t>Extra methods</w:t>
      </w:r>
    </w:p>
    <w:p w14:paraId="3FFEF747" w14:textId="77777777" w:rsidR="008957BA" w:rsidRDefault="0FBA4A36" w:rsidP="30082C55">
      <w:pPr>
        <w:rPr>
          <w:strike/>
          <w:lang w:val="en-US"/>
        </w:rPr>
      </w:pPr>
      <w:r w:rsidRPr="30082C55">
        <w:rPr>
          <w:strike/>
          <w:lang w:val="en-US"/>
        </w:rPr>
        <w:t xml:space="preserve">To make working with the shift register a bit more pleasant, we can write </w:t>
      </w:r>
      <w:proofErr w:type="gramStart"/>
      <w:r w:rsidRPr="30082C55">
        <w:rPr>
          <w:strike/>
          <w:lang w:val="en-US"/>
        </w:rPr>
        <w:t>a number of</w:t>
      </w:r>
      <w:proofErr w:type="gramEnd"/>
      <w:r w:rsidRPr="30082C55">
        <w:rPr>
          <w:strike/>
          <w:lang w:val="en-US"/>
        </w:rPr>
        <w:t xml:space="preserve"> additional methods. For example, we can write a method to clear the register, turn the display on and off. </w:t>
      </w:r>
    </w:p>
    <w:p w14:paraId="336142C0" w14:textId="77777777" w:rsidR="00ED52FA" w:rsidRDefault="46796225" w:rsidP="30082C55">
      <w:pPr>
        <w:rPr>
          <w:strike/>
          <w:lang w:val="en-US"/>
        </w:rPr>
      </w:pPr>
      <w:r w:rsidRPr="30082C55">
        <w:rPr>
          <w:strike/>
          <w:lang w:val="en-US"/>
        </w:rPr>
        <w:t xml:space="preserve">If the MR pin becomes low, the entire contents of the shift registry will be erased, but not the storage registry! To clear that as well, you also </w:t>
      </w:r>
      <w:proofErr w:type="gramStart"/>
      <w:r w:rsidRPr="30082C55">
        <w:rPr>
          <w:strike/>
          <w:lang w:val="en-US"/>
        </w:rPr>
        <w:t>have to</w:t>
      </w:r>
      <w:proofErr w:type="gramEnd"/>
      <w:r w:rsidRPr="30082C55">
        <w:rPr>
          <w:strike/>
          <w:lang w:val="en-US"/>
        </w:rPr>
        <w:t xml:space="preserve"> copy the empty content again with a pulse on STCP.</w:t>
      </w:r>
    </w:p>
    <w:p w14:paraId="354A7F11" w14:textId="77777777" w:rsidR="0016539B" w:rsidRDefault="1D4AC54E" w:rsidP="30082C55">
      <w:pPr>
        <w:rPr>
          <w:lang w:val="en-US"/>
        </w:rPr>
      </w:pPr>
      <w:r>
        <w:rPr>
          <w:noProof/>
        </w:rPr>
        <w:drawing>
          <wp:inline distT="0" distB="0" distL="0" distR="0" wp14:anchorId="30D7CA9F" wp14:editId="051894A5">
            <wp:extent cx="5756276" cy="33896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36">
                      <a:extLst>
                        <a:ext uri="{28A0092B-C50C-407E-A947-70E740481C1C}">
                          <a14:useLocalDpi xmlns:a14="http://schemas.microsoft.com/office/drawing/2010/main" val="0"/>
                        </a:ext>
                      </a:extLst>
                    </a:blip>
                    <a:stretch>
                      <a:fillRect/>
                    </a:stretch>
                  </pic:blipFill>
                  <pic:spPr>
                    <a:xfrm>
                      <a:off x="0" y="0"/>
                      <a:ext cx="5756276" cy="3389630"/>
                    </a:xfrm>
                    <a:prstGeom prst="rect">
                      <a:avLst/>
                    </a:prstGeom>
                  </pic:spPr>
                </pic:pic>
              </a:graphicData>
            </a:graphic>
          </wp:inline>
        </w:drawing>
      </w:r>
    </w:p>
    <w:p w14:paraId="05F97550" w14:textId="67543326" w:rsidR="0016539B" w:rsidRDefault="231839E2" w:rsidP="30082C55">
      <w:pPr>
        <w:rPr>
          <w:lang w:val="en-US"/>
        </w:rPr>
      </w:pPr>
      <w:r w:rsidRPr="30082C55">
        <w:rPr>
          <w:lang w:val="en-US"/>
        </w:rPr>
        <w:t xml:space="preserve">It’s still true what is written above, but because our MR </w:t>
      </w:r>
      <w:proofErr w:type="spellStart"/>
      <w:r w:rsidRPr="30082C55">
        <w:rPr>
          <w:lang w:val="en-US"/>
        </w:rPr>
        <w:t>en</w:t>
      </w:r>
      <w:proofErr w:type="spellEnd"/>
      <w:r w:rsidRPr="30082C55">
        <w:rPr>
          <w:lang w:val="en-US"/>
        </w:rPr>
        <w:t xml:space="preserve"> OE have a fixed state (they are not connected to GPIO pin) we can’t control these pin states, so we can’t trigger these methods.</w:t>
      </w:r>
    </w:p>
    <w:p w14:paraId="4E163223" w14:textId="77777777" w:rsidR="00AD4013" w:rsidRPr="00AD4013" w:rsidRDefault="00AD4013" w:rsidP="30082C55">
      <w:pPr>
        <w:rPr>
          <w:lang w:val="en-US"/>
        </w:rPr>
      </w:pPr>
    </w:p>
    <w:p w14:paraId="448E4BC5" w14:textId="77777777" w:rsidR="00CA74EC" w:rsidRPr="00AD4013" w:rsidRDefault="00CA74EC" w:rsidP="30082C55">
      <w:pPr>
        <w:rPr>
          <w:lang w:val="en-US"/>
        </w:rPr>
      </w:pPr>
    </w:p>
    <w:p w14:paraId="21FDA35A" w14:textId="77777777" w:rsidR="00CA74EC" w:rsidRDefault="00CA74EC" w:rsidP="30082C55">
      <w:pPr>
        <w:rPr>
          <w:lang w:val="en-US"/>
        </w:rPr>
      </w:pPr>
    </w:p>
    <w:p w14:paraId="4E0DC566" w14:textId="77777777" w:rsidR="00BA19EC" w:rsidRDefault="00BA19EC" w:rsidP="30082C55">
      <w:pPr>
        <w:rPr>
          <w:lang w:val="en-US"/>
        </w:rPr>
      </w:pPr>
    </w:p>
    <w:p w14:paraId="7F1A21AD" w14:textId="7B5F04B4" w:rsidR="2B704808" w:rsidRDefault="2B704808" w:rsidP="30082C55">
      <w:pPr>
        <w:pStyle w:val="Heading2"/>
        <w:rPr>
          <w:lang w:val="en-US"/>
        </w:rPr>
      </w:pPr>
      <w:r w:rsidRPr="30082C55">
        <w:rPr>
          <w:lang w:val="en-US"/>
        </w:rPr>
        <w:lastRenderedPageBreak/>
        <w:t xml:space="preserve">LED Bar Graph </w:t>
      </w:r>
      <w:r w:rsidR="48ECC95F" w:rsidRPr="30082C55">
        <w:rPr>
          <w:lang w:val="en-US"/>
        </w:rPr>
        <w:t xml:space="preserve"> </w:t>
      </w:r>
    </w:p>
    <w:p w14:paraId="68154E30" w14:textId="3F7DF531" w:rsidR="66580751" w:rsidRDefault="66580751" w:rsidP="30082C55">
      <w:pPr>
        <w:rPr>
          <w:lang w:val="en-US"/>
        </w:rPr>
      </w:pPr>
      <w:r>
        <w:rPr>
          <w:noProof/>
        </w:rPr>
        <w:drawing>
          <wp:inline distT="0" distB="0" distL="0" distR="0" wp14:anchorId="787CFB89" wp14:editId="67F4BC90">
            <wp:extent cx="4572000" cy="2362200"/>
            <wp:effectExtent l="0" t="0" r="0" b="0"/>
            <wp:docPr id="1499872839" name="Picture 149987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72000" cy="2362200"/>
                    </a:xfrm>
                    <a:prstGeom prst="rect">
                      <a:avLst/>
                    </a:prstGeom>
                  </pic:spPr>
                </pic:pic>
              </a:graphicData>
            </a:graphic>
          </wp:inline>
        </w:drawing>
      </w:r>
    </w:p>
    <w:p w14:paraId="4CB718D5" w14:textId="040E303E" w:rsidR="30082C55" w:rsidRDefault="30082C55" w:rsidP="30082C55">
      <w:pPr>
        <w:rPr>
          <w:lang w:val="en-US"/>
        </w:rPr>
      </w:pPr>
    </w:p>
    <w:p w14:paraId="14BA1CEC" w14:textId="49AB38C6" w:rsidR="2228E5C6" w:rsidRDefault="2228E5C6" w:rsidP="30082C55">
      <w:pPr>
        <w:rPr>
          <w:lang w:val="en-US"/>
        </w:rPr>
      </w:pPr>
      <w:r w:rsidRPr="30082C55">
        <w:rPr>
          <w:lang w:val="en-US"/>
        </w:rPr>
        <w:t xml:space="preserve">A </w:t>
      </w:r>
      <w:r w:rsidR="2E4C1EF0" w:rsidRPr="30082C55">
        <w:rPr>
          <w:lang w:val="en-US"/>
        </w:rPr>
        <w:t>LED Bar Graph</w:t>
      </w:r>
      <w:r w:rsidRPr="30082C55">
        <w:rPr>
          <w:lang w:val="en-US"/>
        </w:rPr>
        <w:t xml:space="preserve"> has 10 LEDs integrated into one compact component. The two rows of pins at </w:t>
      </w:r>
      <w:proofErr w:type="gramStart"/>
      <w:r w:rsidRPr="30082C55">
        <w:rPr>
          <w:lang w:val="en-US"/>
        </w:rPr>
        <w:t>its</w:t>
      </w:r>
      <w:proofErr w:type="gramEnd"/>
      <w:r w:rsidRPr="30082C55">
        <w:rPr>
          <w:lang w:val="en-US"/>
        </w:rPr>
        <w:t xml:space="preserve"> bottom are paired to identify each LED</w:t>
      </w:r>
    </w:p>
    <w:p w14:paraId="1F0FF63B" w14:textId="73F74CC5" w:rsidR="30082C55" w:rsidRDefault="30082C55" w:rsidP="30082C55">
      <w:pPr>
        <w:rPr>
          <w:lang w:val="en-US"/>
        </w:rPr>
      </w:pPr>
    </w:p>
    <w:p w14:paraId="2FFC0502" w14:textId="59914568" w:rsidR="2228E5C6" w:rsidRDefault="2228E5C6" w:rsidP="30082C55">
      <w:pPr>
        <w:rPr>
          <w:lang w:val="en-US"/>
        </w:rPr>
      </w:pPr>
      <w:r>
        <w:rPr>
          <w:noProof/>
        </w:rPr>
        <w:drawing>
          <wp:inline distT="0" distB="0" distL="0" distR="0" wp14:anchorId="2C7D8C22" wp14:editId="15FAA285">
            <wp:extent cx="4572000" cy="2362200"/>
            <wp:effectExtent l="0" t="0" r="0" b="0"/>
            <wp:docPr id="1185101514" name="Picture 118510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572000" cy="2362200"/>
                    </a:xfrm>
                    <a:prstGeom prst="rect">
                      <a:avLst/>
                    </a:prstGeom>
                  </pic:spPr>
                </pic:pic>
              </a:graphicData>
            </a:graphic>
          </wp:inline>
        </w:drawing>
      </w:r>
    </w:p>
    <w:p w14:paraId="46EEE975" w14:textId="3D6CAC81" w:rsidR="2228E5C6" w:rsidRDefault="2228E5C6" w:rsidP="30082C55">
      <w:pPr>
        <w:rPr>
          <w:lang w:val="en-US"/>
        </w:rPr>
      </w:pPr>
      <w:r w:rsidRPr="30082C55">
        <w:rPr>
          <w:lang w:val="en-US"/>
        </w:rPr>
        <w:t>.</w:t>
      </w:r>
    </w:p>
    <w:p w14:paraId="45AAAC50" w14:textId="1B3F2126" w:rsidR="30082C55" w:rsidRDefault="30082C55" w:rsidP="30082C55">
      <w:pPr>
        <w:pStyle w:val="Heading2"/>
        <w:rPr>
          <w:lang w:val="en-US"/>
        </w:rPr>
      </w:pPr>
    </w:p>
    <w:p w14:paraId="443ECF33" w14:textId="1BAEC0A7" w:rsidR="30082C55" w:rsidRDefault="30082C55" w:rsidP="30082C55">
      <w:pPr>
        <w:rPr>
          <w:lang w:val="en-US"/>
        </w:rPr>
      </w:pPr>
      <w:r w:rsidRPr="30082C55">
        <w:rPr>
          <w:lang w:val="en-US"/>
        </w:rPr>
        <w:br w:type="page"/>
      </w:r>
    </w:p>
    <w:p w14:paraId="747278EB" w14:textId="6661B924" w:rsidR="00EA1E69" w:rsidRDefault="4314063C" w:rsidP="30082C55">
      <w:pPr>
        <w:pStyle w:val="Heading2"/>
        <w:rPr>
          <w:lang w:val="en-US"/>
        </w:rPr>
      </w:pPr>
      <w:r w:rsidRPr="30082C55">
        <w:rPr>
          <w:lang w:val="en-US"/>
        </w:rPr>
        <w:lastRenderedPageBreak/>
        <w:t>Shift Register Command</w:t>
      </w:r>
    </w:p>
    <w:p w14:paraId="1A326435" w14:textId="0396BED7" w:rsidR="00EA1E69" w:rsidRDefault="3752B06A" w:rsidP="30082C55">
      <w:pPr>
        <w:pStyle w:val="ListParagraph"/>
        <w:numPr>
          <w:ilvl w:val="0"/>
          <w:numId w:val="37"/>
        </w:numPr>
        <w:rPr>
          <w:lang w:val="en-US"/>
        </w:rPr>
      </w:pPr>
      <w:r w:rsidRPr="30082C55">
        <w:rPr>
          <w:lang w:val="en-US"/>
        </w:rPr>
        <w:t xml:space="preserve">Create a python script using the following methods: </w:t>
      </w:r>
    </w:p>
    <w:p w14:paraId="1A3AFE80" w14:textId="615C3C81" w:rsidR="004E0882" w:rsidRDefault="75BC25B6" w:rsidP="004E30BC">
      <w:pPr>
        <w:pStyle w:val="ListParagraph"/>
        <w:numPr>
          <w:ilvl w:val="1"/>
          <w:numId w:val="37"/>
        </w:numPr>
        <w:rPr>
          <w:lang w:val="en-US"/>
        </w:rPr>
      </w:pPr>
      <w:r w:rsidRPr="30082C55">
        <w:rPr>
          <w:lang w:val="en-US"/>
        </w:rPr>
        <w:t>setup(</w:t>
      </w:r>
      <w:proofErr w:type="gramStart"/>
      <w:r w:rsidRPr="30082C55">
        <w:rPr>
          <w:lang w:val="en-US"/>
        </w:rPr>
        <w:t>),</w:t>
      </w:r>
      <w:proofErr w:type="spellStart"/>
      <w:r w:rsidRPr="30082C55">
        <w:rPr>
          <w:lang w:val="en-US"/>
        </w:rPr>
        <w:t>write</w:t>
      </w:r>
      <w:proofErr w:type="gramEnd"/>
      <w:r w:rsidRPr="30082C55">
        <w:rPr>
          <w:lang w:val="en-US"/>
        </w:rPr>
        <w:t>_one_bit</w:t>
      </w:r>
      <w:proofErr w:type="spellEnd"/>
      <w:r w:rsidRPr="30082C55">
        <w:rPr>
          <w:lang w:val="en-US"/>
        </w:rPr>
        <w:t>(bit</w:t>
      </w:r>
      <w:proofErr w:type="gramStart"/>
      <w:r w:rsidRPr="30082C55">
        <w:rPr>
          <w:lang w:val="en-US"/>
        </w:rPr>
        <w:t>),</w:t>
      </w:r>
      <w:proofErr w:type="spellStart"/>
      <w:r w:rsidRPr="30082C55">
        <w:rPr>
          <w:lang w:val="en-US"/>
        </w:rPr>
        <w:t>copy</w:t>
      </w:r>
      <w:proofErr w:type="gramEnd"/>
      <w:r w:rsidRPr="30082C55">
        <w:rPr>
          <w:lang w:val="en-US"/>
        </w:rPr>
        <w:t>_to_storage_</w:t>
      </w:r>
      <w:proofErr w:type="gramStart"/>
      <w:r w:rsidRPr="30082C55">
        <w:rPr>
          <w:lang w:val="en-US"/>
        </w:rPr>
        <w:t>register</w:t>
      </w:r>
      <w:proofErr w:type="spellEnd"/>
      <w:r w:rsidRPr="30082C55">
        <w:rPr>
          <w:lang w:val="en-US"/>
        </w:rPr>
        <w:t>(</w:t>
      </w:r>
      <w:proofErr w:type="gramEnd"/>
      <w:r w:rsidRPr="30082C55">
        <w:rPr>
          <w:lang w:val="en-US"/>
        </w:rPr>
        <w:t xml:space="preserve">), </w:t>
      </w:r>
      <w:proofErr w:type="spellStart"/>
      <w:r w:rsidRPr="30082C55">
        <w:rPr>
          <w:strike/>
          <w:lang w:val="en-US"/>
        </w:rPr>
        <w:t>reset_storage_</w:t>
      </w:r>
      <w:proofErr w:type="gramStart"/>
      <w:r w:rsidRPr="30082C55">
        <w:rPr>
          <w:strike/>
          <w:lang w:val="en-US"/>
        </w:rPr>
        <w:t>register</w:t>
      </w:r>
      <w:proofErr w:type="spellEnd"/>
      <w:r w:rsidRPr="30082C55">
        <w:rPr>
          <w:strike/>
          <w:lang w:val="en-US"/>
        </w:rPr>
        <w:t>(</w:t>
      </w:r>
      <w:proofErr w:type="gramEnd"/>
      <w:r w:rsidRPr="30082C55">
        <w:rPr>
          <w:strike/>
          <w:lang w:val="en-US"/>
        </w:rPr>
        <w:t xml:space="preserve">), </w:t>
      </w:r>
    </w:p>
    <w:p w14:paraId="644245A5" w14:textId="77777777" w:rsidR="004E30BC" w:rsidRPr="004E30BC" w:rsidRDefault="723F1508" w:rsidP="30082C55">
      <w:pPr>
        <w:rPr>
          <w:lang w:val="en-US"/>
        </w:rPr>
      </w:pPr>
      <w:r w:rsidRPr="30082C55">
        <w:rPr>
          <w:lang w:val="en-US"/>
        </w:rPr>
        <w:t>Your main script will look like this:</w:t>
      </w:r>
    </w:p>
    <w:p w14:paraId="5D76C047" w14:textId="77777777" w:rsidR="004E30BC" w:rsidRPr="00D63B9A" w:rsidRDefault="75BC25B6" w:rsidP="004E30BC">
      <w:pPr>
        <w:ind w:left="720"/>
        <w:rPr>
          <w:rFonts w:ascii="Courier New" w:hAnsi="Courier New" w:cs="Courier New"/>
          <w:lang w:val="en-US"/>
        </w:rPr>
      </w:pPr>
      <w:proofErr w:type="gramStart"/>
      <w:r w:rsidRPr="30082C55">
        <w:rPr>
          <w:rFonts w:ascii="Courier New" w:hAnsi="Courier New" w:cs="Courier New"/>
          <w:lang w:val="en-US"/>
        </w:rPr>
        <w:t>setup(</w:t>
      </w:r>
      <w:proofErr w:type="gramEnd"/>
      <w:r w:rsidRPr="30082C55">
        <w:rPr>
          <w:rFonts w:ascii="Courier New" w:hAnsi="Courier New" w:cs="Courier New"/>
          <w:lang w:val="en-US"/>
        </w:rPr>
        <w:t>)</w:t>
      </w:r>
    </w:p>
    <w:p w14:paraId="3FCD63C7" w14:textId="77777777" w:rsidR="004E30BC" w:rsidRDefault="723F1508" w:rsidP="004E30BC">
      <w:pPr>
        <w:ind w:left="720"/>
        <w:rPr>
          <w:rFonts w:ascii="Courier New" w:hAnsi="Courier New" w:cs="Courier New"/>
          <w:lang w:val="en-US"/>
        </w:rPr>
      </w:pPr>
      <w:proofErr w:type="spellStart"/>
      <w:r w:rsidRPr="30082C55">
        <w:rPr>
          <w:rFonts w:ascii="Courier New" w:hAnsi="Courier New" w:cs="Courier New"/>
          <w:lang w:val="en-US"/>
        </w:rPr>
        <w:t>write_one_</w:t>
      </w:r>
      <w:proofErr w:type="gramStart"/>
      <w:r w:rsidRPr="30082C55">
        <w:rPr>
          <w:rFonts w:ascii="Courier New" w:hAnsi="Courier New" w:cs="Courier New"/>
          <w:lang w:val="en-US"/>
        </w:rPr>
        <w:t>bit</w:t>
      </w:r>
      <w:proofErr w:type="spellEnd"/>
      <w:r w:rsidRPr="30082C55">
        <w:rPr>
          <w:rFonts w:ascii="Courier New" w:hAnsi="Courier New" w:cs="Courier New"/>
          <w:lang w:val="en-US"/>
        </w:rPr>
        <w:t>(</w:t>
      </w:r>
      <w:proofErr w:type="gramEnd"/>
      <w:r w:rsidRPr="30082C55">
        <w:rPr>
          <w:rFonts w:ascii="Courier New" w:hAnsi="Courier New" w:cs="Courier New"/>
          <w:lang w:val="en-US"/>
        </w:rPr>
        <w:t>True)</w:t>
      </w:r>
    </w:p>
    <w:p w14:paraId="4579ADEC" w14:textId="77777777" w:rsidR="0011540F" w:rsidRPr="00D63B9A" w:rsidRDefault="75BC25B6" w:rsidP="0011540F">
      <w:pPr>
        <w:ind w:left="720"/>
        <w:rPr>
          <w:rFonts w:ascii="Courier New" w:hAnsi="Courier New" w:cs="Courier New"/>
          <w:lang w:val="en-US"/>
        </w:rPr>
      </w:pPr>
      <w:proofErr w:type="spellStart"/>
      <w:r w:rsidRPr="30082C55">
        <w:rPr>
          <w:rFonts w:ascii="Courier New" w:hAnsi="Courier New" w:cs="Courier New"/>
          <w:lang w:val="en-US"/>
        </w:rPr>
        <w:t>write_one_</w:t>
      </w:r>
      <w:proofErr w:type="gramStart"/>
      <w:r w:rsidRPr="30082C55">
        <w:rPr>
          <w:rFonts w:ascii="Courier New" w:hAnsi="Courier New" w:cs="Courier New"/>
          <w:lang w:val="en-US"/>
        </w:rPr>
        <w:t>bit</w:t>
      </w:r>
      <w:proofErr w:type="spellEnd"/>
      <w:r w:rsidRPr="30082C55">
        <w:rPr>
          <w:rFonts w:ascii="Courier New" w:hAnsi="Courier New" w:cs="Courier New"/>
          <w:lang w:val="en-US"/>
        </w:rPr>
        <w:t>(</w:t>
      </w:r>
      <w:proofErr w:type="gramEnd"/>
      <w:r w:rsidRPr="30082C55">
        <w:rPr>
          <w:rFonts w:ascii="Courier New" w:hAnsi="Courier New" w:cs="Courier New"/>
          <w:lang w:val="en-US"/>
        </w:rPr>
        <w:t>True)</w:t>
      </w:r>
    </w:p>
    <w:p w14:paraId="68120E66" w14:textId="77777777" w:rsidR="0011540F" w:rsidRPr="00D63B9A" w:rsidRDefault="75BC25B6" w:rsidP="0011540F">
      <w:pPr>
        <w:ind w:left="720"/>
        <w:rPr>
          <w:rFonts w:ascii="Courier New" w:hAnsi="Courier New" w:cs="Courier New"/>
          <w:lang w:val="en-US"/>
        </w:rPr>
      </w:pPr>
      <w:proofErr w:type="spellStart"/>
      <w:r w:rsidRPr="30082C55">
        <w:rPr>
          <w:rFonts w:ascii="Courier New" w:hAnsi="Courier New" w:cs="Courier New"/>
          <w:lang w:val="en-US"/>
        </w:rPr>
        <w:t>write_one_</w:t>
      </w:r>
      <w:proofErr w:type="gramStart"/>
      <w:r w:rsidRPr="30082C55">
        <w:rPr>
          <w:rFonts w:ascii="Courier New" w:hAnsi="Courier New" w:cs="Courier New"/>
          <w:lang w:val="en-US"/>
        </w:rPr>
        <w:t>bit</w:t>
      </w:r>
      <w:proofErr w:type="spellEnd"/>
      <w:r w:rsidRPr="30082C55">
        <w:rPr>
          <w:rFonts w:ascii="Courier New" w:hAnsi="Courier New" w:cs="Courier New"/>
          <w:lang w:val="en-US"/>
        </w:rPr>
        <w:t>(</w:t>
      </w:r>
      <w:proofErr w:type="gramEnd"/>
      <w:r w:rsidRPr="30082C55">
        <w:rPr>
          <w:rFonts w:ascii="Courier New" w:hAnsi="Courier New" w:cs="Courier New"/>
          <w:lang w:val="en-US"/>
        </w:rPr>
        <w:t>True)</w:t>
      </w:r>
    </w:p>
    <w:p w14:paraId="17BF4CD4" w14:textId="77777777" w:rsidR="0011540F" w:rsidRPr="00D63B9A" w:rsidRDefault="75BC25B6" w:rsidP="0011540F">
      <w:pPr>
        <w:ind w:left="720"/>
        <w:rPr>
          <w:rFonts w:ascii="Courier New" w:hAnsi="Courier New" w:cs="Courier New"/>
          <w:lang w:val="en-US"/>
        </w:rPr>
      </w:pPr>
      <w:proofErr w:type="spellStart"/>
      <w:r w:rsidRPr="30082C55">
        <w:rPr>
          <w:rFonts w:ascii="Courier New" w:hAnsi="Courier New" w:cs="Courier New"/>
          <w:lang w:val="en-US"/>
        </w:rPr>
        <w:t>write_one_</w:t>
      </w:r>
      <w:proofErr w:type="gramStart"/>
      <w:r w:rsidRPr="30082C55">
        <w:rPr>
          <w:rFonts w:ascii="Courier New" w:hAnsi="Courier New" w:cs="Courier New"/>
          <w:lang w:val="en-US"/>
        </w:rPr>
        <w:t>bit</w:t>
      </w:r>
      <w:proofErr w:type="spellEnd"/>
      <w:r w:rsidRPr="30082C55">
        <w:rPr>
          <w:rFonts w:ascii="Courier New" w:hAnsi="Courier New" w:cs="Courier New"/>
          <w:lang w:val="en-US"/>
        </w:rPr>
        <w:t>(</w:t>
      </w:r>
      <w:proofErr w:type="gramEnd"/>
      <w:r w:rsidRPr="30082C55">
        <w:rPr>
          <w:rFonts w:ascii="Courier New" w:hAnsi="Courier New" w:cs="Courier New"/>
          <w:lang w:val="en-US"/>
        </w:rPr>
        <w:t>True)</w:t>
      </w:r>
    </w:p>
    <w:p w14:paraId="20F31877" w14:textId="77777777" w:rsidR="0011540F" w:rsidRDefault="0011540F" w:rsidP="004E30BC">
      <w:pPr>
        <w:ind w:left="720"/>
        <w:rPr>
          <w:rFonts w:ascii="Courier New" w:hAnsi="Courier New" w:cs="Courier New"/>
          <w:lang w:val="en-US"/>
        </w:rPr>
      </w:pPr>
    </w:p>
    <w:p w14:paraId="28FE5098" w14:textId="77777777" w:rsidR="0011540F" w:rsidRPr="00D63B9A" w:rsidRDefault="75BC25B6" w:rsidP="0011540F">
      <w:pPr>
        <w:ind w:left="720"/>
        <w:rPr>
          <w:rFonts w:ascii="Courier New" w:hAnsi="Courier New" w:cs="Courier New"/>
          <w:lang w:val="en-US"/>
        </w:rPr>
      </w:pPr>
      <w:proofErr w:type="spellStart"/>
      <w:r w:rsidRPr="30082C55">
        <w:rPr>
          <w:rFonts w:ascii="Courier New" w:hAnsi="Courier New" w:cs="Courier New"/>
          <w:lang w:val="en-US"/>
        </w:rPr>
        <w:t>write_one_</w:t>
      </w:r>
      <w:proofErr w:type="gramStart"/>
      <w:r w:rsidRPr="30082C55">
        <w:rPr>
          <w:rFonts w:ascii="Courier New" w:hAnsi="Courier New" w:cs="Courier New"/>
          <w:lang w:val="en-US"/>
        </w:rPr>
        <w:t>bit</w:t>
      </w:r>
      <w:proofErr w:type="spellEnd"/>
      <w:r w:rsidRPr="30082C55">
        <w:rPr>
          <w:rFonts w:ascii="Courier New" w:hAnsi="Courier New" w:cs="Courier New"/>
          <w:lang w:val="en-US"/>
        </w:rPr>
        <w:t>(</w:t>
      </w:r>
      <w:proofErr w:type="gramEnd"/>
      <w:r w:rsidRPr="30082C55">
        <w:rPr>
          <w:rFonts w:ascii="Courier New" w:hAnsi="Courier New" w:cs="Courier New"/>
          <w:lang w:val="en-US"/>
        </w:rPr>
        <w:t>True)</w:t>
      </w:r>
    </w:p>
    <w:p w14:paraId="3F669602" w14:textId="77777777" w:rsidR="0011540F" w:rsidRPr="00D63B9A" w:rsidRDefault="75BC25B6" w:rsidP="0011540F">
      <w:pPr>
        <w:ind w:left="720"/>
        <w:rPr>
          <w:rFonts w:ascii="Courier New" w:hAnsi="Courier New" w:cs="Courier New"/>
          <w:lang w:val="en-US"/>
        </w:rPr>
      </w:pPr>
      <w:proofErr w:type="spellStart"/>
      <w:r w:rsidRPr="30082C55">
        <w:rPr>
          <w:rFonts w:ascii="Courier New" w:hAnsi="Courier New" w:cs="Courier New"/>
          <w:lang w:val="en-US"/>
        </w:rPr>
        <w:t>write_one_</w:t>
      </w:r>
      <w:proofErr w:type="gramStart"/>
      <w:r w:rsidRPr="30082C55">
        <w:rPr>
          <w:rFonts w:ascii="Courier New" w:hAnsi="Courier New" w:cs="Courier New"/>
          <w:lang w:val="en-US"/>
        </w:rPr>
        <w:t>bit</w:t>
      </w:r>
      <w:proofErr w:type="spellEnd"/>
      <w:r w:rsidRPr="30082C55">
        <w:rPr>
          <w:rFonts w:ascii="Courier New" w:hAnsi="Courier New" w:cs="Courier New"/>
          <w:lang w:val="en-US"/>
        </w:rPr>
        <w:t>(</w:t>
      </w:r>
      <w:proofErr w:type="gramEnd"/>
      <w:r w:rsidRPr="30082C55">
        <w:rPr>
          <w:rFonts w:ascii="Courier New" w:hAnsi="Courier New" w:cs="Courier New"/>
          <w:lang w:val="en-US"/>
        </w:rPr>
        <w:t>True)</w:t>
      </w:r>
    </w:p>
    <w:p w14:paraId="5D95ACCE" w14:textId="77777777" w:rsidR="0011540F" w:rsidRPr="00D63B9A" w:rsidRDefault="75BC25B6" w:rsidP="0011540F">
      <w:pPr>
        <w:ind w:left="720"/>
        <w:rPr>
          <w:rFonts w:ascii="Courier New" w:hAnsi="Courier New" w:cs="Courier New"/>
          <w:lang w:val="en-US"/>
        </w:rPr>
      </w:pPr>
      <w:proofErr w:type="spellStart"/>
      <w:r w:rsidRPr="30082C55">
        <w:rPr>
          <w:rFonts w:ascii="Courier New" w:hAnsi="Courier New" w:cs="Courier New"/>
          <w:lang w:val="en-US"/>
        </w:rPr>
        <w:t>write_one_</w:t>
      </w:r>
      <w:proofErr w:type="gramStart"/>
      <w:r w:rsidRPr="30082C55">
        <w:rPr>
          <w:rFonts w:ascii="Courier New" w:hAnsi="Courier New" w:cs="Courier New"/>
          <w:lang w:val="en-US"/>
        </w:rPr>
        <w:t>bit</w:t>
      </w:r>
      <w:proofErr w:type="spellEnd"/>
      <w:r w:rsidRPr="30082C55">
        <w:rPr>
          <w:rFonts w:ascii="Courier New" w:hAnsi="Courier New" w:cs="Courier New"/>
          <w:lang w:val="en-US"/>
        </w:rPr>
        <w:t>(</w:t>
      </w:r>
      <w:proofErr w:type="gramEnd"/>
      <w:r w:rsidRPr="30082C55">
        <w:rPr>
          <w:rFonts w:ascii="Courier New" w:hAnsi="Courier New" w:cs="Courier New"/>
          <w:lang w:val="en-US"/>
        </w:rPr>
        <w:t>True)</w:t>
      </w:r>
    </w:p>
    <w:p w14:paraId="5213521F" w14:textId="77777777" w:rsidR="0011540F" w:rsidRPr="00D63B9A" w:rsidRDefault="75BC25B6" w:rsidP="0011540F">
      <w:pPr>
        <w:ind w:left="720"/>
        <w:rPr>
          <w:rFonts w:ascii="Courier New" w:hAnsi="Courier New" w:cs="Courier New"/>
          <w:lang w:val="en-US"/>
        </w:rPr>
      </w:pPr>
      <w:proofErr w:type="spellStart"/>
      <w:r w:rsidRPr="30082C55">
        <w:rPr>
          <w:rFonts w:ascii="Courier New" w:hAnsi="Courier New" w:cs="Courier New"/>
          <w:lang w:val="en-US"/>
        </w:rPr>
        <w:t>write_one_</w:t>
      </w:r>
      <w:proofErr w:type="gramStart"/>
      <w:r w:rsidRPr="30082C55">
        <w:rPr>
          <w:rFonts w:ascii="Courier New" w:hAnsi="Courier New" w:cs="Courier New"/>
          <w:lang w:val="en-US"/>
        </w:rPr>
        <w:t>bit</w:t>
      </w:r>
      <w:proofErr w:type="spellEnd"/>
      <w:r w:rsidRPr="30082C55">
        <w:rPr>
          <w:rFonts w:ascii="Courier New" w:hAnsi="Courier New" w:cs="Courier New"/>
          <w:lang w:val="en-US"/>
        </w:rPr>
        <w:t>(</w:t>
      </w:r>
      <w:proofErr w:type="gramEnd"/>
      <w:r w:rsidRPr="30082C55">
        <w:rPr>
          <w:rFonts w:ascii="Courier New" w:hAnsi="Courier New" w:cs="Courier New"/>
          <w:lang w:val="en-US"/>
        </w:rPr>
        <w:t>True)</w:t>
      </w:r>
    </w:p>
    <w:p w14:paraId="4A424FB2" w14:textId="77777777" w:rsidR="004E30BC" w:rsidRPr="00D63B9A" w:rsidRDefault="004E30BC" w:rsidP="004E30BC">
      <w:pPr>
        <w:ind w:left="720"/>
        <w:rPr>
          <w:rFonts w:ascii="Courier New" w:hAnsi="Courier New" w:cs="Courier New"/>
          <w:lang w:val="en-US"/>
        </w:rPr>
      </w:pPr>
    </w:p>
    <w:p w14:paraId="6CF830BC" w14:textId="77777777" w:rsidR="00862536" w:rsidRPr="003B4014" w:rsidRDefault="4CBE262D" w:rsidP="30082C55">
      <w:pPr>
        <w:ind w:left="720"/>
        <w:rPr>
          <w:rFonts w:ascii="Courier New" w:hAnsi="Courier New" w:cs="Courier New"/>
          <w:lang w:val="en-US"/>
        </w:rPr>
      </w:pPr>
      <w:proofErr w:type="spellStart"/>
      <w:r w:rsidRPr="30082C55">
        <w:rPr>
          <w:rFonts w:ascii="Courier New" w:hAnsi="Courier New" w:cs="Courier New"/>
          <w:lang w:val="en-US"/>
        </w:rPr>
        <w:t>copy_to_storage_</w:t>
      </w:r>
      <w:proofErr w:type="gramStart"/>
      <w:r w:rsidRPr="30082C55">
        <w:rPr>
          <w:rFonts w:ascii="Courier New" w:hAnsi="Courier New" w:cs="Courier New"/>
          <w:lang w:val="en-US"/>
        </w:rPr>
        <w:t>register</w:t>
      </w:r>
      <w:proofErr w:type="spellEnd"/>
      <w:r w:rsidRPr="30082C55">
        <w:rPr>
          <w:rFonts w:ascii="Courier New" w:hAnsi="Courier New" w:cs="Courier New"/>
          <w:lang w:val="en-US"/>
        </w:rPr>
        <w:t>(</w:t>
      </w:r>
      <w:proofErr w:type="gramEnd"/>
      <w:r w:rsidRPr="30082C55">
        <w:rPr>
          <w:rFonts w:ascii="Courier New" w:hAnsi="Courier New" w:cs="Courier New"/>
          <w:lang w:val="en-US"/>
        </w:rPr>
        <w:t>)</w:t>
      </w:r>
    </w:p>
    <w:p w14:paraId="08728AAC" w14:textId="77777777" w:rsidR="004E30BC" w:rsidRPr="003B4014" w:rsidRDefault="00862536" w:rsidP="30082C55">
      <w:pPr>
        <w:rPr>
          <w:lang w:val="en-US"/>
        </w:rPr>
      </w:pPr>
      <w:r w:rsidRPr="0092706D">
        <w:rPr>
          <w:lang w:val="en-US"/>
        </w:rPr>
        <w:tab/>
      </w:r>
    </w:p>
    <w:p w14:paraId="7C110100" w14:textId="243570C2" w:rsidR="75BC25B6" w:rsidRDefault="75BC25B6" w:rsidP="30082C55">
      <w:pPr>
        <w:rPr>
          <w:lang w:val="en-US"/>
        </w:rPr>
      </w:pPr>
      <w:r w:rsidRPr="30082C55">
        <w:rPr>
          <w:lang w:val="en-US"/>
        </w:rPr>
        <w:t>With the above code</w:t>
      </w:r>
      <w:r w:rsidR="7F27D4FB" w:rsidRPr="30082C55">
        <w:rPr>
          <w:lang w:val="en-US"/>
        </w:rPr>
        <w:t xml:space="preserve"> we wrote 1’s to all 8 memory cells of the first shift register. </w:t>
      </w:r>
      <w:r w:rsidR="501DD77C" w:rsidRPr="30082C55">
        <w:rPr>
          <w:lang w:val="en-US"/>
        </w:rPr>
        <w:t>Next,</w:t>
      </w:r>
      <w:r w:rsidR="7F27D4FB" w:rsidRPr="30082C55">
        <w:rPr>
          <w:lang w:val="en-US"/>
        </w:rPr>
        <w:t xml:space="preserve"> we moved everything over to the </w:t>
      </w:r>
      <w:r w:rsidR="26EAA624" w:rsidRPr="30082C55">
        <w:rPr>
          <w:lang w:val="en-US"/>
        </w:rPr>
        <w:t>storage register.</w:t>
      </w:r>
    </w:p>
    <w:p w14:paraId="6DAB8FA6" w14:textId="2F29D56A" w:rsidR="7F27D4FB" w:rsidRDefault="7F27D4FB" w:rsidP="30082C55">
      <w:pPr>
        <w:rPr>
          <w:lang w:val="en-US"/>
        </w:rPr>
      </w:pPr>
      <w:r w:rsidRPr="30082C55">
        <w:rPr>
          <w:lang w:val="en-US"/>
        </w:rPr>
        <w:t>This should light up the first 8 LEDs.</w:t>
      </w:r>
    </w:p>
    <w:p w14:paraId="5AEAD733" w14:textId="628CC2BD" w:rsidR="223931D6" w:rsidRDefault="223931D6" w:rsidP="30082C55">
      <w:pPr>
        <w:rPr>
          <w:lang w:val="en-US"/>
        </w:rPr>
      </w:pPr>
      <w:r w:rsidRPr="30082C55">
        <w:rPr>
          <w:lang w:val="en-US"/>
        </w:rPr>
        <w:t>If we run this code again, we pushed another 8 bits to the first register, but this one overflowed to the next register. Both are now filled with all 1’s, so all LEDs should also be on.</w:t>
      </w:r>
    </w:p>
    <w:p w14:paraId="44C4C67C" w14:textId="77777777" w:rsidR="00047B62" w:rsidRDefault="00047B62" w:rsidP="30082C55">
      <w:pPr>
        <w:rPr>
          <w:lang w:val="en-US"/>
        </w:rPr>
      </w:pPr>
    </w:p>
    <w:p w14:paraId="2013D133" w14:textId="153CBDE6" w:rsidR="00047B62" w:rsidRDefault="00047B62" w:rsidP="30082C55">
      <w:pPr>
        <w:rPr>
          <w:rFonts w:ascii="Courier New" w:hAnsi="Courier New" w:cs="Courier New"/>
          <w:lang w:val="en-US"/>
        </w:rPr>
      </w:pPr>
      <w:proofErr w:type="spellStart"/>
      <w:r w:rsidRPr="30082C55">
        <w:rPr>
          <w:rFonts w:ascii="Courier New" w:hAnsi="Courier New" w:cs="Courier New"/>
          <w:lang w:val="en-US"/>
        </w:rPr>
        <w:t>write_one_bit</w:t>
      </w:r>
      <w:proofErr w:type="spellEnd"/>
      <w:r>
        <w:rPr>
          <w:rFonts w:ascii="Courier New" w:hAnsi="Courier New" w:cs="Courier New"/>
          <w:lang w:val="en-US"/>
        </w:rPr>
        <w:t xml:space="preserve"> will put the correct value on DS GPIO, next give a pulse on the SHCP pin (HIGH; LOW)</w:t>
      </w:r>
    </w:p>
    <w:p w14:paraId="02928B2B" w14:textId="77777777" w:rsidR="00047B62" w:rsidRDefault="00047B62" w:rsidP="30082C55">
      <w:pPr>
        <w:rPr>
          <w:rFonts w:ascii="Courier New" w:hAnsi="Courier New" w:cs="Courier New"/>
          <w:lang w:val="en-US"/>
        </w:rPr>
      </w:pPr>
    </w:p>
    <w:p w14:paraId="52EFFE60" w14:textId="77777777" w:rsidR="00047B62" w:rsidRDefault="00047B62" w:rsidP="00047B62">
      <w:pPr>
        <w:rPr>
          <w:rFonts w:ascii="Courier New" w:hAnsi="Courier New" w:cs="Courier New"/>
          <w:lang w:val="en-US"/>
        </w:rPr>
      </w:pPr>
      <w:proofErr w:type="spellStart"/>
      <w:r w:rsidRPr="30082C55">
        <w:rPr>
          <w:rFonts w:ascii="Courier New" w:hAnsi="Courier New" w:cs="Courier New"/>
          <w:lang w:val="en-US"/>
        </w:rPr>
        <w:t>copy_to_storage_register</w:t>
      </w:r>
      <w:proofErr w:type="spellEnd"/>
      <w:r>
        <w:rPr>
          <w:rFonts w:ascii="Courier New" w:hAnsi="Courier New" w:cs="Courier New"/>
          <w:lang w:val="en-US"/>
        </w:rPr>
        <w:t xml:space="preserve"> will give a pulse on the STCP </w:t>
      </w:r>
      <w:r>
        <w:rPr>
          <w:rFonts w:ascii="Courier New" w:hAnsi="Courier New" w:cs="Courier New"/>
          <w:lang w:val="en-US"/>
        </w:rPr>
        <w:t>(HIGH; LOW)</w:t>
      </w:r>
    </w:p>
    <w:p w14:paraId="2A3FF38E" w14:textId="050F2CC3" w:rsidR="30082C55" w:rsidRDefault="30082C55" w:rsidP="30082C55">
      <w:pPr>
        <w:rPr>
          <w:lang w:val="en-US"/>
        </w:rPr>
      </w:pPr>
    </w:p>
    <w:p w14:paraId="022CA7F0" w14:textId="091C5AED" w:rsidR="7E157F16" w:rsidRDefault="7E157F16" w:rsidP="30082C55">
      <w:pPr>
        <w:rPr>
          <w:lang w:val="en-US"/>
        </w:rPr>
      </w:pPr>
      <w:r w:rsidRPr="30082C55">
        <w:rPr>
          <w:lang w:val="en-US"/>
        </w:rPr>
        <w:t xml:space="preserve">If we want to turn </w:t>
      </w:r>
      <w:proofErr w:type="gramStart"/>
      <w:r w:rsidRPr="30082C55">
        <w:rPr>
          <w:lang w:val="en-US"/>
        </w:rPr>
        <w:t>all of</w:t>
      </w:r>
      <w:proofErr w:type="gramEnd"/>
      <w:r w:rsidRPr="30082C55">
        <w:rPr>
          <w:lang w:val="en-US"/>
        </w:rPr>
        <w:t xml:space="preserve"> the LEDs off, we should clock </w:t>
      </w:r>
      <w:r w:rsidRPr="30082C55">
        <w:rPr>
          <w:b/>
          <w:bCs/>
          <w:lang w:val="en-US"/>
        </w:rPr>
        <w:t>AT LEAST</w:t>
      </w:r>
      <w:r w:rsidRPr="30082C55">
        <w:rPr>
          <w:lang w:val="en-US"/>
        </w:rPr>
        <w:t xml:space="preserve"> 10 bits with value 0 into the register(s</w:t>
      </w:r>
      <w:proofErr w:type="gramStart"/>
      <w:r w:rsidRPr="30082C55">
        <w:rPr>
          <w:lang w:val="en-US"/>
        </w:rPr>
        <w:t>), and</w:t>
      </w:r>
      <w:proofErr w:type="gramEnd"/>
      <w:r w:rsidRPr="30082C55">
        <w:rPr>
          <w:lang w:val="en-US"/>
        </w:rPr>
        <w:t xml:space="preserve"> then move these values into the storage register.</w:t>
      </w:r>
    </w:p>
    <w:p w14:paraId="66B94093" w14:textId="22935E82" w:rsidR="7E157F16" w:rsidRDefault="7E157F16" w:rsidP="30082C55">
      <w:pPr>
        <w:rPr>
          <w:lang w:val="en-US"/>
        </w:rPr>
      </w:pPr>
      <w:r w:rsidRPr="30082C55">
        <w:rPr>
          <w:lang w:val="en-US"/>
        </w:rPr>
        <w:t>We can write some custom code to shift 10 bits out, but then this would only be useable for this application. The better solution is to *always* write out 2 bytes, from which, for this application, we only use the 10 Lowest</w:t>
      </w:r>
      <w:r w:rsidR="473C9D59" w:rsidRPr="30082C55">
        <w:rPr>
          <w:lang w:val="en-US"/>
        </w:rPr>
        <w:t xml:space="preserve"> Significant Bits</w:t>
      </w:r>
    </w:p>
    <w:p w14:paraId="31576048" w14:textId="77777777" w:rsidR="00047B62" w:rsidRDefault="00047B62">
      <w:pPr>
        <w:spacing w:after="0"/>
        <w:rPr>
          <w:lang w:val="en-US"/>
        </w:rPr>
      </w:pPr>
      <w:r>
        <w:rPr>
          <w:lang w:val="en-US"/>
        </w:rPr>
        <w:br w:type="page"/>
      </w:r>
    </w:p>
    <w:p w14:paraId="1F6269B6" w14:textId="457B17D7" w:rsidR="30082C55" w:rsidRDefault="3E839D7D" w:rsidP="30082C55">
      <w:pPr>
        <w:rPr>
          <w:lang w:val="en-US"/>
        </w:rPr>
      </w:pPr>
      <w:r w:rsidRPr="30082C55">
        <w:rPr>
          <w:lang w:val="en-US"/>
        </w:rPr>
        <w:lastRenderedPageBreak/>
        <w:t>Let’s extend our code with the ability to transfer 1 byte at a time</w:t>
      </w:r>
    </w:p>
    <w:p w14:paraId="7F5D39F6" w14:textId="77777777" w:rsidR="004E0882" w:rsidRDefault="3752B06A" w:rsidP="30082C55">
      <w:pPr>
        <w:pStyle w:val="ListParagraph"/>
        <w:numPr>
          <w:ilvl w:val="1"/>
          <w:numId w:val="37"/>
        </w:numPr>
        <w:rPr>
          <w:lang w:val="en-US"/>
        </w:rPr>
      </w:pPr>
      <w:r w:rsidRPr="30082C55">
        <w:rPr>
          <w:lang w:val="en-US"/>
        </w:rPr>
        <w:t>Byte Analysis with Bit Operations</w:t>
      </w:r>
    </w:p>
    <w:p w14:paraId="36858BD4" w14:textId="32972C7D" w:rsidR="00862536" w:rsidRDefault="4CBE262D" w:rsidP="30082C55">
      <w:pPr>
        <w:ind w:left="720"/>
        <w:rPr>
          <w:lang w:val="en-US"/>
        </w:rPr>
      </w:pPr>
      <w:r w:rsidRPr="30082C55">
        <w:rPr>
          <w:lang w:val="en-US"/>
        </w:rPr>
        <w:t xml:space="preserve">The above code looks a bit sad, instead of calling the method </w:t>
      </w:r>
      <w:proofErr w:type="spellStart"/>
      <w:r w:rsidRPr="30082C55">
        <w:rPr>
          <w:lang w:val="en-US"/>
        </w:rPr>
        <w:t>write_one_bit</w:t>
      </w:r>
      <w:proofErr w:type="spellEnd"/>
      <w:r w:rsidRPr="30082C55">
        <w:rPr>
          <w:lang w:val="en-US"/>
        </w:rPr>
        <w:t xml:space="preserve">(bit) 8 times, it would be better to say a method </w:t>
      </w:r>
      <w:proofErr w:type="spellStart"/>
      <w:r w:rsidRPr="30082C55">
        <w:rPr>
          <w:lang w:val="en-US"/>
        </w:rPr>
        <w:t>write_byte</w:t>
      </w:r>
      <w:proofErr w:type="spellEnd"/>
      <w:r w:rsidRPr="30082C55">
        <w:rPr>
          <w:lang w:val="en-US"/>
        </w:rPr>
        <w:t>(</w:t>
      </w:r>
      <w:proofErr w:type="spellStart"/>
      <w:r w:rsidRPr="30082C55">
        <w:rPr>
          <w:lang w:val="en-US"/>
        </w:rPr>
        <w:t>data_byte</w:t>
      </w:r>
      <w:proofErr w:type="spellEnd"/>
      <w:r w:rsidRPr="30082C55">
        <w:rPr>
          <w:lang w:val="en-US"/>
        </w:rPr>
        <w:t xml:space="preserve">). In this method, we will decompose the </w:t>
      </w:r>
      <w:proofErr w:type="spellStart"/>
      <w:r w:rsidRPr="30082C55">
        <w:rPr>
          <w:lang w:val="en-US"/>
        </w:rPr>
        <w:t>data_byte</w:t>
      </w:r>
      <w:proofErr w:type="spellEnd"/>
      <w:r w:rsidRPr="30082C55">
        <w:rPr>
          <w:lang w:val="en-US"/>
        </w:rPr>
        <w:t xml:space="preserve"> using bit operations so that we can call the method </w:t>
      </w:r>
      <w:proofErr w:type="spellStart"/>
      <w:r w:rsidRPr="30082C55">
        <w:rPr>
          <w:lang w:val="en-US"/>
        </w:rPr>
        <w:t>write_one_bit</w:t>
      </w:r>
      <w:proofErr w:type="spellEnd"/>
      <w:r w:rsidRPr="30082C55">
        <w:rPr>
          <w:lang w:val="en-US"/>
        </w:rPr>
        <w:t xml:space="preserve">(bit) from a </w:t>
      </w:r>
      <w:proofErr w:type="spellStart"/>
      <w:r w:rsidRPr="30082C55">
        <w:rPr>
          <w:lang w:val="en-US"/>
        </w:rPr>
        <w:t>forlus</w:t>
      </w:r>
      <w:proofErr w:type="spellEnd"/>
      <w:r w:rsidRPr="30082C55">
        <w:rPr>
          <w:lang w:val="en-US"/>
        </w:rPr>
        <w:t xml:space="preserve"> with the desired bit as the parameter.</w:t>
      </w:r>
    </w:p>
    <w:p w14:paraId="3C52086D" w14:textId="77777777" w:rsidR="0064345E" w:rsidRDefault="2F5692AB" w:rsidP="30082C55">
      <w:pPr>
        <w:ind w:left="720"/>
        <w:rPr>
          <w:lang w:val="en-US"/>
        </w:rPr>
      </w:pPr>
      <w:r w:rsidRPr="30082C55">
        <w:rPr>
          <w:highlight w:val="yellow"/>
          <w:lang w:val="en-US"/>
        </w:rPr>
        <w:t>Complete</w:t>
      </w:r>
      <w:r w:rsidRPr="30082C55">
        <w:rPr>
          <w:lang w:val="en-US"/>
        </w:rPr>
        <w:t xml:space="preserve"> the definition below. </w:t>
      </w:r>
    </w:p>
    <w:p w14:paraId="321A1138" w14:textId="77777777" w:rsidR="00D63B9A" w:rsidRPr="0064345E" w:rsidRDefault="2F5692AB" w:rsidP="30082C55">
      <w:pPr>
        <w:ind w:left="720"/>
        <w:rPr>
          <w:lang w:val="en-US"/>
        </w:rPr>
      </w:pPr>
      <w:r>
        <w:rPr>
          <w:noProof/>
        </w:rPr>
        <w:drawing>
          <wp:inline distT="0" distB="0" distL="0" distR="0" wp14:anchorId="5CEFF1DA" wp14:editId="31563272">
            <wp:extent cx="2724150" cy="1371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38">
                      <a:extLst>
                        <a:ext uri="{28A0092B-C50C-407E-A947-70E740481C1C}">
                          <a14:useLocalDpi xmlns:a14="http://schemas.microsoft.com/office/drawing/2010/main" val="0"/>
                        </a:ext>
                      </a:extLst>
                    </a:blip>
                    <a:stretch>
                      <a:fillRect/>
                    </a:stretch>
                  </pic:blipFill>
                  <pic:spPr>
                    <a:xfrm>
                      <a:off x="0" y="0"/>
                      <a:ext cx="2724150" cy="1371600"/>
                    </a:xfrm>
                    <a:prstGeom prst="rect">
                      <a:avLst/>
                    </a:prstGeom>
                  </pic:spPr>
                </pic:pic>
              </a:graphicData>
            </a:graphic>
          </wp:inline>
        </w:drawing>
      </w:r>
    </w:p>
    <w:p w14:paraId="555D2982" w14:textId="5D56B660" w:rsidR="0762955E" w:rsidRDefault="0762955E" w:rsidP="30082C55">
      <w:pPr>
        <w:ind w:left="720"/>
        <w:rPr>
          <w:lang w:val="en-US"/>
        </w:rPr>
      </w:pPr>
      <w:r w:rsidRPr="30082C55">
        <w:rPr>
          <w:lang w:val="en-US"/>
        </w:rPr>
        <w:t xml:space="preserve">Think about the mask. The first bit we clock out, well end up as the last bit of the second </w:t>
      </w:r>
      <w:proofErr w:type="spellStart"/>
      <w:r w:rsidRPr="30082C55">
        <w:rPr>
          <w:lang w:val="en-US"/>
        </w:rPr>
        <w:t>shiftregister</w:t>
      </w:r>
      <w:proofErr w:type="spellEnd"/>
      <w:r w:rsidRPr="30082C55">
        <w:rPr>
          <w:lang w:val="en-US"/>
        </w:rPr>
        <w:t xml:space="preserve"> (if we send 2 bytes after each</w:t>
      </w:r>
      <w:r w:rsidR="00B45646">
        <w:rPr>
          <w:lang w:val="en-US"/>
        </w:rPr>
        <w:t xml:space="preserve"> </w:t>
      </w:r>
      <w:r w:rsidRPr="30082C55">
        <w:rPr>
          <w:lang w:val="en-US"/>
        </w:rPr>
        <w:t>other)</w:t>
      </w:r>
    </w:p>
    <w:p w14:paraId="41E8A863" w14:textId="7DD48640" w:rsidR="30082C55" w:rsidRDefault="30082C55" w:rsidP="30082C55">
      <w:pPr>
        <w:ind w:left="720"/>
        <w:rPr>
          <w:lang w:val="en-US"/>
        </w:rPr>
      </w:pPr>
    </w:p>
    <w:p w14:paraId="2D136018" w14:textId="77777777" w:rsidR="00DF6581" w:rsidRDefault="00DF6581" w:rsidP="30082C55">
      <w:pPr>
        <w:ind w:left="720"/>
        <w:rPr>
          <w:lang w:val="en-US"/>
        </w:rPr>
      </w:pPr>
    </w:p>
    <w:p w14:paraId="6BF8DD09" w14:textId="406C5147" w:rsidR="71C9146D" w:rsidRDefault="71C9146D" w:rsidP="30082C55">
      <w:pPr>
        <w:pStyle w:val="ListParagraph"/>
        <w:numPr>
          <w:ilvl w:val="1"/>
          <w:numId w:val="37"/>
        </w:numPr>
        <w:spacing w:line="259" w:lineRule="auto"/>
        <w:rPr>
          <w:lang w:val="en-US"/>
        </w:rPr>
      </w:pPr>
      <w:r w:rsidRPr="30082C55">
        <w:rPr>
          <w:lang w:val="en-US"/>
        </w:rPr>
        <w:t>Now we might as well create another method write_16bit_data</w:t>
      </w:r>
      <w:r w:rsidRPr="0092706D">
        <w:rPr>
          <w:lang w:val="en-US"/>
        </w:rPr>
        <w:br/>
      </w:r>
      <w:r w:rsidR="25CB95D7" w:rsidRPr="30082C55">
        <w:rPr>
          <w:lang w:val="en-US"/>
        </w:rPr>
        <w:t>Here we will split the 16bit data into 2 bytes (of 8 bits)</w:t>
      </w:r>
      <w:r w:rsidRPr="0092706D">
        <w:rPr>
          <w:lang w:val="en-US"/>
        </w:rPr>
        <w:br/>
      </w:r>
      <w:r w:rsidRPr="0092706D">
        <w:rPr>
          <w:lang w:val="en-US"/>
        </w:rPr>
        <w:br/>
      </w:r>
      <w:r w:rsidR="0A2AE3DB" w:rsidRPr="30082C55">
        <w:rPr>
          <w:lang w:val="en-US"/>
        </w:rPr>
        <w:t xml:space="preserve">This method looks like the </w:t>
      </w:r>
      <w:proofErr w:type="spellStart"/>
      <w:r w:rsidR="0A2AE3DB" w:rsidRPr="30082C55">
        <w:rPr>
          <w:lang w:val="en-US"/>
        </w:rPr>
        <w:t>write_byte</w:t>
      </w:r>
      <w:proofErr w:type="spellEnd"/>
      <w:r w:rsidR="0A2AE3DB" w:rsidRPr="30082C55">
        <w:rPr>
          <w:lang w:val="en-US"/>
        </w:rPr>
        <w:t xml:space="preserve"> method, we will do something 2 (instead of </w:t>
      </w:r>
      <w:r w:rsidR="00263BEB">
        <w:rPr>
          <w:lang w:val="en-US"/>
        </w:rPr>
        <w:t>8</w:t>
      </w:r>
      <w:r w:rsidR="0A2AE3DB" w:rsidRPr="30082C55">
        <w:rPr>
          <w:lang w:val="en-US"/>
        </w:rPr>
        <w:t xml:space="preserve">) times, again with a mask (where we have to </w:t>
      </w:r>
      <w:r w:rsidR="242A813C" w:rsidRPr="30082C55">
        <w:rPr>
          <w:lang w:val="en-US"/>
        </w:rPr>
        <w:t>consider in which register the lowest / highest byte will end up)</w:t>
      </w:r>
      <w:r w:rsidRPr="0092706D">
        <w:rPr>
          <w:lang w:val="en-US"/>
        </w:rPr>
        <w:br/>
      </w:r>
    </w:p>
    <w:p w14:paraId="79C42FC0" w14:textId="49C8EC1D" w:rsidR="6ECF5326" w:rsidRDefault="6ECF5326" w:rsidP="30082C55">
      <w:pPr>
        <w:pStyle w:val="ListParagraph"/>
        <w:numPr>
          <w:ilvl w:val="1"/>
          <w:numId w:val="37"/>
        </w:numPr>
        <w:spacing w:line="259" w:lineRule="auto"/>
        <w:rPr>
          <w:lang w:val="en-US"/>
        </w:rPr>
      </w:pPr>
      <w:r w:rsidRPr="30082C55">
        <w:rPr>
          <w:lang w:val="en-US"/>
        </w:rPr>
        <w:t>Create a method which accepts a number from 0 – 10 and will turn on that specific segment</w:t>
      </w:r>
      <w:r w:rsidR="7A8B8B5C" w:rsidRPr="30082C55">
        <w:rPr>
          <w:lang w:val="en-US"/>
        </w:rPr>
        <w:t xml:space="preserve"> (using the previously created methods)</w:t>
      </w:r>
      <w:r w:rsidRPr="0092706D">
        <w:rPr>
          <w:lang w:val="en-US"/>
        </w:rPr>
        <w:br/>
      </w:r>
      <w:r w:rsidRPr="0092706D">
        <w:rPr>
          <w:lang w:val="en-US"/>
        </w:rPr>
        <w:br/>
      </w:r>
      <w:r w:rsidRPr="30082C55">
        <w:rPr>
          <w:lang w:val="en-US"/>
        </w:rPr>
        <w:t>(0 = no segments on</w:t>
      </w:r>
      <w:r w:rsidR="0DD61A3F" w:rsidRPr="30082C55">
        <w:rPr>
          <w:lang w:val="en-US"/>
        </w:rPr>
        <w:t>, 1 = first segment on, 10 = last segment on</w:t>
      </w:r>
      <w:r w:rsidRPr="30082C55">
        <w:rPr>
          <w:lang w:val="en-US"/>
        </w:rPr>
        <w:t>)</w:t>
      </w:r>
      <w:r w:rsidRPr="0092706D">
        <w:rPr>
          <w:lang w:val="en-US"/>
        </w:rPr>
        <w:br/>
      </w:r>
    </w:p>
    <w:p w14:paraId="7E2B3606" w14:textId="63771B4D" w:rsidR="1A95BD34" w:rsidRDefault="1A95BD34" w:rsidP="30082C55">
      <w:pPr>
        <w:pStyle w:val="ListParagraph"/>
        <w:numPr>
          <w:ilvl w:val="1"/>
          <w:numId w:val="37"/>
        </w:numPr>
        <w:spacing w:line="259" w:lineRule="auto"/>
        <w:rPr>
          <w:lang w:val="en-US"/>
        </w:rPr>
      </w:pPr>
      <w:r w:rsidRPr="30082C55">
        <w:rPr>
          <w:lang w:val="en-US"/>
        </w:rPr>
        <w:t>Modify the previous method the accept an optional parameter “fill”</w:t>
      </w:r>
      <w:r w:rsidRPr="0092706D">
        <w:rPr>
          <w:lang w:val="en-US"/>
        </w:rPr>
        <w:br/>
      </w:r>
      <w:r w:rsidRPr="0092706D">
        <w:rPr>
          <w:lang w:val="en-US"/>
        </w:rPr>
        <w:br/>
      </w:r>
      <w:r w:rsidR="5D45ECEF" w:rsidRPr="30082C55">
        <w:rPr>
          <w:lang w:val="en-US"/>
        </w:rPr>
        <w:t>Give it a default value (you can choose True or False)</w:t>
      </w:r>
      <w:r w:rsidRPr="0092706D">
        <w:rPr>
          <w:lang w:val="en-US"/>
        </w:rPr>
        <w:br/>
      </w:r>
      <w:r w:rsidRPr="0092706D">
        <w:rPr>
          <w:lang w:val="en-US"/>
        </w:rPr>
        <w:br/>
      </w:r>
      <w:r w:rsidR="298B87B0" w:rsidRPr="30082C55">
        <w:rPr>
          <w:lang w:val="en-US"/>
        </w:rPr>
        <w:t>If the value is True, don’t light</w:t>
      </w:r>
      <w:r w:rsidR="60CA4236" w:rsidRPr="30082C55">
        <w:rPr>
          <w:lang w:val="en-US"/>
        </w:rPr>
        <w:t xml:space="preserve"> up a single LED, but also all previous LEDs</w:t>
      </w:r>
      <w:r w:rsidRPr="0092706D">
        <w:rPr>
          <w:lang w:val="en-US"/>
        </w:rPr>
        <w:br/>
      </w:r>
      <w:r w:rsidRPr="0092706D">
        <w:rPr>
          <w:lang w:val="en-US"/>
        </w:rPr>
        <w:br/>
      </w:r>
      <w:r w:rsidR="419CD351" w:rsidRPr="30082C55">
        <w:rPr>
          <w:lang w:val="en-US"/>
        </w:rPr>
        <w:t>(0 = no segments on, 1 = first segment on, 10 = all segments on</w:t>
      </w:r>
      <w:r w:rsidR="00263BEB">
        <w:rPr>
          <w:lang w:val="en-US"/>
        </w:rPr>
        <w:t xml:space="preserve"> when fill is enabled</w:t>
      </w:r>
      <w:r w:rsidR="419CD351" w:rsidRPr="30082C55">
        <w:rPr>
          <w:lang w:val="en-US"/>
        </w:rPr>
        <w:t>)</w:t>
      </w:r>
      <w:r w:rsidRPr="0092706D">
        <w:rPr>
          <w:lang w:val="en-US"/>
        </w:rPr>
        <w:br/>
      </w:r>
    </w:p>
    <w:p w14:paraId="30C403E4" w14:textId="6DF569AE" w:rsidR="4CBE262D" w:rsidRDefault="4CBE262D" w:rsidP="30082C55">
      <w:pPr>
        <w:pStyle w:val="ListParagraph"/>
        <w:numPr>
          <w:ilvl w:val="1"/>
          <w:numId w:val="37"/>
        </w:numPr>
        <w:spacing w:line="259" w:lineRule="auto"/>
        <w:rPr>
          <w:lang w:val="en-US"/>
        </w:rPr>
      </w:pPr>
      <w:r w:rsidRPr="30082C55">
        <w:rPr>
          <w:lang w:val="en-US"/>
        </w:rPr>
        <w:t xml:space="preserve">Ask the user for a number between 0 and </w:t>
      </w:r>
      <w:r w:rsidR="7CB07F78" w:rsidRPr="30082C55">
        <w:rPr>
          <w:lang w:val="en-US"/>
        </w:rPr>
        <w:t>10 and display it on the LED bar</w:t>
      </w:r>
      <w:r w:rsidRPr="0092706D">
        <w:rPr>
          <w:lang w:val="en-US"/>
        </w:rPr>
        <w:br/>
      </w:r>
      <w:r w:rsidR="377CFD55" w:rsidRPr="30082C55">
        <w:rPr>
          <w:lang w:val="en-US"/>
        </w:rPr>
        <w:t>(also ask if it needs to be filled?)</w:t>
      </w:r>
      <w:r w:rsidRPr="0092706D">
        <w:rPr>
          <w:lang w:val="en-US"/>
        </w:rPr>
        <w:br/>
      </w:r>
    </w:p>
    <w:p w14:paraId="5B8ED767" w14:textId="6058FA30" w:rsidR="00307DDA" w:rsidRDefault="027366F5" w:rsidP="30082C55">
      <w:pPr>
        <w:pStyle w:val="ListParagraph"/>
        <w:numPr>
          <w:ilvl w:val="1"/>
          <w:numId w:val="37"/>
        </w:numPr>
        <w:rPr>
          <w:lang w:val="en-US"/>
        </w:rPr>
      </w:pPr>
      <w:r w:rsidRPr="30082C55">
        <w:rPr>
          <w:lang w:val="en-US"/>
        </w:rPr>
        <w:t xml:space="preserve">Write a method to </w:t>
      </w:r>
      <w:r w:rsidR="0A7F62F4" w:rsidRPr="30082C55">
        <w:rPr>
          <w:lang w:val="en-US"/>
        </w:rPr>
        <w:t xml:space="preserve">clear the register (turn all </w:t>
      </w:r>
      <w:r w:rsidR="3EE71666" w:rsidRPr="30082C55">
        <w:rPr>
          <w:lang w:val="en-US"/>
        </w:rPr>
        <w:t>LEDs</w:t>
      </w:r>
      <w:r w:rsidR="0A7F62F4" w:rsidRPr="30082C55">
        <w:rPr>
          <w:lang w:val="en-US"/>
        </w:rPr>
        <w:t xml:space="preserve"> off)</w:t>
      </w:r>
      <w:r w:rsidR="00263BEB">
        <w:rPr>
          <w:lang w:val="en-US"/>
        </w:rPr>
        <w:br/>
        <w:t xml:space="preserve">(we’ll need to do this “manually” for our project board because not all the </w:t>
      </w:r>
      <w:proofErr w:type="spellStart"/>
      <w:r w:rsidR="00263BEB">
        <w:rPr>
          <w:lang w:val="en-US"/>
        </w:rPr>
        <w:t>shiftregister</w:t>
      </w:r>
      <w:proofErr w:type="spellEnd"/>
      <w:r w:rsidR="00263BEB">
        <w:rPr>
          <w:lang w:val="en-US"/>
        </w:rPr>
        <w:t xml:space="preserve"> pins are connected to RPi GPIO pins)</w:t>
      </w:r>
      <w:r w:rsidR="00307DDA" w:rsidRPr="0092706D">
        <w:rPr>
          <w:lang w:val="en-US"/>
        </w:rPr>
        <w:br/>
      </w:r>
    </w:p>
    <w:p w14:paraId="5AE8916C" w14:textId="368E721A" w:rsidR="0069648B" w:rsidRDefault="2034D70D" w:rsidP="30082C55">
      <w:pPr>
        <w:pStyle w:val="ListParagraph"/>
        <w:numPr>
          <w:ilvl w:val="1"/>
          <w:numId w:val="37"/>
        </w:numPr>
        <w:rPr>
          <w:lang w:val="en-US"/>
        </w:rPr>
      </w:pPr>
      <w:r w:rsidRPr="30082C55">
        <w:rPr>
          <w:lang w:val="en-US"/>
        </w:rPr>
        <w:t xml:space="preserve">Create a </w:t>
      </w:r>
      <w:r w:rsidR="6A6AFA8D" w:rsidRPr="30082C55">
        <w:rPr>
          <w:lang w:val="en-US"/>
        </w:rPr>
        <w:t xml:space="preserve">helper </w:t>
      </w:r>
      <w:r w:rsidRPr="30082C55">
        <w:rPr>
          <w:lang w:val="en-US"/>
        </w:rPr>
        <w:t xml:space="preserve">class </w:t>
      </w:r>
      <w:r w:rsidR="62CDD8DD" w:rsidRPr="30082C55">
        <w:rPr>
          <w:lang w:val="en-US"/>
        </w:rPr>
        <w:t xml:space="preserve">for the </w:t>
      </w:r>
      <w:r w:rsidRPr="30082C55">
        <w:rPr>
          <w:lang w:val="en-US"/>
        </w:rPr>
        <w:t>shift register</w:t>
      </w:r>
      <w:r w:rsidR="3B1597E8" w:rsidRPr="30082C55">
        <w:rPr>
          <w:lang w:val="en-US"/>
        </w:rPr>
        <w:t>, with the general setup for any shift register component</w:t>
      </w:r>
      <w:r w:rsidR="2F7E3B95" w:rsidRPr="30082C55">
        <w:rPr>
          <w:lang w:val="en-US"/>
        </w:rPr>
        <w:t>, but also the specific methods for our Cascading setup, as well as the spec</w:t>
      </w:r>
      <w:r w:rsidR="3B82B7A9" w:rsidRPr="30082C55">
        <w:rPr>
          <w:lang w:val="en-US"/>
        </w:rPr>
        <w:t>ific</w:t>
      </w:r>
      <w:r w:rsidR="2F7E3B95" w:rsidRPr="30082C55">
        <w:rPr>
          <w:lang w:val="en-US"/>
        </w:rPr>
        <w:t xml:space="preserve"> “Bar Graph” method we created in</w:t>
      </w:r>
      <w:r w:rsidR="2E16D09D" w:rsidRPr="30082C55">
        <w:rPr>
          <w:lang w:val="en-US"/>
        </w:rPr>
        <w:t xml:space="preserve"> steps D and E</w:t>
      </w:r>
      <w:r w:rsidR="0069648B" w:rsidRPr="0092706D">
        <w:rPr>
          <w:lang w:val="en-US"/>
        </w:rPr>
        <w:br/>
      </w:r>
      <w:r w:rsidR="0069648B" w:rsidRPr="0092706D">
        <w:rPr>
          <w:lang w:val="en-US"/>
        </w:rPr>
        <w:br/>
      </w:r>
      <w:r w:rsidR="05B5762F" w:rsidRPr="30082C55">
        <w:rPr>
          <w:lang w:val="en-US"/>
        </w:rPr>
        <w:t>This class</w:t>
      </w:r>
      <w:r w:rsidR="0BDC78B7" w:rsidRPr="30082C55">
        <w:rPr>
          <w:lang w:val="en-US"/>
        </w:rPr>
        <w:t xml:space="preserve">/these classes </w:t>
      </w:r>
      <w:r w:rsidR="05B5762F" w:rsidRPr="30082C55">
        <w:rPr>
          <w:lang w:val="en-US"/>
        </w:rPr>
        <w:t xml:space="preserve">can be </w:t>
      </w:r>
      <w:r w:rsidR="05D1BC1D" w:rsidRPr="30082C55">
        <w:rPr>
          <w:lang w:val="en-US"/>
        </w:rPr>
        <w:t>extended with specific methods/functionality for the Led Matrix and 7 Segments display later on.</w:t>
      </w:r>
    </w:p>
    <w:p w14:paraId="50A72B26" w14:textId="77777777" w:rsidR="00047B62" w:rsidRPr="00047B62" w:rsidRDefault="00047B62" w:rsidP="00047B62">
      <w:pPr>
        <w:rPr>
          <w:lang w:val="en-US"/>
        </w:rPr>
      </w:pPr>
    </w:p>
    <w:p w14:paraId="32572C1D" w14:textId="7BA73A7C" w:rsidR="0069648B" w:rsidRPr="0069648B" w:rsidRDefault="4ED17F92" w:rsidP="30082C55">
      <w:pPr>
        <w:jc w:val="both"/>
      </w:pPr>
      <w:r>
        <w:rPr>
          <w:noProof/>
        </w:rPr>
        <w:drawing>
          <wp:inline distT="0" distB="0" distL="0" distR="0" wp14:anchorId="51A40BF1" wp14:editId="2410533F">
            <wp:extent cx="6466266" cy="4459030"/>
            <wp:effectExtent l="0" t="0" r="0" b="0"/>
            <wp:docPr id="1797793588" name="Picture 179779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6466266" cy="4459030"/>
                    </a:xfrm>
                    <a:prstGeom prst="rect">
                      <a:avLst/>
                    </a:prstGeom>
                  </pic:spPr>
                </pic:pic>
              </a:graphicData>
            </a:graphic>
          </wp:inline>
        </w:drawing>
      </w:r>
    </w:p>
    <w:p w14:paraId="2590BD6A" w14:textId="575E6512" w:rsidR="0069648B" w:rsidRPr="0092706D" w:rsidRDefault="1D7822C4" w:rsidP="30082C55">
      <w:pPr>
        <w:jc w:val="both"/>
        <w:rPr>
          <w:lang w:val="en-US"/>
        </w:rPr>
      </w:pPr>
      <w:r w:rsidRPr="0092706D">
        <w:rPr>
          <w:lang w:val="en-US"/>
        </w:rPr>
        <w:t xml:space="preserve">The method </w:t>
      </w:r>
      <w:proofErr w:type="spellStart"/>
      <w:r w:rsidRPr="0092706D">
        <w:rPr>
          <w:lang w:val="en-US"/>
        </w:rPr>
        <w:t>set_pattern</w:t>
      </w:r>
      <w:proofErr w:type="spellEnd"/>
      <w:r w:rsidRPr="0092706D">
        <w:rPr>
          <w:lang w:val="en-US"/>
        </w:rPr>
        <w:t xml:space="preserve"> will call </w:t>
      </w:r>
      <w:proofErr w:type="gramStart"/>
      <w:r w:rsidRPr="0092706D">
        <w:rPr>
          <w:lang w:val="en-US"/>
        </w:rPr>
        <w:t>self.shift</w:t>
      </w:r>
      <w:proofErr w:type="gramEnd"/>
      <w:r w:rsidRPr="0092706D">
        <w:rPr>
          <w:lang w:val="en-US"/>
        </w:rPr>
        <w:t>_</w:t>
      </w:r>
      <w:proofErr w:type="gramStart"/>
      <w:r w:rsidRPr="0092706D">
        <w:rPr>
          <w:lang w:val="en-US"/>
        </w:rPr>
        <w:t>register.shift</w:t>
      </w:r>
      <w:proofErr w:type="gramEnd"/>
      <w:r w:rsidRPr="0092706D">
        <w:rPr>
          <w:lang w:val="en-US"/>
        </w:rPr>
        <w:t>_out_16bit to update the Bar graph</w:t>
      </w:r>
    </w:p>
    <w:p w14:paraId="2C5E45B8" w14:textId="7A1C63C5" w:rsidR="0069648B" w:rsidRPr="0092706D" w:rsidRDefault="0069648B" w:rsidP="30082C55">
      <w:pPr>
        <w:jc w:val="both"/>
        <w:rPr>
          <w:lang w:val="en-US"/>
        </w:rPr>
      </w:pPr>
    </w:p>
    <w:p w14:paraId="72705C43" w14:textId="569667B3" w:rsidR="0069648B" w:rsidRPr="0069648B" w:rsidRDefault="4863E30E" w:rsidP="30082C55">
      <w:pPr>
        <w:ind w:left="360"/>
        <w:rPr>
          <w:b/>
          <w:bCs/>
          <w:lang w:val="en-US"/>
        </w:rPr>
      </w:pPr>
      <w:r w:rsidRPr="30082C55">
        <w:rPr>
          <w:b/>
          <w:bCs/>
          <w:lang w:val="en-US"/>
        </w:rPr>
        <w:t>Create some programs to practice working with the shift regi</w:t>
      </w:r>
      <w:r w:rsidR="57F778FB" w:rsidRPr="30082C55">
        <w:rPr>
          <w:b/>
          <w:bCs/>
          <w:lang w:val="en-US"/>
        </w:rPr>
        <w:t>s</w:t>
      </w:r>
      <w:r w:rsidRPr="30082C55">
        <w:rPr>
          <w:b/>
          <w:bCs/>
          <w:lang w:val="en-US"/>
        </w:rPr>
        <w:t>ter / bit operations:</w:t>
      </w:r>
    </w:p>
    <w:p w14:paraId="17A5ED6F" w14:textId="5468C186" w:rsidR="00271EF1" w:rsidRDefault="00271EF1" w:rsidP="30082C55">
      <w:pPr>
        <w:ind w:left="360"/>
        <w:rPr>
          <w:lang w:val="en-US"/>
        </w:rPr>
      </w:pPr>
    </w:p>
    <w:p w14:paraId="14338A3D" w14:textId="0509C2A2" w:rsidR="00271EF1" w:rsidRDefault="4863E30E" w:rsidP="30082C55">
      <w:pPr>
        <w:pStyle w:val="ListParagraph"/>
        <w:numPr>
          <w:ilvl w:val="0"/>
          <w:numId w:val="2"/>
        </w:numPr>
        <w:rPr>
          <w:lang w:val="en-US"/>
        </w:rPr>
      </w:pPr>
      <w:r w:rsidRPr="30082C55">
        <w:rPr>
          <w:lang w:val="en-US"/>
        </w:rPr>
        <w:t>Display to state of your 4 buttons we the first 4 LEDs of the bar</w:t>
      </w:r>
    </w:p>
    <w:p w14:paraId="08FB374F" w14:textId="6F9F0E5E" w:rsidR="00271EF1" w:rsidRDefault="4863E30E" w:rsidP="30082C55">
      <w:pPr>
        <w:pStyle w:val="ListParagraph"/>
        <w:numPr>
          <w:ilvl w:val="0"/>
          <w:numId w:val="2"/>
        </w:numPr>
        <w:rPr>
          <w:lang w:val="en-US"/>
        </w:rPr>
      </w:pPr>
      <w:r w:rsidRPr="30082C55">
        <w:rPr>
          <w:lang w:val="en-US"/>
        </w:rPr>
        <w:t xml:space="preserve">Display the value of an Axis of your potentiometer (be default middle 2 LEDs are activated, moving joystick left light up more light to that side, </w:t>
      </w:r>
      <w:proofErr w:type="spellStart"/>
      <w:r w:rsidRPr="30082C55">
        <w:rPr>
          <w:lang w:val="en-US"/>
        </w:rPr>
        <w:t>etc</w:t>
      </w:r>
      <w:proofErr w:type="spellEnd"/>
      <w:r w:rsidRPr="30082C55">
        <w:rPr>
          <w:lang w:val="en-US"/>
        </w:rPr>
        <w:t>)</w:t>
      </w:r>
    </w:p>
    <w:p w14:paraId="7BFBF6B8" w14:textId="25C07523" w:rsidR="00271EF1" w:rsidRDefault="4863E30E" w:rsidP="30082C55">
      <w:pPr>
        <w:pStyle w:val="ListParagraph"/>
        <w:numPr>
          <w:ilvl w:val="0"/>
          <w:numId w:val="2"/>
        </w:numPr>
        <w:rPr>
          <w:lang w:val="en-US"/>
        </w:rPr>
      </w:pPr>
      <w:r w:rsidRPr="30082C55">
        <w:rPr>
          <w:lang w:val="en-US"/>
        </w:rPr>
        <w:t>... (anything you can think of?)</w:t>
      </w:r>
    </w:p>
    <w:p w14:paraId="1A57B257" w14:textId="64399682" w:rsidR="00271EF1" w:rsidRDefault="00271EF1" w:rsidP="30082C55">
      <w:pPr>
        <w:rPr>
          <w:lang w:val="en-US"/>
        </w:rPr>
      </w:pPr>
    </w:p>
    <w:p w14:paraId="2B26246C" w14:textId="3CD26051" w:rsidR="00271EF1" w:rsidRPr="0092706D" w:rsidRDefault="00271EF1" w:rsidP="30082C55">
      <w:pPr>
        <w:rPr>
          <w:lang w:val="en-US"/>
        </w:rPr>
      </w:pPr>
      <w:r w:rsidRPr="0092706D">
        <w:rPr>
          <w:lang w:val="en-US"/>
        </w:rPr>
        <w:br w:type="page"/>
      </w:r>
    </w:p>
    <w:p w14:paraId="78776639" w14:textId="0535EA75" w:rsidR="00271EF1" w:rsidRDefault="183E8A9C" w:rsidP="30082C55">
      <w:pPr>
        <w:pStyle w:val="Heading2"/>
        <w:rPr>
          <w:lang w:val="en-US"/>
        </w:rPr>
      </w:pPr>
      <w:r w:rsidRPr="30082C55">
        <w:rPr>
          <w:lang w:val="en-US"/>
        </w:rPr>
        <w:lastRenderedPageBreak/>
        <w:t>Buzzer</w:t>
      </w:r>
    </w:p>
    <w:p w14:paraId="13D4CCA6" w14:textId="445CE1A9" w:rsidR="00271EF1" w:rsidRDefault="4863E30E" w:rsidP="30082C55">
      <w:pPr>
        <w:rPr>
          <w:lang w:val="en-US"/>
        </w:rPr>
      </w:pPr>
      <w:r w:rsidRPr="30082C55">
        <w:rPr>
          <w:lang w:val="en-US"/>
        </w:rPr>
        <w:t>This LED bar is a good way of giving visual feedback</w:t>
      </w:r>
    </w:p>
    <w:p w14:paraId="310A4A32" w14:textId="3149CE97" w:rsidR="00271EF1" w:rsidRDefault="4863E30E" w:rsidP="30082C55">
      <w:pPr>
        <w:rPr>
          <w:lang w:val="en-US"/>
        </w:rPr>
      </w:pPr>
      <w:r w:rsidRPr="30082C55">
        <w:rPr>
          <w:lang w:val="en-US"/>
        </w:rPr>
        <w:t>There are other ways we give feedback, e.g. by sound!</w:t>
      </w:r>
    </w:p>
    <w:p w14:paraId="50BA2BC5" w14:textId="5D561832" w:rsidR="00271EF1" w:rsidRDefault="7E5EB610" w:rsidP="30082C55">
      <w:r>
        <w:rPr>
          <w:noProof/>
        </w:rPr>
        <w:drawing>
          <wp:inline distT="0" distB="0" distL="0" distR="0" wp14:anchorId="09D9CD91" wp14:editId="1E893490">
            <wp:extent cx="4572000" cy="1190625"/>
            <wp:effectExtent l="0" t="0" r="0" b="0"/>
            <wp:docPr id="493982422" name="Picture 49398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4572000" cy="1190625"/>
                    </a:xfrm>
                    <a:prstGeom prst="rect">
                      <a:avLst/>
                    </a:prstGeom>
                  </pic:spPr>
                </pic:pic>
              </a:graphicData>
            </a:graphic>
          </wp:inline>
        </w:drawing>
      </w:r>
    </w:p>
    <w:p w14:paraId="2F17FD56" w14:textId="65591CD6" w:rsidR="00271EF1" w:rsidRDefault="7E5EB610" w:rsidP="30082C55">
      <w:r>
        <w:rPr>
          <w:noProof/>
        </w:rPr>
        <w:drawing>
          <wp:inline distT="0" distB="0" distL="0" distR="0" wp14:anchorId="7BD8F40C" wp14:editId="6231E904">
            <wp:extent cx="4572000" cy="1190625"/>
            <wp:effectExtent l="0" t="0" r="0" b="0"/>
            <wp:docPr id="1571233239" name="Picture 157123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572000" cy="1190625"/>
                    </a:xfrm>
                    <a:prstGeom prst="rect">
                      <a:avLst/>
                    </a:prstGeom>
                  </pic:spPr>
                </pic:pic>
              </a:graphicData>
            </a:graphic>
          </wp:inline>
        </w:drawing>
      </w:r>
    </w:p>
    <w:p w14:paraId="4C93F3C2" w14:textId="2C6D0DE2" w:rsidR="00271EF1" w:rsidRDefault="7E5EB610" w:rsidP="30082C55">
      <w:r>
        <w:rPr>
          <w:noProof/>
        </w:rPr>
        <w:drawing>
          <wp:inline distT="0" distB="0" distL="0" distR="0" wp14:anchorId="71310F92" wp14:editId="096AFA04">
            <wp:extent cx="4572000" cy="1704975"/>
            <wp:effectExtent l="0" t="0" r="0" b="0"/>
            <wp:docPr id="756162637" name="Picture 75616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572000" cy="1704975"/>
                    </a:xfrm>
                    <a:prstGeom prst="rect">
                      <a:avLst/>
                    </a:prstGeom>
                  </pic:spPr>
                </pic:pic>
              </a:graphicData>
            </a:graphic>
          </wp:inline>
        </w:drawing>
      </w:r>
    </w:p>
    <w:p w14:paraId="4585C78F" w14:textId="00654519" w:rsidR="00271EF1" w:rsidRDefault="00271EF1" w:rsidP="30082C55"/>
    <w:p w14:paraId="623DD56C" w14:textId="490E4927" w:rsidR="00271EF1" w:rsidRDefault="4863E30E" w:rsidP="30082C55">
      <w:pPr>
        <w:rPr>
          <w:lang w:val="en-US"/>
        </w:rPr>
      </w:pPr>
      <w:r w:rsidRPr="30082C55">
        <w:rPr>
          <w:lang w:val="en-US"/>
        </w:rPr>
        <w:t xml:space="preserve">Our </w:t>
      </w:r>
      <w:r w:rsidR="162B48E9" w:rsidRPr="30082C55">
        <w:rPr>
          <w:lang w:val="en-US"/>
        </w:rPr>
        <w:t>projects kit has 2 types of “speakers” included:</w:t>
      </w:r>
    </w:p>
    <w:p w14:paraId="00720161" w14:textId="4D5E2016" w:rsidR="00271EF1" w:rsidRDefault="162B48E9" w:rsidP="30082C55">
      <w:pPr>
        <w:pStyle w:val="ListParagraph"/>
        <w:numPr>
          <w:ilvl w:val="0"/>
          <w:numId w:val="1"/>
        </w:numPr>
        <w:rPr>
          <w:lang w:val="en-US"/>
        </w:rPr>
      </w:pPr>
      <w:r w:rsidRPr="30082C55">
        <w:rPr>
          <w:lang w:val="en-US"/>
        </w:rPr>
        <w:t>Active buzzer</w:t>
      </w:r>
    </w:p>
    <w:p w14:paraId="2330EAA8" w14:textId="795CEE34" w:rsidR="00271EF1" w:rsidRDefault="6DF432A2" w:rsidP="30082C55">
      <w:pPr>
        <w:pStyle w:val="ListParagraph"/>
        <w:numPr>
          <w:ilvl w:val="1"/>
          <w:numId w:val="1"/>
        </w:numPr>
        <w:rPr>
          <w:lang w:val="en-US"/>
        </w:rPr>
      </w:pPr>
      <w:r w:rsidRPr="30082C55">
        <w:rPr>
          <w:lang w:val="en-US"/>
        </w:rPr>
        <w:t>Have a built-in oscillator that generates a fixed-frequency sound (often around 2kHz).</w:t>
      </w:r>
    </w:p>
    <w:p w14:paraId="3D63D59D" w14:textId="0FC9899D" w:rsidR="00271EF1" w:rsidRPr="0092706D" w:rsidRDefault="6DF432A2" w:rsidP="30082C55">
      <w:pPr>
        <w:pStyle w:val="ListParagraph"/>
        <w:numPr>
          <w:ilvl w:val="1"/>
          <w:numId w:val="1"/>
        </w:numPr>
        <w:spacing w:before="240" w:after="240"/>
        <w:rPr>
          <w:lang w:val="en-US"/>
        </w:rPr>
      </w:pPr>
      <w:r w:rsidRPr="30082C55">
        <w:rPr>
          <w:lang w:val="en-US"/>
        </w:rPr>
        <w:t>Require only a DC power supply to produce a tone.</w:t>
      </w:r>
    </w:p>
    <w:p w14:paraId="50790089" w14:textId="581B0CE7" w:rsidR="00271EF1" w:rsidRDefault="6DF432A2" w:rsidP="30082C55">
      <w:pPr>
        <w:pStyle w:val="ListParagraph"/>
        <w:numPr>
          <w:ilvl w:val="1"/>
          <w:numId w:val="1"/>
        </w:numPr>
      </w:pPr>
      <w:r w:rsidRPr="30082C55">
        <w:rPr>
          <w:lang w:val="en-US"/>
        </w:rPr>
        <w:t>Simpler to use.</w:t>
      </w:r>
    </w:p>
    <w:p w14:paraId="3467A265" w14:textId="483B9887" w:rsidR="00271EF1" w:rsidRDefault="162B48E9" w:rsidP="30082C55">
      <w:pPr>
        <w:pStyle w:val="ListParagraph"/>
        <w:numPr>
          <w:ilvl w:val="0"/>
          <w:numId w:val="1"/>
        </w:numPr>
        <w:rPr>
          <w:lang w:val="en-US"/>
        </w:rPr>
      </w:pPr>
      <w:r w:rsidRPr="30082C55">
        <w:rPr>
          <w:lang w:val="en-US"/>
        </w:rPr>
        <w:t>Passive buzzer</w:t>
      </w:r>
    </w:p>
    <w:p w14:paraId="79DB9335" w14:textId="0674B512" w:rsidR="00271EF1" w:rsidRDefault="134A5EC6" w:rsidP="30082C55">
      <w:pPr>
        <w:pStyle w:val="ListParagraph"/>
        <w:numPr>
          <w:ilvl w:val="1"/>
          <w:numId w:val="1"/>
        </w:numPr>
        <w:rPr>
          <w:lang w:val="en-US"/>
        </w:rPr>
      </w:pPr>
      <w:r w:rsidRPr="30082C55">
        <w:rPr>
          <w:lang w:val="en-US"/>
        </w:rPr>
        <w:t>Act like tiny speakers; they don't produce sound on their own.</w:t>
      </w:r>
    </w:p>
    <w:p w14:paraId="1460ADBB" w14:textId="31AF3EB2" w:rsidR="00271EF1" w:rsidRPr="0092706D" w:rsidRDefault="134A5EC6" w:rsidP="30082C55">
      <w:pPr>
        <w:pStyle w:val="ListParagraph"/>
        <w:numPr>
          <w:ilvl w:val="1"/>
          <w:numId w:val="1"/>
        </w:numPr>
        <w:spacing w:before="240" w:after="240"/>
        <w:rPr>
          <w:lang w:val="en-US"/>
        </w:rPr>
      </w:pPr>
      <w:r w:rsidRPr="30082C55">
        <w:rPr>
          <w:lang w:val="en-US"/>
        </w:rPr>
        <w:t>Need an external AC signal (usually a square wave) at a specific frequency to produce a sound.</w:t>
      </w:r>
    </w:p>
    <w:p w14:paraId="6A35CA84" w14:textId="209E3747" w:rsidR="00271EF1" w:rsidRPr="0092706D" w:rsidRDefault="134A5EC6" w:rsidP="30082C55">
      <w:pPr>
        <w:pStyle w:val="ListParagraph"/>
        <w:numPr>
          <w:ilvl w:val="1"/>
          <w:numId w:val="1"/>
        </w:numPr>
        <w:rPr>
          <w:lang w:val="en-US"/>
        </w:rPr>
      </w:pPr>
      <w:r w:rsidRPr="30082C55">
        <w:rPr>
          <w:lang w:val="en-US"/>
        </w:rPr>
        <w:t>Offer more flexibility in pitch and tone control.</w:t>
      </w:r>
    </w:p>
    <w:p w14:paraId="093987ED" w14:textId="1162AC9A" w:rsidR="00271EF1" w:rsidRDefault="00271EF1" w:rsidP="30082C55">
      <w:pPr>
        <w:rPr>
          <w:lang w:val="en-US"/>
        </w:rPr>
      </w:pPr>
    </w:p>
    <w:p w14:paraId="61F443DF" w14:textId="46AB1922" w:rsidR="00271EF1" w:rsidRDefault="00271EF1" w:rsidP="30082C55">
      <w:pPr>
        <w:ind w:left="360"/>
        <w:rPr>
          <w:lang w:val="en-US"/>
        </w:rPr>
      </w:pPr>
    </w:p>
    <w:p w14:paraId="27974624" w14:textId="3CBA485A" w:rsidR="00271EF1" w:rsidRDefault="1DF135C8" w:rsidP="30082C55">
      <w:pPr>
        <w:ind w:left="360"/>
        <w:rPr>
          <w:lang w:val="en-US"/>
        </w:rPr>
      </w:pPr>
      <w:r w:rsidRPr="30082C55">
        <w:rPr>
          <w:lang w:val="en-US"/>
        </w:rPr>
        <w:t xml:space="preserve">For both buzzers we can use </w:t>
      </w:r>
      <w:proofErr w:type="gramStart"/>
      <w:r w:rsidRPr="30082C55">
        <w:rPr>
          <w:lang w:val="en-US"/>
        </w:rPr>
        <w:t>GPIO.PWM !</w:t>
      </w:r>
      <w:proofErr w:type="gramEnd"/>
    </w:p>
    <w:p w14:paraId="560E90B2" w14:textId="4E0F8357" w:rsidR="00271EF1" w:rsidRDefault="00271EF1" w:rsidP="30082C55">
      <w:pPr>
        <w:ind w:left="360"/>
        <w:rPr>
          <w:lang w:val="en-US"/>
        </w:rPr>
      </w:pPr>
    </w:p>
    <w:p w14:paraId="07FC2E3E" w14:textId="148C1F44" w:rsidR="00271EF1" w:rsidRDefault="1DF135C8" w:rsidP="30082C55">
      <w:pPr>
        <w:ind w:left="360"/>
        <w:rPr>
          <w:lang w:val="en-US"/>
        </w:rPr>
      </w:pPr>
      <w:r w:rsidRPr="30082C55">
        <w:rPr>
          <w:lang w:val="en-US"/>
        </w:rPr>
        <w:t>For our active buzzer (GPIO 12) we can use PWM (with a high enough frequency) to modulate the volume output (of a “constant” tone)</w:t>
      </w:r>
    </w:p>
    <w:p w14:paraId="758121E6" w14:textId="7C90FF0D" w:rsidR="00271EF1" w:rsidRDefault="7D4CA40A" w:rsidP="30082C55">
      <w:pPr>
        <w:ind w:left="360"/>
      </w:pPr>
      <w:r>
        <w:rPr>
          <w:noProof/>
        </w:rPr>
        <w:lastRenderedPageBreak/>
        <w:drawing>
          <wp:inline distT="0" distB="0" distL="0" distR="0" wp14:anchorId="5BFA16F1" wp14:editId="55641E04">
            <wp:extent cx="4572000" cy="2438400"/>
            <wp:effectExtent l="0" t="0" r="0" b="0"/>
            <wp:docPr id="1454952577" name="Picture 145495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4572000" cy="2438400"/>
                    </a:xfrm>
                    <a:prstGeom prst="rect">
                      <a:avLst/>
                    </a:prstGeom>
                  </pic:spPr>
                </pic:pic>
              </a:graphicData>
            </a:graphic>
          </wp:inline>
        </w:drawing>
      </w:r>
    </w:p>
    <w:p w14:paraId="075E998B" w14:textId="5B509D40" w:rsidR="00271EF1" w:rsidRDefault="1DF135C8" w:rsidP="30082C55">
      <w:pPr>
        <w:ind w:left="360"/>
        <w:rPr>
          <w:lang w:val="en-US"/>
        </w:rPr>
      </w:pPr>
      <w:r w:rsidRPr="30082C55">
        <w:rPr>
          <w:lang w:val="en-US"/>
        </w:rPr>
        <w:t xml:space="preserve">The passive buzzers need to be driven by the frequency of the sound we want to create, so we can use </w:t>
      </w:r>
      <w:proofErr w:type="spellStart"/>
      <w:r w:rsidRPr="30082C55">
        <w:rPr>
          <w:lang w:val="en-US"/>
        </w:rPr>
        <w:t>PWM.</w:t>
      </w:r>
      <w:r w:rsidR="2145642D" w:rsidRPr="30082C55">
        <w:rPr>
          <w:lang w:val="en-US"/>
        </w:rPr>
        <w:t>ChangeFrequency</w:t>
      </w:r>
      <w:proofErr w:type="spellEnd"/>
      <w:r w:rsidR="2145642D" w:rsidRPr="30082C55">
        <w:rPr>
          <w:lang w:val="en-US"/>
        </w:rPr>
        <w:t xml:space="preserve"> </w:t>
      </w:r>
      <w:r w:rsidRPr="30082C55">
        <w:rPr>
          <w:lang w:val="en-US"/>
        </w:rPr>
        <w:t>to update to output frequency:</w:t>
      </w:r>
    </w:p>
    <w:p w14:paraId="45756562" w14:textId="25E503D0" w:rsidR="00271EF1" w:rsidRDefault="00271EF1" w:rsidP="30082C55">
      <w:pPr>
        <w:ind w:left="360"/>
        <w:rPr>
          <w:lang w:val="en-US"/>
        </w:rPr>
      </w:pPr>
    </w:p>
    <w:p w14:paraId="38FDCE96" w14:textId="36BCBB17" w:rsidR="00271EF1" w:rsidRDefault="24C24823" w:rsidP="30082C55">
      <w:pPr>
        <w:ind w:left="360"/>
      </w:pPr>
      <w:r>
        <w:rPr>
          <w:noProof/>
        </w:rPr>
        <w:drawing>
          <wp:inline distT="0" distB="0" distL="0" distR="0" wp14:anchorId="2D9CDE8E" wp14:editId="2EFC8372">
            <wp:extent cx="4572000" cy="4333875"/>
            <wp:effectExtent l="0" t="0" r="0" b="0"/>
            <wp:docPr id="181766062" name="Picture 181766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4572000" cy="4333875"/>
                    </a:xfrm>
                    <a:prstGeom prst="rect">
                      <a:avLst/>
                    </a:prstGeom>
                  </pic:spPr>
                </pic:pic>
              </a:graphicData>
            </a:graphic>
          </wp:inline>
        </w:drawing>
      </w:r>
    </w:p>
    <w:p w14:paraId="284F181F" w14:textId="5F6DD491" w:rsidR="00271EF1" w:rsidRDefault="00271EF1" w:rsidP="30082C55">
      <w:pPr>
        <w:ind w:left="360"/>
      </w:pPr>
    </w:p>
    <w:p w14:paraId="3BDB4913" w14:textId="16902C01" w:rsidR="00271EF1" w:rsidRPr="0092706D" w:rsidRDefault="24C24823" w:rsidP="30082C55">
      <w:pPr>
        <w:ind w:left="360"/>
        <w:rPr>
          <w:lang w:val="en-US"/>
        </w:rPr>
      </w:pPr>
      <w:r w:rsidRPr="0092706D">
        <w:rPr>
          <w:lang w:val="en-US"/>
        </w:rPr>
        <w:t xml:space="preserve">Try and update the previous code by adding </w:t>
      </w:r>
      <w:r w:rsidR="7788B42A" w:rsidRPr="0092706D">
        <w:rPr>
          <w:lang w:val="en-US"/>
        </w:rPr>
        <w:t xml:space="preserve">some </w:t>
      </w:r>
      <w:r w:rsidRPr="0092706D">
        <w:rPr>
          <w:lang w:val="en-US"/>
        </w:rPr>
        <w:t xml:space="preserve">auditive feedback. </w:t>
      </w:r>
      <w:r w:rsidR="00B45646">
        <w:rPr>
          <w:lang w:val="en-US"/>
        </w:rPr>
        <w:br/>
      </w:r>
      <w:r w:rsidR="279D5A69" w:rsidRPr="0092706D">
        <w:rPr>
          <w:lang w:val="en-US"/>
        </w:rPr>
        <w:t xml:space="preserve">(Working with the </w:t>
      </w:r>
      <w:r w:rsidR="00B45646" w:rsidRPr="0092706D">
        <w:rPr>
          <w:lang w:val="en-US"/>
        </w:rPr>
        <w:t>analog</w:t>
      </w:r>
      <w:r w:rsidR="279D5A69" w:rsidRPr="0092706D">
        <w:rPr>
          <w:lang w:val="en-US"/>
        </w:rPr>
        <w:t xml:space="preserve"> signal can create a nice effect)</w:t>
      </w:r>
    </w:p>
    <w:p w14:paraId="76C319F7" w14:textId="4A0EDEB9" w:rsidR="00271EF1" w:rsidRPr="0092706D" w:rsidRDefault="00271EF1" w:rsidP="30082C55">
      <w:pPr>
        <w:ind w:left="360"/>
        <w:rPr>
          <w:lang w:val="en-US"/>
        </w:rPr>
      </w:pPr>
    </w:p>
    <w:p w14:paraId="651B068B" w14:textId="2CF7F3A7" w:rsidR="00271EF1" w:rsidRPr="0092706D" w:rsidRDefault="00271EF1" w:rsidP="30082C55">
      <w:pPr>
        <w:ind w:left="360"/>
        <w:rPr>
          <w:lang w:val="en-US"/>
        </w:rPr>
      </w:pPr>
    </w:p>
    <w:p w14:paraId="5D88E414" w14:textId="77777777" w:rsidR="00EB5ACA" w:rsidRDefault="00EB5ACA">
      <w:pPr>
        <w:spacing w:after="0"/>
        <w:rPr>
          <w:b/>
          <w:bCs/>
          <w:lang w:val="en-US"/>
        </w:rPr>
      </w:pPr>
      <w:r>
        <w:rPr>
          <w:b/>
          <w:bCs/>
          <w:lang w:val="en-US"/>
        </w:rPr>
        <w:br w:type="page"/>
      </w:r>
    </w:p>
    <w:p w14:paraId="3F465006" w14:textId="3DC8DB11" w:rsidR="00271EF1" w:rsidRPr="0092706D" w:rsidRDefault="207604B1" w:rsidP="00EB5ACA">
      <w:pPr>
        <w:pStyle w:val="Heading1"/>
        <w:rPr>
          <w:lang w:val="en-US"/>
        </w:rPr>
      </w:pPr>
      <w:r w:rsidRPr="0092706D">
        <w:rPr>
          <w:lang w:val="en-US"/>
        </w:rPr>
        <w:lastRenderedPageBreak/>
        <w:t>Assignment</w:t>
      </w:r>
      <w:r w:rsidR="00713FA7">
        <w:rPr>
          <w:lang w:val="en-US"/>
        </w:rPr>
        <w:t xml:space="preserve"> in class</w:t>
      </w:r>
      <w:r w:rsidR="53F8AF5C" w:rsidRPr="0092706D">
        <w:rPr>
          <w:lang w:val="en-US"/>
        </w:rPr>
        <w:t xml:space="preserve"> </w:t>
      </w:r>
    </w:p>
    <w:p w14:paraId="32CA4775" w14:textId="23857722" w:rsidR="00271EF1" w:rsidRPr="0092706D" w:rsidRDefault="207604B1" w:rsidP="30082C55">
      <w:pPr>
        <w:rPr>
          <w:lang w:val="en-US"/>
        </w:rPr>
      </w:pPr>
      <w:r w:rsidRPr="0092706D">
        <w:rPr>
          <w:lang w:val="en-US"/>
        </w:rPr>
        <w:t>Read potentiometer (A2)</w:t>
      </w:r>
    </w:p>
    <w:p w14:paraId="342C8D3B" w14:textId="02B9223A" w:rsidR="00271EF1" w:rsidRPr="0092706D" w:rsidRDefault="207604B1" w:rsidP="30082C55">
      <w:pPr>
        <w:rPr>
          <w:lang w:val="en-US"/>
        </w:rPr>
      </w:pPr>
      <w:r w:rsidRPr="0092706D">
        <w:rPr>
          <w:lang w:val="en-US"/>
        </w:rPr>
        <w:t>Scale this value into 1-10 range, show on LED Bar Graph</w:t>
      </w:r>
    </w:p>
    <w:p w14:paraId="7E857D78" w14:textId="39F655B7" w:rsidR="00271EF1" w:rsidRPr="0092706D" w:rsidRDefault="207604B1" w:rsidP="30082C55">
      <w:pPr>
        <w:rPr>
          <w:lang w:val="en-US"/>
        </w:rPr>
      </w:pPr>
      <w:r w:rsidRPr="0092706D">
        <w:rPr>
          <w:lang w:val="en-US"/>
        </w:rPr>
        <w:t>Create a low pitch tone for lower values, and increase the pitch of the sound while the analog value increases</w:t>
      </w:r>
    </w:p>
    <w:p w14:paraId="1EE8BDCA" w14:textId="079F0F54" w:rsidR="00271EF1" w:rsidRPr="0092706D" w:rsidRDefault="207604B1" w:rsidP="30082C55">
      <w:pPr>
        <w:rPr>
          <w:lang w:val="en-US"/>
        </w:rPr>
      </w:pPr>
      <w:r w:rsidRPr="0092706D">
        <w:rPr>
          <w:lang w:val="en-US"/>
        </w:rPr>
        <w:t>Use button GPIO 20 to toggle between “filling” the LED Bar graph, or just showing a single LED (event/interrupt)</w:t>
      </w:r>
    </w:p>
    <w:p w14:paraId="6D7E1EA3" w14:textId="45EB365D" w:rsidR="00271EF1" w:rsidRPr="0092706D" w:rsidRDefault="207604B1" w:rsidP="30082C55">
      <w:pPr>
        <w:rPr>
          <w:lang w:val="en-US"/>
        </w:rPr>
      </w:pPr>
      <w:r w:rsidRPr="0092706D">
        <w:rPr>
          <w:lang w:val="en-US"/>
        </w:rPr>
        <w:t>Make sure the buzzer stops outputting sound when the program ends.</w:t>
      </w:r>
    </w:p>
    <w:p w14:paraId="37F31C6C" w14:textId="75590256" w:rsidR="6939FEC6" w:rsidRDefault="6939FEC6" w:rsidP="30082C55">
      <w:pPr>
        <w:rPr>
          <w:lang w:val="en-US"/>
        </w:rPr>
      </w:pPr>
    </w:p>
    <w:sectPr w:rsidR="6939FEC6" w:rsidSect="00403EE5">
      <w:headerReference w:type="even" r:id="rId45"/>
      <w:headerReference w:type="default" r:id="rId46"/>
      <w:footerReference w:type="even" r:id="rId47"/>
      <w:footerReference w:type="default" r:id="rId48"/>
      <w:pgSz w:w="11900" w:h="16840"/>
      <w:pgMar w:top="1134"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7D5B7" w14:textId="77777777" w:rsidR="00CD6178" w:rsidRDefault="00CD6178" w:rsidP="002C1948">
      <w:pPr>
        <w:spacing w:after="0"/>
      </w:pPr>
      <w:r>
        <w:separator/>
      </w:r>
    </w:p>
  </w:endnote>
  <w:endnote w:type="continuationSeparator" w:id="0">
    <w:p w14:paraId="57BFE783" w14:textId="77777777" w:rsidR="00CD6178" w:rsidRDefault="00CD6178" w:rsidP="002C1948">
      <w:pPr>
        <w:spacing w:after="0"/>
      </w:pPr>
      <w:r>
        <w:continuationSeparator/>
      </w:r>
    </w:p>
  </w:endnote>
  <w:endnote w:type="continuationNotice" w:id="1">
    <w:p w14:paraId="3485DA15" w14:textId="77777777" w:rsidR="00CD6178" w:rsidRDefault="00CD617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Ubuntu">
    <w:charset w:val="00"/>
    <w:family w:val="swiss"/>
    <w:pitch w:val="variable"/>
    <w:sig w:usb0="E00002FF" w:usb1="5000205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C56175" w:rsidRPr="0092706D" w14:paraId="0311BF03" w14:textId="77777777" w:rsidTr="30082C55">
      <w:tc>
        <w:tcPr>
          <w:tcW w:w="1815" w:type="pct"/>
        </w:tcPr>
        <w:p w14:paraId="6A105789" w14:textId="77777777" w:rsidR="00C56175" w:rsidRPr="000C578D" w:rsidRDefault="00C56175" w:rsidP="005B11C2">
          <w:pPr>
            <w:pStyle w:val="HeaderOrFooter"/>
          </w:pPr>
          <w:r w:rsidRPr="000C578D">
            <w:rPr>
              <w:noProof/>
              <w:lang w:eastAsia="nl-BE"/>
            </w:rPr>
            <w:drawing>
              <wp:inline distT="0" distB="0" distL="0" distR="0" wp14:anchorId="26178CE7" wp14:editId="7085490A">
                <wp:extent cx="914400" cy="345702"/>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5702"/>
                        </a:xfrm>
                        <a:prstGeom prst="rect">
                          <a:avLst/>
                        </a:prstGeom>
                        <a:noFill/>
                        <a:ln>
                          <a:noFill/>
                        </a:ln>
                      </pic:spPr>
                    </pic:pic>
                  </a:graphicData>
                </a:graphic>
              </wp:inline>
            </w:drawing>
          </w:r>
        </w:p>
      </w:tc>
      <w:tc>
        <w:tcPr>
          <w:tcW w:w="3185" w:type="pct"/>
          <w:vAlign w:val="center"/>
        </w:tcPr>
        <w:p w14:paraId="0FFB0EAB" w14:textId="77777777" w:rsidR="00C56175" w:rsidRPr="00DD724F" w:rsidRDefault="30082C55" w:rsidP="005B11C2">
          <w:pPr>
            <w:pStyle w:val="HeaderOrFooter"/>
            <w:ind w:left="113"/>
            <w:rPr>
              <w:lang w:val="en-US"/>
            </w:rPr>
          </w:pPr>
          <w:r w:rsidRPr="0092706D">
            <w:rPr>
              <w:lang w:val="en-US"/>
            </w:rPr>
            <w:t>SCHOOL YEAR 2012-2013</w:t>
          </w:r>
        </w:p>
        <w:p w14:paraId="2D6E7F2D" w14:textId="77777777" w:rsidR="00C56175" w:rsidRPr="00DD724F" w:rsidRDefault="30082C55" w:rsidP="005B11C2">
          <w:pPr>
            <w:pStyle w:val="HeaderOrFooter"/>
            <w:ind w:left="113"/>
            <w:rPr>
              <w:lang w:val="en-US"/>
            </w:rPr>
          </w:pPr>
          <w:r w:rsidRPr="0092706D">
            <w:rPr>
              <w:lang w:val="en-US"/>
            </w:rPr>
            <w:t>NEW MEDIA AND COMMUNICATION TECHNOLOGY</w:t>
          </w:r>
        </w:p>
      </w:tc>
    </w:tr>
  </w:tbl>
  <w:p w14:paraId="5AD98B83" w14:textId="77777777" w:rsidR="00C56175" w:rsidRPr="00DD724F" w:rsidRDefault="00C56175">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C56175" w:rsidRPr="008075EC" w14:paraId="5A3EA5EE" w14:textId="77777777" w:rsidTr="30082C55">
      <w:tc>
        <w:tcPr>
          <w:tcW w:w="1815" w:type="pct"/>
        </w:tcPr>
        <w:p w14:paraId="708774E1" w14:textId="3542A3CF" w:rsidR="00C56175" w:rsidRPr="000C578D" w:rsidRDefault="00C56175" w:rsidP="00C02078">
          <w:pPr>
            <w:pStyle w:val="HeaderOrFooter"/>
            <w:spacing w:after="120"/>
          </w:pPr>
        </w:p>
      </w:tc>
      <w:tc>
        <w:tcPr>
          <w:tcW w:w="3185" w:type="pct"/>
          <w:vAlign w:val="center"/>
        </w:tcPr>
        <w:p w14:paraId="179BD101" w14:textId="77777777" w:rsidR="00C56175" w:rsidRDefault="00C56175" w:rsidP="30082C55">
          <w:pPr>
            <w:pStyle w:val="HeaderOrFooter"/>
            <w:ind w:left="113"/>
            <w:jc w:val="right"/>
            <w:rPr>
              <w:caps/>
            </w:rPr>
          </w:pPr>
        </w:p>
        <w:p w14:paraId="4FADD12E" w14:textId="402D9F37" w:rsidR="00C56175" w:rsidRPr="00DD724F" w:rsidRDefault="30082C55" w:rsidP="00DB3CA4">
          <w:pPr>
            <w:pStyle w:val="HeaderOrFooter"/>
            <w:ind w:left="113"/>
            <w:jc w:val="right"/>
            <w:rPr>
              <w:lang w:val="en-US"/>
            </w:rPr>
          </w:pPr>
          <w:r w:rsidRPr="30082C55">
            <w:rPr>
              <w:caps/>
            </w:rPr>
            <w:t xml:space="preserve">MULTIMEDIA </w:t>
          </w:r>
          <w:r w:rsidRPr="30082C55">
            <w:rPr>
              <w:caps/>
            </w:rPr>
            <w:t>AND CREATIVE TECHNOLOGY</w:t>
          </w:r>
        </w:p>
      </w:tc>
    </w:tr>
  </w:tbl>
  <w:p w14:paraId="30707B98" w14:textId="77777777" w:rsidR="00C56175" w:rsidRPr="00DB3CA4" w:rsidRDefault="00C56175" w:rsidP="30082C55">
    <w:pPr>
      <w:pStyle w:val="Footer"/>
      <w:spacing w:before="120"/>
      <w:jc w:val="center"/>
      <w:rPr>
        <w:b/>
        <w:bCs/>
        <w:sz w:val="18"/>
        <w:szCs w:val="18"/>
      </w:rPr>
    </w:pPr>
    <w:r w:rsidRPr="30082C55">
      <w:rPr>
        <w:rStyle w:val="PageNumber"/>
        <w:b/>
        <w:bCs/>
        <w:sz w:val="18"/>
        <w:szCs w:val="18"/>
      </w:rPr>
      <w:fldChar w:fldCharType="begin"/>
    </w:r>
    <w:r w:rsidRPr="30082C55">
      <w:rPr>
        <w:rStyle w:val="PageNumber"/>
        <w:b/>
        <w:bCs/>
        <w:sz w:val="18"/>
        <w:szCs w:val="18"/>
      </w:rPr>
      <w:instrText xml:space="preserve"> PAGE </w:instrText>
    </w:r>
    <w:r w:rsidRPr="30082C55">
      <w:rPr>
        <w:rStyle w:val="PageNumber"/>
        <w:b/>
        <w:bCs/>
        <w:sz w:val="18"/>
        <w:szCs w:val="18"/>
      </w:rPr>
      <w:fldChar w:fldCharType="separate"/>
    </w:r>
    <w:r w:rsidR="30082C55" w:rsidRPr="30082C55">
      <w:rPr>
        <w:rStyle w:val="PageNumber"/>
        <w:b/>
        <w:bCs/>
        <w:sz w:val="18"/>
        <w:szCs w:val="18"/>
      </w:rPr>
      <w:t>7</w:t>
    </w:r>
    <w:r w:rsidRPr="30082C55">
      <w:rPr>
        <w:rStyle w:val="PageNumbe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97031" w14:textId="77777777" w:rsidR="00CD6178" w:rsidRDefault="00CD6178" w:rsidP="002C1948">
      <w:pPr>
        <w:spacing w:after="0"/>
      </w:pPr>
      <w:r>
        <w:separator/>
      </w:r>
    </w:p>
  </w:footnote>
  <w:footnote w:type="continuationSeparator" w:id="0">
    <w:p w14:paraId="7E0C2A78" w14:textId="77777777" w:rsidR="00CD6178" w:rsidRDefault="00CD6178" w:rsidP="002C1948">
      <w:pPr>
        <w:spacing w:after="0"/>
      </w:pPr>
      <w:r>
        <w:continuationSeparator/>
      </w:r>
    </w:p>
  </w:footnote>
  <w:footnote w:type="continuationNotice" w:id="1">
    <w:p w14:paraId="53C554E4" w14:textId="77777777" w:rsidR="00CD6178" w:rsidRDefault="00CD617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C56175" w:rsidRPr="000C578D" w14:paraId="15D28FCE" w14:textId="77777777" w:rsidTr="30082C55">
      <w:trPr>
        <w:trHeight w:val="193"/>
      </w:trPr>
      <w:tc>
        <w:tcPr>
          <w:tcW w:w="1815" w:type="pct"/>
          <w:vMerge w:val="restart"/>
          <w:tcBorders>
            <w:right w:val="single" w:sz="18" w:space="0" w:color="E85E00"/>
          </w:tcBorders>
        </w:tcPr>
        <w:p w14:paraId="0B0C112D" w14:textId="77777777" w:rsidR="00C56175" w:rsidRPr="000C578D" w:rsidRDefault="00C56175" w:rsidP="005B11C2">
          <w:pPr>
            <w:pStyle w:val="HeaderOrFooter"/>
          </w:pPr>
          <w:r>
            <w:rPr>
              <w:noProof/>
              <w:lang w:eastAsia="nl-BE"/>
            </w:rPr>
            <w:drawing>
              <wp:inline distT="0" distB="0" distL="0" distR="0" wp14:anchorId="7994B0AD" wp14:editId="584AD675">
                <wp:extent cx="906946" cy="463550"/>
                <wp:effectExtent l="0" t="0" r="762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352" cy="463758"/>
                        </a:xfrm>
                        <a:prstGeom prst="rect">
                          <a:avLst/>
                        </a:prstGeom>
                        <a:noFill/>
                        <a:ln>
                          <a:noFill/>
                        </a:ln>
                      </pic:spPr>
                    </pic:pic>
                  </a:graphicData>
                </a:graphic>
              </wp:inline>
            </w:drawing>
          </w:r>
        </w:p>
      </w:tc>
      <w:tc>
        <w:tcPr>
          <w:tcW w:w="3185" w:type="pct"/>
          <w:tcBorders>
            <w:left w:val="single" w:sz="18" w:space="0" w:color="E85E00"/>
          </w:tcBorders>
          <w:vAlign w:val="bottom"/>
        </w:tcPr>
        <w:p w14:paraId="68FB900F" w14:textId="77777777" w:rsidR="00C56175" w:rsidRPr="000C578D" w:rsidRDefault="00C56175" w:rsidP="005B11C2">
          <w:pPr>
            <w:pStyle w:val="HeaderOrFooter"/>
            <w:ind w:left="113"/>
          </w:pPr>
        </w:p>
      </w:tc>
    </w:tr>
    <w:tr w:rsidR="00C56175" w:rsidRPr="000C578D" w14:paraId="04C22245" w14:textId="77777777" w:rsidTr="30082C55">
      <w:trPr>
        <w:trHeight w:val="125"/>
      </w:trPr>
      <w:tc>
        <w:tcPr>
          <w:tcW w:w="1815" w:type="pct"/>
          <w:vMerge/>
        </w:tcPr>
        <w:p w14:paraId="49E38B15" w14:textId="77777777" w:rsidR="00C56175" w:rsidRDefault="00C56175" w:rsidP="005B11C2">
          <w:pPr>
            <w:pStyle w:val="HeaderOrFooter"/>
            <w:rPr>
              <w:noProof/>
              <w:lang w:val="en-US"/>
            </w:rPr>
          </w:pPr>
        </w:p>
      </w:tc>
      <w:tc>
        <w:tcPr>
          <w:tcW w:w="3185" w:type="pct"/>
          <w:tcBorders>
            <w:left w:val="single" w:sz="18" w:space="0" w:color="E85E00"/>
          </w:tcBorders>
          <w:vAlign w:val="bottom"/>
        </w:tcPr>
        <w:p w14:paraId="395B75C7" w14:textId="77777777" w:rsidR="00C56175" w:rsidRDefault="00C56175" w:rsidP="005B11C2">
          <w:pPr>
            <w:pStyle w:val="HeaderOrFooter"/>
            <w:ind w:left="113"/>
          </w:pPr>
          <w:r>
            <w:t>EXTRA</w:t>
          </w:r>
        </w:p>
      </w:tc>
    </w:tr>
    <w:tr w:rsidR="00C56175" w:rsidRPr="000C578D" w14:paraId="0E073FDE" w14:textId="77777777" w:rsidTr="30082C55">
      <w:trPr>
        <w:trHeight w:val="125"/>
      </w:trPr>
      <w:tc>
        <w:tcPr>
          <w:tcW w:w="1815" w:type="pct"/>
          <w:vMerge/>
        </w:tcPr>
        <w:p w14:paraId="26A975C7" w14:textId="77777777" w:rsidR="00C56175" w:rsidRDefault="00C56175" w:rsidP="005B11C2">
          <w:pPr>
            <w:pStyle w:val="HeaderOrFooter"/>
            <w:rPr>
              <w:noProof/>
              <w:lang w:val="en-US"/>
            </w:rPr>
          </w:pPr>
        </w:p>
      </w:tc>
      <w:tc>
        <w:tcPr>
          <w:tcW w:w="3185" w:type="pct"/>
          <w:tcBorders>
            <w:left w:val="single" w:sz="18" w:space="0" w:color="E85E00"/>
          </w:tcBorders>
        </w:tcPr>
        <w:p w14:paraId="4E181C6C" w14:textId="77777777" w:rsidR="00C56175" w:rsidRDefault="00C56175" w:rsidP="005B11C2">
          <w:pPr>
            <w:pStyle w:val="HeaderOrFooter"/>
            <w:ind w:left="113"/>
          </w:pPr>
          <w:r w:rsidRPr="00AD0A1F">
            <w:t>SHORT WORKING DOCUMENT TITLE</w:t>
          </w:r>
        </w:p>
      </w:tc>
    </w:tr>
  </w:tbl>
  <w:p w14:paraId="4729D8F3" w14:textId="77777777" w:rsidR="00C56175" w:rsidRDefault="00C56175" w:rsidP="001270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C56175" w:rsidRPr="000C578D" w14:paraId="4471AE1F" w14:textId="77777777" w:rsidTr="30082C55">
      <w:trPr>
        <w:trHeight w:val="193"/>
      </w:trPr>
      <w:tc>
        <w:tcPr>
          <w:tcW w:w="1815" w:type="pct"/>
          <w:vMerge w:val="restart"/>
        </w:tcPr>
        <w:p w14:paraId="3B5E3A2C" w14:textId="3FC55910" w:rsidR="00C56175" w:rsidRPr="000C578D" w:rsidRDefault="30082C55" w:rsidP="00897B1E">
          <w:pPr>
            <w:pStyle w:val="HeaderOrFooter"/>
          </w:pPr>
          <w:r>
            <w:rPr>
              <w:noProof/>
            </w:rPr>
            <w:drawing>
              <wp:inline distT="0" distB="0" distL="0" distR="0" wp14:anchorId="50A2D564" wp14:editId="4C066481">
                <wp:extent cx="2089785" cy="652145"/>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2089785" cy="652145"/>
                        </a:xfrm>
                        <a:prstGeom prst="rect">
                          <a:avLst/>
                        </a:prstGeom>
                      </pic:spPr>
                    </pic:pic>
                  </a:graphicData>
                </a:graphic>
              </wp:inline>
            </w:drawing>
          </w:r>
        </w:p>
      </w:tc>
      <w:tc>
        <w:tcPr>
          <w:tcW w:w="3185" w:type="pct"/>
          <w:vAlign w:val="bottom"/>
        </w:tcPr>
        <w:p w14:paraId="28EA6D59" w14:textId="77777777" w:rsidR="00C56175" w:rsidRPr="00DB3CA4" w:rsidRDefault="00C56175" w:rsidP="30082C55">
          <w:pPr>
            <w:pStyle w:val="HeaderOrFooter"/>
            <w:ind w:left="113"/>
            <w:jc w:val="right"/>
            <w:rPr>
              <w:caps/>
            </w:rPr>
          </w:pPr>
        </w:p>
      </w:tc>
    </w:tr>
    <w:tr w:rsidR="00C56175" w:rsidRPr="000C578D" w14:paraId="4A377043" w14:textId="77777777" w:rsidTr="30082C55">
      <w:trPr>
        <w:trHeight w:val="125"/>
      </w:trPr>
      <w:tc>
        <w:tcPr>
          <w:tcW w:w="1815" w:type="pct"/>
          <w:vMerge/>
        </w:tcPr>
        <w:p w14:paraId="5831BD57" w14:textId="77777777" w:rsidR="00C56175" w:rsidRDefault="00C56175" w:rsidP="00897B1E">
          <w:pPr>
            <w:pStyle w:val="HeaderOrFooter"/>
            <w:rPr>
              <w:noProof/>
              <w:lang w:val="en-US"/>
            </w:rPr>
          </w:pPr>
        </w:p>
      </w:tc>
      <w:tc>
        <w:tcPr>
          <w:tcW w:w="3185" w:type="pct"/>
          <w:vAlign w:val="bottom"/>
        </w:tcPr>
        <w:p w14:paraId="0739A9E5" w14:textId="77777777" w:rsidR="00C56175" w:rsidRPr="00DB3CA4" w:rsidRDefault="00C56175" w:rsidP="30082C55">
          <w:pPr>
            <w:pStyle w:val="HeaderOrFooter"/>
            <w:ind w:left="113"/>
            <w:jc w:val="right"/>
            <w:rPr>
              <w:caps/>
            </w:rPr>
          </w:pPr>
        </w:p>
      </w:tc>
    </w:tr>
    <w:tr w:rsidR="00C56175" w:rsidRPr="000C578D" w14:paraId="51FC75C8" w14:textId="77777777" w:rsidTr="30082C55">
      <w:trPr>
        <w:trHeight w:val="125"/>
      </w:trPr>
      <w:tc>
        <w:tcPr>
          <w:tcW w:w="1815" w:type="pct"/>
          <w:vMerge/>
        </w:tcPr>
        <w:p w14:paraId="4BDA8B69" w14:textId="77777777" w:rsidR="00C56175" w:rsidRDefault="00C56175" w:rsidP="00897B1E">
          <w:pPr>
            <w:pStyle w:val="HeaderOrFooter"/>
            <w:rPr>
              <w:noProof/>
              <w:lang w:val="en-US"/>
            </w:rPr>
          </w:pPr>
        </w:p>
      </w:tc>
      <w:tc>
        <w:tcPr>
          <w:tcW w:w="3185" w:type="pct"/>
        </w:tcPr>
        <w:p w14:paraId="1A232984" w14:textId="77777777" w:rsidR="00C56175" w:rsidRPr="00DB3CA4" w:rsidRDefault="30082C55" w:rsidP="30082C55">
          <w:pPr>
            <w:pStyle w:val="HeaderOrFooter"/>
            <w:ind w:left="113"/>
            <w:jc w:val="right"/>
            <w:rPr>
              <w:caps/>
            </w:rPr>
          </w:pPr>
          <w:r w:rsidRPr="30082C55">
            <w:rPr>
              <w:caps/>
            </w:rPr>
            <w:t>Shiftregister</w:t>
          </w:r>
        </w:p>
      </w:tc>
    </w:tr>
  </w:tbl>
  <w:p w14:paraId="5D3F68C6" w14:textId="437E74B4" w:rsidR="00C56175" w:rsidRDefault="00C56175">
    <w:pPr>
      <w:pStyle w:val="HeaderO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19EF0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A6268D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23EE9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32EC82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060431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0E8608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E63C314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8BEC67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BE475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B34DE7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C20C2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903255"/>
    <w:multiLevelType w:val="hybridMultilevel"/>
    <w:tmpl w:val="46FE002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0920343"/>
    <w:multiLevelType w:val="multilevel"/>
    <w:tmpl w:val="84BECC2E"/>
    <w:lvl w:ilvl="0">
      <w:start w:val="1"/>
      <w:numFmt w:val="upperLetter"/>
      <w:lvlText w:val="%1."/>
      <w:lvlJc w:val="left"/>
      <w:pPr>
        <w:ind w:left="360" w:hanging="360"/>
      </w:pPr>
    </w:lvl>
    <w:lvl w:ilvl="1">
      <w:start w:val="1"/>
      <w:numFmt w:val="bullet"/>
      <w:lvlText w:val="o"/>
      <w:lvlJc w:val="left"/>
      <w:pPr>
        <w:ind w:left="786" w:hanging="360"/>
      </w:pPr>
      <w:rPr>
        <w:rFonts w:ascii="Courier New" w:hAnsi="Courier New" w:cs="Courier New" w:hint="default"/>
      </w:rPr>
    </w:lvl>
    <w:lvl w:ilvl="2">
      <w:start w:val="1"/>
      <w:numFmt w:val="bullet"/>
      <w:lvlText w:val="o"/>
      <w:lvlJc w:val="left"/>
      <w:pPr>
        <w:ind w:left="606" w:hanging="180"/>
      </w:pPr>
      <w:rPr>
        <w:rFonts w:ascii="Courier New" w:hAnsi="Courier New" w:cs="Courier New" w:hint="default"/>
      </w:rPr>
    </w:lvl>
    <w:lvl w:ilvl="3">
      <w:start w:val="1"/>
      <w:numFmt w:val="bullet"/>
      <w:lvlText w:val=""/>
      <w:lvlJc w:val="left"/>
      <w:pPr>
        <w:ind w:left="1069" w:hanging="360"/>
      </w:pPr>
      <w:rPr>
        <w:rFonts w:ascii="Symbol" w:hAnsi="Symbol" w:hint="default"/>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3" w15:restartNumberingAfterBreak="0">
    <w:nsid w:val="0F195833"/>
    <w:multiLevelType w:val="hybridMultilevel"/>
    <w:tmpl w:val="EE7C9104"/>
    <w:lvl w:ilvl="0" w:tplc="BC661DC4">
      <w:numFmt w:val="bullet"/>
      <w:pStyle w:val="ListParagraph"/>
      <w:lvlText w:val=""/>
      <w:lvlJc w:val="left"/>
      <w:pPr>
        <w:ind w:left="360" w:hanging="360"/>
      </w:pPr>
      <w:rPr>
        <w:rFonts w:ascii="Symbol" w:eastAsiaTheme="minorEastAsia"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C41055"/>
    <w:multiLevelType w:val="hybridMultilevel"/>
    <w:tmpl w:val="8208D936"/>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5" w15:restartNumberingAfterBreak="0">
    <w:nsid w:val="13874C15"/>
    <w:multiLevelType w:val="hybridMultilevel"/>
    <w:tmpl w:val="EC2036B0"/>
    <w:lvl w:ilvl="0" w:tplc="62C6DC7A">
      <w:numFmt w:val="bullet"/>
      <w:lvlText w:val="-"/>
      <w:lvlJc w:val="left"/>
      <w:pPr>
        <w:ind w:left="502" w:hanging="360"/>
      </w:pPr>
      <w:rPr>
        <w:rFonts w:ascii="Ubuntu" w:eastAsia="Times New Roman" w:hAnsi="Ubuntu" w:cs="Times New Roman" w:hint="default"/>
      </w:rPr>
    </w:lvl>
    <w:lvl w:ilvl="1" w:tplc="08130003">
      <w:start w:val="1"/>
      <w:numFmt w:val="bullet"/>
      <w:lvlText w:val="o"/>
      <w:lvlJc w:val="left"/>
      <w:pPr>
        <w:ind w:left="786"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1B0A77CA"/>
    <w:multiLevelType w:val="multilevel"/>
    <w:tmpl w:val="C27EE0B8"/>
    <w:lvl w:ilvl="0">
      <w:numFmt w:val="bullet"/>
      <w:lvlText w:val="-"/>
      <w:lvlJc w:val="left"/>
      <w:pPr>
        <w:ind w:left="360" w:hanging="360"/>
      </w:pPr>
      <w:rPr>
        <w:rFonts w:ascii="Ubuntu" w:eastAsia="Times New Roman" w:hAnsi="Ubuntu" w:cs="Times New Roman" w:hint="default"/>
      </w:rPr>
    </w:lvl>
    <w:lvl w:ilvl="1">
      <w:start w:val="1"/>
      <w:numFmt w:val="lowerLetter"/>
      <w:lvlText w:val="%2."/>
      <w:lvlJc w:val="left"/>
      <w:pPr>
        <w:ind w:left="1866" w:hanging="360"/>
      </w:pPr>
    </w:lvl>
    <w:lvl w:ilvl="2">
      <w:numFmt w:val="bullet"/>
      <w:lvlText w:val="-"/>
      <w:lvlJc w:val="left"/>
      <w:pPr>
        <w:ind w:left="2586" w:hanging="180"/>
      </w:pPr>
      <w:rPr>
        <w:rFonts w:ascii="Ubuntu" w:eastAsia="Times New Roman" w:hAnsi="Ubuntu" w:cs="Times New Roman" w:hint="default"/>
      </w:r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7" w15:restartNumberingAfterBreak="0">
    <w:nsid w:val="1ECD6664"/>
    <w:multiLevelType w:val="hybridMultilevel"/>
    <w:tmpl w:val="9A4005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FB04F0B"/>
    <w:multiLevelType w:val="hybridMultilevel"/>
    <w:tmpl w:val="198EA076"/>
    <w:lvl w:ilvl="0" w:tplc="0F601A40">
      <w:start w:val="1"/>
      <w:numFmt w:val="decimal"/>
      <w:lvlText w:val="%1)"/>
      <w:lvlJc w:val="left"/>
      <w:pPr>
        <w:ind w:left="108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20191A9F"/>
    <w:multiLevelType w:val="hybridMultilevel"/>
    <w:tmpl w:val="F92A57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240D4B9B"/>
    <w:multiLevelType w:val="hybridMultilevel"/>
    <w:tmpl w:val="BDC6EF16"/>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2D695D27"/>
    <w:multiLevelType w:val="hybridMultilevel"/>
    <w:tmpl w:val="BCAEFC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2EAC3E17"/>
    <w:multiLevelType w:val="hybridMultilevel"/>
    <w:tmpl w:val="D8A0013A"/>
    <w:lvl w:ilvl="0" w:tplc="B798EA08">
      <w:numFmt w:val="bullet"/>
      <w:lvlText w:val="-"/>
      <w:lvlJc w:val="left"/>
      <w:pPr>
        <w:ind w:left="360" w:hanging="360"/>
      </w:pPr>
      <w:rPr>
        <w:rFonts w:ascii="Tahoma" w:eastAsiaTheme="minorEastAsi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A21366D"/>
    <w:multiLevelType w:val="hybridMultilevel"/>
    <w:tmpl w:val="20A6F6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40CB6B4C"/>
    <w:multiLevelType w:val="multilevel"/>
    <w:tmpl w:val="02E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5955CD"/>
    <w:multiLevelType w:val="hybridMultilevel"/>
    <w:tmpl w:val="2B20BF4C"/>
    <w:lvl w:ilvl="0" w:tplc="62C6DC7A">
      <w:numFmt w:val="bullet"/>
      <w:lvlText w:val="-"/>
      <w:lvlJc w:val="left"/>
      <w:pPr>
        <w:ind w:left="360" w:hanging="360"/>
      </w:pPr>
      <w:rPr>
        <w:rFonts w:ascii="Ubuntu" w:eastAsia="Times New Roman" w:hAnsi="Ubuntu" w:cs="Times New Roman" w:hint="default"/>
      </w:rPr>
    </w:lvl>
    <w:lvl w:ilvl="1" w:tplc="08130003">
      <w:start w:val="1"/>
      <w:numFmt w:val="bullet"/>
      <w:lvlText w:val="o"/>
      <w:lvlJc w:val="left"/>
      <w:pPr>
        <w:ind w:left="1080" w:hanging="360"/>
      </w:pPr>
      <w:rPr>
        <w:rFonts w:ascii="Courier New" w:hAnsi="Courier New" w:cs="Courier New" w:hint="default"/>
      </w:rPr>
    </w:lvl>
    <w:lvl w:ilvl="2" w:tplc="08130001">
      <w:start w:val="1"/>
      <w:numFmt w:val="bullet"/>
      <w:lvlText w:val=""/>
      <w:lvlJc w:val="left"/>
      <w:pPr>
        <w:ind w:left="1800" w:hanging="360"/>
      </w:pPr>
      <w:rPr>
        <w:rFonts w:ascii="Symbol" w:hAnsi="Symbol" w:hint="default"/>
      </w:rPr>
    </w:lvl>
    <w:lvl w:ilvl="3" w:tplc="08130005">
      <w:start w:val="1"/>
      <w:numFmt w:val="bullet"/>
      <w:lvlText w:val=""/>
      <w:lvlJc w:val="left"/>
      <w:pPr>
        <w:ind w:left="2520" w:hanging="360"/>
      </w:pPr>
      <w:rPr>
        <w:rFonts w:ascii="Wingdings" w:hAnsi="Wingdings"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6" w15:restartNumberingAfterBreak="0">
    <w:nsid w:val="4B7F10C1"/>
    <w:multiLevelType w:val="hybridMultilevel"/>
    <w:tmpl w:val="3046361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522065B6"/>
    <w:multiLevelType w:val="hybridMultilevel"/>
    <w:tmpl w:val="BDC6EF16"/>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52500085"/>
    <w:multiLevelType w:val="hybridMultilevel"/>
    <w:tmpl w:val="1DD499D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61E60EAC"/>
    <w:multiLevelType w:val="hybridMultilevel"/>
    <w:tmpl w:val="3D3EBF7A"/>
    <w:lvl w:ilvl="0" w:tplc="0413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0" w15:restartNumberingAfterBreak="0">
    <w:nsid w:val="63F15323"/>
    <w:multiLevelType w:val="hybridMultilevel"/>
    <w:tmpl w:val="790084E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4276852"/>
    <w:multiLevelType w:val="multilevel"/>
    <w:tmpl w:val="84BECC2E"/>
    <w:lvl w:ilvl="0">
      <w:start w:val="1"/>
      <w:numFmt w:val="upperLetter"/>
      <w:lvlText w:val="%1."/>
      <w:lvlJc w:val="left"/>
      <w:pPr>
        <w:ind w:left="360" w:hanging="360"/>
      </w:pPr>
    </w:lvl>
    <w:lvl w:ilvl="1">
      <w:start w:val="1"/>
      <w:numFmt w:val="bullet"/>
      <w:lvlText w:val="o"/>
      <w:lvlJc w:val="left"/>
      <w:pPr>
        <w:ind w:left="786" w:hanging="360"/>
      </w:pPr>
      <w:rPr>
        <w:rFonts w:ascii="Courier New" w:hAnsi="Courier New" w:cs="Courier New" w:hint="default"/>
      </w:rPr>
    </w:lvl>
    <w:lvl w:ilvl="2">
      <w:start w:val="1"/>
      <w:numFmt w:val="bullet"/>
      <w:lvlText w:val="o"/>
      <w:lvlJc w:val="left"/>
      <w:pPr>
        <w:ind w:left="606" w:hanging="180"/>
      </w:pPr>
      <w:rPr>
        <w:rFonts w:ascii="Courier New" w:hAnsi="Courier New" w:cs="Courier New" w:hint="default"/>
      </w:rPr>
    </w:lvl>
    <w:lvl w:ilvl="3">
      <w:start w:val="1"/>
      <w:numFmt w:val="bullet"/>
      <w:lvlText w:val=""/>
      <w:lvlJc w:val="left"/>
      <w:pPr>
        <w:ind w:left="1069" w:hanging="360"/>
      </w:pPr>
      <w:rPr>
        <w:rFonts w:ascii="Symbol" w:hAnsi="Symbol" w:hint="default"/>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2" w15:restartNumberingAfterBreak="0">
    <w:nsid w:val="668A117B"/>
    <w:multiLevelType w:val="hybridMultilevel"/>
    <w:tmpl w:val="85C67DC6"/>
    <w:lvl w:ilvl="0" w:tplc="04130019">
      <w:start w:val="1"/>
      <w:numFmt w:val="lowerLetter"/>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3" w15:restartNumberingAfterBreak="0">
    <w:nsid w:val="69EE17EF"/>
    <w:multiLevelType w:val="hybridMultilevel"/>
    <w:tmpl w:val="5A501DC6"/>
    <w:lvl w:ilvl="0" w:tplc="0F601A40">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4" w15:restartNumberingAfterBreak="0">
    <w:nsid w:val="6AFF0C4F"/>
    <w:multiLevelType w:val="hybridMultilevel"/>
    <w:tmpl w:val="0BD080E0"/>
    <w:lvl w:ilvl="0" w:tplc="62C6DC7A">
      <w:numFmt w:val="bullet"/>
      <w:lvlText w:val="-"/>
      <w:lvlJc w:val="left"/>
      <w:pPr>
        <w:ind w:left="502" w:hanging="360"/>
      </w:pPr>
      <w:rPr>
        <w:rFonts w:ascii="Ubuntu" w:eastAsia="Times New Roman" w:hAnsi="Ubuntu" w:cs="Times New Roman" w:hint="default"/>
      </w:rPr>
    </w:lvl>
    <w:lvl w:ilvl="1" w:tplc="62C6DC7A">
      <w:numFmt w:val="bullet"/>
      <w:lvlText w:val="-"/>
      <w:lvlJc w:val="left"/>
      <w:pPr>
        <w:ind w:left="786" w:hanging="360"/>
      </w:pPr>
      <w:rPr>
        <w:rFonts w:ascii="Ubuntu" w:eastAsia="Times New Roman" w:hAnsi="Ubuntu" w:cs="Times New Roman"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6C66683E"/>
    <w:multiLevelType w:val="hybridMultilevel"/>
    <w:tmpl w:val="308262A6"/>
    <w:lvl w:ilvl="0" w:tplc="F6828B24">
      <w:start w:val="1"/>
      <w:numFmt w:val="bullet"/>
      <w:lvlText w:val="-"/>
      <w:lvlJc w:val="left"/>
      <w:pPr>
        <w:ind w:left="720" w:hanging="360"/>
      </w:pPr>
      <w:rPr>
        <w:rFonts w:ascii="Calibri" w:hAnsi="Calibri" w:hint="default"/>
      </w:rPr>
    </w:lvl>
    <w:lvl w:ilvl="1" w:tplc="77E4001E">
      <w:start w:val="1"/>
      <w:numFmt w:val="bullet"/>
      <w:lvlText w:val="o"/>
      <w:lvlJc w:val="left"/>
      <w:pPr>
        <w:ind w:left="1440" w:hanging="360"/>
      </w:pPr>
      <w:rPr>
        <w:rFonts w:ascii="Courier New" w:hAnsi="Courier New" w:hint="default"/>
      </w:rPr>
    </w:lvl>
    <w:lvl w:ilvl="2" w:tplc="DED2D1AA">
      <w:start w:val="1"/>
      <w:numFmt w:val="bullet"/>
      <w:lvlText w:val=""/>
      <w:lvlJc w:val="left"/>
      <w:pPr>
        <w:ind w:left="2160" w:hanging="360"/>
      </w:pPr>
      <w:rPr>
        <w:rFonts w:ascii="Wingdings" w:hAnsi="Wingdings" w:hint="default"/>
      </w:rPr>
    </w:lvl>
    <w:lvl w:ilvl="3" w:tplc="265056AE">
      <w:start w:val="1"/>
      <w:numFmt w:val="bullet"/>
      <w:lvlText w:val=""/>
      <w:lvlJc w:val="left"/>
      <w:pPr>
        <w:ind w:left="2880" w:hanging="360"/>
      </w:pPr>
      <w:rPr>
        <w:rFonts w:ascii="Symbol" w:hAnsi="Symbol" w:hint="default"/>
      </w:rPr>
    </w:lvl>
    <w:lvl w:ilvl="4" w:tplc="AFC6EE74">
      <w:start w:val="1"/>
      <w:numFmt w:val="bullet"/>
      <w:lvlText w:val="o"/>
      <w:lvlJc w:val="left"/>
      <w:pPr>
        <w:ind w:left="3600" w:hanging="360"/>
      </w:pPr>
      <w:rPr>
        <w:rFonts w:ascii="Courier New" w:hAnsi="Courier New" w:hint="default"/>
      </w:rPr>
    </w:lvl>
    <w:lvl w:ilvl="5" w:tplc="90C8AF3E">
      <w:start w:val="1"/>
      <w:numFmt w:val="bullet"/>
      <w:lvlText w:val=""/>
      <w:lvlJc w:val="left"/>
      <w:pPr>
        <w:ind w:left="4320" w:hanging="360"/>
      </w:pPr>
      <w:rPr>
        <w:rFonts w:ascii="Wingdings" w:hAnsi="Wingdings" w:hint="default"/>
      </w:rPr>
    </w:lvl>
    <w:lvl w:ilvl="6" w:tplc="7C78757E">
      <w:start w:val="1"/>
      <w:numFmt w:val="bullet"/>
      <w:lvlText w:val=""/>
      <w:lvlJc w:val="left"/>
      <w:pPr>
        <w:ind w:left="5040" w:hanging="360"/>
      </w:pPr>
      <w:rPr>
        <w:rFonts w:ascii="Symbol" w:hAnsi="Symbol" w:hint="default"/>
      </w:rPr>
    </w:lvl>
    <w:lvl w:ilvl="7" w:tplc="EF368936">
      <w:start w:val="1"/>
      <w:numFmt w:val="bullet"/>
      <w:lvlText w:val="o"/>
      <w:lvlJc w:val="left"/>
      <w:pPr>
        <w:ind w:left="5760" w:hanging="360"/>
      </w:pPr>
      <w:rPr>
        <w:rFonts w:ascii="Courier New" w:hAnsi="Courier New" w:hint="default"/>
      </w:rPr>
    </w:lvl>
    <w:lvl w:ilvl="8" w:tplc="4594B0D4">
      <w:start w:val="1"/>
      <w:numFmt w:val="bullet"/>
      <w:lvlText w:val=""/>
      <w:lvlJc w:val="left"/>
      <w:pPr>
        <w:ind w:left="6480" w:hanging="360"/>
      </w:pPr>
      <w:rPr>
        <w:rFonts w:ascii="Wingdings" w:hAnsi="Wingdings" w:hint="default"/>
      </w:rPr>
    </w:lvl>
  </w:abstractNum>
  <w:abstractNum w:abstractNumId="36" w15:restartNumberingAfterBreak="0">
    <w:nsid w:val="6FFC6AD1"/>
    <w:multiLevelType w:val="multilevel"/>
    <w:tmpl w:val="D8A0013A"/>
    <w:lvl w:ilvl="0">
      <w:numFmt w:val="bullet"/>
      <w:lvlText w:val="-"/>
      <w:lvlJc w:val="left"/>
      <w:pPr>
        <w:ind w:left="360" w:hanging="360"/>
      </w:pPr>
      <w:rPr>
        <w:rFonts w:ascii="Tahoma" w:eastAsiaTheme="minorEastAsia" w:hAnsi="Tahoma" w:cs="Tahoma"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7" w15:restartNumberingAfterBreak="0">
    <w:nsid w:val="730C4F66"/>
    <w:multiLevelType w:val="hybridMultilevel"/>
    <w:tmpl w:val="9184ECFE"/>
    <w:lvl w:ilvl="0" w:tplc="868A047C">
      <w:start w:val="1"/>
      <w:numFmt w:val="bullet"/>
      <w:lvlText w:val="-"/>
      <w:lvlJc w:val="left"/>
      <w:pPr>
        <w:ind w:left="720" w:hanging="360"/>
      </w:pPr>
      <w:rPr>
        <w:rFonts w:ascii="Calibri" w:hAnsi="Calibri" w:hint="default"/>
      </w:rPr>
    </w:lvl>
    <w:lvl w:ilvl="1" w:tplc="52B456E2">
      <w:start w:val="1"/>
      <w:numFmt w:val="bullet"/>
      <w:lvlText w:val="o"/>
      <w:lvlJc w:val="left"/>
      <w:pPr>
        <w:ind w:left="1440" w:hanging="360"/>
      </w:pPr>
      <w:rPr>
        <w:rFonts w:ascii="Courier New" w:hAnsi="Courier New" w:hint="default"/>
      </w:rPr>
    </w:lvl>
    <w:lvl w:ilvl="2" w:tplc="9CAABA30">
      <w:start w:val="1"/>
      <w:numFmt w:val="bullet"/>
      <w:lvlText w:val=""/>
      <w:lvlJc w:val="left"/>
      <w:pPr>
        <w:ind w:left="2160" w:hanging="360"/>
      </w:pPr>
      <w:rPr>
        <w:rFonts w:ascii="Wingdings" w:hAnsi="Wingdings" w:hint="default"/>
      </w:rPr>
    </w:lvl>
    <w:lvl w:ilvl="3" w:tplc="488462F2">
      <w:start w:val="1"/>
      <w:numFmt w:val="bullet"/>
      <w:lvlText w:val=""/>
      <w:lvlJc w:val="left"/>
      <w:pPr>
        <w:ind w:left="2880" w:hanging="360"/>
      </w:pPr>
      <w:rPr>
        <w:rFonts w:ascii="Symbol" w:hAnsi="Symbol" w:hint="default"/>
      </w:rPr>
    </w:lvl>
    <w:lvl w:ilvl="4" w:tplc="598CD3EA">
      <w:start w:val="1"/>
      <w:numFmt w:val="bullet"/>
      <w:lvlText w:val="o"/>
      <w:lvlJc w:val="left"/>
      <w:pPr>
        <w:ind w:left="3600" w:hanging="360"/>
      </w:pPr>
      <w:rPr>
        <w:rFonts w:ascii="Courier New" w:hAnsi="Courier New" w:hint="default"/>
      </w:rPr>
    </w:lvl>
    <w:lvl w:ilvl="5" w:tplc="3AE4C1E4">
      <w:start w:val="1"/>
      <w:numFmt w:val="bullet"/>
      <w:lvlText w:val=""/>
      <w:lvlJc w:val="left"/>
      <w:pPr>
        <w:ind w:left="4320" w:hanging="360"/>
      </w:pPr>
      <w:rPr>
        <w:rFonts w:ascii="Wingdings" w:hAnsi="Wingdings" w:hint="default"/>
      </w:rPr>
    </w:lvl>
    <w:lvl w:ilvl="6" w:tplc="CAFEFE42">
      <w:start w:val="1"/>
      <w:numFmt w:val="bullet"/>
      <w:lvlText w:val=""/>
      <w:lvlJc w:val="left"/>
      <w:pPr>
        <w:ind w:left="5040" w:hanging="360"/>
      </w:pPr>
      <w:rPr>
        <w:rFonts w:ascii="Symbol" w:hAnsi="Symbol" w:hint="default"/>
      </w:rPr>
    </w:lvl>
    <w:lvl w:ilvl="7" w:tplc="D050041C">
      <w:start w:val="1"/>
      <w:numFmt w:val="bullet"/>
      <w:lvlText w:val="o"/>
      <w:lvlJc w:val="left"/>
      <w:pPr>
        <w:ind w:left="5760" w:hanging="360"/>
      </w:pPr>
      <w:rPr>
        <w:rFonts w:ascii="Courier New" w:hAnsi="Courier New" w:hint="default"/>
      </w:rPr>
    </w:lvl>
    <w:lvl w:ilvl="8" w:tplc="EFB6AD4E">
      <w:start w:val="1"/>
      <w:numFmt w:val="bullet"/>
      <w:lvlText w:val=""/>
      <w:lvlJc w:val="left"/>
      <w:pPr>
        <w:ind w:left="6480" w:hanging="360"/>
      </w:pPr>
      <w:rPr>
        <w:rFonts w:ascii="Wingdings" w:hAnsi="Wingdings" w:hint="default"/>
      </w:rPr>
    </w:lvl>
  </w:abstractNum>
  <w:abstractNum w:abstractNumId="38" w15:restartNumberingAfterBreak="0">
    <w:nsid w:val="745657BE"/>
    <w:multiLevelType w:val="hybridMultilevel"/>
    <w:tmpl w:val="6C6279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D5624BD"/>
    <w:multiLevelType w:val="hybridMultilevel"/>
    <w:tmpl w:val="92CC1B4A"/>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821851340">
    <w:abstractNumId w:val="37"/>
  </w:num>
  <w:num w:numId="2" w16cid:durableId="163404126">
    <w:abstractNumId w:val="35"/>
  </w:num>
  <w:num w:numId="3" w16cid:durableId="1812868038">
    <w:abstractNumId w:val="10"/>
  </w:num>
  <w:num w:numId="4" w16cid:durableId="1821338402">
    <w:abstractNumId w:val="8"/>
  </w:num>
  <w:num w:numId="5" w16cid:durableId="643631142">
    <w:abstractNumId w:val="7"/>
  </w:num>
  <w:num w:numId="6" w16cid:durableId="1506169772">
    <w:abstractNumId w:val="6"/>
  </w:num>
  <w:num w:numId="7" w16cid:durableId="1971669978">
    <w:abstractNumId w:val="5"/>
  </w:num>
  <w:num w:numId="8" w16cid:durableId="1027024638">
    <w:abstractNumId w:val="9"/>
  </w:num>
  <w:num w:numId="9" w16cid:durableId="1223709536">
    <w:abstractNumId w:val="4"/>
  </w:num>
  <w:num w:numId="10" w16cid:durableId="921833385">
    <w:abstractNumId w:val="3"/>
  </w:num>
  <w:num w:numId="11" w16cid:durableId="999306813">
    <w:abstractNumId w:val="2"/>
  </w:num>
  <w:num w:numId="12" w16cid:durableId="2125612607">
    <w:abstractNumId w:val="1"/>
  </w:num>
  <w:num w:numId="13" w16cid:durableId="41293679">
    <w:abstractNumId w:val="0"/>
  </w:num>
  <w:num w:numId="14" w16cid:durableId="443892491">
    <w:abstractNumId w:val="22"/>
  </w:num>
  <w:num w:numId="15" w16cid:durableId="1542016849">
    <w:abstractNumId w:val="36"/>
  </w:num>
  <w:num w:numId="16" w16cid:durableId="953512130">
    <w:abstractNumId w:val="13"/>
  </w:num>
  <w:num w:numId="17" w16cid:durableId="92867697">
    <w:abstractNumId w:val="19"/>
  </w:num>
  <w:num w:numId="18" w16cid:durableId="348483646">
    <w:abstractNumId w:val="34"/>
  </w:num>
  <w:num w:numId="19" w16cid:durableId="1145001866">
    <w:abstractNumId w:val="15"/>
  </w:num>
  <w:num w:numId="20" w16cid:durableId="1353723560">
    <w:abstractNumId w:val="38"/>
  </w:num>
  <w:num w:numId="21" w16cid:durableId="824786912">
    <w:abstractNumId w:val="24"/>
  </w:num>
  <w:num w:numId="22" w16cid:durableId="590819101">
    <w:abstractNumId w:val="21"/>
  </w:num>
  <w:num w:numId="23" w16cid:durableId="663514081">
    <w:abstractNumId w:val="31"/>
  </w:num>
  <w:num w:numId="24" w16cid:durableId="328942455">
    <w:abstractNumId w:val="12"/>
  </w:num>
  <w:num w:numId="25" w16cid:durableId="1299145738">
    <w:abstractNumId w:val="16"/>
  </w:num>
  <w:num w:numId="26" w16cid:durableId="461119887">
    <w:abstractNumId w:val="25"/>
  </w:num>
  <w:num w:numId="27" w16cid:durableId="315912523">
    <w:abstractNumId w:val="39"/>
  </w:num>
  <w:num w:numId="28" w16cid:durableId="1099956729">
    <w:abstractNumId w:val="27"/>
  </w:num>
  <w:num w:numId="29" w16cid:durableId="517427074">
    <w:abstractNumId w:val="23"/>
  </w:num>
  <w:num w:numId="30" w16cid:durableId="1683819178">
    <w:abstractNumId w:val="20"/>
  </w:num>
  <w:num w:numId="31" w16cid:durableId="900824186">
    <w:abstractNumId w:val="26"/>
  </w:num>
  <w:num w:numId="32" w16cid:durableId="889802159">
    <w:abstractNumId w:val="28"/>
  </w:num>
  <w:num w:numId="33" w16cid:durableId="1966080026">
    <w:abstractNumId w:val="17"/>
  </w:num>
  <w:num w:numId="34" w16cid:durableId="1441803846">
    <w:abstractNumId w:val="30"/>
  </w:num>
  <w:num w:numId="35" w16cid:durableId="190724433">
    <w:abstractNumId w:val="11"/>
  </w:num>
  <w:num w:numId="36" w16cid:durableId="814756732">
    <w:abstractNumId w:val="33"/>
  </w:num>
  <w:num w:numId="37" w16cid:durableId="1138378489">
    <w:abstractNumId w:val="29"/>
  </w:num>
  <w:num w:numId="38" w16cid:durableId="1586375073">
    <w:abstractNumId w:val="14"/>
  </w:num>
  <w:num w:numId="39" w16cid:durableId="788206482">
    <w:abstractNumId w:val="18"/>
  </w:num>
  <w:num w:numId="40" w16cid:durableId="79818037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16"/>
    <w:rsid w:val="00003B50"/>
    <w:rsid w:val="000053C4"/>
    <w:rsid w:val="00015A2E"/>
    <w:rsid w:val="00022CF8"/>
    <w:rsid w:val="0004256F"/>
    <w:rsid w:val="00045FD7"/>
    <w:rsid w:val="00047B62"/>
    <w:rsid w:val="00050235"/>
    <w:rsid w:val="000758DA"/>
    <w:rsid w:val="0008385F"/>
    <w:rsid w:val="0008645E"/>
    <w:rsid w:val="00090DB1"/>
    <w:rsid w:val="000A04C9"/>
    <w:rsid w:val="000A6CD8"/>
    <w:rsid w:val="000A6DEB"/>
    <w:rsid w:val="000B0F13"/>
    <w:rsid w:val="000C1756"/>
    <w:rsid w:val="000C1DBD"/>
    <w:rsid w:val="000C578D"/>
    <w:rsid w:val="000DBF4A"/>
    <w:rsid w:val="000E1FD6"/>
    <w:rsid w:val="000E3A59"/>
    <w:rsid w:val="000E48FB"/>
    <w:rsid w:val="000F4D4F"/>
    <w:rsid w:val="00100C27"/>
    <w:rsid w:val="001060BC"/>
    <w:rsid w:val="0011540F"/>
    <w:rsid w:val="001160D3"/>
    <w:rsid w:val="0012330F"/>
    <w:rsid w:val="0012587D"/>
    <w:rsid w:val="0012701E"/>
    <w:rsid w:val="0013760A"/>
    <w:rsid w:val="001442B6"/>
    <w:rsid w:val="00150E17"/>
    <w:rsid w:val="00160BA8"/>
    <w:rsid w:val="00163814"/>
    <w:rsid w:val="0016539B"/>
    <w:rsid w:val="00167E6C"/>
    <w:rsid w:val="0017098C"/>
    <w:rsid w:val="00177A2D"/>
    <w:rsid w:val="00186836"/>
    <w:rsid w:val="00196A6F"/>
    <w:rsid w:val="001A538E"/>
    <w:rsid w:val="001C1334"/>
    <w:rsid w:val="001D4DA8"/>
    <w:rsid w:val="001D54BE"/>
    <w:rsid w:val="001D7FEE"/>
    <w:rsid w:val="002065E6"/>
    <w:rsid w:val="00206A1E"/>
    <w:rsid w:val="002237C4"/>
    <w:rsid w:val="002355B0"/>
    <w:rsid w:val="00237C16"/>
    <w:rsid w:val="00242B9C"/>
    <w:rsid w:val="00250855"/>
    <w:rsid w:val="0026290B"/>
    <w:rsid w:val="00263BEB"/>
    <w:rsid w:val="00266521"/>
    <w:rsid w:val="00271EF1"/>
    <w:rsid w:val="00274E31"/>
    <w:rsid w:val="00280BA8"/>
    <w:rsid w:val="00286A7D"/>
    <w:rsid w:val="00296E6A"/>
    <w:rsid w:val="002B253E"/>
    <w:rsid w:val="002B3AA7"/>
    <w:rsid w:val="002B3C3F"/>
    <w:rsid w:val="002C1948"/>
    <w:rsid w:val="002C29DF"/>
    <w:rsid w:val="002C3321"/>
    <w:rsid w:val="002C6E0D"/>
    <w:rsid w:val="002D0DA7"/>
    <w:rsid w:val="002D6BC1"/>
    <w:rsid w:val="002D7933"/>
    <w:rsid w:val="002E2258"/>
    <w:rsid w:val="002F0B9C"/>
    <w:rsid w:val="002F49AC"/>
    <w:rsid w:val="002F65E6"/>
    <w:rsid w:val="00307DDA"/>
    <w:rsid w:val="003106E8"/>
    <w:rsid w:val="00314E31"/>
    <w:rsid w:val="003202DF"/>
    <w:rsid w:val="00320E74"/>
    <w:rsid w:val="00330247"/>
    <w:rsid w:val="00344841"/>
    <w:rsid w:val="003630D8"/>
    <w:rsid w:val="00372EBA"/>
    <w:rsid w:val="00393547"/>
    <w:rsid w:val="0039575D"/>
    <w:rsid w:val="003A50C7"/>
    <w:rsid w:val="003A6187"/>
    <w:rsid w:val="003B0791"/>
    <w:rsid w:val="003B4014"/>
    <w:rsid w:val="003B6354"/>
    <w:rsid w:val="003B6636"/>
    <w:rsid w:val="003C7C13"/>
    <w:rsid w:val="003D1661"/>
    <w:rsid w:val="003E45AF"/>
    <w:rsid w:val="003E4D7B"/>
    <w:rsid w:val="004035C8"/>
    <w:rsid w:val="00403EE5"/>
    <w:rsid w:val="00404CE6"/>
    <w:rsid w:val="00404D10"/>
    <w:rsid w:val="00410490"/>
    <w:rsid w:val="00416068"/>
    <w:rsid w:val="00425C58"/>
    <w:rsid w:val="004272BD"/>
    <w:rsid w:val="0043423F"/>
    <w:rsid w:val="0044163E"/>
    <w:rsid w:val="00454D3D"/>
    <w:rsid w:val="00456D93"/>
    <w:rsid w:val="00457183"/>
    <w:rsid w:val="00464C48"/>
    <w:rsid w:val="00473FBC"/>
    <w:rsid w:val="00480FB6"/>
    <w:rsid w:val="00490765"/>
    <w:rsid w:val="004923A7"/>
    <w:rsid w:val="004943CF"/>
    <w:rsid w:val="00495BBF"/>
    <w:rsid w:val="004965AB"/>
    <w:rsid w:val="004B1CD6"/>
    <w:rsid w:val="004B41F4"/>
    <w:rsid w:val="004D6ED9"/>
    <w:rsid w:val="004E01D7"/>
    <w:rsid w:val="004E0882"/>
    <w:rsid w:val="004E30BC"/>
    <w:rsid w:val="004F004C"/>
    <w:rsid w:val="004F722B"/>
    <w:rsid w:val="005207B8"/>
    <w:rsid w:val="00524ACF"/>
    <w:rsid w:val="00526457"/>
    <w:rsid w:val="005272FB"/>
    <w:rsid w:val="00533267"/>
    <w:rsid w:val="00542961"/>
    <w:rsid w:val="0055575C"/>
    <w:rsid w:val="005562BF"/>
    <w:rsid w:val="0057087D"/>
    <w:rsid w:val="005735A6"/>
    <w:rsid w:val="00574EC4"/>
    <w:rsid w:val="00576AC1"/>
    <w:rsid w:val="005964DE"/>
    <w:rsid w:val="005A2F26"/>
    <w:rsid w:val="005B11C2"/>
    <w:rsid w:val="005B19D8"/>
    <w:rsid w:val="005D42E5"/>
    <w:rsid w:val="005D5C3E"/>
    <w:rsid w:val="005D7908"/>
    <w:rsid w:val="005E25F7"/>
    <w:rsid w:val="005E781A"/>
    <w:rsid w:val="005F3765"/>
    <w:rsid w:val="005F6254"/>
    <w:rsid w:val="005F74CA"/>
    <w:rsid w:val="00602FE9"/>
    <w:rsid w:val="00615E65"/>
    <w:rsid w:val="00621B93"/>
    <w:rsid w:val="00625A57"/>
    <w:rsid w:val="006310EC"/>
    <w:rsid w:val="00631E79"/>
    <w:rsid w:val="006370BF"/>
    <w:rsid w:val="0064345E"/>
    <w:rsid w:val="0065558E"/>
    <w:rsid w:val="006564EE"/>
    <w:rsid w:val="00657EE3"/>
    <w:rsid w:val="0067334E"/>
    <w:rsid w:val="00677B69"/>
    <w:rsid w:val="00690507"/>
    <w:rsid w:val="0069648B"/>
    <w:rsid w:val="006A0B73"/>
    <w:rsid w:val="006A3139"/>
    <w:rsid w:val="006B0D5F"/>
    <w:rsid w:val="006B5E50"/>
    <w:rsid w:val="006B6410"/>
    <w:rsid w:val="006C2923"/>
    <w:rsid w:val="006C7082"/>
    <w:rsid w:val="006E19B1"/>
    <w:rsid w:val="006F12A1"/>
    <w:rsid w:val="006F2149"/>
    <w:rsid w:val="006F3552"/>
    <w:rsid w:val="006F77B8"/>
    <w:rsid w:val="0070234C"/>
    <w:rsid w:val="00705218"/>
    <w:rsid w:val="007060D5"/>
    <w:rsid w:val="00710A5D"/>
    <w:rsid w:val="0071227B"/>
    <w:rsid w:val="00712CE0"/>
    <w:rsid w:val="00713FA7"/>
    <w:rsid w:val="007166AA"/>
    <w:rsid w:val="0072761F"/>
    <w:rsid w:val="00732E31"/>
    <w:rsid w:val="00733BD8"/>
    <w:rsid w:val="00736338"/>
    <w:rsid w:val="00754CD0"/>
    <w:rsid w:val="007803F6"/>
    <w:rsid w:val="0078180B"/>
    <w:rsid w:val="00782963"/>
    <w:rsid w:val="007934BA"/>
    <w:rsid w:val="007934C8"/>
    <w:rsid w:val="007938C9"/>
    <w:rsid w:val="00797A69"/>
    <w:rsid w:val="007A37A9"/>
    <w:rsid w:val="007A6D8F"/>
    <w:rsid w:val="007B0FB4"/>
    <w:rsid w:val="007B6689"/>
    <w:rsid w:val="007C46FF"/>
    <w:rsid w:val="007C5BBC"/>
    <w:rsid w:val="007D0FF6"/>
    <w:rsid w:val="007E1955"/>
    <w:rsid w:val="007F5BB1"/>
    <w:rsid w:val="00800611"/>
    <w:rsid w:val="00801023"/>
    <w:rsid w:val="008075EC"/>
    <w:rsid w:val="00810879"/>
    <w:rsid w:val="00813FAC"/>
    <w:rsid w:val="00817DD8"/>
    <w:rsid w:val="0082752E"/>
    <w:rsid w:val="00836EEF"/>
    <w:rsid w:val="00860F6D"/>
    <w:rsid w:val="00862162"/>
    <w:rsid w:val="00862536"/>
    <w:rsid w:val="008659F1"/>
    <w:rsid w:val="008664DE"/>
    <w:rsid w:val="008708D5"/>
    <w:rsid w:val="00870E68"/>
    <w:rsid w:val="00873A8C"/>
    <w:rsid w:val="00880A8D"/>
    <w:rsid w:val="00881083"/>
    <w:rsid w:val="008957BA"/>
    <w:rsid w:val="0089667C"/>
    <w:rsid w:val="00896F7E"/>
    <w:rsid w:val="00897B1E"/>
    <w:rsid w:val="008A12F3"/>
    <w:rsid w:val="008B369F"/>
    <w:rsid w:val="008D208F"/>
    <w:rsid w:val="008E22F8"/>
    <w:rsid w:val="008E45D9"/>
    <w:rsid w:val="008E5836"/>
    <w:rsid w:val="008F2AAB"/>
    <w:rsid w:val="008F3E24"/>
    <w:rsid w:val="008F41EB"/>
    <w:rsid w:val="0091515F"/>
    <w:rsid w:val="00917761"/>
    <w:rsid w:val="0092706D"/>
    <w:rsid w:val="00931F2B"/>
    <w:rsid w:val="00932144"/>
    <w:rsid w:val="00933377"/>
    <w:rsid w:val="009415A7"/>
    <w:rsid w:val="00946EBF"/>
    <w:rsid w:val="00955541"/>
    <w:rsid w:val="009647D7"/>
    <w:rsid w:val="00983105"/>
    <w:rsid w:val="00986783"/>
    <w:rsid w:val="00997E1F"/>
    <w:rsid w:val="009A1F95"/>
    <w:rsid w:val="009C3C8E"/>
    <w:rsid w:val="009C6B5A"/>
    <w:rsid w:val="009C6E0D"/>
    <w:rsid w:val="009D56A7"/>
    <w:rsid w:val="009E0559"/>
    <w:rsid w:val="009E6062"/>
    <w:rsid w:val="009F38BD"/>
    <w:rsid w:val="009F62FF"/>
    <w:rsid w:val="009F6787"/>
    <w:rsid w:val="00A029A7"/>
    <w:rsid w:val="00A06DF8"/>
    <w:rsid w:val="00A13E49"/>
    <w:rsid w:val="00A144CB"/>
    <w:rsid w:val="00A21FF6"/>
    <w:rsid w:val="00A24F15"/>
    <w:rsid w:val="00A42102"/>
    <w:rsid w:val="00A476F8"/>
    <w:rsid w:val="00A5655F"/>
    <w:rsid w:val="00A70EF6"/>
    <w:rsid w:val="00A719D1"/>
    <w:rsid w:val="00A72A3F"/>
    <w:rsid w:val="00A76573"/>
    <w:rsid w:val="00A77D6A"/>
    <w:rsid w:val="00A77FB6"/>
    <w:rsid w:val="00A821CA"/>
    <w:rsid w:val="00A93EDB"/>
    <w:rsid w:val="00AA08FA"/>
    <w:rsid w:val="00AA5572"/>
    <w:rsid w:val="00AB134A"/>
    <w:rsid w:val="00AB27F3"/>
    <w:rsid w:val="00AB7AD7"/>
    <w:rsid w:val="00AC6140"/>
    <w:rsid w:val="00AD0A1F"/>
    <w:rsid w:val="00AD4013"/>
    <w:rsid w:val="00AD4710"/>
    <w:rsid w:val="00AD6D6B"/>
    <w:rsid w:val="00AF013D"/>
    <w:rsid w:val="00AF474D"/>
    <w:rsid w:val="00AF585A"/>
    <w:rsid w:val="00AF6C6B"/>
    <w:rsid w:val="00B103B0"/>
    <w:rsid w:val="00B11132"/>
    <w:rsid w:val="00B1192F"/>
    <w:rsid w:val="00B14DCA"/>
    <w:rsid w:val="00B2044D"/>
    <w:rsid w:val="00B360C3"/>
    <w:rsid w:val="00B45646"/>
    <w:rsid w:val="00B65F03"/>
    <w:rsid w:val="00B66430"/>
    <w:rsid w:val="00B678C3"/>
    <w:rsid w:val="00B67A56"/>
    <w:rsid w:val="00B71462"/>
    <w:rsid w:val="00B74CF6"/>
    <w:rsid w:val="00B77C64"/>
    <w:rsid w:val="00B80835"/>
    <w:rsid w:val="00B8363A"/>
    <w:rsid w:val="00B86ED7"/>
    <w:rsid w:val="00BA19EC"/>
    <w:rsid w:val="00BA280A"/>
    <w:rsid w:val="00BB57A9"/>
    <w:rsid w:val="00BB76FD"/>
    <w:rsid w:val="00BD4BA5"/>
    <w:rsid w:val="00BE36D0"/>
    <w:rsid w:val="00BF408D"/>
    <w:rsid w:val="00C02078"/>
    <w:rsid w:val="00C049FB"/>
    <w:rsid w:val="00C163D1"/>
    <w:rsid w:val="00C32B7F"/>
    <w:rsid w:val="00C409A0"/>
    <w:rsid w:val="00C56175"/>
    <w:rsid w:val="00C56DEB"/>
    <w:rsid w:val="00C57251"/>
    <w:rsid w:val="00C622F9"/>
    <w:rsid w:val="00C651CD"/>
    <w:rsid w:val="00C65A5B"/>
    <w:rsid w:val="00C746F4"/>
    <w:rsid w:val="00C7609D"/>
    <w:rsid w:val="00C77996"/>
    <w:rsid w:val="00C87C8A"/>
    <w:rsid w:val="00C92794"/>
    <w:rsid w:val="00C9754F"/>
    <w:rsid w:val="00C97EDF"/>
    <w:rsid w:val="00CA4C22"/>
    <w:rsid w:val="00CA74EC"/>
    <w:rsid w:val="00CB689D"/>
    <w:rsid w:val="00CD3786"/>
    <w:rsid w:val="00CD6178"/>
    <w:rsid w:val="00CE4A06"/>
    <w:rsid w:val="00D031BB"/>
    <w:rsid w:val="00D03B92"/>
    <w:rsid w:val="00D0759E"/>
    <w:rsid w:val="00D07ADD"/>
    <w:rsid w:val="00D10E35"/>
    <w:rsid w:val="00D12E73"/>
    <w:rsid w:val="00D21A68"/>
    <w:rsid w:val="00D312F1"/>
    <w:rsid w:val="00D46F8F"/>
    <w:rsid w:val="00D502B6"/>
    <w:rsid w:val="00D512FA"/>
    <w:rsid w:val="00D62EE6"/>
    <w:rsid w:val="00D63B9A"/>
    <w:rsid w:val="00D90369"/>
    <w:rsid w:val="00D9725B"/>
    <w:rsid w:val="00DA0148"/>
    <w:rsid w:val="00DA079D"/>
    <w:rsid w:val="00DB3CA4"/>
    <w:rsid w:val="00DB5544"/>
    <w:rsid w:val="00DB6F3C"/>
    <w:rsid w:val="00DD1592"/>
    <w:rsid w:val="00DD501E"/>
    <w:rsid w:val="00DD5373"/>
    <w:rsid w:val="00DD724F"/>
    <w:rsid w:val="00DE1647"/>
    <w:rsid w:val="00DE4E8F"/>
    <w:rsid w:val="00DE56DC"/>
    <w:rsid w:val="00DF4F5E"/>
    <w:rsid w:val="00DF6581"/>
    <w:rsid w:val="00DF661F"/>
    <w:rsid w:val="00E02DBE"/>
    <w:rsid w:val="00E02E31"/>
    <w:rsid w:val="00E04A07"/>
    <w:rsid w:val="00E11D84"/>
    <w:rsid w:val="00E3012A"/>
    <w:rsid w:val="00E41D10"/>
    <w:rsid w:val="00E4317D"/>
    <w:rsid w:val="00E46127"/>
    <w:rsid w:val="00E5603C"/>
    <w:rsid w:val="00E607A3"/>
    <w:rsid w:val="00E621C6"/>
    <w:rsid w:val="00E65ED4"/>
    <w:rsid w:val="00E705FC"/>
    <w:rsid w:val="00E70C5D"/>
    <w:rsid w:val="00E70D47"/>
    <w:rsid w:val="00E7353D"/>
    <w:rsid w:val="00E90A31"/>
    <w:rsid w:val="00EA1441"/>
    <w:rsid w:val="00EA1E69"/>
    <w:rsid w:val="00EA4547"/>
    <w:rsid w:val="00EA5733"/>
    <w:rsid w:val="00EB05B9"/>
    <w:rsid w:val="00EB5ACA"/>
    <w:rsid w:val="00EC28C2"/>
    <w:rsid w:val="00EC3B7D"/>
    <w:rsid w:val="00EC4476"/>
    <w:rsid w:val="00ED52FA"/>
    <w:rsid w:val="00ED60A2"/>
    <w:rsid w:val="00ED68FC"/>
    <w:rsid w:val="00ED7ECC"/>
    <w:rsid w:val="00EF2E05"/>
    <w:rsid w:val="00EF5FAF"/>
    <w:rsid w:val="00EF66AF"/>
    <w:rsid w:val="00EF744D"/>
    <w:rsid w:val="00F01210"/>
    <w:rsid w:val="00F026D4"/>
    <w:rsid w:val="00F0422B"/>
    <w:rsid w:val="00F14CCA"/>
    <w:rsid w:val="00F2311D"/>
    <w:rsid w:val="00F3153D"/>
    <w:rsid w:val="00F342A6"/>
    <w:rsid w:val="00F37C08"/>
    <w:rsid w:val="00F51668"/>
    <w:rsid w:val="00F562FC"/>
    <w:rsid w:val="00F66ECE"/>
    <w:rsid w:val="00F773E4"/>
    <w:rsid w:val="00F96813"/>
    <w:rsid w:val="00FA122B"/>
    <w:rsid w:val="00FA5D8B"/>
    <w:rsid w:val="00FB4CF9"/>
    <w:rsid w:val="00FB4FBC"/>
    <w:rsid w:val="00FD1524"/>
    <w:rsid w:val="00FD1FB7"/>
    <w:rsid w:val="00FD5A4C"/>
    <w:rsid w:val="00FE0666"/>
    <w:rsid w:val="00FE5911"/>
    <w:rsid w:val="00FF1E96"/>
    <w:rsid w:val="00FF2229"/>
    <w:rsid w:val="013EDFBD"/>
    <w:rsid w:val="01EA0521"/>
    <w:rsid w:val="01EFD6D0"/>
    <w:rsid w:val="022DCD20"/>
    <w:rsid w:val="025BC6C1"/>
    <w:rsid w:val="0269805B"/>
    <w:rsid w:val="027366F5"/>
    <w:rsid w:val="02775583"/>
    <w:rsid w:val="031F743C"/>
    <w:rsid w:val="03923FF6"/>
    <w:rsid w:val="040B6D42"/>
    <w:rsid w:val="042CF169"/>
    <w:rsid w:val="04FF2F3A"/>
    <w:rsid w:val="0526C2EA"/>
    <w:rsid w:val="056BD16E"/>
    <w:rsid w:val="057E636E"/>
    <w:rsid w:val="05936783"/>
    <w:rsid w:val="05B5762F"/>
    <w:rsid w:val="05D1BC1D"/>
    <w:rsid w:val="05E95EDD"/>
    <w:rsid w:val="0663D871"/>
    <w:rsid w:val="068CDE5F"/>
    <w:rsid w:val="076014CF"/>
    <w:rsid w:val="0762955E"/>
    <w:rsid w:val="07A92473"/>
    <w:rsid w:val="07D3DFC6"/>
    <w:rsid w:val="0906AFA6"/>
    <w:rsid w:val="0A2AE3DB"/>
    <w:rsid w:val="0A7F62F4"/>
    <w:rsid w:val="0A9C5A2B"/>
    <w:rsid w:val="0B044DB3"/>
    <w:rsid w:val="0B2152DC"/>
    <w:rsid w:val="0BDC78B7"/>
    <w:rsid w:val="0C93E054"/>
    <w:rsid w:val="0C9A33D9"/>
    <w:rsid w:val="0D7C18EA"/>
    <w:rsid w:val="0DC728BA"/>
    <w:rsid w:val="0DD61A3F"/>
    <w:rsid w:val="0EA1C0FD"/>
    <w:rsid w:val="0FBA4A36"/>
    <w:rsid w:val="1021D2F8"/>
    <w:rsid w:val="1043522A"/>
    <w:rsid w:val="10BBA732"/>
    <w:rsid w:val="1119F7CE"/>
    <w:rsid w:val="114CFD14"/>
    <w:rsid w:val="1174D2D2"/>
    <w:rsid w:val="11765BD0"/>
    <w:rsid w:val="118A75D4"/>
    <w:rsid w:val="11A68B18"/>
    <w:rsid w:val="134A5EC6"/>
    <w:rsid w:val="1352C26A"/>
    <w:rsid w:val="13FD8C67"/>
    <w:rsid w:val="149775F9"/>
    <w:rsid w:val="14E209E1"/>
    <w:rsid w:val="15A1BF85"/>
    <w:rsid w:val="15E6FA58"/>
    <w:rsid w:val="162B48E9"/>
    <w:rsid w:val="16854899"/>
    <w:rsid w:val="1734D912"/>
    <w:rsid w:val="17551F08"/>
    <w:rsid w:val="175D739D"/>
    <w:rsid w:val="17B9CEE2"/>
    <w:rsid w:val="1816BE23"/>
    <w:rsid w:val="183E8A9C"/>
    <w:rsid w:val="18A0DA27"/>
    <w:rsid w:val="18A0FDEB"/>
    <w:rsid w:val="198BC78D"/>
    <w:rsid w:val="198DCD04"/>
    <w:rsid w:val="1A24CE43"/>
    <w:rsid w:val="1A95BD34"/>
    <w:rsid w:val="1AACF424"/>
    <w:rsid w:val="1B4503F5"/>
    <w:rsid w:val="1BD68063"/>
    <w:rsid w:val="1C110109"/>
    <w:rsid w:val="1C78267C"/>
    <w:rsid w:val="1D4AC54E"/>
    <w:rsid w:val="1D7822C4"/>
    <w:rsid w:val="1DDD00B2"/>
    <w:rsid w:val="1DDDF239"/>
    <w:rsid w:val="1DF135C8"/>
    <w:rsid w:val="1DF20C3D"/>
    <w:rsid w:val="1E613E27"/>
    <w:rsid w:val="1E750B0D"/>
    <w:rsid w:val="1E85A598"/>
    <w:rsid w:val="1EFD6D93"/>
    <w:rsid w:val="2034D70D"/>
    <w:rsid w:val="2055E5A6"/>
    <w:rsid w:val="207604B1"/>
    <w:rsid w:val="20F0488B"/>
    <w:rsid w:val="2145642D"/>
    <w:rsid w:val="218D00E7"/>
    <w:rsid w:val="21C6D88A"/>
    <w:rsid w:val="21EFFBBB"/>
    <w:rsid w:val="2228E5C6"/>
    <w:rsid w:val="223931D6"/>
    <w:rsid w:val="22AC5503"/>
    <w:rsid w:val="22B25983"/>
    <w:rsid w:val="231839E2"/>
    <w:rsid w:val="23BF4F15"/>
    <w:rsid w:val="23F49387"/>
    <w:rsid w:val="242A813C"/>
    <w:rsid w:val="244E29E4"/>
    <w:rsid w:val="24773F2F"/>
    <w:rsid w:val="24C24823"/>
    <w:rsid w:val="258BA0D7"/>
    <w:rsid w:val="259FD952"/>
    <w:rsid w:val="25CB95D7"/>
    <w:rsid w:val="25DF512B"/>
    <w:rsid w:val="26EAA624"/>
    <w:rsid w:val="2707C64C"/>
    <w:rsid w:val="272C3449"/>
    <w:rsid w:val="276BAC22"/>
    <w:rsid w:val="278E0CA0"/>
    <w:rsid w:val="279D5A69"/>
    <w:rsid w:val="27ACFB78"/>
    <w:rsid w:val="27B83DA6"/>
    <w:rsid w:val="2835C59A"/>
    <w:rsid w:val="28AC22E2"/>
    <w:rsid w:val="2916F1ED"/>
    <w:rsid w:val="29600191"/>
    <w:rsid w:val="298B87B0"/>
    <w:rsid w:val="29CB6A3D"/>
    <w:rsid w:val="2A80C981"/>
    <w:rsid w:val="2AFBD1F2"/>
    <w:rsid w:val="2B704808"/>
    <w:rsid w:val="2BA5BECD"/>
    <w:rsid w:val="2BB22A7A"/>
    <w:rsid w:val="2C51C475"/>
    <w:rsid w:val="2C74FE74"/>
    <w:rsid w:val="2D1178B7"/>
    <w:rsid w:val="2E16D09D"/>
    <w:rsid w:val="2E4C1EF0"/>
    <w:rsid w:val="2ECDBF12"/>
    <w:rsid w:val="2F5692AB"/>
    <w:rsid w:val="2F7E3B95"/>
    <w:rsid w:val="2FE6D6E0"/>
    <w:rsid w:val="30082C55"/>
    <w:rsid w:val="31CC79B8"/>
    <w:rsid w:val="31D1FEC6"/>
    <w:rsid w:val="31DB57AA"/>
    <w:rsid w:val="31DE5EE6"/>
    <w:rsid w:val="31E4E9DA"/>
    <w:rsid w:val="321A6B5F"/>
    <w:rsid w:val="3579289D"/>
    <w:rsid w:val="35EFAAFC"/>
    <w:rsid w:val="360623E7"/>
    <w:rsid w:val="3752B06A"/>
    <w:rsid w:val="377CFD55"/>
    <w:rsid w:val="38428FE4"/>
    <w:rsid w:val="38AB740E"/>
    <w:rsid w:val="3AC06CAD"/>
    <w:rsid w:val="3B1597E8"/>
    <w:rsid w:val="3B82B7A9"/>
    <w:rsid w:val="3CE07A83"/>
    <w:rsid w:val="3D3F510F"/>
    <w:rsid w:val="3D8860B3"/>
    <w:rsid w:val="3E3FC6E5"/>
    <w:rsid w:val="3E839D7D"/>
    <w:rsid w:val="3EE71666"/>
    <w:rsid w:val="3F049AAC"/>
    <w:rsid w:val="3F2E68B0"/>
    <w:rsid w:val="3F37DEFB"/>
    <w:rsid w:val="3FB1549A"/>
    <w:rsid w:val="40596010"/>
    <w:rsid w:val="40708A79"/>
    <w:rsid w:val="40F812B0"/>
    <w:rsid w:val="419CD351"/>
    <w:rsid w:val="41C3D4EF"/>
    <w:rsid w:val="42110DD8"/>
    <w:rsid w:val="424AD8D8"/>
    <w:rsid w:val="426A4A26"/>
    <w:rsid w:val="42CDA024"/>
    <w:rsid w:val="4314063C"/>
    <w:rsid w:val="43625129"/>
    <w:rsid w:val="43A68545"/>
    <w:rsid w:val="451C2152"/>
    <w:rsid w:val="46796225"/>
    <w:rsid w:val="46F9C614"/>
    <w:rsid w:val="4737478B"/>
    <w:rsid w:val="473C9D59"/>
    <w:rsid w:val="473D296C"/>
    <w:rsid w:val="4863E30E"/>
    <w:rsid w:val="48ECC95F"/>
    <w:rsid w:val="4A9EF94D"/>
    <w:rsid w:val="4AB9240A"/>
    <w:rsid w:val="4AC23F85"/>
    <w:rsid w:val="4B052190"/>
    <w:rsid w:val="4B177DD1"/>
    <w:rsid w:val="4B98C261"/>
    <w:rsid w:val="4C4CFD75"/>
    <w:rsid w:val="4C7646FB"/>
    <w:rsid w:val="4C88B9CD"/>
    <w:rsid w:val="4CBE262D"/>
    <w:rsid w:val="4D664071"/>
    <w:rsid w:val="4D9D5A2D"/>
    <w:rsid w:val="4DC97BB8"/>
    <w:rsid w:val="4DEA6140"/>
    <w:rsid w:val="4DF5FA63"/>
    <w:rsid w:val="4ED17F92"/>
    <w:rsid w:val="501DD77C"/>
    <w:rsid w:val="50546CE8"/>
    <w:rsid w:val="507B1EF6"/>
    <w:rsid w:val="514FFBA3"/>
    <w:rsid w:val="52739C5C"/>
    <w:rsid w:val="52C96B86"/>
    <w:rsid w:val="53A8A0AE"/>
    <w:rsid w:val="53DC452B"/>
    <w:rsid w:val="53F8AF5C"/>
    <w:rsid w:val="5418A2EF"/>
    <w:rsid w:val="541C111B"/>
    <w:rsid w:val="5464E1D8"/>
    <w:rsid w:val="546921CB"/>
    <w:rsid w:val="546D296D"/>
    <w:rsid w:val="54AEE666"/>
    <w:rsid w:val="55B51A55"/>
    <w:rsid w:val="55B7E17C"/>
    <w:rsid w:val="55EF9399"/>
    <w:rsid w:val="56CB1D9A"/>
    <w:rsid w:val="573A24D9"/>
    <w:rsid w:val="57F778FB"/>
    <w:rsid w:val="5828DCD2"/>
    <w:rsid w:val="592135E5"/>
    <w:rsid w:val="593852FB"/>
    <w:rsid w:val="5941E52B"/>
    <w:rsid w:val="5A4711CE"/>
    <w:rsid w:val="5A6BCCAE"/>
    <w:rsid w:val="5AE050D5"/>
    <w:rsid w:val="5C14133D"/>
    <w:rsid w:val="5C4670D0"/>
    <w:rsid w:val="5C7C2136"/>
    <w:rsid w:val="5D45ECEF"/>
    <w:rsid w:val="5D631F38"/>
    <w:rsid w:val="5E15564E"/>
    <w:rsid w:val="5E9D2950"/>
    <w:rsid w:val="5EE7989F"/>
    <w:rsid w:val="5F3F3DD1"/>
    <w:rsid w:val="5F7B27F5"/>
    <w:rsid w:val="602BA82B"/>
    <w:rsid w:val="60A2AD80"/>
    <w:rsid w:val="60CA4236"/>
    <w:rsid w:val="614BAC75"/>
    <w:rsid w:val="619166BA"/>
    <w:rsid w:val="627D3C27"/>
    <w:rsid w:val="62CDD8DD"/>
    <w:rsid w:val="62F2DA6F"/>
    <w:rsid w:val="633F5ED9"/>
    <w:rsid w:val="645B563F"/>
    <w:rsid w:val="646A24DA"/>
    <w:rsid w:val="646E0ABE"/>
    <w:rsid w:val="653E5455"/>
    <w:rsid w:val="65424C60"/>
    <w:rsid w:val="65ADDC4A"/>
    <w:rsid w:val="65CE194C"/>
    <w:rsid w:val="66580751"/>
    <w:rsid w:val="66D35551"/>
    <w:rsid w:val="6868D989"/>
    <w:rsid w:val="6939FEC6"/>
    <w:rsid w:val="696620B2"/>
    <w:rsid w:val="6A04A9EA"/>
    <w:rsid w:val="6A11F445"/>
    <w:rsid w:val="6A48DE2D"/>
    <w:rsid w:val="6A498FC6"/>
    <w:rsid w:val="6A6AFA8D"/>
    <w:rsid w:val="6BADC4A6"/>
    <w:rsid w:val="6C791CA3"/>
    <w:rsid w:val="6C7986E5"/>
    <w:rsid w:val="6DF432A2"/>
    <w:rsid w:val="6E1AF77C"/>
    <w:rsid w:val="6ECF5326"/>
    <w:rsid w:val="6FBF7EB1"/>
    <w:rsid w:val="70B8D14A"/>
    <w:rsid w:val="70F05911"/>
    <w:rsid w:val="71C9146D"/>
    <w:rsid w:val="7203DDCD"/>
    <w:rsid w:val="720B4A06"/>
    <w:rsid w:val="723F1508"/>
    <w:rsid w:val="729241D1"/>
    <w:rsid w:val="72A404BC"/>
    <w:rsid w:val="72D56813"/>
    <w:rsid w:val="73891682"/>
    <w:rsid w:val="74B9CF3F"/>
    <w:rsid w:val="759119D8"/>
    <w:rsid w:val="75BC25B6"/>
    <w:rsid w:val="769E1D98"/>
    <w:rsid w:val="7739CC67"/>
    <w:rsid w:val="7788B42A"/>
    <w:rsid w:val="7852EE6F"/>
    <w:rsid w:val="78ABAC59"/>
    <w:rsid w:val="79D3A0D9"/>
    <w:rsid w:val="7A2E545D"/>
    <w:rsid w:val="7A8B8B5C"/>
    <w:rsid w:val="7BAAC013"/>
    <w:rsid w:val="7BE732FF"/>
    <w:rsid w:val="7C446F4C"/>
    <w:rsid w:val="7C7AC80D"/>
    <w:rsid w:val="7CB07F78"/>
    <w:rsid w:val="7CBDB5DB"/>
    <w:rsid w:val="7D1D9A6F"/>
    <w:rsid w:val="7D4CA40A"/>
    <w:rsid w:val="7D7F1D7C"/>
    <w:rsid w:val="7DD9DF43"/>
    <w:rsid w:val="7E157F16"/>
    <w:rsid w:val="7E5EB610"/>
    <w:rsid w:val="7E71EEE8"/>
    <w:rsid w:val="7F27D4FB"/>
    <w:rsid w:val="7FC5DA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7088B3"/>
  <w14:defaultImageDpi w14:val="300"/>
  <w15:docId w15:val="{98B6D9F8-C334-4042-913B-89E0FF28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B62"/>
    <w:pPr>
      <w:spacing w:after="120"/>
    </w:pPr>
    <w:rPr>
      <w:rFonts w:ascii="Ubuntu" w:hAnsi="Ubuntu"/>
      <w:sz w:val="20"/>
      <w:lang w:val="nl-NL"/>
    </w:rPr>
  </w:style>
  <w:style w:type="paragraph" w:styleId="Heading1">
    <w:name w:val="heading 1"/>
    <w:basedOn w:val="Normal"/>
    <w:next w:val="Normal"/>
    <w:link w:val="Heading1Char"/>
    <w:uiPriority w:val="9"/>
    <w:qFormat/>
    <w:rsid w:val="00A13E49"/>
    <w:pPr>
      <w:keepNext/>
      <w:keepLines/>
      <w:spacing w:before="360" w:after="360"/>
      <w:outlineLvl w:val="0"/>
    </w:pPr>
    <w:rPr>
      <w:rFonts w:eastAsiaTheme="majorEastAsia" w:cstheme="majorBidi"/>
      <w:b/>
      <w:bCs/>
      <w:color w:val="E65692"/>
      <w:sz w:val="32"/>
      <w:szCs w:val="32"/>
    </w:rPr>
  </w:style>
  <w:style w:type="paragraph" w:styleId="Heading2">
    <w:name w:val="heading 2"/>
    <w:basedOn w:val="Heading1"/>
    <w:next w:val="Normal"/>
    <w:link w:val="Heading2Char"/>
    <w:uiPriority w:val="9"/>
    <w:unhideWhenUsed/>
    <w:qFormat/>
    <w:rsid w:val="00EF2E05"/>
    <w:pPr>
      <w:spacing w:before="240" w:after="240"/>
      <w:outlineLvl w:val="1"/>
    </w:pPr>
    <w:rPr>
      <w:sz w:val="28"/>
      <w:szCs w:val="28"/>
    </w:rPr>
  </w:style>
  <w:style w:type="paragraph" w:styleId="Heading3">
    <w:name w:val="heading 3"/>
    <w:basedOn w:val="Heading1"/>
    <w:next w:val="Normal"/>
    <w:link w:val="Heading3Char"/>
    <w:uiPriority w:val="9"/>
    <w:unhideWhenUsed/>
    <w:qFormat/>
    <w:rsid w:val="00EF2E05"/>
    <w:pPr>
      <w:spacing w:before="240" w:after="240"/>
      <w:outlineLvl w:val="2"/>
    </w:pPr>
    <w:rPr>
      <w:sz w:val="24"/>
      <w:szCs w:val="24"/>
    </w:rPr>
  </w:style>
  <w:style w:type="paragraph" w:styleId="Heading4">
    <w:name w:val="heading 4"/>
    <w:basedOn w:val="Normal"/>
    <w:next w:val="Normal"/>
    <w:link w:val="Heading4Char"/>
    <w:uiPriority w:val="9"/>
    <w:unhideWhenUsed/>
    <w:qFormat/>
    <w:rsid w:val="00754CD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E05"/>
    <w:pPr>
      <w:tabs>
        <w:tab w:val="center" w:pos="4320"/>
        <w:tab w:val="right" w:pos="8640"/>
      </w:tabs>
      <w:spacing w:after="0"/>
    </w:pPr>
  </w:style>
  <w:style w:type="character" w:customStyle="1" w:styleId="HeaderChar">
    <w:name w:val="Header Char"/>
    <w:basedOn w:val="DefaultParagraphFont"/>
    <w:link w:val="Header"/>
    <w:uiPriority w:val="99"/>
    <w:rsid w:val="00EF2E05"/>
    <w:rPr>
      <w:rFonts w:ascii="Tahoma" w:hAnsi="Tahoma"/>
      <w:sz w:val="22"/>
      <w:lang w:val="nl-NL"/>
    </w:rPr>
  </w:style>
  <w:style w:type="paragraph" w:styleId="Footer">
    <w:name w:val="footer"/>
    <w:basedOn w:val="Normal"/>
    <w:link w:val="FooterChar"/>
    <w:uiPriority w:val="99"/>
    <w:unhideWhenUsed/>
    <w:rsid w:val="00EF2E05"/>
    <w:pPr>
      <w:tabs>
        <w:tab w:val="center" w:pos="4320"/>
        <w:tab w:val="right" w:pos="8640"/>
      </w:tabs>
      <w:spacing w:after="0"/>
    </w:pPr>
  </w:style>
  <w:style w:type="character" w:customStyle="1" w:styleId="FooterChar">
    <w:name w:val="Footer Char"/>
    <w:basedOn w:val="DefaultParagraphFont"/>
    <w:link w:val="Footer"/>
    <w:uiPriority w:val="99"/>
    <w:rsid w:val="00EF2E05"/>
    <w:rPr>
      <w:rFonts w:ascii="Tahoma" w:hAnsi="Tahoma"/>
      <w:sz w:val="22"/>
      <w:lang w:val="nl-NL"/>
    </w:rPr>
  </w:style>
  <w:style w:type="character" w:customStyle="1" w:styleId="Heading2Char">
    <w:name w:val="Heading 2 Char"/>
    <w:basedOn w:val="DefaultParagraphFont"/>
    <w:link w:val="Heading2"/>
    <w:uiPriority w:val="9"/>
    <w:rsid w:val="00EF2E05"/>
    <w:rPr>
      <w:rFonts w:ascii="Tahoma" w:eastAsiaTheme="majorEastAsia" w:hAnsi="Tahoma" w:cstheme="majorBidi"/>
      <w:b/>
      <w:bCs/>
      <w:color w:val="E85E00"/>
      <w:sz w:val="28"/>
      <w:szCs w:val="28"/>
      <w:lang w:val="nl-NL"/>
    </w:rPr>
  </w:style>
  <w:style w:type="paragraph" w:styleId="BalloonText">
    <w:name w:val="Balloon Text"/>
    <w:basedOn w:val="Normal"/>
    <w:link w:val="BalloonTextChar"/>
    <w:uiPriority w:val="99"/>
    <w:semiHidden/>
    <w:unhideWhenUsed/>
    <w:rsid w:val="002C1948"/>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1948"/>
    <w:rPr>
      <w:rFonts w:ascii="Lucida Grande" w:hAnsi="Lucida Grande" w:cs="Lucida Grande"/>
      <w:sz w:val="18"/>
      <w:szCs w:val="18"/>
      <w:lang w:val="nl-NL"/>
    </w:rPr>
  </w:style>
  <w:style w:type="table" w:styleId="TableGrid">
    <w:name w:val="Table Grid"/>
    <w:basedOn w:val="TableNormal"/>
    <w:uiPriority w:val="59"/>
    <w:rsid w:val="002C1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1592"/>
  </w:style>
  <w:style w:type="paragraph" w:customStyle="1" w:styleId="HeaderOrFooter">
    <w:name w:val="HeaderOrFooter"/>
    <w:basedOn w:val="Normal"/>
    <w:qFormat/>
    <w:rsid w:val="00880A8D"/>
    <w:pPr>
      <w:tabs>
        <w:tab w:val="center" w:pos="4320"/>
        <w:tab w:val="right" w:pos="8640"/>
      </w:tabs>
      <w:spacing w:after="0"/>
    </w:pPr>
    <w:rPr>
      <w:sz w:val="18"/>
      <w:szCs w:val="20"/>
    </w:rPr>
  </w:style>
  <w:style w:type="character" w:customStyle="1" w:styleId="Heading1Char">
    <w:name w:val="Heading 1 Char"/>
    <w:basedOn w:val="DefaultParagraphFont"/>
    <w:link w:val="Heading1"/>
    <w:uiPriority w:val="9"/>
    <w:rsid w:val="00A13E49"/>
    <w:rPr>
      <w:rFonts w:ascii="Ubuntu" w:eastAsiaTheme="majorEastAsia" w:hAnsi="Ubuntu" w:cstheme="majorBidi"/>
      <w:b/>
      <w:bCs/>
      <w:color w:val="E65692"/>
      <w:sz w:val="32"/>
      <w:szCs w:val="32"/>
      <w:lang w:val="nl-NL"/>
    </w:rPr>
  </w:style>
  <w:style w:type="character" w:customStyle="1" w:styleId="Heading3Char">
    <w:name w:val="Heading 3 Char"/>
    <w:basedOn w:val="DefaultParagraphFont"/>
    <w:link w:val="Heading3"/>
    <w:uiPriority w:val="9"/>
    <w:rsid w:val="00EF2E05"/>
    <w:rPr>
      <w:rFonts w:ascii="Tahoma" w:eastAsiaTheme="majorEastAsia" w:hAnsi="Tahoma" w:cstheme="majorBidi"/>
      <w:b/>
      <w:bCs/>
      <w:color w:val="E85E00"/>
      <w:lang w:val="nl-NL"/>
    </w:rPr>
  </w:style>
  <w:style w:type="paragraph" w:styleId="ListParagraph">
    <w:name w:val="List Paragraph"/>
    <w:basedOn w:val="Normal"/>
    <w:uiPriority w:val="34"/>
    <w:qFormat/>
    <w:rsid w:val="00167E6C"/>
    <w:pPr>
      <w:numPr>
        <w:numId w:val="16"/>
      </w:numPr>
      <w:contextualSpacing/>
    </w:pPr>
  </w:style>
  <w:style w:type="character" w:styleId="Hyperlink">
    <w:name w:val="Hyperlink"/>
    <w:basedOn w:val="DefaultParagraphFont"/>
    <w:uiPriority w:val="99"/>
    <w:unhideWhenUsed/>
    <w:rsid w:val="00DD724F"/>
    <w:rPr>
      <w:color w:val="0000FF" w:themeColor="hyperlink"/>
      <w:u w:val="single"/>
    </w:rPr>
  </w:style>
  <w:style w:type="paragraph" w:styleId="Caption">
    <w:name w:val="caption"/>
    <w:basedOn w:val="Normal"/>
    <w:next w:val="Normal"/>
    <w:uiPriority w:val="35"/>
    <w:unhideWhenUsed/>
    <w:qFormat/>
    <w:rsid w:val="00100C27"/>
    <w:pPr>
      <w:suppressAutoHyphens/>
      <w:spacing w:after="200"/>
      <w:jc w:val="both"/>
    </w:pPr>
    <w:rPr>
      <w:rFonts w:eastAsia="Times New Roman" w:cs="Times New Roman"/>
      <w:i/>
      <w:iCs/>
      <w:color w:val="1F497D" w:themeColor="text2"/>
      <w:sz w:val="18"/>
      <w:szCs w:val="18"/>
      <w:lang w:val="en-AU" w:eastAsia="nl-NL"/>
    </w:rPr>
  </w:style>
  <w:style w:type="paragraph" w:styleId="NormalWeb">
    <w:name w:val="Normal (Web)"/>
    <w:basedOn w:val="Normal"/>
    <w:uiPriority w:val="99"/>
    <w:unhideWhenUsed/>
    <w:rsid w:val="00ED60A2"/>
    <w:pPr>
      <w:spacing w:before="100" w:beforeAutospacing="1" w:after="100" w:afterAutospacing="1"/>
    </w:pPr>
    <w:rPr>
      <w:rFonts w:ascii="Times New Roman" w:eastAsia="Times New Roman" w:hAnsi="Times New Roman" w:cs="Times New Roman"/>
      <w:sz w:val="24"/>
      <w:lang w:val="en-US"/>
    </w:rPr>
  </w:style>
  <w:style w:type="character" w:customStyle="1" w:styleId="apple-converted-space">
    <w:name w:val="apple-converted-space"/>
    <w:basedOn w:val="DefaultParagraphFont"/>
    <w:rsid w:val="00ED60A2"/>
  </w:style>
  <w:style w:type="character" w:customStyle="1" w:styleId="mw-headline">
    <w:name w:val="mw-headline"/>
    <w:basedOn w:val="DefaultParagraphFont"/>
    <w:rsid w:val="00ED60A2"/>
  </w:style>
  <w:style w:type="character" w:customStyle="1" w:styleId="mw-editsection-bracket">
    <w:name w:val="mw-editsection-bracket"/>
    <w:basedOn w:val="DefaultParagraphFont"/>
    <w:rsid w:val="00ED60A2"/>
  </w:style>
  <w:style w:type="character" w:styleId="HTMLTypewriter">
    <w:name w:val="HTML Typewriter"/>
    <w:basedOn w:val="DefaultParagraphFont"/>
    <w:uiPriority w:val="99"/>
    <w:semiHidden/>
    <w:unhideWhenUsed/>
    <w:rsid w:val="00ED60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D6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uiPriority w:val="99"/>
    <w:semiHidden/>
    <w:rsid w:val="00ED60A2"/>
    <w:rPr>
      <w:rFonts w:ascii="Courier New" w:eastAsia="Times New Roman" w:hAnsi="Courier New" w:cs="Courier New"/>
      <w:sz w:val="20"/>
      <w:szCs w:val="20"/>
    </w:rPr>
  </w:style>
  <w:style w:type="character" w:customStyle="1" w:styleId="nv">
    <w:name w:val="nv"/>
    <w:basedOn w:val="DefaultParagraphFont"/>
    <w:rsid w:val="00ED60A2"/>
  </w:style>
  <w:style w:type="character" w:customStyle="1" w:styleId="m">
    <w:name w:val="m"/>
    <w:basedOn w:val="DefaultParagraphFont"/>
    <w:rsid w:val="00ED60A2"/>
  </w:style>
  <w:style w:type="character" w:customStyle="1" w:styleId="o">
    <w:name w:val="o"/>
    <w:basedOn w:val="DefaultParagraphFont"/>
    <w:rsid w:val="00ED60A2"/>
  </w:style>
  <w:style w:type="character" w:customStyle="1" w:styleId="p">
    <w:name w:val="p"/>
    <w:basedOn w:val="DefaultParagraphFont"/>
    <w:rsid w:val="00ED60A2"/>
  </w:style>
  <w:style w:type="character" w:customStyle="1" w:styleId="se">
    <w:name w:val="se"/>
    <w:basedOn w:val="DefaultParagraphFont"/>
    <w:rsid w:val="00ED60A2"/>
  </w:style>
  <w:style w:type="character" w:customStyle="1" w:styleId="s2">
    <w:name w:val="s2"/>
    <w:basedOn w:val="DefaultParagraphFont"/>
    <w:rsid w:val="00ED60A2"/>
  </w:style>
  <w:style w:type="paragraph" w:customStyle="1" w:styleId="Kop3">
    <w:name w:val="Kop3"/>
    <w:basedOn w:val="Normal"/>
    <w:qFormat/>
    <w:rsid w:val="00917761"/>
    <w:pPr>
      <w:keepNext/>
      <w:keepLines/>
      <w:suppressAutoHyphens/>
      <w:spacing w:before="120" w:after="200"/>
      <w:jc w:val="both"/>
      <w:outlineLvl w:val="2"/>
    </w:pPr>
    <w:rPr>
      <w:rFonts w:asciiTheme="majorHAnsi" w:eastAsiaTheme="majorEastAsia" w:hAnsiTheme="majorHAnsi" w:cstheme="majorBidi"/>
      <w:b/>
      <w:bCs/>
      <w:color w:val="000000" w:themeColor="text1"/>
      <w:sz w:val="28"/>
      <w:szCs w:val="20"/>
      <w:lang w:val="nl-BE" w:eastAsia="nl-BE"/>
    </w:rPr>
  </w:style>
  <w:style w:type="character" w:styleId="FollowedHyperlink">
    <w:name w:val="FollowedHyperlink"/>
    <w:basedOn w:val="DefaultParagraphFont"/>
    <w:uiPriority w:val="99"/>
    <w:semiHidden/>
    <w:unhideWhenUsed/>
    <w:rsid w:val="00A76573"/>
    <w:rPr>
      <w:color w:val="800080" w:themeColor="followedHyperlink"/>
      <w:u w:val="single"/>
    </w:rPr>
  </w:style>
  <w:style w:type="character" w:styleId="CommentReference">
    <w:name w:val="annotation reference"/>
    <w:basedOn w:val="DefaultParagraphFont"/>
    <w:uiPriority w:val="99"/>
    <w:semiHidden/>
    <w:unhideWhenUsed/>
    <w:rsid w:val="00A06DF8"/>
    <w:rPr>
      <w:sz w:val="16"/>
      <w:szCs w:val="16"/>
    </w:rPr>
  </w:style>
  <w:style w:type="paragraph" w:styleId="CommentText">
    <w:name w:val="annotation text"/>
    <w:basedOn w:val="Normal"/>
    <w:link w:val="CommentTextChar"/>
    <w:uiPriority w:val="99"/>
    <w:unhideWhenUsed/>
    <w:rsid w:val="00A06DF8"/>
    <w:rPr>
      <w:szCs w:val="20"/>
    </w:rPr>
  </w:style>
  <w:style w:type="character" w:customStyle="1" w:styleId="CommentTextChar">
    <w:name w:val="Comment Text Char"/>
    <w:basedOn w:val="DefaultParagraphFont"/>
    <w:link w:val="CommentText"/>
    <w:uiPriority w:val="99"/>
    <w:rsid w:val="00A06DF8"/>
    <w:rPr>
      <w:rFonts w:ascii="Ubuntu" w:hAnsi="Ubuntu"/>
      <w:sz w:val="20"/>
      <w:szCs w:val="20"/>
      <w:lang w:val="nl-NL"/>
    </w:rPr>
  </w:style>
  <w:style w:type="paragraph" w:styleId="CommentSubject">
    <w:name w:val="annotation subject"/>
    <w:basedOn w:val="CommentText"/>
    <w:next w:val="CommentText"/>
    <w:link w:val="CommentSubjectChar"/>
    <w:uiPriority w:val="99"/>
    <w:semiHidden/>
    <w:unhideWhenUsed/>
    <w:rsid w:val="00A06DF8"/>
    <w:rPr>
      <w:b/>
      <w:bCs/>
    </w:rPr>
  </w:style>
  <w:style w:type="character" w:customStyle="1" w:styleId="CommentSubjectChar">
    <w:name w:val="Comment Subject Char"/>
    <w:basedOn w:val="CommentTextChar"/>
    <w:link w:val="CommentSubject"/>
    <w:uiPriority w:val="99"/>
    <w:semiHidden/>
    <w:rsid w:val="00A06DF8"/>
    <w:rPr>
      <w:rFonts w:ascii="Ubuntu" w:hAnsi="Ubuntu"/>
      <w:b/>
      <w:bCs/>
      <w:sz w:val="20"/>
      <w:szCs w:val="20"/>
      <w:lang w:val="nl-NL"/>
    </w:rPr>
  </w:style>
  <w:style w:type="character" w:customStyle="1" w:styleId="Heading4Char">
    <w:name w:val="Heading 4 Char"/>
    <w:basedOn w:val="DefaultParagraphFont"/>
    <w:link w:val="Heading4"/>
    <w:uiPriority w:val="9"/>
    <w:rsid w:val="00754CD0"/>
    <w:rPr>
      <w:rFonts w:asciiTheme="majorHAnsi" w:eastAsiaTheme="majorEastAsia" w:hAnsiTheme="majorHAnsi" w:cstheme="majorBidi"/>
      <w:i/>
      <w:iCs/>
      <w:color w:val="365F91" w:themeColor="accent1" w:themeShade="BF"/>
      <w:sz w:val="20"/>
      <w:lang w:val="nl-NL"/>
    </w:rPr>
  </w:style>
  <w:style w:type="character" w:styleId="Emphasis">
    <w:name w:val="Emphasis"/>
    <w:basedOn w:val="DefaultParagraphFont"/>
    <w:uiPriority w:val="20"/>
    <w:qFormat/>
    <w:rsid w:val="003630D8"/>
    <w:rPr>
      <w:i/>
      <w:iCs/>
    </w:rPr>
  </w:style>
  <w:style w:type="character" w:styleId="Strong">
    <w:name w:val="Strong"/>
    <w:basedOn w:val="DefaultParagraphFont"/>
    <w:uiPriority w:val="22"/>
    <w:qFormat/>
    <w:rsid w:val="00E04A07"/>
    <w:rPr>
      <w:b/>
      <w:bCs/>
    </w:rPr>
  </w:style>
  <w:style w:type="character" w:customStyle="1" w:styleId="pl-k">
    <w:name w:val="pl-k"/>
    <w:basedOn w:val="DefaultParagraphFont"/>
    <w:rsid w:val="00E04A07"/>
  </w:style>
  <w:style w:type="character" w:customStyle="1" w:styleId="pl-c1">
    <w:name w:val="pl-c1"/>
    <w:basedOn w:val="DefaultParagraphFont"/>
    <w:rsid w:val="00E04A07"/>
  </w:style>
  <w:style w:type="character" w:customStyle="1" w:styleId="pl-c">
    <w:name w:val="pl-c"/>
    <w:basedOn w:val="DefaultParagraphFont"/>
    <w:rsid w:val="00E04A07"/>
  </w:style>
  <w:style w:type="character" w:styleId="HTMLCode">
    <w:name w:val="HTML Code"/>
    <w:basedOn w:val="DefaultParagraphFont"/>
    <w:uiPriority w:val="99"/>
    <w:semiHidden/>
    <w:unhideWhenUsed/>
    <w:rsid w:val="00E04A0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74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4267">
      <w:bodyDiv w:val="1"/>
      <w:marLeft w:val="0"/>
      <w:marRight w:val="0"/>
      <w:marTop w:val="0"/>
      <w:marBottom w:val="0"/>
      <w:divBdr>
        <w:top w:val="none" w:sz="0" w:space="0" w:color="auto"/>
        <w:left w:val="none" w:sz="0" w:space="0" w:color="auto"/>
        <w:bottom w:val="none" w:sz="0" w:space="0" w:color="auto"/>
        <w:right w:val="none" w:sz="0" w:space="0" w:color="auto"/>
      </w:divBdr>
      <w:divsChild>
        <w:div w:id="175776817">
          <w:marLeft w:val="0"/>
          <w:marRight w:val="0"/>
          <w:marTop w:val="0"/>
          <w:marBottom w:val="240"/>
          <w:divBdr>
            <w:top w:val="none" w:sz="0" w:space="0" w:color="auto"/>
            <w:left w:val="none" w:sz="0" w:space="0" w:color="auto"/>
            <w:bottom w:val="none" w:sz="0" w:space="0" w:color="auto"/>
            <w:right w:val="none" w:sz="0" w:space="0" w:color="auto"/>
          </w:divBdr>
        </w:div>
        <w:div w:id="1085802283">
          <w:marLeft w:val="0"/>
          <w:marRight w:val="0"/>
          <w:marTop w:val="0"/>
          <w:marBottom w:val="240"/>
          <w:divBdr>
            <w:top w:val="none" w:sz="0" w:space="0" w:color="auto"/>
            <w:left w:val="none" w:sz="0" w:space="0" w:color="auto"/>
            <w:bottom w:val="none" w:sz="0" w:space="0" w:color="auto"/>
            <w:right w:val="none" w:sz="0" w:space="0" w:color="auto"/>
          </w:divBdr>
        </w:div>
        <w:div w:id="2049452090">
          <w:marLeft w:val="0"/>
          <w:marRight w:val="0"/>
          <w:marTop w:val="0"/>
          <w:marBottom w:val="240"/>
          <w:divBdr>
            <w:top w:val="none" w:sz="0" w:space="0" w:color="auto"/>
            <w:left w:val="none" w:sz="0" w:space="0" w:color="auto"/>
            <w:bottom w:val="none" w:sz="0" w:space="0" w:color="auto"/>
            <w:right w:val="none" w:sz="0" w:space="0" w:color="auto"/>
          </w:divBdr>
        </w:div>
        <w:div w:id="2058427808">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568879860">
      <w:bodyDiv w:val="1"/>
      <w:marLeft w:val="0"/>
      <w:marRight w:val="0"/>
      <w:marTop w:val="0"/>
      <w:marBottom w:val="0"/>
      <w:divBdr>
        <w:top w:val="none" w:sz="0" w:space="0" w:color="auto"/>
        <w:left w:val="none" w:sz="0" w:space="0" w:color="auto"/>
        <w:bottom w:val="none" w:sz="0" w:space="0" w:color="auto"/>
        <w:right w:val="none" w:sz="0" w:space="0" w:color="auto"/>
      </w:divBdr>
    </w:div>
    <w:div w:id="9386815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customXml" Target="ink/ink3.xml"/><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image" Target="media/image1.jpg"/><Relationship Id="rId24" Type="http://schemas.openxmlformats.org/officeDocument/2006/relationships/customXml" Target="ink/ink1.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6nsQuKBRyl4" TargetMode="External"/><Relationship Id="rId23" Type="http://schemas.openxmlformats.org/officeDocument/2006/relationships/image" Target="media/image12.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customXml" Target="ink/ink4.xm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customXml" Target="ink/ink2.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2.emf"/></Relationships>
</file>

<file path=word/_rels/header1.xml.rels><?xml version="1.0" encoding="UTF-8" standalone="yes"?>
<Relationships xmlns="http://schemas.openxmlformats.org/package/2006/relationships"><Relationship Id="rId1" Type="http://schemas.openxmlformats.org/officeDocument/2006/relationships/image" Target="media/image30.emf"/></Relationships>
</file>

<file path=word/_rels/header2.xml.rels><?xml version="1.0" encoding="UTF-8" standalone="yes"?>
<Relationships xmlns="http://schemas.openxmlformats.org/package/2006/relationships"><Relationship Id="rId1" Type="http://schemas.openxmlformats.org/officeDocument/2006/relationships/image" Target="media/image3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kb\Downloads\nmct_connections_cursus.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21T17:55:37.06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64 16383 0 0,'3'0'0'0'0,"6"0"0"0"0,0-3 0 0 0,3-3 0 0 0,2 2 0 0 0,3 1 0 0 0,2 0 0 0 0,1 1 0 0 0,1 1 0 0 0,1 1 0 0 0,-1 0 0 0 0,-3-3 0 0 0,-1-1 0 0 0,-1-1 0 0 0,-2-2 0 0 0,0 0 0 0 0,1 1 0 0 0,1 1 0 0 0,2 3 0 0 0,2 0 0 0 0,0 1 0 0 0,1 1 0 0 0,0 0 0 0 0,-1 1 0 0 0,2-1 0 0 0,-1 0 0 0 0,0 0 0 0 0,-4 4 0 0 0,0 1 0 0 0,-1-1 0 0 0,2 0 0 0 0,0-1 0 0 0,1-2 0 0 0,1 0 0 0 0,-2 3 0 0 0,-3 0 0 0 0,2 1 0 0 0,1-2 0 0 0,0 0 0 0 0,1-2 0 0 0,1 0 0 0 0,1-1 0 0 0,-3 4 0 0 0,-2 0 0 0 0,1 0 0 0 0,0 0 0 0 0,1-2 0 0 0,2 0 0 0 0,0-2 0 0 0,1 1 0 0 0,0-1 0 0 0,0 0 0 0 0,0-1 0 0 0,0 1 0 0 0,-3 4 0 0 0,-2 0 0 0 0,0 1 0 0 0,2-1 0 0 0,0-2 0 0 0,1-1 0 0 0,2 0 0 0 0,-1 0 0 0 0,1-1 0 0 0,0 0 0 0 0,0-1 0 0 0,0 1 0 0 0,0 0 0 0 0,0 0 0 0 0,1 0 0 0 0,-1 0 0 0 0,-1 0 0 0 0,1 0 0 0 0,0 0 0 0 0,0 0 0 0 0,0 0 0 0 0,0 0 0 0 0,0 0 0 0 0,0 0 0 0 0,-1 0 0 0 0,1 0 0 0 0,0 0 0 0 0,0 0 0 0 0,0 0 0 0 0,-4 3 0 0 0,0 2 0 0 0,-1 0 0 0 0,2-2 0 0 0,0 0 0 0 0,1-1 0 0 0,1-1 0 0 0,1 2 0 0 0,0 1 0 0 0,0 2 0 0 0,0-4 0 0 0,0 1 0 0 0,-3 2 0 0 0,-3 0 0 0 0,2 0 0 0 0,0-1 0 0 0,2-2 0 0 0,1-1 0 0 0,0 0 0 0 0,0-1 0 0 0,0 0 0 0 0,2 0 0 0 0,-1 0 0 0 0,0-1 0 0 0,0 1 0 0 0,1 0 0 0 0,-2 0 0 0 0,1 0 0 0 0,0 0 0 0 0,0 0 0 0 0,0 0 0 0 0,0 0 0 0 0,0 0 0 0 0,0 0 0 0 0,-1 0 0 0 0,1 0 0 0 0,0 0 0 0 0,0 0 0 0 0,0 0 0 0 0,0 0 0 0 0,0 0 0 0 0,0 0 0 0 0,0 0 0 0 0,0 0 0 0 0,0 0 0 0 0,-4-3 0 0 0,-1-2 0 0 0,1 0 0 0 0,0 2 0 0 0,1 0 0 0 0,1 1 0 0 0,1 2 0 0 0,1 0 0 0 0,0 0 0 0 0,-3-4 0 0 0,-2 0 0 0 0,1-1 0 0 0,0 2 0 0 0,1-3 0 0 0,2 0 0 0 0,0 1 0 0 0,0 0 0 0 0,1 3 0 0 0,1 0 0 0 0,-1 2 0 0 0,0-1 0 0 0,-1 2 0 0 0,2-1 0 0 0,-1 0 0 0 0,0 0 0 0 0,0 1 0 0 0,0-1 0 0 0,0 0 0 0 0,-1 0 0 0 0,1 0 0 0 0,0 0 0 0 0,0 0 0 0 0,0 0 0 0 0,0 0 0 0 0,0 0 0 0 0,0 0 0 0 0,-1 0 0 0 0,2 0 0 0 0,-1 0 0 0 0,0 0 0 0 0,0 0 0 0 0,0 0 0 0 0,-1 0 0 0 0,1 0 0 0 0,0 0 0 0 0,0 0 0 0 0,0 0 0 0 0,0 0 0 0 0,0 0 0 0 0,0 0 0 0 0,-1 0 0 0 0,1 0 0 0 0,0 0 0 0 0,0 0 0 0 0,0 0 0 0 0,0 0 0 0 0,1 0 0 0 0,-5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21T17:55:37.063"/>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123 22 16383 0 0,'3'0'0'0'0,"5"0"0"0"0,5 0 0 0 0,3 0 0 0 0,4 0 0 0 0,-4-4 0 0 0,2 0 0 0 0,-1-1 0 0 0,0 1 0 0 0,2 2 0 0 0,1 0 0 0 0,1 1 0 0 0,0 1 0 0 0,0 0 0 0 0,0 0 0 0 0,0 0 0 0 0,1 1 0 0 0,-2-1 0 0 0,1 0 0 0 0,0 0 0 0 0,0 0 0 0 0,0 0 0 0 0,0 0 0 0 0,-7 0 0 0 0,-10 0 0 0 0,-8 0 0 0 0,-8 0 0 0 0,-6 0 0 0 0,-2 0 0 0 0,-2 0 0 0 0,-1 0 0 0 0,0 0 0 0 0,1 0 0 0 0,0 0 0 0 0,4 3 0 0 0,1 3 0 0 0,1-2 0 0 0,-2-1 0 0 0,0 0 0 0 0,-1-1 0 0 0,-1-1 0 0 0,-1-1 0 0 0,0 0 0 0 0,0 0 0 0 0,0 0 0 0 0,0 0 0 0 0,1-1 0 0 0,1 4 0 0 0,4 2 0 0 0,-2 0 0 0 0,0-2 0 0 0,-1 0 0 0 0,-2-2 0 0 0,0 0 0 0 0,3-1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21T17:55:37.064"/>
    </inkml:context>
    <inkml:brush xml:id="br0">
      <inkml:brushProperty name="width" value="0.1" units="cm"/>
      <inkml:brushProperty name="height" value="0.1" units="cm"/>
    </inkml:brush>
  </inkml:definitions>
  <inkml:trace contextRef="#ctx0" brushRef="#br0">69 0 16383 0 0,'-4'0'0'0'0,"3"0"0"0"0,5 0 0 0 0,7 0 0 0 0,-4 0 0 0 0,-6 0 0 0 0,-7 0 0 0 0,-8 0 0 0 0,-4 0 0 0 0,-5 0 0 0 0,7 0 0 0 0,6 0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21T17:55:37.065"/>
    </inkml:context>
    <inkml:brush xml:id="br0">
      <inkml:brushProperty name="width" value="0.1" units="cm"/>
      <inkml:brushProperty name="height" value="0.1" units="cm"/>
      <inkml:brushProperty name="color" value="#E71224"/>
    </inkml:brush>
  </inkml:definitions>
  <inkml:trace contextRef="#ctx0" brushRef="#br0">0 0 16383 0 0,'3'0'0'0'0,"6"0"0"0"0,3 0 0 0 0,5 0 0 0 0,2 0 0 0 0,2 0 0 0 0,1 0 0 0 0,-1 0 0 0 0,1 0 0 0 0,-4 0 0 0 0</inkml:trace>
  <inkml:trace contextRef="#ctx0" brushRef="#br0" timeOffset="36.47">544 21 16383 0 0,'3'0'0'0'0,"6"0"0"0"0,4 0 0 0 0,3 0 0 0 0,3 0 0 0 0,1 0 0 0 0,2 0 0 0 0,0 0 0 0 0,0 0 0 0 0,-1 0 0 0 0,1 0 0 0 0,-1 0 0 0 0,0 0 0 0 0,1 0 0 0 0,-2 0 0 0 0,-2 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3F48566F82E041BED911C0693359E9" ma:contentTypeVersion="47" ma:contentTypeDescription="Een nieuw document maken." ma:contentTypeScope="" ma:versionID="47b3e88e59846bedc01524519d9becb4">
  <xsd:schema xmlns:xsd="http://www.w3.org/2001/XMLSchema" xmlns:xs="http://www.w3.org/2001/XMLSchema" xmlns:p="http://schemas.microsoft.com/office/2006/metadata/properties" xmlns:ns2="e43d81d0-7a9c-4012-90dc-ae63c601f626" xmlns:ns3="e1337eef-b66e-4fde-b081-a3272a7c00ca" targetNamespace="http://schemas.microsoft.com/office/2006/metadata/properties" ma:root="true" ma:fieldsID="b6b21c78707ac0266063b2b8e31c87cf" ns2:_="" ns3:_="">
    <xsd:import namespace="e43d81d0-7a9c-4012-90dc-ae63c601f626"/>
    <xsd:import namespace="e1337eef-b66e-4fde-b081-a3272a7c00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ServiceLocation" minOccurs="0"/>
                <xsd:element ref="ns2:MediaServiceAutoKeyPoints" minOccurs="0"/>
                <xsd:element ref="ns2:MediaServiceKeyPoints" minOccurs="0"/>
                <xsd:element ref="ns2:Aanpassing"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3d81d0-7a9c-4012-90dc-ae63c601f6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bookType" ma:index="17" nillable="true" ma:displayName="Notebook Type" ma:internalName="NotebookType">
      <xsd:simpleType>
        <xsd:restriction base="dms:Text"/>
      </xsd:simpleType>
    </xsd:element>
    <xsd:element name="FolderType" ma:index="18" nillable="true" ma:displayName="Folder Type" ma:internalName="FolderType">
      <xsd:simpleType>
        <xsd:restriction base="dms:Text"/>
      </xsd:simpleType>
    </xsd:element>
    <xsd:element name="CultureName" ma:index="19" nillable="true" ma:displayName="Culture Name" ma:internalName="CultureName">
      <xsd:simpleType>
        <xsd:restriction base="dms:Text"/>
      </xsd:simpleType>
    </xsd:element>
    <xsd:element name="AppVersion" ma:index="20" nillable="true" ma:displayName="App Version" ma:internalName="AppVersion">
      <xsd:simpleType>
        <xsd:restriction base="dms:Text"/>
      </xsd:simpleType>
    </xsd:element>
    <xsd:element name="TeamsChannelId" ma:index="21" nillable="true" ma:displayName="Teams Channel Id" ma:internalName="TeamsChannelId">
      <xsd:simpleType>
        <xsd:restriction base="dms:Text"/>
      </xsd:simpleType>
    </xsd:element>
    <xsd:element name="Owner" ma:index="2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3" nillable="true" ma:displayName="Math Settings" ma:internalName="Math_Settings">
      <xsd:simpleType>
        <xsd:restriction base="dms:Text"/>
      </xsd:simpleType>
    </xsd:element>
    <xsd:element name="DefaultSectionNames" ma:index="24" nillable="true" ma:displayName="Default Section Names" ma:internalName="DefaultSectionNames">
      <xsd:simpleType>
        <xsd:restriction base="dms:Note">
          <xsd:maxLength value="255"/>
        </xsd:restriction>
      </xsd:simpleType>
    </xsd:element>
    <xsd:element name="Templates" ma:index="25" nillable="true" ma:displayName="Templates" ma:internalName="Templates">
      <xsd:simpleType>
        <xsd:restriction base="dms:Note">
          <xsd:maxLength value="255"/>
        </xsd:restriction>
      </xsd:simpleType>
    </xsd:element>
    <xsd:element name="Teachers" ma:index="2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9" nillable="true" ma:displayName="Distribution Groups" ma:internalName="Distribution_Groups">
      <xsd:simpleType>
        <xsd:restriction base="dms:Note">
          <xsd:maxLength value="255"/>
        </xsd:restriction>
      </xsd:simpleType>
    </xsd:element>
    <xsd:element name="LMS_Mappings" ma:index="30" nillable="true" ma:displayName="LMS Mappings" ma:internalName="LMS_Mappings">
      <xsd:simpleType>
        <xsd:restriction base="dms:Note">
          <xsd:maxLength value="255"/>
        </xsd:restriction>
      </xsd:simpleType>
    </xsd:element>
    <xsd:element name="Invited_Teachers" ma:index="31" nillable="true" ma:displayName="Invited Teachers" ma:internalName="Invited_Teachers">
      <xsd:simpleType>
        <xsd:restriction base="dms:Note">
          <xsd:maxLength value="255"/>
        </xsd:restriction>
      </xsd:simpleType>
    </xsd:element>
    <xsd:element name="Invited_Students" ma:index="32" nillable="true" ma:displayName="Invited Students" ma:internalName="Invited_Students">
      <xsd:simpleType>
        <xsd:restriction base="dms:Note">
          <xsd:maxLength value="255"/>
        </xsd:restriction>
      </xsd:simpleType>
    </xsd:element>
    <xsd:element name="Self_Registration_Enabled" ma:index="33" nillable="true" ma:displayName="Self Registration Enabled" ma:internalName="Self_Registration_Enabled">
      <xsd:simpleType>
        <xsd:restriction base="dms:Boolean"/>
      </xsd:simpleType>
    </xsd:element>
    <xsd:element name="Has_Teacher_Only_SectionGroup" ma:index="34" nillable="true" ma:displayName="Has Teacher Only SectionGroup" ma:internalName="Has_Teacher_Only_SectionGroup">
      <xsd:simpleType>
        <xsd:restriction base="dms:Boolean"/>
      </xsd:simpleType>
    </xsd:element>
    <xsd:element name="Is_Collaboration_Space_Locked" ma:index="35" nillable="true" ma:displayName="Is Collaboration Space Locked" ma:internalName="Is_Collaboration_Space_Locked">
      <xsd:simpleType>
        <xsd:restriction base="dms:Boolean"/>
      </xsd:simpleType>
    </xsd:element>
    <xsd:element name="IsNotebookLocked" ma:index="36" nillable="true" ma:displayName="Is Notebook Locked" ma:internalName="IsNotebookLocked">
      <xsd:simpleType>
        <xsd:restriction base="dms:Boolean"/>
      </xsd:simpleType>
    </xsd:element>
    <xsd:element name="Leaders" ma:index="3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0" nillable="true" ma:displayName="Invited Leaders" ma:internalName="Invited_Leaders">
      <xsd:simpleType>
        <xsd:restriction base="dms:Note">
          <xsd:maxLength value="255"/>
        </xsd:restriction>
      </xsd:simpleType>
    </xsd:element>
    <xsd:element name="Invited_Members" ma:index="41" nillable="true" ma:displayName="Invited Members" ma:internalName="Invited_Members">
      <xsd:simpleType>
        <xsd:restriction base="dms:Note">
          <xsd:maxLength value="255"/>
        </xsd:restriction>
      </xsd:simpleType>
    </xsd:element>
    <xsd:element name="Has_Leaders_Only_SectionGroup" ma:index="42" nillable="true" ma:displayName="Has Leaders Only SectionGroup" ma:internalName="Has_Leaders_Only_SectionGroup">
      <xsd:simpleType>
        <xsd:restriction base="dms:Boolean"/>
      </xsd:simpleType>
    </xsd:element>
    <xsd:element name="MediaServiceLocation" ma:index="43" nillable="true" ma:displayName="Location" ma:internalName="MediaServiceLocation" ma:readOnly="true">
      <xsd:simpleType>
        <xsd:restriction base="dms:Text"/>
      </xsd:simpleType>
    </xsd:element>
    <xsd:element name="MediaServiceAutoKeyPoints" ma:index="44" nillable="true" ma:displayName="MediaServiceAutoKeyPoints" ma:hidden="true" ma:internalName="MediaServiceAutoKeyPoints" ma:readOnly="true">
      <xsd:simpleType>
        <xsd:restriction base="dms:Note"/>
      </xsd:simpleType>
    </xsd:element>
    <xsd:element name="MediaServiceKeyPoints" ma:index="45" nillable="true" ma:displayName="KeyPoints" ma:internalName="MediaServiceKeyPoints" ma:readOnly="true">
      <xsd:simpleType>
        <xsd:restriction base="dms:Note">
          <xsd:maxLength value="255"/>
        </xsd:restriction>
      </xsd:simpleType>
    </xsd:element>
    <xsd:element name="Aanpassing" ma:index="46" nillable="true" ma:displayName="Aanpassing" ma:format="Dropdown" ma:internalName="Aanpassing">
      <xsd:simpleType>
        <xsd:restriction base="dms:Text">
          <xsd:maxLength value="255"/>
        </xsd:restrictio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50" nillable="true" ma:taxonomy="true" ma:internalName="lcf76f155ced4ddcb4097134ff3c332f" ma:taxonomyFieldName="MediaServiceImageTags" ma:displayName="Afbeeldingtags" ma:readOnly="false" ma:fieldId="{5cf76f15-5ced-4ddc-b409-7134ff3c332f}" ma:taxonomyMulti="true" ma:sspId="9d9af33d-1c7e-4655-8224-df3a670842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337eef-b66e-4fde-b081-a3272a7c00ca"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48" nillable="true" ma:displayName="Taxonomy Catch All Column" ma:hidden="true" ma:list="{49766e82-d1c7-4121-a8f6-16660578aa9e}" ma:internalName="TaxCatchAll" ma:showField="CatchAllData" ma:web="e1337eef-b66e-4fde-b081-a3272a7c00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amsChannelId xmlns="e43d81d0-7a9c-4012-90dc-ae63c601f626" xsi:nil="true"/>
    <Invited_Teachers xmlns="e43d81d0-7a9c-4012-90dc-ae63c601f626" xsi:nil="true"/>
    <Invited_Leaders xmlns="e43d81d0-7a9c-4012-90dc-ae63c601f626" xsi:nil="true"/>
    <Teachers xmlns="e43d81d0-7a9c-4012-90dc-ae63c601f626">
      <UserInfo>
        <DisplayName/>
        <AccountId xsi:nil="true"/>
        <AccountType/>
      </UserInfo>
    </Teachers>
    <Leaders xmlns="e43d81d0-7a9c-4012-90dc-ae63c601f626">
      <UserInfo>
        <DisplayName/>
        <AccountId xsi:nil="true"/>
        <AccountType/>
      </UserInfo>
    </Leaders>
    <Has_Teacher_Only_SectionGroup xmlns="e43d81d0-7a9c-4012-90dc-ae63c601f626" xsi:nil="true"/>
    <Members xmlns="e43d81d0-7a9c-4012-90dc-ae63c601f626">
      <UserInfo>
        <DisplayName/>
        <AccountId xsi:nil="true"/>
        <AccountType/>
      </UserInfo>
    </Members>
    <Member_Groups xmlns="e43d81d0-7a9c-4012-90dc-ae63c601f626">
      <UserInfo>
        <DisplayName/>
        <AccountId xsi:nil="true"/>
        <AccountType/>
      </UserInfo>
    </Member_Groups>
    <Is_Collaboration_Space_Locked xmlns="e43d81d0-7a9c-4012-90dc-ae63c601f626" xsi:nil="true"/>
    <CultureName xmlns="e43d81d0-7a9c-4012-90dc-ae63c601f626" xsi:nil="true"/>
    <Distribution_Groups xmlns="e43d81d0-7a9c-4012-90dc-ae63c601f626" xsi:nil="true"/>
    <Has_Leaders_Only_SectionGroup xmlns="e43d81d0-7a9c-4012-90dc-ae63c601f626" xsi:nil="true"/>
    <DefaultSectionNames xmlns="e43d81d0-7a9c-4012-90dc-ae63c601f626" xsi:nil="true"/>
    <Owner xmlns="e43d81d0-7a9c-4012-90dc-ae63c601f626">
      <UserInfo>
        <DisplayName/>
        <AccountId xsi:nil="true"/>
        <AccountType/>
      </UserInfo>
    </Owner>
    <AppVersion xmlns="e43d81d0-7a9c-4012-90dc-ae63c601f626" xsi:nil="true"/>
    <NotebookType xmlns="e43d81d0-7a9c-4012-90dc-ae63c601f626" xsi:nil="true"/>
    <FolderType xmlns="e43d81d0-7a9c-4012-90dc-ae63c601f626" xsi:nil="true"/>
    <Students xmlns="e43d81d0-7a9c-4012-90dc-ae63c601f626">
      <UserInfo>
        <DisplayName/>
        <AccountId xsi:nil="true"/>
        <AccountType/>
      </UserInfo>
    </Students>
    <Student_Groups xmlns="e43d81d0-7a9c-4012-90dc-ae63c601f626">
      <UserInfo>
        <DisplayName/>
        <AccountId xsi:nil="true"/>
        <AccountType/>
      </UserInfo>
    </Student_Groups>
    <Templates xmlns="e43d81d0-7a9c-4012-90dc-ae63c601f626" xsi:nil="true"/>
    <Invited_Members xmlns="e43d81d0-7a9c-4012-90dc-ae63c601f626" xsi:nil="true"/>
    <LMS_Mappings xmlns="e43d81d0-7a9c-4012-90dc-ae63c601f626" xsi:nil="true"/>
    <Invited_Students xmlns="e43d81d0-7a9c-4012-90dc-ae63c601f626" xsi:nil="true"/>
    <IsNotebookLocked xmlns="e43d81d0-7a9c-4012-90dc-ae63c601f626" xsi:nil="true"/>
    <Math_Settings xmlns="e43d81d0-7a9c-4012-90dc-ae63c601f626" xsi:nil="true"/>
    <Self_Registration_Enabled xmlns="e43d81d0-7a9c-4012-90dc-ae63c601f626" xsi:nil="true"/>
    <Aanpassing xmlns="e43d81d0-7a9c-4012-90dc-ae63c601f626" xsi:nil="true"/>
    <TaxCatchAll xmlns="e1337eef-b66e-4fde-b081-a3272a7c00ca" xsi:nil="true"/>
    <lcf76f155ced4ddcb4097134ff3c332f xmlns="e43d81d0-7a9c-4012-90dc-ae63c601f62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425AB1-4ED0-46F9-AEDD-354AD245DB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3d81d0-7a9c-4012-90dc-ae63c601f626"/>
    <ds:schemaRef ds:uri="e1337eef-b66e-4fde-b081-a3272a7c0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3569BB-338F-42AB-B65D-9E55A5EAA4BB}">
  <ds:schemaRefs>
    <ds:schemaRef ds:uri="http://schemas.microsoft.com/office/2006/metadata/properties"/>
    <ds:schemaRef ds:uri="http://schemas.microsoft.com/office/infopath/2007/PartnerControls"/>
    <ds:schemaRef ds:uri="e43d81d0-7a9c-4012-90dc-ae63c601f626"/>
    <ds:schemaRef ds:uri="e1337eef-b66e-4fde-b081-a3272a7c00ca"/>
  </ds:schemaRefs>
</ds:datastoreItem>
</file>

<file path=customXml/itemProps3.xml><?xml version="1.0" encoding="utf-8"?>
<ds:datastoreItem xmlns:ds="http://schemas.openxmlformats.org/officeDocument/2006/customXml" ds:itemID="{93126D5E-7909-4009-A5A5-FED543865E7F}">
  <ds:schemaRefs>
    <ds:schemaRef ds:uri="http://schemas.openxmlformats.org/officeDocument/2006/bibliography"/>
  </ds:schemaRefs>
</ds:datastoreItem>
</file>

<file path=customXml/itemProps4.xml><?xml version="1.0" encoding="utf-8"?>
<ds:datastoreItem xmlns:ds="http://schemas.openxmlformats.org/officeDocument/2006/customXml" ds:itemID="{D81A92C2-C738-47DE-8DFD-F9A593C067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nmct_connections_cursus.dotx</Template>
  <TotalTime>168</TotalTime>
  <Pages>15</Pages>
  <Words>2016</Words>
  <Characters>11497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 bostyn</dc:creator>
  <cp:keywords/>
  <dc:description/>
  <cp:lastModifiedBy>Pieter-Jan BEECKMAN</cp:lastModifiedBy>
  <cp:revision>12</cp:revision>
  <cp:lastPrinted>2017-03-14T04:32:00Z</cp:lastPrinted>
  <dcterms:created xsi:type="dcterms:W3CDTF">2025-04-23T06:11:00Z</dcterms:created>
  <dcterms:modified xsi:type="dcterms:W3CDTF">2026-04-02T11:43:00Z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0x010100193F48566F82E041BED911C0693359E9</vt:lpwstr>
  </property>
  <property fmtid="{D5CDD505-2E9C-101B-9397-08002B2CF9AE}" pid="3" name="MediaServiceImageTags">
    <vt:lpwstr/>
  </property>
</Properties>
</file>